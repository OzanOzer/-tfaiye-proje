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62" w:after="0" w:line="220" w:lineRule="auto"/>
        <w:ind w:left="601" w:right="-148" w:firstLine="-4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A2A2A"/>
          <w:spacing w:val="-414"/>
          <w:w w:val="17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5" w:right="456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9.610138pt;margin-top:10.066236pt;width:36.964558pt;height:.1pt;mso-position-horizontal-relative:page;mso-position-vertical-relative:paragraph;z-index:-15142" coordorigin="9992,201" coordsize="739,2">
            <v:shape style="position:absolute;left:9992;top:201;width:739;height:2" coordorigin="9992,201" coordsize="739,0" path="m9992,201l10731,201e" filled="f" stroked="t" strokeweight="4.237975pt" strokecolor="#6067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Hİ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39" w:right="463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BAŞKANLlGI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B3B3B"/>
          <w:w w:val="99"/>
          <w:i/>
        </w:rPr>
        <w:t>İ</w:t>
      </w:r>
      <w:r>
        <w:rPr>
          <w:rFonts w:ascii="Arial" w:hAnsi="Arial" w:cs="Arial" w:eastAsia="Arial"/>
          <w:sz w:val="17"/>
          <w:szCs w:val="17"/>
          <w:color w:val="3B3B3B"/>
          <w:spacing w:val="-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left="908" w:right="516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1602" w:space="2116"/>
            <w:col w:w="7602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</w:sectPr>
      </w:pPr>
      <w:rPr/>
    </w:p>
    <w:p>
      <w:pPr>
        <w:spacing w:before="36" w:after="0" w:line="240" w:lineRule="auto"/>
        <w:ind w:left="125" w:right="-20"/>
        <w:jc w:val="left"/>
        <w:tabs>
          <w:tab w:pos="1340" w:val="left"/>
          <w:tab w:pos="3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9" w:right="-67"/>
        <w:jc w:val="left"/>
        <w:tabs>
          <w:tab w:pos="1340" w:val="left"/>
          <w:tab w:pos="3200" w:val="left"/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2"/>
        </w:rPr>
        <w:t>ayJl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10221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Gaziemir-Çanılı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13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-1"/>
        </w:rPr>
        <w:t>Gazieıııir-Çamlı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5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IBildiı:inı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33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19.06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rre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8"/>
        </w:rPr>
        <w:t>_!Bildirim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4889" w:space="547"/>
            <w:col w:w="5884"/>
          </w:cols>
        </w:sectPr>
      </w:pPr>
      <w:rPr/>
    </w:p>
    <w:p>
      <w:pPr>
        <w:spacing w:before="10" w:after="0" w:line="240" w:lineRule="auto"/>
        <w:ind w:left="139" w:right="-67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4"/>
          <w:w w:val="143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  <w:t>Çöp</w:t>
      </w:r>
      <w:r>
        <w:rPr>
          <w:rFonts w:ascii="Arial" w:hAnsi="Arial" w:cs="Arial" w:eastAsia="Arial"/>
          <w:sz w:val="15"/>
          <w:szCs w:val="15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Yaııgmı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0" w:lineRule="exact"/>
        <w:ind w:left="12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2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8" w:lineRule="auto"/>
        <w:ind w:right="1586" w:firstLine="363"/>
        <w:jc w:val="left"/>
        <w:tabs>
          <w:tab w:pos="3060" w:val="left"/>
          <w:tab w:pos="3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Yarıgı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</w:rPr>
        <w:t>lŞigara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4" w:lineRule="exact"/>
        <w:ind w:left="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136719pt;margin-top:2.775723pt;width:20.772601pt;height:20pt;mso-position-horizontal-relative:page;mso-position-vertical-relative:paragraph;z-index:-15141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BCBCBC"/>
                      <w:spacing w:val="0"/>
                      <w:w w:val="267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Betonarnıe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Kııgi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-4"/>
        </w:rPr>
        <w:t>Alışa12_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4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805" w:right="-20"/>
        <w:jc w:val="left"/>
        <w:tabs>
          <w:tab w:pos="1380" w:val="left"/>
          <w:tab w:pos="1880" w:val="left"/>
          <w:tab w:pos="3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3"/>
          <w:szCs w:val="33"/>
          <w:color w:val="505050"/>
          <w:spacing w:val="0"/>
          <w:w w:val="45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45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45"/>
          <w:b/>
          <w:bCs/>
          <w:position w:val="1"/>
        </w:rPr>
        <w:t>1</w:t>
      </w:r>
      <w:r>
        <w:rPr>
          <w:rFonts w:ascii="Arial" w:hAnsi="Arial" w:cs="Arial" w:eastAsia="Arial"/>
          <w:sz w:val="11"/>
          <w:szCs w:val="11"/>
          <w:color w:val="BCBCBC"/>
          <w:spacing w:val="-8"/>
          <w:w w:val="45"/>
          <w:b/>
          <w:bCs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1"/>
        </w:rPr>
        <w:t>rı'angııııKontroiAltınaAlmaSaati:l9.\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2344" w:space="1284"/>
            <w:col w:w="7692"/>
          </w:cols>
        </w:sectPr>
      </w:pPr>
      <w:rPr/>
    </w:p>
    <w:p>
      <w:pPr>
        <w:spacing w:before="66" w:after="0" w:line="240" w:lineRule="auto"/>
        <w:ind w:left="13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Piclen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5" w:lineRule="exact"/>
        <w:ind w:left="14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92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</w:rPr>
        <w:t>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1" w:after="0" w:line="319" w:lineRule="auto"/>
        <w:ind w:right="3889"/>
        <w:jc w:val="left"/>
        <w:tabs>
          <w:tab w:pos="3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6"/>
          <w:w w:val="49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Hllseyi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BOZKURT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3" w:lineRule="exact"/>
        <w:ind w:right="-20"/>
        <w:jc w:val="left"/>
        <w:tabs>
          <w:tab w:pos="252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\raçSayısı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  <w:position w:val="1"/>
        </w:rPr>
        <w:t>f;ı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19.07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19.13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Anıç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855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8" w:after="0" w:line="240" w:lineRule="auto"/>
        <w:ind w:left="2538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90"/>
        </w:rPr>
        <w:t>Ele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255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8" w:lineRule="auto"/>
        <w:ind w:left="14" w:right="3693" w:firstLine="2529"/>
        <w:jc w:val="left"/>
        <w:tabs>
          <w:tab w:pos="2520" w:val="left"/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l"ersoncl_§_ayıs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Dogalg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1071" w:space="1069"/>
            <w:col w:w="9180"/>
          </w:cols>
        </w:sectPr>
      </w:pPr>
      <w:rPr/>
    </w:p>
    <w:p>
      <w:pPr>
        <w:spacing w:before="24" w:after="0" w:line="240" w:lineRule="auto"/>
        <w:ind w:left="1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0" w:lineRule="exact"/>
        <w:ind w:right="9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PönUs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5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27"/>
        </w:rPr>
        <w:t>ardı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EkipAmirini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789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4" w:equalWidth="0">
            <w:col w:w="1857" w:space="283"/>
            <w:col w:w="1934" w:space="590"/>
            <w:col w:w="944" w:space="1933"/>
            <w:col w:w="3779"/>
          </w:cols>
        </w:sectPr>
      </w:pPr>
      <w:rPr/>
    </w:p>
    <w:p>
      <w:pPr>
        <w:spacing w:before="10" w:after="0" w:line="203" w:lineRule="exact"/>
        <w:ind w:left="14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-1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varıldığında,alevli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1969" w:space="171"/>
            <w:col w:w="9180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5" w:lineRule="exact"/>
        <w:ind w:left="14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-6"/>
        </w:rPr>
        <w:t>Söııdllrıııe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4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Söndünııcde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31" w:lineRule="exact"/>
        <w:ind w:right="-69"/>
        <w:jc w:val="left"/>
        <w:tabs>
          <w:tab w:pos="248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söndilrme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84"/>
          <w:position w:val="-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4"/>
          <w:position w:val="-7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8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7"/>
        </w:rPr>
        <w:t>IKöpll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8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0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61"/>
          <w:position w:val="-7"/>
        </w:rPr>
        <w:t>ıı,.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33" w:lineRule="exact"/>
        <w:ind w:right="-20"/>
        <w:jc w:val="left"/>
        <w:tabs>
          <w:tab w:pos="15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87"/>
          <w:position w:val="-9"/>
        </w:rPr>
        <w:t>IK.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87"/>
          <w:position w:val="-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1"/>
          <w:w w:val="145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98"/>
          <w:position w:val="-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878789"/>
          <w:spacing w:val="0"/>
          <w:w w:val="145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78789"/>
          <w:spacing w:val="-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5"/>
          <w:position w:val="-9"/>
        </w:rPr>
        <w:t>K.ıı..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100"/>
          <w:i/>
          <w:position w:val="-9"/>
        </w:rPr>
        <w:t>toı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2"/>
          <w:w w:val="100"/>
          <w:i/>
          <w:position w:val="-9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4"/>
          <w:position w:val="-9"/>
        </w:rPr>
        <w:t>Kg.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3" w:equalWidth="0">
            <w:col w:w="1253" w:space="948"/>
            <w:col w:w="5150" w:space="759"/>
            <w:col w:w="321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144" w:right="-51" w:firstLine="204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yanınıştır.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Söndiinnc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1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Dunııııu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64" w:lineRule="exact"/>
        <w:ind w:right="-20"/>
        <w:jc w:val="left"/>
        <w:tabs>
          <w:tab w:pos="1160" w:val="left"/>
          <w:tab w:pos="2720" w:val="left"/>
          <w:tab w:pos="42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9"/>
          <w:szCs w:val="19"/>
          <w:color w:val="3B3B3B"/>
          <w:spacing w:val="0"/>
          <w:w w:val="100"/>
          <w:position w:val="2"/>
        </w:rPr>
        <w:t>2</w:t>
      </w:r>
      <w:r>
        <w:rPr>
          <w:rFonts w:ascii="Courier New" w:hAnsi="Courier New" w:cs="Courier New" w:eastAsia="Courier New"/>
          <w:sz w:val="19"/>
          <w:szCs w:val="19"/>
          <w:color w:val="3B3B3B"/>
          <w:spacing w:val="-10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78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51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696B6B"/>
          <w:spacing w:val="0"/>
          <w:w w:val="51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4659" w:space="726"/>
            <w:col w:w="5935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53" w:lineRule="auto"/>
        <w:ind w:right="61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atıklarda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yapılaı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araşt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düşürülmüş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1607" w:space="552"/>
            <w:col w:w="9161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6" w:after="0" w:line="240" w:lineRule="auto"/>
        <w:ind w:left="144" w:right="-20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  <w:position w:val="0"/>
        </w:rPr>
        <w:t>pedel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78789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44" w:right="9610" w:firstLine="6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lfeslinı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</w:sectPr>
      </w:pPr>
      <w:rPr/>
    </w:p>
    <w:p>
      <w:pPr>
        <w:spacing w:before="0" w:after="0" w:line="262" w:lineRule="exact"/>
        <w:ind w:left="116" w:right="-8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-17"/>
          <w:w w:val="57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696B6B"/>
          <w:spacing w:val="-58"/>
          <w:w w:val="148"/>
          <w:position w:val="11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49"/>
          <w:position w:val="-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55"/>
          <w:w w:val="92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696B6B"/>
          <w:spacing w:val="-18"/>
          <w:w w:val="148"/>
          <w:position w:val="1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12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78789"/>
          <w:spacing w:val="0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7878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78789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136"/>
          <w:position w:val="-1"/>
        </w:rPr>
        <w:t>.ı</w:t>
      </w:r>
      <w:r>
        <w:rPr>
          <w:rFonts w:ascii="Arial" w:hAnsi="Arial" w:cs="Arial" w:eastAsia="Arial"/>
          <w:sz w:val="13"/>
          <w:szCs w:val="13"/>
          <w:color w:val="505050"/>
          <w:spacing w:val="-11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2"/>
          <w:w w:val="109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7"/>
          <w:position w:val="-1"/>
        </w:rPr>
        <w:t>ıı!lşU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878789"/>
          <w:spacing w:val="-20"/>
          <w:w w:val="17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9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0"/>
        </w:rPr>
        <w:t>ırih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4"/>
        </w:rPr>
        <w:t>ISaıııi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19.50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3" w:equalWidth="0">
            <w:col w:w="1210" w:space="949"/>
            <w:col w:w="1418" w:space="2448"/>
            <w:col w:w="5295"/>
          </w:cols>
        </w:sectPr>
      </w:pPr>
      <w:rPr/>
    </w:p>
    <w:p>
      <w:pPr>
        <w:spacing w:before="5" w:after="0" w:line="203" w:lineRule="exact"/>
        <w:ind w:left="238" w:right="-67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Ölll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1956" w:space="203"/>
            <w:col w:w="9161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left="304" w:right="-4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05050"/>
          <w:spacing w:val="0"/>
          <w:w w:val="130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15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B3B3B"/>
          <w:spacing w:val="0"/>
          <w:w w:val="131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46" w:lineRule="exact"/>
        <w:ind w:left="309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05050"/>
          <w:spacing w:val="0"/>
          <w:w w:val="106"/>
          <w:i/>
          <w:position w:val="-1"/>
        </w:rPr>
        <w:t>.Q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80" w:right="-5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50"/>
          <w:position w:val="1"/>
        </w:rPr>
        <w:t>.:E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2420" w:right="136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48" w:right="1558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63662"/>
          <w:spacing w:val="0"/>
          <w:w w:val="52"/>
          <w:b/>
          <w:bCs/>
        </w:rPr>
        <w:t>1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2" w:after="0" w:line="466" w:lineRule="exact"/>
        <w:ind w:right="-20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63662"/>
          <w:spacing w:val="0"/>
          <w:w w:val="600"/>
          <w:position w:val="-2"/>
        </w:rPr>
        <w:t>'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2071" w:right="8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H.Hüseyi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7"/>
        </w:rPr>
        <w:t>BOZKURT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26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5"/>
          <w:b/>
          <w:bCs/>
        </w:rPr>
        <w:t>Z</w:t>
      </w:r>
      <w:r>
        <w:rPr>
          <w:rFonts w:ascii="Arial" w:hAnsi="Arial" w:cs="Arial" w:eastAsia="Arial"/>
          <w:sz w:val="28"/>
          <w:szCs w:val="28"/>
          <w:color w:val="3B3B3B"/>
          <w:spacing w:val="32"/>
          <w:w w:val="45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5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5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9"/>
          <w:w w:val="4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</w:rPr>
        <w:t>E</w:t>
      </w:r>
      <w:r>
        <w:rPr>
          <w:rFonts w:ascii="Arial" w:hAnsi="Arial" w:cs="Arial" w:eastAsia="Arial"/>
          <w:sz w:val="27"/>
          <w:szCs w:val="27"/>
          <w:color w:val="3B3B3B"/>
          <w:spacing w:val="8"/>
          <w:w w:val="58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</w:rPr>
        <w:t>!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</w:rPr>
        <w:t>m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18"/>
          <w:w w:val="58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8"/>
          <w:b/>
          <w:bCs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9" w:lineRule="auto"/>
        <w:ind w:right="1315" w:firstLine="29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  <w:i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6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66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3" w:equalWidth="0">
            <w:col w:w="478" w:space="1817"/>
            <w:col w:w="4668" w:space="1628"/>
            <w:col w:w="2729"/>
          </w:cols>
        </w:sectPr>
      </w:pPr>
      <w:rPr/>
    </w:p>
    <w:p>
      <w:pPr>
        <w:spacing w:before="0" w:after="0" w:line="363" w:lineRule="exact"/>
        <w:ind w:left="2338" w:right="-97"/>
        <w:jc w:val="left"/>
        <w:tabs>
          <w:tab w:pos="354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19.188608pt;margin-top:37.440327pt;width:557.529125pt;height:748.969924pt;mso-position-horizontal-relative:page;mso-position-vertical-relative:page;z-index:-15143" coordorigin="384,749" coordsize="11151,14979">
            <v:group style="position:absolute;left:391;top:777;width:11061;height:2" coordorigin="391,777" coordsize="11061,2">
              <v:shape style="position:absolute;left:391;top:777;width:11061;height:2" coordorigin="391,777" coordsize="11061,0" path="m391,777l11452,777e" filled="f" stroked="t" strokeweight=".706329pt" strokecolor="#5B5B5B">
                <v:path arrowok="t"/>
              </v:shape>
            </v:group>
            <v:group style="position:absolute;left:407;top:756;width:2;height:10183" coordorigin="407,756" coordsize="2,10183">
              <v:shape style="position:absolute;left:407;top:756;width:2;height:10183" coordorigin="407,756" coordsize="0,10183" path="m407,10939l407,756e" filled="f" stroked="t" strokeweight=".706329pt" strokecolor="#575757">
                <v:path arrowok="t"/>
              </v:shape>
            </v:group>
            <v:group style="position:absolute;left:2406;top:765;width:2;height:1493" coordorigin="2406,765" coordsize="2,1493">
              <v:shape style="position:absolute;left:2406;top:765;width:2;height:1493" coordorigin="2406,765" coordsize="0,1493" path="m2406,2258l2406,765e" filled="f" stroked="t" strokeweight=".706329pt" strokecolor="#4B4B4B">
                <v:path arrowok="t"/>
              </v:shape>
            </v:group>
            <v:group style="position:absolute;left:9093;top:770;width:2;height:1497" coordorigin="9093,770" coordsize="2,1497">
              <v:shape style="position:absolute;left:9093;top:770;width:2;height:1497" coordorigin="9093,770" coordsize="0,1497" path="m9093,2268l9093,770e" filled="f" stroked="t" strokeweight=".706329pt" strokecolor="#575757">
                <v:path arrowok="t"/>
              </v:shape>
            </v:group>
            <v:group style="position:absolute;left:11454;top:784;width:2;height:3290" coordorigin="11454,784" coordsize="2,3290">
              <v:shape style="position:absolute;left:11454;top:784;width:2;height:3290" coordorigin="11454,784" coordsize="0,3290" path="m11454,4074l11454,784e" filled="f" stroked="t" strokeweight=".706329pt" strokecolor="#606060">
                <v:path arrowok="t"/>
              </v:shape>
            </v:group>
            <v:group style="position:absolute;left:391;top:2258;width:11071;height:2" coordorigin="391,2258" coordsize="11071,2">
              <v:shape style="position:absolute;left:391;top:2258;width:11071;height:2" coordorigin="391,2258" coordsize="11071,0" path="m391,2258l11461,2258e" filled="f" stroked="t" strokeweight=".706329pt" strokecolor="#606060">
                <v:path arrowok="t"/>
              </v:shape>
            </v:group>
            <v:group style="position:absolute;left:391;top:2474;width:11071;height:2" coordorigin="391,2474" coordsize="11071,2">
              <v:shape style="position:absolute;left:391;top:2474;width:11071;height:2" coordorigin="391,2474" coordsize="11071,0" path="m391,2474l11461,2474e" filled="f" stroked="t" strokeweight=".706329pt" strokecolor="#606060">
                <v:path arrowok="t"/>
              </v:shape>
            </v:group>
            <v:group style="position:absolute;left:396;top:2686;width:11071;height:2" coordorigin="396,2686" coordsize="11071,2">
              <v:shape style="position:absolute;left:396;top:2686;width:11071;height:2" coordorigin="396,2686" coordsize="11071,0" path="m396,2686l11466,2686e" filled="f" stroked="t" strokeweight=".706329pt" strokecolor="#5B5B5B">
                <v:path arrowok="t"/>
              </v:shape>
            </v:group>
            <v:group style="position:absolute;left:396;top:2905;width:11071;height:2" coordorigin="396,2905" coordsize="11071,2">
              <v:shape style="position:absolute;left:396;top:2905;width:11071;height:2" coordorigin="396,2905" coordsize="11071,0" path="m396,2905l11466,2905e" filled="f" stroked="t" strokeweight=".706329pt" strokecolor="#5B5B5B">
                <v:path arrowok="t"/>
              </v:shape>
            </v:group>
            <v:group style="position:absolute;left:396;top:3114;width:11075;height:2" coordorigin="396,3114" coordsize="11075,2">
              <v:shape style="position:absolute;left:396;top:3114;width:11075;height:2" coordorigin="396,3114" coordsize="11075,0" path="m396,3114l11471,3114e" filled="f" stroked="t" strokeweight=".706329pt" strokecolor="#5B5B5B">
                <v:path arrowok="t"/>
              </v:shape>
            </v:group>
            <v:group style="position:absolute;left:396;top:3332;width:11071;height:2" coordorigin="396,3332" coordsize="11071,2">
              <v:shape style="position:absolute;left:396;top:3332;width:11071;height:2" coordorigin="396,3332" coordsize="11071,0" path="m396,3332l11466,3332e" filled="f" stroked="t" strokeweight=".706329pt" strokecolor="#5B5B5B">
                <v:path arrowok="t"/>
              </v:shape>
            </v:group>
            <v:group style="position:absolute;left:3892;top:3323;width:2;height:742" coordorigin="3892,3323" coordsize="2,742">
              <v:shape style="position:absolute;left:3892;top:3323;width:2;height:742" coordorigin="3892,3323" coordsize="0,742" path="m3892,4065l3892,3323e" filled="f" stroked="t" strokeweight=".941772pt" strokecolor="#4F4F4F">
                <v:path arrowok="t"/>
              </v:shape>
            </v:group>
            <v:group style="position:absolute;left:6957;top:3328;width:2;height:742" coordorigin="6957,3328" coordsize="2,742">
              <v:shape style="position:absolute;left:6957;top:3328;width:2;height:742" coordorigin="6957,3328" coordsize="0,742" path="m6957,4069l6957,3328e" filled="f" stroked="t" strokeweight=".706329pt" strokecolor="#575757">
                <v:path arrowok="t"/>
              </v:shape>
            </v:group>
            <v:group style="position:absolute;left:2434;top:4055;width:2;height:11657" coordorigin="2434,4055" coordsize="2,11657">
              <v:shape style="position:absolute;left:2434;top:4055;width:2;height:11657" coordorigin="2434,4055" coordsize="0,11657" path="m2434,15712l2434,4055e" filled="f" stroked="t" strokeweight=".941772pt" strokecolor="#4F4F4F">
                <v:path arrowok="t"/>
              </v:shape>
            </v:group>
            <v:group style="position:absolute;left:396;top:4060;width:11071;height:2" coordorigin="396,4060" coordsize="11071,2">
              <v:shape style="position:absolute;left:396;top:4060;width:11071;height:2" coordorigin="396,4060" coordsize="11071,0" path="m396,4060l11466,4060e" filled="f" stroked="t" strokeweight=".706329pt" strokecolor="#575757">
                <v:path arrowok="t"/>
              </v:shape>
            </v:group>
            <v:group style="position:absolute;left:396;top:4336;width:11075;height:2" coordorigin="396,4336" coordsize="11075,2">
              <v:shape style="position:absolute;left:396;top:4336;width:11075;height:2" coordorigin="396,4336" coordsize="11075,0" path="m396,4336l11471,4336e" filled="f" stroked="t" strokeweight=".706329pt" strokecolor="#606060">
                <v:path arrowok="t"/>
              </v:shape>
            </v:group>
            <v:group style="position:absolute;left:11475;top:4317;width:2;height:11390" coordorigin="11475,4317" coordsize="2,11390">
              <v:shape style="position:absolute;left:11475;top:4317;width:2;height:11390" coordorigin="11475,4317" coordsize="0,11390" path="m11475,15707l11475,4317e" filled="f" stroked="t" strokeweight=".706329pt" strokecolor="#5B5B5B">
                <v:path arrowok="t"/>
              </v:shape>
            </v:group>
            <v:group style="position:absolute;left:4940;top:4545;width:2;height:2063" coordorigin="4940,4545" coordsize="2,2063">
              <v:shape style="position:absolute;left:4940;top:4545;width:2;height:2063" coordorigin="4940,4545" coordsize="0,2063" path="m4940,6608l4940,4545e" filled="f" stroked="t" strokeweight=".706329pt" strokecolor="#575757">
                <v:path arrowok="t"/>
              </v:shape>
            </v:group>
            <v:group style="position:absolute;left:2406;top:4554;width:9065;height:2" coordorigin="2406,4554" coordsize="9065,2">
              <v:shape style="position:absolute;left:2406;top:4554;width:9065;height:2" coordorigin="2406,4554" coordsize="9065,0" path="m2406,4554l11471,4554e" filled="f" stroked="t" strokeweight=".706329pt" strokecolor="#606060">
                <v:path arrowok="t"/>
              </v:shape>
            </v:group>
            <v:group style="position:absolute;left:4935;top:5034;width:6536;height:2" coordorigin="4935,5034" coordsize="6536,2">
              <v:shape style="position:absolute;left:4935;top:5034;width:6536;height:2" coordorigin="4935,5034" coordsize="6536,0" path="m4935,5034l11471,5034e" filled="f" stroked="t" strokeweight=".706329pt" strokecolor="#777777">
                <v:path arrowok="t"/>
              </v:shape>
            </v:group>
            <v:group style="position:absolute;left:4930;top:5272;width:6541;height:2" coordorigin="4930,5272" coordsize="6541,2">
              <v:shape style="position:absolute;left:4930;top:5272;width:6541;height:2" coordorigin="4930,5272" coordsize="6541,0" path="m4930,5272l11471,5272e" filled="f" stroked="t" strokeweight=".706329pt" strokecolor="#676767">
                <v:path arrowok="t"/>
              </v:shape>
            </v:group>
            <v:group style="position:absolute;left:4935;top:5510;width:6541;height:2" coordorigin="4935,5510" coordsize="6541,2">
              <v:shape style="position:absolute;left:4935;top:5510;width:6541;height:2" coordorigin="4935,5510" coordsize="6541,0" path="m4935,5510l11475,5510e" filled="f" stroked="t" strokeweight=".706329pt" strokecolor="#646464">
                <v:path arrowok="t"/>
              </v:shape>
            </v:group>
            <v:group style="position:absolute;left:2411;top:5728;width:9060;height:2" coordorigin="2411,5728" coordsize="9060,2">
              <v:shape style="position:absolute;left:2411;top:5728;width:9060;height:2" coordorigin="2411,5728" coordsize="9060,0" path="m2411,5728l11471,5728e" filled="f" stroked="t" strokeweight=".706329pt" strokecolor="#646464">
                <v:path arrowok="t"/>
              </v:shape>
            </v:group>
            <v:group style="position:absolute;left:400;top:5957;width:11071;height:2" coordorigin="400,5957" coordsize="11071,2">
              <v:shape style="position:absolute;left:400;top:5957;width:11071;height:2" coordorigin="400,5957" coordsize="11071,0" path="m400,5957l11471,5957e" filled="f" stroked="t" strokeweight=".706329pt" strokecolor="#606060">
                <v:path arrowok="t"/>
              </v:shape>
            </v:group>
            <v:group style="position:absolute;left:7803;top:5947;width:2;height:656" coordorigin="7803,5947" coordsize="2,656">
              <v:shape style="position:absolute;left:7803;top:5947;width:2;height:656" coordorigin="7803,5947" coordsize="0,656" path="m7803,6603l7803,5947e" filled="f" stroked="t" strokeweight=".706329pt" strokecolor="#646464">
                <v:path arrowok="t"/>
              </v:shape>
            </v:group>
            <v:group style="position:absolute;left:2411;top:6382;width:9060;height:2" coordorigin="2411,6382" coordsize="9060,2">
              <v:shape style="position:absolute;left:2411;top:6382;width:9060;height:2" coordorigin="2411,6382" coordsize="9060,0" path="m2411,6382l11471,6382e" filled="f" stroked="t" strokeweight=".706329pt" strokecolor="#646464">
                <v:path arrowok="t"/>
              </v:shape>
            </v:group>
            <v:group style="position:absolute;left:2416;top:6598;width:9060;height:2" coordorigin="2416,6598" coordsize="9060,2">
              <v:shape style="position:absolute;left:2416;top:6598;width:9060;height:2" coordorigin="2416,6598" coordsize="9060,0" path="m2416,6598l11475,6598e" filled="f" stroked="t" strokeweight=".706329pt" strokecolor="#646464">
                <v:path arrowok="t"/>
              </v:shape>
            </v:group>
            <v:group style="position:absolute;left:405;top:6817;width:11071;height:2" coordorigin="405,6817" coordsize="11071,2">
              <v:shape style="position:absolute;left:405;top:6817;width:11071;height:2" coordorigin="405,6817" coordsize="11071,0" path="m405,6817l11475,6817e" filled="f" stroked="t" strokeweight=".706329pt" strokecolor="#606060">
                <v:path arrowok="t"/>
              </v:shape>
            </v:group>
            <v:group style="position:absolute;left:405;top:7440;width:11075;height:2" coordorigin="405,7440" coordsize="11075,2">
              <v:shape style="position:absolute;left:405;top:7440;width:11075;height:2" coordorigin="405,7440" coordsize="11075,0" path="m405,7440l11480,7440e" filled="f" stroked="t" strokeweight=".706329pt" strokecolor="#606060">
                <v:path arrowok="t"/>
              </v:shape>
            </v:group>
            <v:group style="position:absolute;left:410;top:8091;width:11075;height:2" coordorigin="410,8091" coordsize="11075,2">
              <v:shape style="position:absolute;left:410;top:8091;width:11075;height:2" coordorigin="410,8091" coordsize="11075,0" path="m410,8091l11485,8091e" filled="f" stroked="t" strokeweight=".706329pt" strokecolor="#606060">
                <v:path arrowok="t"/>
              </v:shape>
            </v:group>
            <v:group style="position:absolute;left:405;top:8890;width:11080;height:2" coordorigin="405,8890" coordsize="11080,2">
              <v:shape style="position:absolute;left:405;top:8890;width:11080;height:2" coordorigin="405,8890" coordsize="11080,0" path="m405,8890l11485,8890e" filled="f" stroked="t" strokeweight=".706329pt" strokecolor="#606060">
                <v:path arrowok="t"/>
              </v:shape>
            </v:group>
            <v:group style="position:absolute;left:4951;top:7435;width:2;height:666" coordorigin="4951,7435" coordsize="2,666">
              <v:shape style="position:absolute;left:4951;top:7435;width:2;height:666" coordorigin="4951,7435" coordsize="0,666" path="m4951,8101l4951,7435e" filled="f" stroked="t" strokeweight=".706329pt" strokecolor="#575757">
                <v:path arrowok="t"/>
              </v:shape>
            </v:group>
            <v:group style="position:absolute;left:4944;top:7659;width:6541;height:2" coordorigin="4944,7659" coordsize="6541,2">
              <v:shape style="position:absolute;left:4944;top:7659;width:6541;height:2" coordorigin="4944,7659" coordsize="6541,0" path="m4944,7659l11485,7659e" filled="f" stroked="t" strokeweight=".706329pt" strokecolor="#676767">
                <v:path arrowok="t"/>
              </v:shape>
            </v:group>
            <v:group style="position:absolute;left:4944;top:7872;width:6536;height:2" coordorigin="4944,7872" coordsize="6536,2">
              <v:shape style="position:absolute;left:4944;top:7872;width:6536;height:2" coordorigin="4944,7872" coordsize="6536,0" path="m4944,7872l11480,7872e" filled="f" stroked="t" strokeweight=".706329pt" strokecolor="#646464">
                <v:path arrowok="t"/>
              </v:shape>
            </v:group>
            <v:group style="position:absolute;left:405;top:9769;width:11085;height:2" coordorigin="405,9769" coordsize="11085,2">
              <v:shape style="position:absolute;left:405;top:9769;width:11085;height:2" coordorigin="405,9769" coordsize="11085,0" path="m405,9769l11490,9769e" filled="f" stroked="t" strokeweight=".706329pt" strokecolor="#646464">
                <v:path arrowok="t"/>
              </v:shape>
            </v:group>
            <v:group style="position:absolute;left:410;top:10104;width:11080;height:2" coordorigin="410,10104" coordsize="11080,2">
              <v:shape style="position:absolute;left:410;top:10104;width:11080;height:2" coordorigin="410,10104" coordsize="11080,0" path="m410,10104l11490,10104e" filled="f" stroked="t" strokeweight=".706329pt" strokecolor="#646464">
                <v:path arrowok="t"/>
              </v:shape>
            </v:group>
            <v:group style="position:absolute;left:414;top:10337;width:11080;height:2" coordorigin="414,10337" coordsize="11080,2">
              <v:shape style="position:absolute;left:414;top:10337;width:11080;height:2" coordorigin="414,10337" coordsize="11080,0" path="m414,10337l11494,10337e" filled="f" stroked="t" strokeweight=".706329pt" strokecolor="#646464">
                <v:path arrowok="t"/>
              </v:shape>
            </v:group>
            <v:group style="position:absolute;left:431;top:10901;width:2;height:4820" coordorigin="431,10901" coordsize="2,4820">
              <v:shape style="position:absolute;left:431;top:10901;width:2;height:4820" coordorigin="431,10901" coordsize="0,4820" path="m431,15721l431,10901e" filled="f" stroked="t" strokeweight=".706329pt" strokecolor="#575757">
                <v:path arrowok="t"/>
              </v:shape>
            </v:group>
            <v:group style="position:absolute;left:1366;top:10815;width:10133;height:2" coordorigin="1366,10815" coordsize="10133,2">
              <v:shape style="position:absolute;left:1366;top:10815;width:10133;height:2" coordorigin="1366,10815" coordsize="10133,0" path="m1366,10815l11499,10815e" filled="f" stroked="t" strokeweight=".706329pt" strokecolor="#676767">
                <v:path arrowok="t"/>
              </v:shape>
            </v:group>
            <v:group style="position:absolute;left:1787;top:11024;width:2;height:4687" coordorigin="1787,11024" coordsize="2,4687">
              <v:shape style="position:absolute;left:1787;top:11024;width:2;height:4687" coordorigin="1787,11024" coordsize="0,4687" path="m1787,15712l1787,11024e" filled="f" stroked="t" strokeweight=".706329pt" strokecolor="#4F4F4F">
                <v:path arrowok="t"/>
              </v:shape>
            </v:group>
            <v:group style="position:absolute;left:1222;top:11029;width:2;height:4687" coordorigin="1222,11029" coordsize="2,4687">
              <v:shape style="position:absolute;left:1222;top:11029;width:2;height:4687" coordorigin="1222,11029" coordsize="0,4687" path="m1222,15716l1222,11029e" filled="f" stroked="t" strokeweight=".706329pt" strokecolor="#4F4F4F">
                <v:path arrowok="t"/>
              </v:shape>
            </v:group>
            <v:group style="position:absolute;left:7393;top:11015;width:2;height:4687" coordorigin="7393,11015" coordsize="2,4687">
              <v:shape style="position:absolute;left:7393;top:11015;width:2;height:4687" coordorigin="7393,11015" coordsize="0,4687" path="m7393,15702l7393,11015e" filled="f" stroked="t" strokeweight=".706329pt" strokecolor="#5B5B5B">
                <v:path arrowok="t"/>
              </v:shape>
            </v:group>
            <v:group style="position:absolute;left:414;top:11031;width:11089;height:2" coordorigin="414,11031" coordsize="11089,2">
              <v:shape style="position:absolute;left:414;top:11031;width:11089;height:2" coordorigin="414,11031" coordsize="11089,0" path="m414,11031l11504,11031e" filled="f" stroked="t" strokeweight=".706329pt" strokecolor="#676767">
                <v:path arrowok="t"/>
              </v:shape>
            </v:group>
            <v:group style="position:absolute;left:414;top:11264;width:11085;height:2" coordorigin="414,11264" coordsize="11085,2">
              <v:shape style="position:absolute;left:414;top:11264;width:11085;height:2" coordorigin="414,11264" coordsize="11085,0" path="m414,11264l11499,11264e" filled="f" stroked="t" strokeweight=".706329pt" strokecolor="#646464">
                <v:path arrowok="t"/>
              </v:shape>
            </v:group>
            <v:group style="position:absolute;left:424;top:13344;width:2030;height:2" coordorigin="424,13344" coordsize="2030,2">
              <v:shape style="position:absolute;left:424;top:13344;width:2030;height:2" coordorigin="424,13344" coordsize="2030,0" path="m424,13344l2453,13344e" filled="f" stroked="t" strokeweight=".706329pt" strokecolor="#676767">
                <v:path arrowok="t"/>
              </v:shape>
            </v:group>
            <v:group style="position:absolute;left:410;top:15700;width:11118;height:2" coordorigin="410,15700" coordsize="11118,2">
              <v:shape style="position:absolute;left:410;top:15700;width:11118;height:2" coordorigin="410,15700" coordsize="11118,0" path="m410,15700l11527,15700e" filled="f" stroked="t" strokeweight=".706329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696B6B"/>
          <w:spacing w:val="-58"/>
          <w:w w:val="75"/>
          <w:b/>
          <w:bCs/>
          <w:i/>
          <w:position w:val="-2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color w:val="525985"/>
          <w:spacing w:val="0"/>
          <w:w w:val="63"/>
          <w:b/>
          <w:bCs/>
          <w:i/>
          <w:position w:val="-2"/>
        </w:rPr>
        <w:t>Q</w:t>
      </w:r>
      <w:r>
        <w:rPr>
          <w:rFonts w:ascii="Times New Roman" w:hAnsi="Times New Roman" w:cs="Times New Roman" w:eastAsia="Times New Roman"/>
          <w:sz w:val="32"/>
          <w:szCs w:val="32"/>
          <w:color w:val="525985"/>
          <w:spacing w:val="5"/>
          <w:w w:val="63"/>
          <w:b/>
          <w:bCs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3B3F8C"/>
          <w:spacing w:val="0"/>
          <w:w w:val="149"/>
          <w:position w:val="-2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3B3F8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B3F8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8"/>
          <w:szCs w:val="38"/>
          <w:color w:val="878789"/>
          <w:spacing w:val="0"/>
          <w:w w:val="76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38"/>
          <w:szCs w:val="38"/>
          <w:color w:val="878789"/>
          <w:spacing w:val="-2"/>
          <w:w w:val="76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3B3F8C"/>
          <w:spacing w:val="-27"/>
          <w:w w:val="74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878789"/>
          <w:spacing w:val="0"/>
          <w:w w:val="98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696B6B"/>
          <w:w w:val="177"/>
          <w:position w:val="1"/>
        </w:rPr>
        <w:t>ltf</w:t>
      </w:r>
      <w:r>
        <w:rPr>
          <w:rFonts w:ascii="Arial" w:hAnsi="Arial" w:cs="Arial" w:eastAsia="Arial"/>
          <w:sz w:val="20"/>
          <w:szCs w:val="20"/>
          <w:color w:val="3B3B3B"/>
          <w:spacing w:val="2"/>
          <w:w w:val="99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878789"/>
          <w:spacing w:val="-4"/>
          <w:w w:val="109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696B6B"/>
          <w:spacing w:val="0"/>
          <w:w w:val="69"/>
          <w:position w:val="1"/>
        </w:rPr>
        <w:t>ı&lt;</w:t>
      </w:r>
      <w:r>
        <w:rPr>
          <w:rFonts w:ascii="Arial" w:hAnsi="Arial" w:cs="Arial" w:eastAsia="Arial"/>
          <w:sz w:val="20"/>
          <w:szCs w:val="20"/>
          <w:color w:val="696B6B"/>
          <w:spacing w:val="7"/>
          <w:w w:val="70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9E9E9A"/>
          <w:spacing w:val="0"/>
          <w:w w:val="82"/>
          <w:position w:val="1"/>
        </w:rPr>
        <w:t>z</w:t>
      </w:r>
      <w:r>
        <w:rPr>
          <w:rFonts w:ascii="Arial" w:hAnsi="Arial" w:cs="Arial" w:eastAsia="Arial"/>
          <w:sz w:val="20"/>
          <w:szCs w:val="20"/>
          <w:color w:val="9E9E9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00"/>
          <w:position w:val="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1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24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4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78789"/>
          <w:spacing w:val="0"/>
          <w:w w:val="139"/>
        </w:rPr>
        <w:t>n</w:t>
      </w:r>
      <w:r>
        <w:rPr>
          <w:rFonts w:ascii="Arial" w:hAnsi="Arial" w:cs="Arial" w:eastAsia="Arial"/>
          <w:sz w:val="20"/>
          <w:szCs w:val="20"/>
          <w:color w:val="878789"/>
          <w:spacing w:val="-15"/>
          <w:w w:val="139"/>
        </w:rPr>
        <w:t>i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50"/>
        </w:rPr>
        <w:t>r</w:t>
      </w:r>
      <w:r>
        <w:rPr>
          <w:rFonts w:ascii="Arial" w:hAnsi="Arial" w:cs="Arial" w:eastAsia="Arial"/>
          <w:sz w:val="20"/>
          <w:szCs w:val="20"/>
          <w:color w:val="505050"/>
          <w:spacing w:val="-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E9E9A"/>
          <w:spacing w:val="0"/>
          <w:w w:val="118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0" w:after="0" w:line="240" w:lineRule="auto"/>
        <w:ind w:left="3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exact"/>
        <w:ind w:left="405" w:right="5397" w:firstLine="-40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43.519989pt;margin-top:-70.541153pt;width:126.720001pt;height:111.360001pt;mso-position-horizontal-relative:page;mso-position-vertical-relative:paragraph;z-index:-15145" type="#_x0000_t75">
            <v:imagedata r:id="rId5" o:title=""/>
          </v:shape>
        </w:pict>
      </w:r>
      <w:r>
        <w:rPr/>
        <w:pict>
          <v:shape style="position:absolute;margin-left:238.080002pt;margin-top:-20.621149pt;width:100.800003pt;height:26.879999pt;mso-position-horizontal-relative:page;mso-position-vertical-relative:paragraph;z-index:-15144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KAPUSUZ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20"/>
          <w:cols w:num="2" w:equalWidth="0">
            <w:col w:w="4082" w:space="422"/>
            <w:col w:w="6816"/>
          </w:cols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atLeast"/>
        <w:ind w:left="3623" w:right="4934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19108pt;margin-top:-14.421577pt;width:38.995062pt;height:41.5pt;mso-position-horizontal-relative:page;mso-position-vertical-relative:paragraph;z-index:-15135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13131"/>
                      <w:spacing w:val="0"/>
                      <w:w w:val="16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0" w:lineRule="exact"/>
        <w:ind w:left="84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4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80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627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4" w:lineRule="exact"/>
        <w:ind w:left="114" w:right="-20"/>
        <w:jc w:val="left"/>
        <w:tabs>
          <w:tab w:pos="148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:14/10/2017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No:47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77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5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8:57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1"/>
          <w:position w:val="0"/>
        </w:rPr>
        <w:t>tr'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24" w:right="-20"/>
        <w:jc w:val="left"/>
        <w:tabs>
          <w:tab w:pos="1480" w:val="left"/>
          <w:tab w:pos="314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:14/10/2017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1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:10220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:Murat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AZI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2" w:lineRule="auto"/>
        <w:ind w:left="129" w:right="626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9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CuınJlUriyet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Mh.Grupkent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DIKİLİ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Mh.Grup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yam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DiKIL1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29" w:right="-20"/>
        <w:jc w:val="left"/>
        <w:tabs>
          <w:tab w:pos="1480" w:val="left"/>
          <w:tab w:pos="48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2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38" w:lineRule="exact"/>
        <w:ind w:left="3647" w:right="3488" w:firstLine="-3523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Betonru·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40" w:bottom="280" w:left="180" w:right="140"/>
        </w:sectPr>
      </w:pPr>
      <w:rPr/>
    </w:p>
    <w:p>
      <w:pPr>
        <w:spacing w:before="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540" w:lineRule="exact"/>
        <w:ind w:right="-118"/>
        <w:jc w:val="left"/>
        <w:tabs>
          <w:tab w:pos="580" w:val="left"/>
          <w:tab w:pos="11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100"/>
          <w:position w:val="-6"/>
        </w:rPr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4D4D4D"/>
          <w:spacing w:val="-56"/>
          <w:w w:val="52"/>
          <w:position w:val="-6"/>
        </w:rPr>
        <w:t> </w: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position w:val="-6"/>
        </w:rPr>
      </w:r>
      <w:r>
        <w:rPr>
          <w:rFonts w:ascii="Arial" w:hAnsi="Arial" w:cs="Arial" w:eastAsia="Arial"/>
          <w:sz w:val="45"/>
          <w:szCs w:val="45"/>
          <w:color w:val="838587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51"/>
          <w:b/>
          <w:bCs/>
          <w:position w:val="2"/>
        </w:rPr>
        <w:t>ı</w:t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:19:23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3" w:equalWidth="0">
            <w:col w:w="4090" w:space="369"/>
            <w:col w:w="1171" w:space="396"/>
            <w:col w:w="5574"/>
          </w:cols>
        </w:sectPr>
      </w:pPr>
      <w:rPr/>
    </w:p>
    <w:p>
      <w:pPr>
        <w:spacing w:before="0" w:after="0" w:line="204" w:lineRule="exact"/>
        <w:ind w:left="143" w:right="-20"/>
        <w:jc w:val="left"/>
        <w:tabs>
          <w:tab w:pos="22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8"/>
          <w:position w:val="0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02" w:lineRule="exact"/>
        <w:ind w:left="2147" w:right="-20"/>
        <w:jc w:val="left"/>
        <w:tabs>
          <w:tab w:pos="52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4"/>
          <w:position w:val="-2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Ufuk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BAYDAR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4F4F4F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4F4F4F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4F4F4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166" w:right="-20"/>
        <w:jc w:val="left"/>
        <w:tabs>
          <w:tab w:pos="4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8:58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3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7"/>
          <w:w w:val="8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9:03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3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625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48" w:right="-20"/>
        <w:jc w:val="left"/>
        <w:tabs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30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20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Erruıiyet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316" w:lineRule="exact"/>
        <w:ind w:left="152" w:right="-20"/>
        <w:jc w:val="left"/>
        <w:tabs>
          <w:tab w:pos="2180" w:val="left"/>
          <w:tab w:pos="47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333"/>
          <w:position w:val="-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14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7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152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7" w:lineRule="exact"/>
        <w:ind w:left="2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1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167" w:right="2770" w:firstLine="-14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4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95" w:right="40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5" w:lineRule="exact"/>
        <w:ind w:left="208" w:right="-20"/>
        <w:jc w:val="left"/>
        <w:tabs>
          <w:tab w:pos="3320" w:val="left"/>
          <w:tab w:pos="66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6639" w:right="-20"/>
        <w:jc w:val="left"/>
        <w:tabs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-59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8" w:lineRule="exact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</w:sectPr>
      </w:pPr>
      <w:rPr/>
    </w:p>
    <w:p>
      <w:pPr>
        <w:spacing w:before="14" w:after="0" w:line="240" w:lineRule="auto"/>
        <w:ind w:left="17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kenannda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2" w:equalWidth="0">
            <w:col w:w="1883" w:space="430"/>
            <w:col w:w="9287"/>
          </w:cols>
        </w:sectPr>
      </w:pPr>
      <w:rPr/>
    </w:p>
    <w:p>
      <w:pPr>
        <w:spacing w:before="24" w:after="0" w:line="246" w:lineRule="auto"/>
        <w:ind w:left="2269" w:right="66" w:firstLine="-208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terkedilmesi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tuşa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0" w:right="-20"/>
        <w:jc w:val="left"/>
        <w:tabs>
          <w:tab w:pos="22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IŞiJketi.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6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6"/>
          <w:w w:val="3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6" w:lineRule="auto"/>
        <w:ind w:left="190" w:right="7960"/>
        <w:jc w:val="left"/>
        <w:tabs>
          <w:tab w:pos="62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8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205" w:right="-20"/>
        <w:jc w:val="left"/>
        <w:tabs>
          <w:tab w:pos="222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:1411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85" w:right="-20"/>
        <w:jc w:val="left"/>
        <w:tabs>
          <w:tab w:pos="1100" w:val="left"/>
          <w:tab w:pos="160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DİKİL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2" w:lineRule="exact"/>
        <w:ind w:left="2375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Gitmişse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5090" w:right="55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80" w:right="140"/>
        </w:sectPr>
      </w:pPr>
      <w:rPr/>
    </w:p>
    <w:p>
      <w:pPr>
        <w:spacing w:before="92" w:after="0" w:line="310" w:lineRule="exact"/>
        <w:ind w:left="736" w:right="-93"/>
        <w:jc w:val="left"/>
        <w:tabs>
          <w:tab w:pos="26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</w:r>
      <w:r>
        <w:rPr>
          <w:rFonts w:ascii="Arial" w:hAnsi="Arial" w:cs="Arial" w:eastAsia="Arial"/>
          <w:sz w:val="23"/>
          <w:szCs w:val="23"/>
          <w:color w:val="707477"/>
          <w:spacing w:val="-42"/>
          <w:w w:val="123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07477"/>
          <w:spacing w:val="0"/>
          <w:w w:val="122"/>
          <w:b/>
          <w:bCs/>
          <w:position w:val="1"/>
        </w:rPr>
        <w:t>Nai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2" w:after="0" w:line="310" w:lineRule="exact"/>
        <w:ind w:right="-83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38587"/>
          <w:w w:val="288"/>
          <w:position w:val="-4"/>
        </w:rPr>
        <w:t>,</w:t>
      </w:r>
      <w:r>
        <w:rPr>
          <w:rFonts w:ascii="Arial" w:hAnsi="Arial" w:cs="Arial" w:eastAsia="Arial"/>
          <w:sz w:val="17"/>
          <w:szCs w:val="17"/>
          <w:color w:val="838587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587"/>
          <w:spacing w:val="-10"/>
          <w:w w:val="125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A5A8A7"/>
          <w:spacing w:val="0"/>
          <w:w w:val="79"/>
          <w:b/>
          <w:bCs/>
          <w:position w:val="1"/>
        </w:rPr>
        <w:t>l'"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61"/>
          <w:b/>
          <w:bCs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14"/>
          <w:w w:val="6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</w:rPr>
        <w:t>1!017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3" w:equalWidth="0">
            <w:col w:w="3183" w:space="911"/>
            <w:col w:w="521" w:space="4384"/>
            <w:col w:w="2601"/>
          </w:cols>
        </w:sectPr>
      </w:pPr>
      <w:rPr/>
    </w:p>
    <w:p>
      <w:pPr>
        <w:spacing w:before="0" w:after="0" w:line="44" w:lineRule="exact"/>
        <w:ind w:left="276" w:right="-20"/>
        <w:jc w:val="left"/>
        <w:tabs>
          <w:tab w:pos="2680" w:val="left"/>
          <w:tab w:pos="4860" w:val="left"/>
          <w:tab w:pos="52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083618pt;margin-top:2.20059pt;width:17.949601pt;height:60pt;mso-position-horizontal-relative:page;mso-position-vertical-relative:paragraph;z-index:-15134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Arial" w:hAnsi="Arial" w:cs="Arial" w:eastAsia="Arial"/>
                      <w:sz w:val="120"/>
                      <w:szCs w:val="120"/>
                    </w:rPr>
                  </w:pPr>
                  <w:rPr/>
                  <w:r>
                    <w:rPr>
                      <w:rFonts w:ascii="Arial" w:hAnsi="Arial" w:cs="Arial" w:eastAsia="Arial"/>
                      <w:sz w:val="120"/>
                      <w:szCs w:val="120"/>
                      <w:color w:val="414689"/>
                      <w:spacing w:val="0"/>
                      <w:w w:val="107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4"/>
        </w:rPr>
        <w:t>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4"/>
        </w:rPr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20"/>
          <w:position w:val="-13"/>
        </w:rPr>
        <w:t>Itfaiy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20"/>
          <w:position w:val="-13"/>
        </w:rPr>
        <w:t>e</w:t>
      </w:r>
      <w:r>
        <w:rPr>
          <w:rFonts w:ascii="Arial" w:hAnsi="Arial" w:cs="Arial" w:eastAsia="Arial"/>
          <w:sz w:val="20"/>
          <w:szCs w:val="20"/>
          <w:color w:val="707477"/>
          <w:spacing w:val="1"/>
          <w:w w:val="12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>Kuze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>y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07477"/>
          <w:spacing w:val="3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>Böfqc</w:t>
      </w:r>
      <w:r>
        <w:rPr>
          <w:rFonts w:ascii="Arial" w:hAnsi="Arial" w:cs="Arial" w:eastAsia="Arial"/>
          <w:sz w:val="20"/>
          <w:szCs w:val="20"/>
          <w:color w:val="707477"/>
          <w:spacing w:val="-4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99"/>
          <w:position w:val="-13"/>
        </w:rPr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99"/>
          <w:u w:val="single" w:color="0000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u w:val="single" w:color="000000"/>
          <w:position w:val="-13"/>
        </w:rPr>
        <w:tab/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u w:val="single" w:color="000000"/>
          <w:position w:val="-13"/>
        </w:rPr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0"/>
          <w:szCs w:val="20"/>
          <w:color w:val="707477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  <w:position w:val="-27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2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</w:sectPr>
      </w:pPr>
      <w:rPr/>
    </w:p>
    <w:p>
      <w:pPr>
        <w:spacing w:before="0" w:after="0" w:line="454" w:lineRule="exact"/>
        <w:ind w:left="2574" w:right="-104"/>
        <w:jc w:val="left"/>
        <w:tabs>
          <w:tab w:pos="67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338.316711pt;margin-top:9.243502pt;width:6.172796pt;height:.1pt;mso-position-horizontal-relative:page;mso-position-vertical-relative:paragraph;z-index:-15139" coordorigin="6766,185" coordsize="123,2">
            <v:shape style="position:absolute;left:6766;top:185;width:123;height:2" coordorigin="6766,185" coordsize="123,0" path="m6766,185l6890,185e" filled="f" stroked="t" strokeweight=".237415pt" strokecolor="#000000">
              <v:path arrowok="t"/>
            </v:shape>
          </v:group>
          <w10:wrap type="none"/>
        </w:pict>
      </w:r>
      <w:r>
        <w:rPr/>
        <w:pict>
          <v:group style="position:absolute;margin-left:523.144470pt;margin-top:2.800258pt;width:.1pt;height:20.522927pt;mso-position-horizontal-relative:page;mso-position-vertical-relative:paragraph;z-index:-15138" coordorigin="10463,56" coordsize="2,410">
            <v:shape style="position:absolute;left:10463;top:56;width:2;height:410" coordorigin="10463,56" coordsize="0,410" path="m10463,466l10463,56e" filled="f" stroked="t" strokeweight="1.424491pt" strokecolor="#3F4B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4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6"/>
          <w:position w:val="2"/>
        </w:rPr>
        <w:t>osta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3"/>
          <w:w w:val="100"/>
          <w:position w:val="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707477"/>
          <w:spacing w:val="0"/>
          <w:w w:val="100"/>
          <w:position w:val="2"/>
        </w:rPr>
        <w:t>·r</w:t>
      </w:r>
      <w:r>
        <w:rPr>
          <w:rFonts w:ascii="Times New Roman" w:hAnsi="Times New Roman" w:cs="Times New Roman" w:eastAsia="Times New Roman"/>
          <w:sz w:val="17"/>
          <w:szCs w:val="17"/>
          <w:color w:val="707477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"/>
          <w:w w:val="102"/>
          <w:position w:val="2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-12"/>
          <w:w w:val="102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6"/>
          <w:w w:val="102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2"/>
          <w:position w:val="2"/>
        </w:rPr>
        <w:t>d;;ı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9"/>
          <w:w w:val="102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i/>
          <w:position w:val="2"/>
        </w:rPr>
        <w:t>ft</w:t>
      </w:r>
      <w:r>
        <w:rPr>
          <w:rFonts w:ascii="Arial" w:hAnsi="Arial" w:cs="Arial" w:eastAsia="Arial"/>
          <w:sz w:val="18"/>
          <w:szCs w:val="18"/>
          <w:color w:val="4D4D4D"/>
          <w:spacing w:val="14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707477"/>
          <w:spacing w:val="0"/>
          <w:w w:val="75"/>
          <w:i/>
          <w:position w:val="2"/>
        </w:rPr>
        <w:t>;-:,i</w:t>
      </w:r>
      <w:r>
        <w:rPr>
          <w:rFonts w:ascii="Arial" w:hAnsi="Arial" w:cs="Arial" w:eastAsia="Arial"/>
          <w:sz w:val="18"/>
          <w:szCs w:val="18"/>
          <w:color w:val="707477"/>
          <w:spacing w:val="0"/>
          <w:w w:val="75"/>
          <w:i/>
          <w:position w:val="2"/>
        </w:rPr>
        <w:t>   </w:t>
      </w:r>
      <w:r>
        <w:rPr>
          <w:rFonts w:ascii="Arial" w:hAnsi="Arial" w:cs="Arial" w:eastAsia="Arial"/>
          <w:sz w:val="18"/>
          <w:szCs w:val="18"/>
          <w:color w:val="707477"/>
          <w:spacing w:val="11"/>
          <w:w w:val="75"/>
          <w:i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A5A8A7"/>
          <w:spacing w:val="0"/>
          <w:w w:val="75"/>
          <w:position w:val="1"/>
        </w:rPr>
        <w:t>.</w:t>
      </w:r>
      <w:r>
        <w:rPr>
          <w:rFonts w:ascii="Arial" w:hAnsi="Arial" w:cs="Arial" w:eastAsia="Arial"/>
          <w:sz w:val="41"/>
          <w:szCs w:val="41"/>
          <w:color w:val="A5A8A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A5A8A7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8C89BC"/>
          <w:spacing w:val="0"/>
          <w:w w:val="128"/>
          <w:position w:val="-1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right="6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0" w:lineRule="exact"/>
        <w:ind w:left="522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-24"/>
          <w:w w:val="79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93"/>
          <w:position w:val="-2"/>
        </w:rPr>
        <w:t>.-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606060"/>
          <w:spacing w:val="-1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53"/>
          <w:w w:val="207"/>
          <w:i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5A8A7"/>
          <w:spacing w:val="0"/>
          <w:w w:val="66"/>
          <w:i/>
          <w:position w:val="-2"/>
        </w:rPr>
        <w:t>1,</w:t>
      </w:r>
      <w:r>
        <w:rPr>
          <w:rFonts w:ascii="Arial" w:hAnsi="Arial" w:cs="Arial" w:eastAsia="Arial"/>
          <w:sz w:val="17"/>
          <w:szCs w:val="17"/>
          <w:color w:val="A5A8A7"/>
          <w:spacing w:val="0"/>
          <w:w w:val="100"/>
          <w:i/>
          <w:position w:val="-2"/>
        </w:rPr>
        <w:t>   </w:t>
      </w:r>
      <w:r>
        <w:rPr>
          <w:rFonts w:ascii="Arial" w:hAnsi="Arial" w:cs="Arial" w:eastAsia="Arial"/>
          <w:sz w:val="17"/>
          <w:szCs w:val="17"/>
          <w:color w:val="A5A8A7"/>
          <w:spacing w:val="-3"/>
          <w:w w:val="100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9CAC83"/>
          <w:spacing w:val="6"/>
          <w:w w:val="66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838587"/>
          <w:spacing w:val="0"/>
          <w:w w:val="66"/>
          <w:position w:val="-2"/>
        </w:rPr>
        <w:t>•.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99"/>
          <w:szCs w:val="99"/>
          <w:color w:val="838587"/>
          <w:spacing w:val="-1"/>
          <w:w w:val="19"/>
          <w:position w:val="-66"/>
        </w:rPr>
        <w:t>'</w:t>
      </w:r>
      <w:r>
        <w:rPr>
          <w:rFonts w:ascii="Arial" w:hAnsi="Arial" w:cs="Arial" w:eastAsia="Arial"/>
          <w:sz w:val="29"/>
          <w:szCs w:val="29"/>
          <w:color w:val="A5A8A7"/>
          <w:spacing w:val="-20"/>
          <w:w w:val="65"/>
          <w:b/>
          <w:bCs/>
          <w:position w:val="-19"/>
        </w:rPr>
        <w:t>,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93"/>
          <w:b/>
          <w:bCs/>
          <w:position w:val="-19"/>
        </w:rPr>
        <w:t>,</w:t>
      </w:r>
      <w:r>
        <w:rPr>
          <w:rFonts w:ascii="Arial" w:hAnsi="Arial" w:cs="Arial" w:eastAsia="Arial"/>
          <w:sz w:val="29"/>
          <w:szCs w:val="29"/>
          <w:color w:val="4D4D4D"/>
          <w:spacing w:val="-138"/>
          <w:w w:val="94"/>
          <w:b/>
          <w:bCs/>
          <w:position w:val="-19"/>
        </w:rPr>
        <w:t>B</w:t>
      </w:r>
      <w:r>
        <w:rPr>
          <w:rFonts w:ascii="Times New Roman" w:hAnsi="Times New Roman" w:cs="Times New Roman" w:eastAsia="Times New Roman"/>
          <w:sz w:val="54"/>
          <w:szCs w:val="54"/>
          <w:color w:val="838587"/>
          <w:spacing w:val="-41"/>
          <w:w w:val="63"/>
          <w:position w:val="-19"/>
        </w:rPr>
        <w:t>-</w:t>
      </w:r>
      <w:r>
        <w:rPr>
          <w:rFonts w:ascii="Times New Roman" w:hAnsi="Times New Roman" w:cs="Times New Roman" w:eastAsia="Times New Roman"/>
          <w:sz w:val="99"/>
          <w:szCs w:val="99"/>
          <w:color w:val="4D4D4D"/>
          <w:spacing w:val="-400"/>
          <w:w w:val="60"/>
          <w:i/>
          <w:position w:val="-66"/>
        </w:rPr>
        <w:t>a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0"/>
          <w:w w:val="89"/>
          <w:position w:val="-19"/>
        </w:rPr>
        <w:t>f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-171"/>
          <w:w w:val="89"/>
          <w:position w:val="-19"/>
        </w:rPr>
        <w:t>1</w:t>
      </w:r>
      <w:r>
        <w:rPr>
          <w:rFonts w:ascii="Times New Roman" w:hAnsi="Times New Roman" w:cs="Times New Roman" w:eastAsia="Times New Roman"/>
          <w:sz w:val="99"/>
          <w:szCs w:val="99"/>
          <w:color w:val="4D4D4D"/>
          <w:spacing w:val="-121"/>
          <w:w w:val="60"/>
          <w:i/>
          <w:position w:val="-66"/>
        </w:rPr>
        <w:t>s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-48"/>
          <w:w w:val="89"/>
          <w:position w:val="-19"/>
        </w:rPr>
        <w:t>,</w:t>
      </w:r>
      <w:r>
        <w:rPr>
          <w:rFonts w:ascii="Times New Roman" w:hAnsi="Times New Roman" w:cs="Times New Roman" w:eastAsia="Times New Roman"/>
          <w:sz w:val="99"/>
          <w:szCs w:val="99"/>
          <w:color w:val="4D4D4D"/>
          <w:spacing w:val="-350"/>
          <w:w w:val="59"/>
          <w:i/>
          <w:position w:val="-66"/>
        </w:rPr>
        <w:t>{</w:t>
      </w:r>
      <w:r>
        <w:rPr>
          <w:rFonts w:ascii="Times New Roman" w:hAnsi="Times New Roman" w:cs="Times New Roman" w:eastAsia="Times New Roman"/>
          <w:sz w:val="54"/>
          <w:szCs w:val="54"/>
          <w:color w:val="707477"/>
          <w:spacing w:val="0"/>
          <w:w w:val="49"/>
          <w:position w:val="-19"/>
        </w:rPr>
        <w:t>.!</w:t>
      </w:r>
      <w:r>
        <w:rPr>
          <w:rFonts w:ascii="Times New Roman" w:hAnsi="Times New Roman" w:cs="Times New Roman" w:eastAsia="Times New Roman"/>
          <w:sz w:val="54"/>
          <w:szCs w:val="54"/>
          <w:color w:val="707477"/>
          <w:spacing w:val="-163"/>
          <w:w w:val="49"/>
          <w:position w:val="-19"/>
        </w:rPr>
        <w:t>P</w:t>
      </w:r>
      <w:r>
        <w:rPr>
          <w:rFonts w:ascii="Times New Roman" w:hAnsi="Times New Roman" w:cs="Times New Roman" w:eastAsia="Times New Roman"/>
          <w:sz w:val="99"/>
          <w:szCs w:val="99"/>
          <w:color w:val="414689"/>
          <w:spacing w:val="-12"/>
          <w:w w:val="27"/>
          <w:position w:val="-66"/>
        </w:rPr>
        <w:t>•</w:t>
      </w:r>
      <w:r>
        <w:rPr>
          <w:rFonts w:ascii="Times New Roman" w:hAnsi="Times New Roman" w:cs="Times New Roman" w:eastAsia="Times New Roman"/>
          <w:sz w:val="54"/>
          <w:szCs w:val="54"/>
          <w:color w:val="4D5079"/>
          <w:spacing w:val="0"/>
          <w:w w:val="61"/>
          <w:position w:val="-19"/>
        </w:rPr>
        <w:t>h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2" w:equalWidth="0">
            <w:col w:w="6899" w:space="1999"/>
            <w:col w:w="2702"/>
          </w:cols>
        </w:sectPr>
      </w:pPr>
      <w:rPr/>
    </w:p>
    <w:p>
      <w:pPr>
        <w:spacing w:before="0" w:after="0" w:line="139" w:lineRule="exact"/>
        <w:ind w:right="808"/>
        <w:jc w:val="right"/>
        <w:tabs>
          <w:tab w:pos="6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24.45377pt;margin-top:6.76836pt;width:20.892541pt;height:.1pt;mso-position-horizontal-relative:page;mso-position-vertical-relative:paragraph;z-index:-15137" coordorigin="489,135" coordsize="418,2">
            <v:shape style="position:absolute;left:489;top:135;width:418;height:2" coordorigin="489,135" coordsize="418,0" path="m489,135l907,135e" filled="f" stroked="t" strokeweight=".237415pt" strokecolor="#A3A3A3">
              <v:path arrowok="t"/>
            </v:shape>
          </v:group>
          <w10:wrap type="none"/>
        </w:pict>
      </w:r>
      <w:r>
        <w:rPr/>
        <w:pict>
          <v:group style="position:absolute;margin-left:497.389862pt;margin-top:7.512049pt;width:.1pt;height:12.96045pt;mso-position-horizontal-relative:page;mso-position-vertical-relative:paragraph;z-index:-15136" coordorigin="9948,150" coordsize="2,259">
            <v:shape style="position:absolute;left:9948;top:150;width:2;height:259" coordorigin="9948,150" coordsize="0,259" path="m9948,409l9948,150e" filled="f" stroked="t" strokeweight="3.2635pt" strokecolor="#D1D4D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D4462"/>
          <w:w w:val="101"/>
          <w:b/>
          <w:bCs/>
          <w:position w:val="-3"/>
        </w:rPr>
        <w:t>t'l</w:t>
      </w:r>
      <w:r>
        <w:rPr>
          <w:rFonts w:ascii="Arial" w:hAnsi="Arial" w:cs="Arial" w:eastAsia="Arial"/>
          <w:sz w:val="17"/>
          <w:szCs w:val="17"/>
          <w:color w:val="3D4462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3D4462"/>
          <w:w w:val="100"/>
          <w:b/>
          <w:bCs/>
          <w:position w:val="-3"/>
        </w:rPr>
      </w:r>
      <w:r>
        <w:rPr>
          <w:rFonts w:ascii="Arial" w:hAnsi="Arial" w:cs="Arial" w:eastAsia="Arial"/>
          <w:sz w:val="17"/>
          <w:szCs w:val="17"/>
          <w:color w:val="838587"/>
          <w:spacing w:val="0"/>
          <w:w w:val="107"/>
          <w:position w:val="-3"/>
        </w:rPr>
        <w:t>'.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796"/>
        <w:jc w:val="right"/>
        <w:tabs>
          <w:tab w:pos="3480" w:val="left"/>
          <w:tab w:pos="3820" w:val="left"/>
          <w:tab w:pos="4340" w:val="left"/>
          <w:tab w:pos="4620" w:val="left"/>
          <w:tab w:pos="5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4"/>
          <w:position w:val="-1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  <w:position w:val="-12"/>
        </w:rPr>
      </w:r>
      <w:r>
        <w:rPr>
          <w:rFonts w:ascii="Arial" w:hAnsi="Arial" w:cs="Arial" w:eastAsia="Arial"/>
          <w:sz w:val="30"/>
          <w:szCs w:val="30"/>
          <w:color w:val="707477"/>
          <w:w w:val="107"/>
          <w:i/>
          <w:position w:val="-13"/>
        </w:rPr>
        <w:t>l</w:t>
      </w:r>
      <w:r>
        <w:rPr>
          <w:rFonts w:ascii="Arial" w:hAnsi="Arial" w:cs="Arial" w:eastAsia="Arial"/>
          <w:sz w:val="30"/>
          <w:szCs w:val="30"/>
          <w:color w:val="707477"/>
          <w:w w:val="100"/>
          <w:i/>
          <w:position w:val="-13"/>
        </w:rPr>
        <w:tab/>
      </w:r>
      <w:r>
        <w:rPr>
          <w:rFonts w:ascii="Arial" w:hAnsi="Arial" w:cs="Arial" w:eastAsia="Arial"/>
          <w:sz w:val="30"/>
          <w:szCs w:val="30"/>
          <w:color w:val="707477"/>
          <w:w w:val="100"/>
          <w:i/>
          <w:position w:val="-13"/>
        </w:rPr>
      </w:r>
      <w:r>
        <w:rPr>
          <w:rFonts w:ascii="Arial" w:hAnsi="Arial" w:cs="Arial" w:eastAsia="Arial"/>
          <w:sz w:val="19"/>
          <w:szCs w:val="19"/>
          <w:color w:val="313131"/>
          <w:w w:val="101"/>
          <w:position w:val="-13"/>
        </w:rPr>
        <w:t>ltfal</w:t>
      </w:r>
      <w:r>
        <w:rPr>
          <w:rFonts w:ascii="Arial" w:hAnsi="Arial" w:cs="Arial" w:eastAsia="Arial"/>
          <w:sz w:val="19"/>
          <w:szCs w:val="19"/>
          <w:color w:val="313131"/>
          <w:w w:val="100"/>
          <w:position w:val="-13"/>
        </w:rPr>
        <w:tab/>
      </w:r>
      <w:r>
        <w:rPr>
          <w:rFonts w:ascii="Arial" w:hAnsi="Arial" w:cs="Arial" w:eastAsia="Arial"/>
          <w:sz w:val="19"/>
          <w:szCs w:val="19"/>
          <w:color w:val="313131"/>
          <w:w w:val="100"/>
          <w:position w:val="-13"/>
        </w:rPr>
      </w:r>
      <w:r>
        <w:rPr>
          <w:rFonts w:ascii="Arial" w:hAnsi="Arial" w:cs="Arial" w:eastAsia="Arial"/>
          <w:sz w:val="19"/>
          <w:szCs w:val="19"/>
          <w:color w:val="A5A8A7"/>
          <w:w w:val="100"/>
          <w:position w:val="-13"/>
        </w:rPr>
        <w:t>·</w:t>
        <w:tab/>
      </w:r>
      <w:r>
        <w:rPr>
          <w:rFonts w:ascii="Arial" w:hAnsi="Arial" w:cs="Arial" w:eastAsia="Arial"/>
          <w:sz w:val="19"/>
          <w:szCs w:val="19"/>
          <w:color w:val="A5A8A7"/>
          <w:w w:val="100"/>
          <w:position w:val="-13"/>
        </w:rPr>
      </w:r>
      <w:r>
        <w:rPr>
          <w:rFonts w:ascii="Arial" w:hAnsi="Arial" w:cs="Arial" w:eastAsia="Arial"/>
          <w:sz w:val="24"/>
          <w:szCs w:val="24"/>
          <w:color w:val="313131"/>
          <w:w w:val="78"/>
          <w:position w:val="-13"/>
        </w:rPr>
        <w:t>it</w:t>
      </w:r>
      <w:r>
        <w:rPr>
          <w:rFonts w:ascii="Arial" w:hAnsi="Arial" w:cs="Arial" w:eastAsia="Arial"/>
          <w:sz w:val="24"/>
          <w:szCs w:val="24"/>
          <w:color w:val="313131"/>
          <w:w w:val="100"/>
          <w:position w:val="-13"/>
        </w:rPr>
        <w:tab/>
      </w:r>
      <w:r>
        <w:rPr>
          <w:rFonts w:ascii="Arial" w:hAnsi="Arial" w:cs="Arial" w:eastAsia="Arial"/>
          <w:sz w:val="24"/>
          <w:szCs w:val="24"/>
          <w:color w:val="313131"/>
          <w:w w:val="100"/>
          <w:position w:val="-13"/>
        </w:rPr>
      </w:r>
      <w:r>
        <w:rPr>
          <w:rFonts w:ascii="Arial" w:hAnsi="Arial" w:cs="Arial" w:eastAsia="Arial"/>
          <w:sz w:val="24"/>
          <w:szCs w:val="24"/>
          <w:color w:val="838587"/>
          <w:spacing w:val="0"/>
          <w:w w:val="40"/>
          <w:position w:val="-13"/>
        </w:rPr>
        <w:t>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140"/>
        </w:sectPr>
      </w:pPr>
      <w:rPr/>
    </w:p>
    <w:p>
      <w:pPr>
        <w:spacing w:before="0" w:after="0" w:line="108" w:lineRule="exact"/>
        <w:ind w:left="2489" w:right="-231"/>
        <w:jc w:val="left"/>
        <w:rPr>
          <w:rFonts w:ascii="Arial" w:hAnsi="Arial" w:cs="Arial" w:eastAsia="Arial"/>
          <w:sz w:val="127"/>
          <w:szCs w:val="127"/>
        </w:rPr>
      </w:pPr>
      <w:rPr/>
      <w:r>
        <w:rPr>
          <w:rFonts w:ascii="Arial" w:hAnsi="Arial" w:cs="Arial" w:eastAsia="Arial"/>
          <w:sz w:val="127"/>
          <w:szCs w:val="127"/>
          <w:color w:val="59629E"/>
          <w:spacing w:val="0"/>
          <w:w w:val="100"/>
          <w:i/>
          <w:position w:val="-94"/>
        </w:rPr>
        <w:t>r4J</w:t>
      </w:r>
      <w:r>
        <w:rPr>
          <w:rFonts w:ascii="Arial" w:hAnsi="Arial" w:cs="Arial" w:eastAsia="Arial"/>
          <w:sz w:val="127"/>
          <w:szCs w:val="1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right="-55"/>
        <w:jc w:val="left"/>
        <w:tabs>
          <w:tab w:pos="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23022pt;margin-top:8.053631pt;width:9.08544pt;height:6pt;mso-position-horizontal-relative:page;mso-position-vertical-relative:paragraph;z-index:-15133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707477"/>
                      <w:spacing w:val="-3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477"/>
                      <w:spacing w:val="-2"/>
                      <w:w w:val="100"/>
                    </w:rPr>
                    <w:t>_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477"/>
                      <w:spacing w:val="0"/>
                      <w:w w:val="100"/>
                    </w:rPr>
                    <w:t>,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477"/>
                      <w:spacing w:val="-1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477"/>
                      <w:spacing w:val="0"/>
                      <w:w w:val="100"/>
                    </w:rPr>
                    <w:t>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A5A8A7"/>
          <w:spacing w:val="0"/>
          <w:w w:val="16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5A8A7"/>
          <w:spacing w:val="50"/>
          <w:w w:val="1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47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0"/>
          <w:w w:val="12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8"/>
          <w:w w:val="120"/>
          <w:i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38587"/>
          <w:spacing w:val="-7"/>
          <w:w w:val="121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0"/>
          <w:w w:val="40"/>
          <w:i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07477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70747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0747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38587"/>
          <w:spacing w:val="0"/>
          <w:w w:val="54"/>
          <w:position w:val="-7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838587"/>
          <w:spacing w:val="-93"/>
          <w:w w:val="54"/>
          <w:position w:val="-7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838587"/>
          <w:spacing w:val="0"/>
          <w:w w:val="50"/>
          <w:i/>
          <w:position w:val="0"/>
        </w:rPr>
        <w:t>'1</w:t>
      </w:r>
      <w:r>
        <w:rPr>
          <w:rFonts w:ascii="Times New Roman" w:hAnsi="Times New Roman" w:cs="Times New Roman" w:eastAsia="Times New Roman"/>
          <w:sz w:val="13"/>
          <w:szCs w:val="13"/>
          <w:color w:val="838587"/>
          <w:spacing w:val="-12"/>
          <w:w w:val="5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38587"/>
          <w:spacing w:val="-28"/>
          <w:w w:val="54"/>
          <w:position w:val="-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38587"/>
          <w:spacing w:val="0"/>
          <w:w w:val="50"/>
          <w:i/>
          <w:position w:val="0"/>
        </w:rPr>
        <w:t>.:&gt;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3" w:equalWidth="0">
            <w:col w:w="4165" w:space="4758"/>
            <w:col w:w="994" w:space="388"/>
            <w:col w:w="1295"/>
          </w:cols>
        </w:sectPr>
      </w:pPr>
      <w:rPr/>
    </w:p>
    <w:p>
      <w:pPr>
        <w:spacing w:before="0" w:after="0" w:line="187" w:lineRule="atLeast"/>
        <w:ind w:right="802"/>
        <w:jc w:val="right"/>
        <w:tabs>
          <w:tab w:pos="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838587"/>
          <w:spacing w:val="0"/>
          <w:w w:val="100"/>
        </w:rPr>
        <w:t>\</w:t>
      </w:r>
      <w:r>
        <w:rPr>
          <w:rFonts w:ascii="Arial" w:hAnsi="Arial" w:cs="Arial" w:eastAsia="Arial"/>
          <w:sz w:val="16"/>
          <w:szCs w:val="16"/>
          <w:color w:val="838587"/>
          <w:spacing w:val="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-3"/>
          <w:w w:val="48"/>
          <w:i/>
        </w:rPr>
        <w:t>•</w:t>
      </w:r>
      <w:r>
        <w:rPr>
          <w:rFonts w:ascii="Arial" w:hAnsi="Arial" w:cs="Arial" w:eastAsia="Arial"/>
          <w:sz w:val="16"/>
          <w:szCs w:val="16"/>
          <w:color w:val="707477"/>
          <w:spacing w:val="0"/>
          <w:w w:val="95"/>
          <w:i/>
        </w:rPr>
        <w:t>p.</w:t>
      </w:r>
      <w:r>
        <w:rPr>
          <w:rFonts w:ascii="Arial" w:hAnsi="Arial" w:cs="Arial" w:eastAsia="Arial"/>
          <w:sz w:val="16"/>
          <w:szCs w:val="16"/>
          <w:color w:val="707477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707477"/>
          <w:spacing w:val="0"/>
          <w:w w:val="100"/>
          <w:i/>
        </w:rPr>
      </w:r>
      <w:r>
        <w:rPr>
          <w:rFonts w:ascii="Arial" w:hAnsi="Arial" w:cs="Arial" w:eastAsia="Arial"/>
          <w:sz w:val="43"/>
          <w:szCs w:val="43"/>
          <w:color w:val="4D5079"/>
          <w:spacing w:val="0"/>
          <w:w w:val="52"/>
          <w:i/>
        </w:rPr>
        <w:t>'f§l!.</w:t>
      </w:r>
      <w:r>
        <w:rPr>
          <w:rFonts w:ascii="Arial" w:hAnsi="Arial" w:cs="Arial" w:eastAsia="Arial"/>
          <w:sz w:val="43"/>
          <w:szCs w:val="43"/>
          <w:color w:val="4D5079"/>
          <w:spacing w:val="40"/>
          <w:w w:val="52"/>
          <w:i/>
        </w:rPr>
        <w:t> </w:t>
      </w:r>
      <w:r>
        <w:rPr>
          <w:rFonts w:ascii="Arial" w:hAnsi="Arial" w:cs="Arial" w:eastAsia="Arial"/>
          <w:sz w:val="24"/>
          <w:szCs w:val="24"/>
          <w:color w:val="414689"/>
          <w:spacing w:val="0"/>
          <w:w w:val="62"/>
        </w:rPr>
        <w:t>iV</w:t>
      </w:r>
      <w:r>
        <w:rPr>
          <w:rFonts w:ascii="Arial" w:hAnsi="Arial" w:cs="Arial" w:eastAsia="Arial"/>
          <w:sz w:val="24"/>
          <w:szCs w:val="24"/>
          <w:color w:val="414689"/>
          <w:spacing w:val="4"/>
          <w:w w:val="6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02"/>
          <w:w w:val="73"/>
          <w:position w:val="9"/>
        </w:rPr>
        <w:t>ü</w:t>
      </w:r>
      <w:r>
        <w:rPr>
          <w:rFonts w:ascii="Arial" w:hAnsi="Arial" w:cs="Arial" w:eastAsia="Arial"/>
          <w:sz w:val="24"/>
          <w:szCs w:val="24"/>
          <w:color w:val="A5A8A7"/>
          <w:spacing w:val="-12"/>
          <w:w w:val="148"/>
          <w:position w:val="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8"/>
          <w:w w:val="31"/>
          <w:position w:val="9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4"/>
          <w:position w:val="9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ind w:right="2566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07477"/>
          <w:spacing w:val="0"/>
          <w:w w:val="144"/>
          <w:position w:val="-3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right="871"/>
        <w:jc w:val="right"/>
        <w:tabs>
          <w:tab w:pos="560" w:val="left"/>
          <w:tab w:pos="15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5A8A7"/>
          <w:spacing w:val="0"/>
          <w:w w:val="77"/>
          <w:position w:val="1"/>
        </w:rPr>
        <w:t>•</w:t>
      </w:r>
      <w:r>
        <w:rPr>
          <w:rFonts w:ascii="Arial" w:hAnsi="Arial" w:cs="Arial" w:eastAsia="Arial"/>
          <w:sz w:val="15"/>
          <w:szCs w:val="15"/>
          <w:color w:val="A5A8A7"/>
          <w:spacing w:val="0"/>
          <w:w w:val="77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A5A8A7"/>
          <w:spacing w:val="3"/>
          <w:w w:val="77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707477"/>
          <w:spacing w:val="0"/>
          <w:w w:val="112"/>
          <w:position w:val="1"/>
        </w:rPr>
        <w:t>.!'ı.</w:t>
      </w:r>
      <w:r>
        <w:rPr>
          <w:rFonts w:ascii="Arial" w:hAnsi="Arial" w:cs="Arial" w:eastAsia="Arial"/>
          <w:sz w:val="15"/>
          <w:szCs w:val="15"/>
          <w:color w:val="70747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707477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  <w:t>..</w:t>
      </w:r>
      <w:r>
        <w:rPr>
          <w:rFonts w:ascii="Arial" w:hAnsi="Arial" w:cs="Arial" w:eastAsia="Arial"/>
          <w:sz w:val="15"/>
          <w:szCs w:val="15"/>
          <w:color w:val="313131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55"/>
          <w:position w:val="1"/>
        </w:rPr>
        <w:t>,.</w:t>
      </w:r>
      <w:r>
        <w:rPr>
          <w:rFonts w:ascii="Arial" w:hAnsi="Arial" w:cs="Arial" w:eastAsia="Arial"/>
          <w:sz w:val="15"/>
          <w:szCs w:val="15"/>
          <w:color w:val="313131"/>
          <w:spacing w:val="51"/>
          <w:w w:val="155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838587"/>
          <w:spacing w:val="0"/>
          <w:w w:val="88"/>
          <w:position w:val="1"/>
        </w:rPr>
        <w:t>\..</w:t>
      </w:r>
      <w:r>
        <w:rPr>
          <w:rFonts w:ascii="Arial" w:hAnsi="Arial" w:cs="Arial" w:eastAsia="Arial"/>
          <w:sz w:val="15"/>
          <w:szCs w:val="15"/>
          <w:color w:val="83858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838587"/>
          <w:spacing w:val="0"/>
          <w:w w:val="226"/>
          <w:position w:val="1"/>
        </w:rPr>
        <w:t>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960"/>
        <w:jc w:val="right"/>
        <w:tabs>
          <w:tab w:pos="540" w:val="left"/>
          <w:tab w:pos="13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5A8A7"/>
          <w:spacing w:val="0"/>
          <w:w w:val="83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5A8A7"/>
          <w:spacing w:val="0"/>
          <w:w w:val="83"/>
          <w:position w:val="-1"/>
        </w:rPr>
        <w:t>           </w:t>
      </w:r>
      <w:r>
        <w:rPr>
          <w:rFonts w:ascii="Times New Roman" w:hAnsi="Times New Roman" w:cs="Times New Roman" w:eastAsia="Times New Roman"/>
          <w:sz w:val="7"/>
          <w:szCs w:val="7"/>
          <w:color w:val="A5A8A7"/>
          <w:spacing w:val="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587"/>
          <w:spacing w:val="0"/>
          <w:w w:val="480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83858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385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46"/>
          <w:b/>
          <w:bCs/>
          <w:position w:val="-1"/>
        </w:rPr>
        <w:t>o:'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46"/>
          <w:b/>
          <w:bCs/>
          <w:position w:val="-1"/>
        </w:rPr>
        <w:t>                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7"/>
          <w:w w:val="4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221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707477"/>
          <w:spacing w:val="0"/>
          <w:w w:val="462"/>
          <w:position w:val="-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707477"/>
          <w:spacing w:val="6"/>
          <w:w w:val="462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06060"/>
          <w:spacing w:val="0"/>
          <w:w w:val="138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1030"/>
        <w:jc w:val="right"/>
        <w:tabs>
          <w:tab w:pos="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953674pt;margin-top:2.643791pt;width:9.1pt;height:17.5pt;mso-position-horizontal-relative:page;mso-position-vertical-relative:paragraph;z-index:-1513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A5A8A7"/>
                      <w:spacing w:val="0"/>
                      <w:w w:val="52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707477"/>
          <w:w w:val="116"/>
          <w:i/>
          <w:position w:val="1"/>
        </w:rPr>
        <w:t>if</w:t>
      </w:r>
      <w:r>
        <w:rPr>
          <w:rFonts w:ascii="Arial" w:hAnsi="Arial" w:cs="Arial" w:eastAsia="Arial"/>
          <w:sz w:val="15"/>
          <w:szCs w:val="15"/>
          <w:color w:val="707477"/>
          <w:w w:val="100"/>
          <w:i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707477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838587"/>
          <w:spacing w:val="0"/>
          <w:w w:val="327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838587"/>
          <w:spacing w:val="-115"/>
          <w:w w:val="32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8A7"/>
          <w:spacing w:val="0"/>
          <w:w w:val="145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5A8A7"/>
          <w:spacing w:val="0"/>
          <w:w w:val="145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A5A8A7"/>
          <w:spacing w:val="3"/>
          <w:w w:val="14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587"/>
          <w:spacing w:val="0"/>
          <w:w w:val="145"/>
          <w:i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" w:lineRule="atLeast"/>
        <w:ind w:left="5461" w:right="-20"/>
        <w:jc w:val="left"/>
        <w:tabs>
          <w:tab w:pos="9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A5A8A7"/>
          <w:spacing w:val="-9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477"/>
          <w:spacing w:val="0"/>
          <w:w w:val="102"/>
          <w:position w:val="0"/>
        </w:rPr>
        <w:t>,...,.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</w:sectPr>
      </w:pPr>
      <w:rPr/>
    </w:p>
    <w:p>
      <w:pPr>
        <w:spacing w:before="0" w:after="0" w:line="193" w:lineRule="exact"/>
        <w:ind w:left="2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719746pt;margin-top:45.343796pt;width:571.695903pt;height:784.401687pt;mso-position-horizontal-relative:page;mso-position-vertical-relative:page;z-index:-15140" coordorigin="294,907" coordsize="11434,15688">
            <v:group style="position:absolute;left:309;top:933;width:11244;height:2" coordorigin="309,933" coordsize="11244,2">
              <v:shape style="position:absolute;left:309;top:933;width:11244;height:2" coordorigin="309,933" coordsize="11244,0" path="m309,933l11553,933e" filled="f" stroked="t" strokeweight=".712246pt" strokecolor="#545454">
                <v:path arrowok="t"/>
              </v:shape>
            </v:group>
            <v:group style="position:absolute;left:337;top:921;width:2;height:692" coordorigin="337,921" coordsize="2,692">
              <v:shape style="position:absolute;left:337;top:921;width:2;height:692" coordorigin="337,921" coordsize="0,692" path="m337,1613l337,921e" filled="f" stroked="t" strokeweight=".237415pt" strokecolor="#777777">
                <v:path arrowok="t"/>
              </v:shape>
            </v:group>
            <v:group style="position:absolute;left:2303;top:916;width:2;height:1513" coordorigin="2303,916" coordsize="2,1513">
              <v:shape style="position:absolute;left:2303;top:916;width:2;height:1513" coordorigin="2303,916" coordsize="0,1513" path="m2303,2429l2303,916e" filled="f" stroked="t" strokeweight=".949661pt" strokecolor="#4B4B4B">
                <v:path arrowok="t"/>
              </v:shape>
            </v:group>
            <v:group style="position:absolute;left:2051;top:926;width:461;height:2" coordorigin="2051,926" coordsize="461,2">
              <v:shape style="position:absolute;left:2051;top:926;width:461;height:2" coordorigin="2051,926" coordsize="461,0" path="m2051,926l2512,926e" filled="f" stroked="t" strokeweight=".949661pt" strokecolor="#606060">
                <v:path arrowok="t"/>
              </v:shape>
            </v:group>
            <v:group style="position:absolute;left:6543;top:940;width:679;height:2" coordorigin="6543,940" coordsize="679,2">
              <v:shape style="position:absolute;left:6543;top:940;width:679;height:2" coordorigin="6543,940" coordsize="679,0" path="m6543,940l7222,940e" filled="f" stroked="t" strokeweight=".949661pt" strokecolor="#5B5B5B">
                <v:path arrowok="t"/>
              </v:shape>
            </v:group>
            <v:group style="position:absolute;left:7265;top:945;width:4288;height:2" coordorigin="7265,945" coordsize="4288,2">
              <v:shape style="position:absolute;left:7265;top:945;width:4288;height:2" coordorigin="7265,945" coordsize="4288,0" path="m7265,945l11553,945e" filled="f" stroked="t" strokeweight=".712246pt" strokecolor="#545454">
                <v:path arrowok="t"/>
              </v:shape>
            </v:group>
            <v:group style="position:absolute;left:9036;top:931;width:2;height:549" coordorigin="9036,931" coordsize="2,549">
              <v:shape style="position:absolute;left:9036;top:931;width:2;height:549" coordorigin="9036,931" coordsize="0,549" path="m9036,1480l9036,931e" filled="f" stroked="t" strokeweight=".47483pt" strokecolor="#2F2F2F">
                <v:path arrowok="t"/>
              </v:shape>
            </v:group>
            <v:group style="position:absolute;left:11600;top:921;width:2;height:1742" coordorigin="11600,921" coordsize="2,1742">
              <v:shape style="position:absolute;left:11600;top:921;width:2;height:1742" coordorigin="11600,921" coordsize="0,1742" path="m11600,2663l11600,921e" filled="f" stroked="t" strokeweight=".237415pt" strokecolor="#000000">
                <v:path arrowok="t"/>
              </v:shape>
            </v:group>
            <v:group style="position:absolute;left:9038;top:1422;width:2;height:220" coordorigin="9038,1422" coordsize="2,220">
              <v:shape style="position:absolute;left:9038;top:1422;width:2;height:220" coordorigin="9038,1422" coordsize="0,220" path="m9038,1642l9038,1422e" filled="f" stroked="t" strokeweight=".712246pt" strokecolor="#484848">
                <v:path arrowok="t"/>
              </v:shape>
            </v:group>
            <v:group style="position:absolute;left:337;top:1613;width:2;height:296" coordorigin="337,1613" coordsize="2,296">
              <v:shape style="position:absolute;left:337;top:1613;width:2;height:296" coordorigin="337,1613" coordsize="0,296" path="m337,1909l337,1613e" filled="f" stroked="t" strokeweight=".237415pt" strokecolor="#000000">
                <v:path arrowok="t"/>
              </v:shape>
            </v:group>
            <v:group style="position:absolute;left:9041;top:1585;width:2;height:353" coordorigin="9041,1585" coordsize="2,353">
              <v:shape style="position:absolute;left:9041;top:1585;width:2;height:353" coordorigin="9041,1585" coordsize="0,353" path="m9041,1938l9041,1585e" filled="f" stroked="t" strokeweight=".47483pt" strokecolor="#282828">
                <v:path arrowok="t"/>
              </v:shape>
            </v:group>
            <v:group style="position:absolute;left:309;top:2425;width:6486;height:2" coordorigin="309,2425" coordsize="6486,2">
              <v:shape style="position:absolute;left:309;top:2425;width:6486;height:2" coordorigin="309,2425" coordsize="6486,0" path="m309,2425l6795,2425e" filled="f" stroked="t" strokeweight=".712246pt" strokecolor="#4F4F4F">
                <v:path arrowok="t"/>
              </v:shape>
            </v:group>
            <v:group style="position:absolute;left:337;top:1909;width:2;height:520" coordorigin="337,1909" coordsize="2,520">
              <v:shape style="position:absolute;left:337;top:1909;width:2;height:520" coordorigin="337,1909" coordsize="0,520" path="m337,2429l337,1909e" filled="f" stroked="t" strokeweight=".237415pt" strokecolor="#575757">
                <v:path arrowok="t"/>
              </v:shape>
            </v:group>
            <v:group style="position:absolute;left:6738;top:2434;width:180;height:2" coordorigin="6738,2434" coordsize="180,2">
              <v:shape style="position:absolute;left:6738;top:2434;width:180;height:2" coordorigin="6738,2434" coordsize="180,0" path="m6738,2434l6918,2434e" filled="f" stroked="t" strokeweight=".47483pt" strokecolor="#282828">
                <v:path arrowok="t"/>
              </v:shape>
            </v:group>
            <v:group style="position:absolute;left:6861;top:2439;width:4706;height:2" coordorigin="6861,2439" coordsize="4706,2">
              <v:shape style="position:absolute;left:6861;top:2439;width:4706;height:2" coordorigin="6861,2439" coordsize="4706,0" path="m6861,2439l11567,2439e" filled="f" stroked="t" strokeweight=".712246pt" strokecolor="#4F4F4F">
                <v:path arrowok="t"/>
              </v:shape>
            </v:group>
            <v:group style="position:absolute;left:9048;top:1880;width:2;height:568" coordorigin="9048,1880" coordsize="2,568">
              <v:shape style="position:absolute;left:9048;top:1880;width:2;height:568" coordorigin="9048,1880" coordsize="0,568" path="m9048,2448l9048,1880e" filled="f" stroked="t" strokeweight=".712246pt" strokecolor="#4F4F4F">
                <v:path arrowok="t"/>
              </v:shape>
            </v:group>
            <v:group style="position:absolute;left:304;top:2663;width:5161;height:2" coordorigin="304,2663" coordsize="5161,2">
              <v:shape style="position:absolute;left:304;top:2663;width:5161;height:2" coordorigin="304,2663" coordsize="5161,0" path="m304,2663l5465,2663e" filled="f" stroked="t" strokeweight=".712246pt" strokecolor="#4F4F4F">
                <v:path arrowok="t"/>
              </v:shape>
            </v:group>
            <v:group style="position:absolute;left:337;top:2405;width:2;height:978" coordorigin="337,2405" coordsize="2,978">
              <v:shape style="position:absolute;left:337;top:2405;width:2;height:978" coordorigin="337,2405" coordsize="0,978" path="m337,3384l337,2405e" filled="f" stroked="t" strokeweight="1.187076pt" strokecolor="#5B5B5B">
                <v:path arrowok="t"/>
              </v:shape>
            </v:group>
            <v:group style="position:absolute;left:5408;top:2675;width:5323;height:2" coordorigin="5408,2675" coordsize="5323,2">
              <v:shape style="position:absolute;left:5408;top:2675;width:5323;height:2" coordorigin="5408,2675" coordsize="5323,0" path="m5408,2675l10731,2675e" filled="f" stroked="t" strokeweight=".712246pt" strokecolor="#4B4B4B">
                <v:path arrowok="t"/>
              </v:shape>
            </v:group>
            <v:group style="position:absolute;left:304;top:2902;width:5161;height:2" coordorigin="304,2902" coordsize="5161,2">
              <v:shape style="position:absolute;left:304;top:2902;width:5161;height:2" coordorigin="304,2902" coordsize="5161,0" path="m304,2902l5465,2902e" filled="f" stroked="t" strokeweight=".712246pt" strokecolor="#5B5B5B">
                <v:path arrowok="t"/>
              </v:shape>
            </v:group>
            <v:group style="position:absolute;left:5408;top:2914;width:6163;height:2" coordorigin="5408,2914" coordsize="6163,2">
              <v:shape style="position:absolute;left:5408;top:2914;width:6163;height:2" coordorigin="5408,2914" coordsize="6163,0" path="m5408,2914l11572,2914e" filled="f" stroked="t" strokeweight=".712246pt" strokecolor="#575757">
                <v:path arrowok="t"/>
              </v:shape>
            </v:group>
            <v:group style="position:absolute;left:304;top:3145;width:8509;height:2" coordorigin="304,3145" coordsize="8509,2">
              <v:shape style="position:absolute;left:304;top:3145;width:8509;height:2" coordorigin="304,3145" coordsize="8509,0" path="m304,3145l8813,3145e" filled="f" stroked="t" strokeweight=".712246pt" strokecolor="#4F4F4F">
                <v:path arrowok="t"/>
              </v:shape>
            </v:group>
            <v:group style="position:absolute;left:8656;top:3152;width:427;height:2" coordorigin="8656,3152" coordsize="427,2">
              <v:shape style="position:absolute;left:8656;top:3152;width:427;height:2" coordorigin="8656,3152" coordsize="427,0" path="m8656,3152l9084,3152e" filled="f" stroked="t" strokeweight=".47483pt" strokecolor="#3B3B3B">
                <v:path arrowok="t"/>
              </v:shape>
            </v:group>
            <v:group style="position:absolute;left:9027;top:3152;width:2545;height:2" coordorigin="9027,3152" coordsize="2545,2">
              <v:shape style="position:absolute;left:9027;top:3152;width:2545;height:2" coordorigin="9027,3152" coordsize="2545,0" path="m9027,3152l11572,3152e" filled="f" stroked="t" strokeweight=".949661pt" strokecolor="#545454">
                <v:path arrowok="t"/>
              </v:shape>
            </v:group>
            <v:group style="position:absolute;left:304;top:3384;width:10204;height:2" coordorigin="304,3384" coordsize="10204,2">
              <v:shape style="position:absolute;left:304;top:3384;width:10204;height:2" coordorigin="304,3384" coordsize="10204,0" path="m304,3384l10508,3384e" filled="f" stroked="t" strokeweight=".949661pt" strokecolor="#4F4F4F">
                <v:path arrowok="t"/>
              </v:shape>
            </v:group>
            <v:group style="position:absolute;left:8386;top:3386;width:760;height:2" coordorigin="8386,3386" coordsize="760,2">
              <v:shape style="position:absolute;left:8386;top:3386;width:760;height:2" coordorigin="8386,3386" coordsize="760,0" path="m8386,3386l9145,3386e" filled="f" stroked="t" strokeweight=".949661pt" strokecolor="#575757">
                <v:path arrowok="t"/>
              </v:shape>
            </v:group>
            <v:group style="position:absolute;left:10290;top:3391;width:1282;height:2" coordorigin="10290,3391" coordsize="1282,2">
              <v:shape style="position:absolute;left:10290;top:3391;width:1282;height:2" coordorigin="10290,3391" coordsize="1282,0" path="m10290,3391l11572,3391e" filled="f" stroked="t" strokeweight=".949661pt" strokecolor="#545454">
                <v:path arrowok="t"/>
              </v:shape>
            </v:group>
            <v:group style="position:absolute;left:10769;top:2682;width:798;height:2" coordorigin="10769,2682" coordsize="798,2">
              <v:shape style="position:absolute;left:10769;top:2682;width:798;height:2" coordorigin="10769,2682" coordsize="798,0" path="m10769,2682l11567,2682e" filled="f" stroked="t" strokeweight=".949661pt" strokecolor="#575757">
                <v:path arrowok="t"/>
              </v:shape>
            </v:group>
            <v:group style="position:absolute;left:11576;top:1680;width:2;height:2988" coordorigin="11576,1680" coordsize="2,2988">
              <v:shape style="position:absolute;left:11576;top:1680;width:2;height:2988" coordorigin="11576,1680" coordsize="0,2988" path="m11576,4668l11576,1680e" filled="f" stroked="t" strokeweight=".47483pt" strokecolor="#808080">
                <v:path arrowok="t"/>
              </v:shape>
            </v:group>
            <v:group style="position:absolute;left:309;top:3615;width:2702;height:2" coordorigin="309,3615" coordsize="2702,2">
              <v:shape style="position:absolute;left:309;top:3615;width:2702;height:2" coordorigin="309,3615" coordsize="2702,0" path="m309,3615l3010,3615e" filled="f" stroked="t" strokeweight=".712246pt" strokecolor="#545454">
                <v:path arrowok="t"/>
              </v:shape>
            </v:group>
            <v:group style="position:absolute;left:337;top:3365;width:2;height:511" coordorigin="337,3365" coordsize="2,511">
              <v:shape style="position:absolute;left:337;top:3365;width:2;height:511" coordorigin="337,3365" coordsize="0,511" path="m337,3875l337,3365e" filled="f" stroked="t" strokeweight=".237415pt" strokecolor="#484848">
                <v:path arrowok="t"/>
              </v:shape>
            </v:group>
            <v:group style="position:absolute;left:2953;top:3618;width:707;height:2" coordorigin="2953,3618" coordsize="707,2">
              <v:shape style="position:absolute;left:2953;top:3618;width:707;height:2" coordorigin="2953,3618" coordsize="707,0" path="m2953,3618l3661,3618e" filled="f" stroked="t" strokeweight=".712246pt" strokecolor="#3F3F3F">
                <v:path arrowok="t"/>
              </v:shape>
            </v:group>
            <v:group style="position:absolute;left:3367;top:3618;width:546;height:2" coordorigin="3367,3618" coordsize="546,2">
              <v:shape style="position:absolute;left:3367;top:3618;width:546;height:2" coordorigin="3367,3618" coordsize="546,0" path="m3367,3618l3913,3618e" filled="f" stroked="t" strokeweight=".949661pt" strokecolor="#545454">
                <v:path arrowok="t"/>
              </v:shape>
            </v:group>
            <v:group style="position:absolute;left:3775;top:3618;width:641;height:2" coordorigin="3775,3618" coordsize="641,2">
              <v:shape style="position:absolute;left:3775;top:3618;width:641;height:2" coordorigin="3775,3618" coordsize="641,0" path="m3775,3618l4416,3618e" filled="f" stroked="t" strokeweight=".47483pt" strokecolor="#343434">
                <v:path arrowok="t"/>
              </v:shape>
            </v:group>
            <v:group style="position:absolute;left:4359;top:3620;width:2631;height:2" coordorigin="4359,3620" coordsize="2631,2">
              <v:shape style="position:absolute;left:4359;top:3620;width:2631;height:2" coordorigin="4359,3620" coordsize="2631,0" path="m4359,3620l6990,3620e" filled="f" stroked="t" strokeweight=".949661pt" strokecolor="#4F4F4F">
                <v:path arrowok="t"/>
              </v:shape>
            </v:group>
            <v:group style="position:absolute;left:6861;top:3623;width:461;height:2" coordorigin="6861,3623" coordsize="461,2">
              <v:shape style="position:absolute;left:6861;top:3623;width:461;height:2" coordorigin="6861,3623" coordsize="461,0" path="m6861,3623l7322,3623e" filled="f" stroked="t" strokeweight=".47483pt" strokecolor="#343434">
                <v:path arrowok="t"/>
              </v:shape>
            </v:group>
            <v:group style="position:absolute;left:7265;top:3627;width:3566;height:2" coordorigin="7265,3627" coordsize="3566,2">
              <v:shape style="position:absolute;left:7265;top:3627;width:3566;height:2" coordorigin="7265,3627" coordsize="3566,0" path="m7265,3627l10831,3627e" filled="f" stroked="t" strokeweight=".949661pt" strokecolor="#545454">
                <v:path arrowok="t"/>
              </v:shape>
            </v:group>
            <v:group style="position:absolute;left:10674;top:3630;width:902;height:2" coordorigin="10674,3630" coordsize="902,2">
              <v:shape style="position:absolute;left:10674;top:3630;width:902;height:2" coordorigin="10674,3630" coordsize="902,0" path="m10674,3630l11576,3630e" filled="f" stroked="t" strokeweight=".712246pt" strokecolor="#444444">
                <v:path arrowok="t"/>
              </v:shape>
            </v:group>
            <v:group style="position:absolute;left:3811;top:3608;width:2;height:1040" coordorigin="3811,3608" coordsize="2,1040">
              <v:shape style="position:absolute;left:3811;top:3608;width:2;height:1040" coordorigin="3811,3608" coordsize="0,1040" path="m3811,4649l3811,3608e" filled="f" stroked="t" strokeweight=".949661pt" strokecolor="#4F4F4F">
                <v:path arrowok="t"/>
              </v:shape>
            </v:group>
            <v:group style="position:absolute;left:6885;top:3625;width:19;height:2" coordorigin="6885,3625" coordsize="19,2">
              <v:shape style="position:absolute;left:6885;top:3625;width:19;height:2" coordorigin="6885,3625" coordsize="19,0" path="m6885,3625l6904,3625e" filled="f" stroked="t" strokeweight=".949661pt" strokecolor="#3F3F3F">
                <v:path arrowok="t"/>
              </v:shape>
            </v:group>
            <v:group style="position:absolute;left:8210;top:3875;width:2493;height:2" coordorigin="8210,3875" coordsize="2493,2">
              <v:shape style="position:absolute;left:8210;top:3875;width:2493;height:2" coordorigin="8210,3875" coordsize="2493,0" path="m8210,3875l10703,3875e" filled="f" stroked="t" strokeweight=".237415pt" strokecolor="#000000">
                <v:path arrowok="t"/>
              </v:shape>
            </v:group>
            <v:group style="position:absolute;left:10703;top:3875;width:902;height:2" coordorigin="10703,3875" coordsize="902,2">
              <v:shape style="position:absolute;left:10703;top:3875;width:902;height:2" coordorigin="10703,3875" coordsize="902,0" path="m10703,3875l11605,3875e" filled="f" stroked="t" strokeweight=".237415pt" strokecolor="#878787">
                <v:path arrowok="t"/>
              </v:shape>
            </v:group>
            <v:group style="position:absolute;left:337;top:3875;width:2;height:439" coordorigin="337,3875" coordsize="2,439">
              <v:shape style="position:absolute;left:337;top:3875;width:2;height:439" coordorigin="337,3875" coordsize="0,439" path="m337,4315l337,3875e" filled="f" stroked="t" strokeweight=".237415pt" strokecolor="#000000">
                <v:path arrowok="t"/>
              </v:shape>
            </v:group>
            <v:group style="position:absolute;left:3803;top:4327;width:1662;height:2" coordorigin="3803,4327" coordsize="1662,2">
              <v:shape style="position:absolute;left:3803;top:4327;width:1662;height:2" coordorigin="3803,4327" coordsize="1662,0" path="m3803,4327l5465,4327e" filled="f" stroked="t" strokeweight=".712246pt" strokecolor="#4B4B4B">
                <v:path arrowok="t"/>
              </v:shape>
            </v:group>
            <v:group style="position:absolute;left:5408;top:4329;width:802;height:2" coordorigin="5408,4329" coordsize="802,2">
              <v:shape style="position:absolute;left:5408;top:4329;width:802;height:2" coordorigin="5408,4329" coordsize="802,0" path="m5408,4329l6211,4329e" filled="f" stroked="t" strokeweight=".712246pt" strokecolor="#838383">
                <v:path arrowok="t"/>
              </v:shape>
            </v:group>
            <v:group style="position:absolute;left:5817;top:4646;width:5769;height:2" coordorigin="5817,4646" coordsize="5769,2">
              <v:shape style="position:absolute;left:5817;top:4646;width:5769;height:2" coordorigin="5817,4646" coordsize="5769,0" path="m5817,4646l11586,4646e" filled="f" stroked="t" strokeweight=".712246pt" strokecolor="#4F4F4F">
                <v:path arrowok="t"/>
              </v:shape>
            </v:group>
            <v:group style="position:absolute;left:309;top:4637;width:3533;height:2" coordorigin="309,4637" coordsize="3533,2">
              <v:shape style="position:absolute;left:309;top:4637;width:3533;height:2" coordorigin="309,4637" coordsize="3533,0" path="m309,4637l3841,4637e" filled="f" stroked="t" strokeweight=".712246pt" strokecolor="#4F4F4F">
                <v:path arrowok="t"/>
              </v:shape>
            </v:group>
            <v:group style="position:absolute;left:1135;top:4634;width:518;height:2" coordorigin="1135,4634" coordsize="518,2">
              <v:shape style="position:absolute;left:1135;top:4634;width:518;height:2" coordorigin="1135,4634" coordsize="518,0" path="m1135,4634l1652,4634e" filled="f" stroked="t" strokeweight=".47483pt" strokecolor="#3F3F3F">
                <v:path arrowok="t"/>
              </v:shape>
            </v:group>
            <v:group style="position:absolute;left:3452;top:4637;width:2436;height:2" coordorigin="3452,4637" coordsize="2436,2">
              <v:shape style="position:absolute;left:3452;top:4637;width:2436;height:2" coordorigin="3452,4637" coordsize="2436,0" path="m3452,4637l5888,4637e" filled="f" stroked="t" strokeweight=".949661pt" strokecolor="#3B3B3B">
                <v:path arrowok="t"/>
              </v:shape>
            </v:group>
            <v:group style="position:absolute;left:6885;top:3859;width:1301;height:2" coordorigin="6885,3859" coordsize="1301,2">
              <v:shape style="position:absolute;left:6885;top:3859;width:1301;height:2" coordorigin="6885,3859" coordsize="1301,0" path="m6885,3859l8186,3859e" filled="f" stroked="t" strokeweight=".949661pt" strokecolor="#484848">
                <v:path arrowok="t"/>
              </v:shape>
            </v:group>
            <v:group style="position:absolute;left:6899;top:3847;width:2;height:506" coordorigin="6899,3847" coordsize="2,506">
              <v:shape style="position:absolute;left:6899;top:3847;width:2;height:506" coordorigin="6899,3847" coordsize="0,506" path="m6899,4353l6899,3847e" filled="f" stroked="t" strokeweight=".712246pt" strokecolor="#444444">
                <v:path arrowok="t"/>
              </v:shape>
            </v:group>
            <v:group style="position:absolute;left:6254;top:4324;width:655;height:2" coordorigin="6254,4324" coordsize="655,2">
              <v:shape style="position:absolute;left:6254;top:4324;width:655;height:2" coordorigin="6254,4324" coordsize="655,0" path="m6254,4324l6909,4324e" filled="f" stroked="t" strokeweight=".47483pt" strokecolor="#A3A3A3">
                <v:path arrowok="t"/>
              </v:shape>
            </v:group>
            <v:group style="position:absolute;left:6906;top:4281;width:2;height:372" coordorigin="6906,4281" coordsize="2,372">
              <v:shape style="position:absolute;left:6906;top:4281;width:2;height:372" coordorigin="6906,4281" coordsize="0,372" path="m6906,4653l6906,4281e" filled="f" stroked="t" strokeweight=".712246pt" strokecolor="#444444">
                <v:path arrowok="t"/>
              </v:shape>
            </v:group>
            <v:group style="position:absolute;left:309;top:4914;width:2863;height:2" coordorigin="309,4914" coordsize="2863,2">
              <v:shape style="position:absolute;left:309;top:4914;width:2863;height:2" coordorigin="309,4914" coordsize="2863,0" path="m309,4914l3172,4914e" filled="f" stroked="t" strokeweight=".712246pt" strokecolor="#575757">
                <v:path arrowok="t"/>
              </v:shape>
            </v:group>
            <v:group style="position:absolute;left:309;top:3947;width:2;height:1227" coordorigin="309,3947" coordsize="2,1227">
              <v:shape style="position:absolute;left:309;top:3947;width:2;height:1227" coordorigin="309,3947" coordsize="0,1227" path="m309,5174l309,3947e" filled="f" stroked="t" strokeweight=".47483pt" strokecolor="#5B5B5B">
                <v:path arrowok="t"/>
              </v:shape>
            </v:group>
            <v:group style="position:absolute;left:2379;top:4625;width:2;height:305" coordorigin="2379,4625" coordsize="2,305">
              <v:shape style="position:absolute;left:2379;top:4625;width:2;height:305" coordorigin="2379,4625" coordsize="0,305" path="m2379,4930l2379,4625e" filled="f" stroked="t" strokeweight=".712246pt" strokecolor="#575757">
                <v:path arrowok="t"/>
              </v:shape>
            </v:group>
            <v:group style="position:absolute;left:2953;top:4914;width:707;height:2" coordorigin="2953,4914" coordsize="707,2">
              <v:shape style="position:absolute;left:2953;top:4914;width:707;height:2" coordorigin="2953,4914" coordsize="707,0" path="m2953,4914l3661,4914e" filled="f" stroked="t" strokeweight=".712246pt" strokecolor="#3F3F3F">
                <v:path arrowok="t"/>
              </v:shape>
            </v:group>
            <v:group style="position:absolute;left:3604;top:4911;width:228;height:2" coordorigin="3604,4911" coordsize="228,2">
              <v:shape style="position:absolute;left:3604;top:4911;width:228;height:2" coordorigin="3604,4911" coordsize="228,0" path="m3604,4911l3832,4911e" filled="f" stroked="t" strokeweight=".47483pt" strokecolor="#1F1F1F">
                <v:path arrowok="t"/>
              </v:shape>
            </v:group>
            <v:group style="position:absolute;left:3775;top:4916;width:7816;height:2" coordorigin="3775,4916" coordsize="7816,2">
              <v:shape style="position:absolute;left:3775;top:4916;width:7816;height:2" coordorigin="3775,4916" coordsize="7816,0" path="m3775,4916l11591,4916e" filled="f" stroked="t" strokeweight=".712246pt" strokecolor="#545454">
                <v:path arrowok="t"/>
              </v:shape>
            </v:group>
            <v:group style="position:absolute;left:11591;top:4439;width:2;height:1943" coordorigin="11591,4439" coordsize="2,1943">
              <v:shape style="position:absolute;left:11591;top:4439;width:2;height:1943" coordorigin="11591,4439" coordsize="0,1943" path="m11591,6381l11591,4439e" filled="f" stroked="t" strokeweight=".949661pt" strokecolor="#878787">
                <v:path arrowok="t"/>
              </v:shape>
            </v:group>
            <v:group style="position:absolute;left:2327;top:5152;width:2578;height:2" coordorigin="2327,5152" coordsize="2578,2">
              <v:shape style="position:absolute;left:2327;top:5152;width:2578;height:2" coordorigin="2327,5152" coordsize="2578,0" path="m2327,5152l4905,5152e" filled="f" stroked="t" strokeweight=".712246pt" strokecolor="#5B5B5B">
                <v:path arrowok="t"/>
              </v:shape>
            </v:group>
            <v:group style="position:absolute;left:4739;top:5155;width:5992;height:2" coordorigin="4739,5155" coordsize="5992,2">
              <v:shape style="position:absolute;left:4739;top:5155;width:5992;height:2" coordorigin="4739,5155" coordsize="5992,0" path="m4739,5155l10731,5155e" filled="f" stroked="t" strokeweight=".712246pt" strokecolor="#646464">
                <v:path arrowok="t"/>
              </v:shape>
            </v:group>
            <v:group style="position:absolute;left:6738;top:5155;width:180;height:2" coordorigin="6738,5155" coordsize="180,2">
              <v:shape style="position:absolute;left:6738;top:5155;width:180;height:2" coordorigin="6738,5155" coordsize="180,0" path="m6738,5155l6918,5155e" filled="f" stroked="t" strokeweight=".47483pt" strokecolor="#444444">
                <v:path arrowok="t"/>
              </v:shape>
            </v:group>
            <v:group style="position:absolute;left:7740;top:5155;width:499;height:2" coordorigin="7740,5155" coordsize="499,2">
              <v:shape style="position:absolute;left:7740;top:5155;width:499;height:2" coordorigin="7740,5155" coordsize="499,0" path="m7740,5155l8238,5155e" filled="f" stroked="t" strokeweight=".47483pt" strokecolor="#545454">
                <v:path arrowok="t"/>
              </v:shape>
            </v:group>
            <v:group style="position:absolute;left:8656;top:5157;width:427;height:2" coordorigin="8656,5157" coordsize="427,2">
              <v:shape style="position:absolute;left:8656;top:5157;width:427;height:2" coordorigin="8656,5157" coordsize="427,0" path="m8656,5157l9084,5157e" filled="f" stroked="t" strokeweight=".47483pt" strokecolor="#5B5B5B">
                <v:path arrowok="t"/>
              </v:shape>
            </v:group>
            <v:group style="position:absolute;left:10674;top:5157;width:921;height:2" coordorigin="10674,5157" coordsize="921,2">
              <v:shape style="position:absolute;left:10674;top:5157;width:921;height:2" coordorigin="10674,5157" coordsize="921,0" path="m10674,5157l11595,5157e" filled="f" stroked="t" strokeweight=".47483pt" strokecolor="#4F4F4F">
                <v:path arrowok="t"/>
              </v:shape>
            </v:group>
            <v:group style="position:absolute;left:4879;top:5145;width:2;height:1026" coordorigin="4879,5145" coordsize="2,1026">
              <v:shape style="position:absolute;left:4879;top:5145;width:2;height:1026" coordorigin="4879,5145" coordsize="0,1026" path="m4879,6171l4879,5145e" filled="f" stroked="t" strokeweight=".949661pt" strokecolor="#4F4F4F">
                <v:path arrowok="t"/>
              </v:shape>
            </v:group>
            <v:group style="position:absolute;left:4867;top:5637;width:3371;height:2" coordorigin="4867,5637" coordsize="3371,2">
              <v:shape style="position:absolute;left:4867;top:5637;width:3371;height:2" coordorigin="4867,5637" coordsize="3371,0" path="m4867,5637l8238,5637e" filled="f" stroked="t" strokeweight=".712246pt" strokecolor="#545454">
                <v:path arrowok="t"/>
              </v:shape>
            </v:group>
            <v:group style="position:absolute;left:7763;top:5150;width:2;height:496" coordorigin="7763,5150" coordsize="2,496">
              <v:shape style="position:absolute;left:7763;top:5150;width:2;height:496" coordorigin="7763,5150" coordsize="0,496" path="m7763,5646l7763,5150e" filled="f" stroked="t" strokeweight=".949661pt" strokecolor="#606060">
                <v:path arrowok="t"/>
              </v:shape>
            </v:group>
            <v:group style="position:absolute;left:313;top:5116;width:2;height:2620" coordorigin="313,5116" coordsize="2,2620">
              <v:shape style="position:absolute;left:313;top:5116;width:2;height:2620" coordorigin="313,5116" coordsize="0,2620" path="m313,7737l313,5116e" filled="f" stroked="t" strokeweight=".949661pt" strokecolor="#606060">
                <v:path arrowok="t"/>
              </v:shape>
            </v:group>
            <v:group style="position:absolute;left:8181;top:5637;width:532;height:2" coordorigin="8181,5637" coordsize="532,2">
              <v:shape style="position:absolute;left:8181;top:5637;width:532;height:2" coordorigin="8181,5637" coordsize="532,0" path="m8181,5637l8713,5637e" filled="f" stroked="t" strokeweight=".47483pt" strokecolor="#383838">
                <v:path arrowok="t"/>
              </v:shape>
            </v:group>
            <v:group style="position:absolute;left:8618;top:5639;width:2977;height:2" coordorigin="8618,5639" coordsize="2977,2">
              <v:shape style="position:absolute;left:8618;top:5639;width:2977;height:2" coordorigin="8618,5639" coordsize="2977,0" path="m8618,5639l11595,5639e" filled="f" stroked="t" strokeweight=".949661pt" strokecolor="#575757">
                <v:path arrowok="t"/>
              </v:shape>
            </v:group>
            <v:group style="position:absolute;left:4872;top:5873;width:6724;height:2" coordorigin="4872,5873" coordsize="6724,2">
              <v:shape style="position:absolute;left:4872;top:5873;width:6724;height:2" coordorigin="4872,5873" coordsize="6724,0" path="m4872,5873l11595,5873e" filled="f" stroked="t" strokeweight=".712246pt" strokecolor="#4F4F4F">
                <v:path arrowok="t"/>
              </v:shape>
            </v:group>
            <v:group style="position:absolute;left:4872;top:6112;width:6733;height:2" coordorigin="4872,6112" coordsize="6733,2">
              <v:shape style="position:absolute;left:4872;top:6112;width:6733;height:2" coordorigin="4872,6112" coordsize="6733,0" path="m4872,6112l11605,6112e" filled="f" stroked="t" strokeweight=".712246pt" strokecolor="#4F4F4F">
                <v:path arrowok="t"/>
              </v:shape>
            </v:group>
            <v:group style="position:absolute;left:2379;top:5622;width:2;height:477" coordorigin="2379,5622" coordsize="2,477">
              <v:shape style="position:absolute;left:2379;top:5622;width:2;height:477" coordorigin="2379,5622" coordsize="0,477" path="m2379,6100l2379,5622e" filled="f" stroked="t" strokeweight=".237415pt" strokecolor="#000000">
                <v:path arrowok="t"/>
              </v:shape>
            </v:group>
            <v:group style="position:absolute;left:2343;top:6071;width:2;height:301" coordorigin="2343,6071" coordsize="2,301">
              <v:shape style="position:absolute;left:2343;top:6071;width:2;height:301" coordorigin="2343,6071" coordsize="0,301" path="m2343,6372l2343,6071e" filled="f" stroked="t" strokeweight=".237415pt" strokecolor="#181818">
                <v:path arrowok="t"/>
              </v:shape>
            </v:group>
            <v:group style="position:absolute;left:2346;top:6353;width:1315;height:2" coordorigin="2346,6353" coordsize="1315,2">
              <v:shape style="position:absolute;left:2346;top:6353;width:1315;height:2" coordorigin="2346,6353" coordsize="1315,0" path="m2346,6353l3661,6353e" filled="f" stroked="t" strokeweight=".712246pt" strokecolor="#545454">
                <v:path arrowok="t"/>
              </v:shape>
            </v:group>
            <v:group style="position:absolute;left:3604;top:6353;width:228;height:2" coordorigin="3604,6353" coordsize="228,2">
              <v:shape style="position:absolute;left:3604;top:6353;width:228;height:2" coordorigin="3604,6353" coordsize="228,0" path="m3604,6353l3832,6353e" filled="f" stroked="t" strokeweight=".47483pt" strokecolor="#232323">
                <v:path arrowok="t"/>
              </v:shape>
            </v:group>
            <v:group style="position:absolute;left:3775;top:6355;width:7830;height:2" coordorigin="3775,6355" coordsize="7830,2">
              <v:shape style="position:absolute;left:3775;top:6355;width:7830;height:2" coordorigin="3775,6355" coordsize="7830,0" path="m3775,6355l11605,6355e" filled="f" stroked="t" strokeweight=".712246pt" strokecolor="#4F4F4F">
                <v:path arrowok="t"/>
              </v:shape>
            </v:group>
            <v:group style="position:absolute;left:4888;top:6071;width:2;height:568" coordorigin="4888,6071" coordsize="2,568">
              <v:shape style="position:absolute;left:4888;top:6071;width:2;height:568" coordorigin="4888,6071" coordsize="0,568" path="m4888,6639l4888,6071e" filled="f" stroked="t" strokeweight=".47483pt" strokecolor="#3B3B3B">
                <v:path arrowok="t"/>
              </v:shape>
            </v:group>
            <v:group style="position:absolute;left:840;top:6596;width:10769;height:2" coordorigin="840,6596" coordsize="10769,2">
              <v:shape style="position:absolute;left:840;top:6596;width:10769;height:2" coordorigin="840,6596" coordsize="10769,0" path="m840,6596l11610,6596e" filled="f" stroked="t" strokeweight=".712246pt" strokecolor="#545454">
                <v:path arrowok="t"/>
              </v:shape>
            </v:group>
            <v:group style="position:absolute;left:11600;top:4930;width:2;height:1971" coordorigin="11600,4930" coordsize="2,1971">
              <v:shape style="position:absolute;left:11600;top:4930;width:2;height:1971" coordorigin="11600,4930" coordsize="0,1971" path="m11600,6901l11600,4930e" filled="f" stroked="t" strokeweight=".47483pt" strokecolor="#878787">
                <v:path arrowok="t"/>
              </v:shape>
            </v:group>
            <v:group style="position:absolute;left:4891;top:6567;width:2;height:334" coordorigin="4891,6567" coordsize="2,334">
              <v:shape style="position:absolute;left:4891;top:6567;width:2;height:334" coordorigin="4891,6567" coordsize="0,334" path="m4891,6901l4891,6567e" filled="f" stroked="t" strokeweight=".47483pt" strokecolor="#282828">
                <v:path arrowok="t"/>
              </v:shape>
            </v:group>
            <v:group style="position:absolute;left:7780;top:6591;width:2;height:716" coordorigin="7780,6591" coordsize="2,716">
              <v:shape style="position:absolute;left:7780;top:6591;width:2;height:716" coordorigin="7780,6591" coordsize="0,716" path="m7780,7307l7780,6591e" filled="f" stroked="t" strokeweight=".47483pt" strokecolor="#383838">
                <v:path arrowok="t"/>
              </v:shape>
            </v:group>
            <v:group style="position:absolute;left:2341;top:7066;width:5465;height:2" coordorigin="2341,7066" coordsize="5465,2">
              <v:shape style="position:absolute;left:2341;top:7066;width:5465;height:2" coordorigin="2341,7066" coordsize="5465,0" path="m2341,7066l7806,7066e" filled="f" stroked="t" strokeweight=".712246pt" strokecolor="#4F4F4F">
                <v:path arrowok="t"/>
              </v:shape>
            </v:group>
            <v:group style="position:absolute;left:4893;top:6844;width:2;height:468" coordorigin="4893,6844" coordsize="2,468">
              <v:shape style="position:absolute;left:4893;top:6844;width:2;height:468" coordorigin="4893,6844" coordsize="0,468" path="m4893,7312l4893,6844e" filled="f" stroked="t" strokeweight=".712246pt" strokecolor="#3B3B3B">
                <v:path arrowok="t"/>
              </v:shape>
            </v:group>
            <v:group style="position:absolute;left:7735;top:7064;width:503;height:2" coordorigin="7735,7064" coordsize="503,2">
              <v:shape style="position:absolute;left:7735;top:7064;width:503;height:2" coordorigin="7735,7064" coordsize="503,0" path="m7735,7064l8238,7064e" filled="f" stroked="t" strokeweight=".47483pt" strokecolor="#3F3F3F">
                <v:path arrowok="t"/>
              </v:shape>
            </v:group>
            <v:group style="position:absolute;left:8101;top:7066;width:3514;height:2" coordorigin="8101,7066" coordsize="3514,2">
              <v:shape style="position:absolute;left:8101;top:7066;width:3514;height:2" coordorigin="8101,7066" coordsize="3514,0" path="m8101,7066l11614,7066e" filled="f" stroked="t" strokeweight=".712246pt" strokecolor="#545454">
                <v:path arrowok="t"/>
              </v:shape>
            </v:group>
            <v:group style="position:absolute;left:2346;top:7305;width:9269;height:2" coordorigin="2346,7305" coordsize="9269,2">
              <v:shape style="position:absolute;left:2346;top:7305;width:9269;height:2" coordorigin="2346,7305" coordsize="9269,0" path="m2346,7305l11614,7305e" filled="f" stroked="t" strokeweight=".949661pt" strokecolor="#545454">
                <v:path arrowok="t"/>
              </v:shape>
            </v:group>
            <v:group style="position:absolute;left:11610;top:5885;width:2;height:2401" coordorigin="11610,5885" coordsize="2,2401">
              <v:shape style="position:absolute;left:11610;top:5885;width:2;height:2401" coordorigin="11610,5885" coordsize="0,2401" path="m11610,8286l11610,5885e" filled="f" stroked="t" strokeweight=".712246pt" strokecolor="#838383">
                <v:path arrowok="t"/>
              </v:shape>
            </v:group>
            <v:group style="position:absolute;left:313;top:7548;width:6657;height:2" coordorigin="313,7548" coordsize="6657,2">
              <v:shape style="position:absolute;left:313;top:7548;width:6657;height:2" coordorigin="313,7548" coordsize="6657,0" path="m313,7548l6971,7548e" filled="f" stroked="t" strokeweight=".949661pt" strokecolor="#545454">
                <v:path arrowok="t"/>
              </v:shape>
            </v:group>
            <v:group style="position:absolute;left:328;top:5904;width:2;height:3623" coordorigin="328,5904" coordsize="2,3623">
              <v:shape style="position:absolute;left:328;top:5904;width:2;height:3623" coordorigin="328,5904" coordsize="0,3623" path="m328,9526l328,5904e" filled="f" stroked="t" strokeweight=".712246pt" strokecolor="#575757">
                <v:path arrowok="t"/>
              </v:shape>
            </v:group>
            <v:group style="position:absolute;left:6861;top:7546;width:461;height:2" coordorigin="6861,7546" coordsize="461,2">
              <v:shape style="position:absolute;left:6861;top:7546;width:461;height:2" coordorigin="6861,7546" coordsize="461,0" path="m6861,7546l7322,7546e" filled="f" stroked="t" strokeweight=".47483pt" strokecolor="#3F3F3F">
                <v:path arrowok="t"/>
              </v:shape>
            </v:group>
            <v:group style="position:absolute;left:7265;top:7546;width:973;height:2" coordorigin="7265,7546" coordsize="973,2">
              <v:shape style="position:absolute;left:7265;top:7546;width:973;height:2" coordorigin="7265,7546" coordsize="973,0" path="m7265,7546l8238,7546e" filled="f" stroked="t" strokeweight=".712246pt" strokecolor="#545454">
                <v:path arrowok="t"/>
              </v:shape>
            </v:group>
            <v:group style="position:absolute;left:8181;top:7546;width:532;height:2" coordorigin="8181,7546" coordsize="532,2">
              <v:shape style="position:absolute;left:8181;top:7546;width:532;height:2" coordorigin="8181,7546" coordsize="532,0" path="m8181,7546l8713,7546e" filled="f" stroked="t" strokeweight=".47483pt" strokecolor="#282828">
                <v:path arrowok="t"/>
              </v:shape>
            </v:group>
            <v:group style="position:absolute;left:8656;top:7543;width:2958;height:2" coordorigin="8656,7543" coordsize="2958,2">
              <v:shape style="position:absolute;left:8656;top:7543;width:2958;height:2" coordorigin="8656,7543" coordsize="2958,0" path="m8656,7543l11614,7543e" filled="f" stroked="t" strokeweight=".712246pt" strokecolor="#545454">
                <v:path arrowok="t"/>
              </v:shape>
            </v:group>
            <v:group style="position:absolute;left:2353;top:7498;width:2;height:544" coordorigin="2353,7498" coordsize="2,544">
              <v:shape style="position:absolute;left:2353;top:7498;width:2;height:544" coordorigin="2353,7498" coordsize="0,544" path="m2353,8042l2353,7498e" filled="f" stroked="t" strokeweight=".712246pt" strokecolor="#343434">
                <v:path arrowok="t"/>
              </v:shape>
            </v:group>
            <v:group style="position:absolute;left:318;top:8016;width:3343;height:2" coordorigin="318,8016" coordsize="3343,2">
              <v:shape style="position:absolute;left:318;top:8016;width:3343;height:2" coordorigin="318,8016" coordsize="3343,0" path="m318,8016l3661,8016e" filled="f" stroked="t" strokeweight=".712246pt" strokecolor="#5B5B5B">
                <v:path arrowok="t"/>
              </v:shape>
            </v:group>
            <v:group style="position:absolute;left:3604;top:8013;width:228;height:2" coordorigin="3604,8013" coordsize="228,2">
              <v:shape style="position:absolute;left:3604;top:8013;width:228;height:2" coordorigin="3604,8013" coordsize="228,0" path="m3604,8013l3832,8013e" filled="f" stroked="t" strokeweight=".47483pt" strokecolor="#383838">
                <v:path arrowok="t"/>
              </v:shape>
            </v:group>
            <v:group style="position:absolute;left:3775;top:8016;width:3215;height:2" coordorigin="3775,8016" coordsize="3215,2">
              <v:shape style="position:absolute;left:3775;top:8016;width:3215;height:2" coordorigin="3775,8016" coordsize="3215,0" path="m3775,8016l6990,8016e" filled="f" stroked="t" strokeweight=".949661pt" strokecolor="#545454">
                <v:path arrowok="t"/>
              </v:shape>
            </v:group>
            <v:group style="position:absolute;left:6861;top:8013;width:461;height:2" coordorigin="6861,8013" coordsize="461,2">
              <v:shape style="position:absolute;left:6861;top:8013;width:461;height:2" coordorigin="6861,8013" coordsize="461,0" path="m6861,8013l7322,8013e" filled="f" stroked="t" strokeweight=".47483pt" strokecolor="#343434">
                <v:path arrowok="t"/>
              </v:shape>
            </v:group>
            <v:group style="position:absolute;left:7265;top:8013;width:532;height:2" coordorigin="7265,8013" coordsize="532,2">
              <v:shape style="position:absolute;left:7265;top:8013;width:532;height:2" coordorigin="7265,8013" coordsize="532,0" path="m7265,8013l7797,8013e" filled="f" stroked="t" strokeweight=".712246pt" strokecolor="#444444">
                <v:path arrowok="t"/>
              </v:shape>
            </v:group>
            <v:group style="position:absolute;left:7740;top:8013;width:499;height:2" coordorigin="7740,8013" coordsize="499,2">
              <v:shape style="position:absolute;left:7740;top:8013;width:499;height:2" coordorigin="7740,8013" coordsize="499,0" path="m7740,8013l8238,8013e" filled="f" stroked="t" strokeweight=".949661pt" strokecolor="#575757">
                <v:path arrowok="t"/>
              </v:shape>
            </v:group>
            <v:group style="position:absolute;left:8181;top:8013;width:532;height:2" coordorigin="8181,8013" coordsize="532,2">
              <v:shape style="position:absolute;left:8181;top:8013;width:532;height:2" coordorigin="8181,8013" coordsize="532,0" path="m8181,8013l8713,8013e" filled="f" stroked="t" strokeweight=".47483pt" strokecolor="#282828">
                <v:path arrowok="t"/>
              </v:shape>
            </v:group>
            <v:group style="position:absolute;left:8656;top:8013;width:2963;height:2" coordorigin="8656,8013" coordsize="2963,2">
              <v:shape style="position:absolute;left:8656;top:8013;width:2963;height:2" coordorigin="8656,8013" coordsize="2963,0" path="m8656,8013l11619,8013e" filled="f" stroked="t" strokeweight=".712246pt" strokecolor="#545454">
                <v:path arrowok="t"/>
              </v:shape>
            </v:group>
            <v:group style="position:absolute;left:2355;top:7971;width:2;height:305" coordorigin="2355,7971" coordsize="2,305">
              <v:shape style="position:absolute;left:2355;top:7971;width:2;height:305" coordorigin="2355,7971" coordsize="0,305" path="m2355,8276l2355,7971e" filled="f" stroked="t" strokeweight=".47483pt" strokecolor="#1C1C1C">
                <v:path arrowok="t"/>
              </v:shape>
            </v:group>
            <v:group style="position:absolute;left:4905;top:8009;width:2;height:745" coordorigin="4905,8009" coordsize="2,745">
              <v:shape style="position:absolute;left:4905;top:8009;width:2;height:745" coordorigin="4905,8009" coordsize="0,745" path="m4905,8753l4905,8009e" filled="f" stroked="t" strokeweight=".712246pt" strokecolor="#484848">
                <v:path arrowok="t"/>
              </v:shape>
            </v:group>
            <v:group style="position:absolute;left:4896;top:8259;width:6728;height:2" coordorigin="4896,8259" coordsize="6728,2">
              <v:shape style="position:absolute;left:4896;top:8259;width:6728;height:2" coordorigin="4896,8259" coordsize="6728,0" path="m4896,8259l11624,8259e" filled="f" stroked="t" strokeweight=".712246pt" strokecolor="#545454">
                <v:path arrowok="t"/>
              </v:shape>
            </v:group>
            <v:group style="position:absolute;left:2358;top:8219;width:2;height:320" coordorigin="2358,8219" coordsize="2,320">
              <v:shape style="position:absolute;left:2358;top:8219;width:2;height:320" coordorigin="2358,8219" coordsize="0,320" path="m2358,8538l2358,8219e" filled="f" stroked="t" strokeweight=".47483pt" strokecolor="#343434">
                <v:path arrowok="t"/>
              </v:shape>
            </v:group>
            <v:group style="position:absolute;left:4900;top:8503;width:6724;height:2" coordorigin="4900,8503" coordsize="6724,2">
              <v:shape style="position:absolute;left:4900;top:8503;width:6724;height:2" coordorigin="4900,8503" coordsize="6724,0" path="m4900,8503l11624,8503e" filled="f" stroked="t" strokeweight=".712246pt" strokecolor="#545454">
                <v:path arrowok="t"/>
              </v:shape>
            </v:group>
            <v:group style="position:absolute;left:11619;top:8214;width:2;height:334" coordorigin="11619,8214" coordsize="2,334">
              <v:shape style="position:absolute;left:11619;top:8214;width:2;height:334" coordorigin="11619,8214" coordsize="0,334" path="m11619,8548l11619,8214e" filled="f" stroked="t" strokeweight=".47483pt" strokecolor="#707070">
                <v:path arrowok="t"/>
              </v:shape>
            </v:group>
            <v:group style="position:absolute;left:328;top:8748;width:1990;height:2" coordorigin="328,8748" coordsize="1990,2">
              <v:shape style="position:absolute;left:328;top:8748;width:1990;height:2" coordorigin="328,8748" coordsize="1990,0" path="m328,8748l2317,8748e" filled="f" stroked="t" strokeweight=".712246pt" strokecolor="#5B5B5B">
                <v:path arrowok="t"/>
              </v:shape>
            </v:group>
            <v:group style="position:absolute;left:1135;top:8746;width:518;height:2" coordorigin="1135,8746" coordsize="518,2">
              <v:shape style="position:absolute;left:1135;top:8746;width:518;height:2" coordorigin="1135,8746" coordsize="518,0" path="m1135,8746l1652,8746e" filled="f" stroked="t" strokeweight=".47483pt" strokecolor="#3F3F3F">
                <v:path arrowok="t"/>
              </v:shape>
            </v:group>
            <v:group style="position:absolute;left:2365;top:8481;width:2;height:286" coordorigin="2365,8481" coordsize="2,286">
              <v:shape style="position:absolute;left:2365;top:8481;width:2;height:286" coordorigin="2365,8481" coordsize="0,286" path="m2365,8768l2365,8481e" filled="f" stroked="t" strokeweight=".712246pt" strokecolor="#444444">
                <v:path arrowok="t"/>
              </v:shape>
            </v:group>
            <v:group style="position:absolute;left:2260;top:8746;width:750;height:2" coordorigin="2260,8746" coordsize="750,2">
              <v:shape style="position:absolute;left:2260;top:8746;width:750;height:2" coordorigin="2260,8746" coordsize="750,0" path="m2260,8746l3010,8746e" filled="f" stroked="t" strokeweight=".47483pt" strokecolor="#383838">
                <v:path arrowok="t"/>
              </v:shape>
            </v:group>
            <v:group style="position:absolute;left:2953;top:8746;width:7241;height:2" coordorigin="2953,8746" coordsize="7241,2">
              <v:shape style="position:absolute;left:2953;top:8746;width:7241;height:2" coordorigin="2953,8746" coordsize="7241,0" path="m2953,8746l10195,8746e" filled="f" stroked="t" strokeweight=".712246pt" strokecolor="#545454">
                <v:path arrowok="t"/>
              </v:shape>
            </v:group>
            <v:group style="position:absolute;left:10138;top:8744;width:370;height:2" coordorigin="10138,8744" coordsize="370,2">
              <v:shape style="position:absolute;left:10138;top:8744;width:370;height:2" coordorigin="10138,8744" coordsize="370,0" path="m10138,8744l10508,8744e" filled="f" stroked="t" strokeweight=".47483pt" strokecolor="#2B2B2B">
                <v:path arrowok="t"/>
              </v:shape>
            </v:group>
            <v:group style="position:absolute;left:10451;top:8746;width:280;height:2" coordorigin="10451,8746" coordsize="280,2">
              <v:shape style="position:absolute;left:10451;top:8746;width:280;height:2" coordorigin="10451,8746" coordsize="280,0" path="m10451,8746l10731,8746e" filled="f" stroked="t" strokeweight=".949661pt" strokecolor="#646464">
                <v:path arrowok="t"/>
              </v:shape>
            </v:group>
            <v:group style="position:absolute;left:10484;top:8744;width:1149;height:2" coordorigin="10484,8744" coordsize="1149,2">
              <v:shape style="position:absolute;left:10484;top:8744;width:1149;height:2" coordorigin="10484,8744" coordsize="1149,0" path="m10484,8744l11633,8744e" filled="f" stroked="t" strokeweight=".712246pt" strokecolor="#4F4F4F">
                <v:path arrowok="t"/>
              </v:shape>
            </v:group>
            <v:group style="position:absolute;left:11624;top:6944;width:2;height:2076" coordorigin="11624,6944" coordsize="2,2076">
              <v:shape style="position:absolute;left:11624;top:6944;width:2;height:2076" coordorigin="11624,6944" coordsize="0,2076" path="m11624,9021l11624,6944e" filled="f" stroked="t" strokeweight=".47483pt" strokecolor="#838383">
                <v:path arrowok="t"/>
              </v:shape>
            </v:group>
            <v:group style="position:absolute;left:340;top:8696;width:2;height:2095" coordorigin="340,8696" coordsize="2,2095">
              <v:shape style="position:absolute;left:340;top:8696;width:2;height:2095" coordorigin="340,8696" coordsize="0,2095" path="m340,10791l340,8696e" filled="f" stroked="t" strokeweight=".47483pt" strokecolor="#3F3F3F">
                <v:path arrowok="t"/>
              </v:shape>
            </v:group>
            <v:group style="position:absolute;left:2369;top:8624;width:2;height:1475" coordorigin="2369,8624" coordsize="2,1475">
              <v:shape style="position:absolute;left:2369;top:8624;width:2;height:1475" coordorigin="2369,8624" coordsize="0,1475" path="m2369,10099l2369,8624e" filled="f" stroked="t" strokeweight=".949661pt" strokecolor="#575757">
                <v:path arrowok="t"/>
              </v:shape>
            </v:group>
            <v:group style="position:absolute;left:337;top:9546;width:1315;height:2" coordorigin="337,9546" coordsize="1315,2">
              <v:shape style="position:absolute;left:337;top:9546;width:1315;height:2" coordorigin="337,9546" coordsize="1315,0" path="m337,9546l1652,9546e" filled="f" stroked="t" strokeweight=".712246pt" strokecolor="#606060">
                <v:path arrowok="t"/>
              </v:shape>
            </v:group>
            <v:group style="position:absolute;left:1595;top:9546;width:722;height:2" coordorigin="1595,9546" coordsize="722,2">
              <v:shape style="position:absolute;left:1595;top:9546;width:722;height:2" coordorigin="1595,9546" coordsize="722,0" path="m1595,9546l2317,9546e" filled="f" stroked="t" strokeweight=".712246pt" strokecolor="#4B4B4B">
                <v:path arrowok="t"/>
              </v:shape>
            </v:group>
            <v:group style="position:absolute;left:2051;top:9543;width:959;height:2" coordorigin="2051,9543" coordsize="959,2">
              <v:shape style="position:absolute;left:2051;top:9543;width:959;height:2" coordorigin="2051,9543" coordsize="959,0" path="m2051,9543l3010,9543e" filled="f" stroked="t" strokeweight=".949661pt" strokecolor="#606060">
                <v:path arrowok="t"/>
              </v:shape>
            </v:group>
            <v:group style="position:absolute;left:2953;top:9543;width:707;height:2" coordorigin="2953,9543" coordsize="707,2">
              <v:shape style="position:absolute;left:2953;top:9543;width:707;height:2" coordorigin="2953,9543" coordsize="707,0" path="m2953,9543l3661,9543e" filled="f" stroked="t" strokeweight=".47483pt" strokecolor="#484848">
                <v:path arrowok="t"/>
              </v:shape>
            </v:group>
            <v:group style="position:absolute;left:3604;top:9541;width:228;height:2" coordorigin="3604,9541" coordsize="228,2">
              <v:shape style="position:absolute;left:3604;top:9541;width:228;height:2" coordorigin="3604,9541" coordsize="228,0" path="m3604,9541l3832,9541e" filled="f" stroked="t" strokeweight=".47483pt" strokecolor="#343434">
                <v:path arrowok="t"/>
              </v:shape>
            </v:group>
            <v:group style="position:absolute;left:3775;top:9541;width:4022;height:2" coordorigin="3775,9541" coordsize="4022,2">
              <v:shape style="position:absolute;left:3775;top:9541;width:4022;height:2" coordorigin="3775,9541" coordsize="4022,0" path="m3775,9541l7797,9541e" filled="f" stroked="t" strokeweight=".949661pt" strokecolor="#575757">
                <v:path arrowok="t"/>
              </v:shape>
            </v:group>
            <v:group style="position:absolute;left:7740;top:9536;width:499;height:2" coordorigin="7740,9536" coordsize="499,2">
              <v:shape style="position:absolute;left:7740;top:9536;width:499;height:2" coordorigin="7740,9536" coordsize="499,0" path="m7740,9536l8238,9536e" filled="f" stroked="t" strokeweight=".47483pt" strokecolor="#343434">
                <v:path arrowok="t"/>
              </v:shape>
            </v:group>
            <v:group style="position:absolute;left:8181;top:9534;width:3452;height:2" coordorigin="8181,9534" coordsize="3452,2">
              <v:shape style="position:absolute;left:8181;top:9534;width:3452;height:2" coordorigin="8181,9534" coordsize="3452,0" path="m8181,9534l11633,9534e" filled="f" stroked="t" strokeweight=".712246pt" strokecolor="#5B5B5B">
                <v:path arrowok="t"/>
              </v:shape>
            </v:group>
            <v:group style="position:absolute;left:11631;top:8558;width:2;height:1480" coordorigin="11631,8558" coordsize="2,1480">
              <v:shape style="position:absolute;left:11631;top:8558;width:2;height:1480" coordorigin="11631,8558" coordsize="0,1480" path="m11631,10037l11631,8558e" filled="f" stroked="t" strokeweight=".47483pt" strokecolor="#808080">
                <v:path arrowok="t"/>
              </v:shape>
            </v:group>
            <v:group style="position:absolute;left:356;top:9498;width:2;height:3498" coordorigin="356,9498" coordsize="2,3498">
              <v:shape style="position:absolute;left:356;top:9498;width:2;height:3498" coordorigin="356,9498" coordsize="0,3498" path="m356,12996l356,9498e" filled="f" stroked="t" strokeweight=".712246pt" strokecolor="#5B5B5B">
                <v:path arrowok="t"/>
              </v:shape>
            </v:group>
            <v:group style="position:absolute;left:11600;top:9526;width:2;height:267" coordorigin="11600,9526" coordsize="2,267">
              <v:shape style="position:absolute;left:11600;top:9526;width:2;height:267" coordorigin="11600,9526" coordsize="0,267" path="m11600,9794l11600,9526e" filled="f" stroked="t" strokeweight=".237415pt" strokecolor="#484848">
                <v:path arrowok="t"/>
              </v:shape>
            </v:group>
            <v:group style="position:absolute;left:11600;top:9794;width:2;height:582" coordorigin="11600,9794" coordsize="2,582">
              <v:shape style="position:absolute;left:11600;top:9794;width:2;height:582" coordorigin="11600,9794" coordsize="0,582" path="m11600,10376l11600,9794e" filled="f" stroked="t" strokeweight=".237415pt" strokecolor="#606060">
                <v:path arrowok="t"/>
              </v:shape>
            </v:group>
            <v:group style="position:absolute;left:347;top:10383;width:1334;height:2" coordorigin="347,10383" coordsize="1334,2">
              <v:shape style="position:absolute;left:347;top:10383;width:1334;height:2" coordorigin="347,10383" coordsize="1334,0" path="m347,10383l1681,10383e" filled="f" stroked="t" strokeweight=".949661pt" strokecolor="#676767">
                <v:path arrowok="t"/>
              </v:shape>
            </v:group>
            <v:group style="position:absolute;left:1595;top:10383;width:722;height:2" coordorigin="1595,10383" coordsize="722,2">
              <v:shape style="position:absolute;left:1595;top:10383;width:722;height:2" coordorigin="1595,10383" coordsize="722,0" path="m1595,10383l2317,10383e" filled="f" stroked="t" strokeweight=".47483pt" strokecolor="#4B4B4B">
                <v:path arrowok="t"/>
              </v:shape>
            </v:group>
            <v:group style="position:absolute;left:2132;top:10386;width:912;height:2" coordorigin="2132,10386" coordsize="912,2">
              <v:shape style="position:absolute;left:2132;top:10386;width:912;height:2" coordorigin="2132,10386" coordsize="912,0" path="m2132,10386l3044,10386e" filled="f" stroked="t" strokeweight=".949661pt" strokecolor="#606060">
                <v:path arrowok="t"/>
              </v:shape>
            </v:group>
            <v:group style="position:absolute;left:2379;top:9994;width:2;height:410" coordorigin="2379,9994" coordsize="2,410">
              <v:shape style="position:absolute;left:2379;top:9994;width:2;height:410" coordorigin="2379,9994" coordsize="0,410" path="m2379,10405l2379,9994e" filled="f" stroked="t" strokeweight=".712246pt" strokecolor="#4F4F4F">
                <v:path arrowok="t"/>
              </v:shape>
            </v:group>
            <v:group style="position:absolute;left:916;top:10376;width:10717;height:2" coordorigin="916,10376" coordsize="10717,2">
              <v:shape style="position:absolute;left:916;top:10376;width:10717;height:2" coordorigin="916,10376" coordsize="10717,0" path="m916,10376l11633,10376e" filled="f" stroked="t" strokeweight=".712246pt" strokecolor="#545454">
                <v:path arrowok="t"/>
              </v:shape>
            </v:group>
            <v:group style="position:absolute;left:347;top:10629;width:1971;height:2" coordorigin="347,10629" coordsize="1971,2">
              <v:shape style="position:absolute;left:347;top:10629;width:1971;height:2" coordorigin="347,10629" coordsize="1971,0" path="m347,10629l2317,10629e" filled="f" stroked="t" strokeweight=".712246pt" strokecolor="#5B5B5B">
                <v:path arrowok="t"/>
              </v:shape>
            </v:group>
            <v:group style="position:absolute;left:2260;top:10629;width:157;height:2" coordorigin="2260,10629" coordsize="157,2">
              <v:shape style="position:absolute;left:2260;top:10629;width:157;height:2" coordorigin="2260,10629" coordsize="157,0" path="m2260,10629l2417,10629e" filled="f" stroked="t" strokeweight=".47483pt" strokecolor="#3F3F3F">
                <v:path arrowok="t"/>
              </v:shape>
            </v:group>
            <v:group style="position:absolute;left:2384;top:10333;width:2;height:344" coordorigin="2384,10333" coordsize="2,344">
              <v:shape style="position:absolute;left:2384;top:10333;width:2;height:344" coordorigin="2384,10333" coordsize="0,344" path="m2384,10677l2384,10333e" filled="f" stroked="t" strokeweight=".47483pt" strokecolor="#343434">
                <v:path arrowok="t"/>
              </v:shape>
            </v:group>
            <v:group style="position:absolute;left:2346;top:10627;width:2820;height:2" coordorigin="2346,10627" coordsize="2820,2">
              <v:shape style="position:absolute;left:2346;top:10627;width:2820;height:2" coordorigin="2346,10627" coordsize="2820,0" path="m2346,10627l5166,10627e" filled="f" stroked="t" strokeweight=".949661pt" strokecolor="#575757">
                <v:path arrowok="t"/>
              </v:shape>
            </v:group>
            <v:group style="position:absolute;left:5014;top:10627;width:859;height:2" coordorigin="5014,10627" coordsize="859,2">
              <v:shape style="position:absolute;left:5014;top:10627;width:859;height:2" coordorigin="5014,10627" coordsize="859,0" path="m5014,10627l5874,10627e" filled="f" stroked="t" strokeweight=".47483pt" strokecolor="#3B3B3B">
                <v:path arrowok="t"/>
              </v:shape>
            </v:group>
            <v:group style="position:absolute;left:5774;top:10622;width:1216;height:2" coordorigin="5774,10622" coordsize="1216,2">
              <v:shape style="position:absolute;left:5774;top:10622;width:1216;height:2" coordorigin="5774,10622" coordsize="1216,0" path="m5774,10622l6990,10622e" filled="f" stroked="t" strokeweight=".949661pt" strokecolor="#5B5B5B">
                <v:path arrowok="t"/>
              </v:shape>
            </v:group>
            <v:group style="position:absolute;left:6847;top:10622;width:950;height:2" coordorigin="6847,10622" coordsize="950,2">
              <v:shape style="position:absolute;left:6847;top:10622;width:950;height:2" coordorigin="6847,10622" coordsize="950,0" path="m6847,10622l7797,10622e" filled="f" stroked="t" strokeweight=".47483pt" strokecolor="#444444">
                <v:path arrowok="t"/>
              </v:shape>
            </v:group>
            <v:group style="position:absolute;left:7597;top:10617;width:2597;height:2" coordorigin="7597,10617" coordsize="2597,2">
              <v:shape style="position:absolute;left:7597;top:10617;width:2597;height:2" coordorigin="7597,10617" coordsize="2597,0" path="m7597,10617l10195,10617e" filled="f" stroked="t" strokeweight=".949661pt" strokecolor="#575757">
                <v:path arrowok="t"/>
              </v:shape>
            </v:group>
            <v:group style="position:absolute;left:10138;top:10615;width:370;height:2" coordorigin="10138,10615" coordsize="370,2">
              <v:shape style="position:absolute;left:10138;top:10615;width:370;height:2" coordorigin="10138,10615" coordsize="370,0" path="m10138,10615l10508,10615e" filled="f" stroked="t" strokeweight=".47483pt" strokecolor="#343434">
                <v:path arrowok="t"/>
              </v:shape>
            </v:group>
            <v:group style="position:absolute;left:10451;top:10615;width:1182;height:2" coordorigin="10451,10615" coordsize="1182,2">
              <v:shape style="position:absolute;left:10451;top:10615;width:1182;height:2" coordorigin="10451,10615" coordsize="1182,0" path="m10451,10615l11633,10615e" filled="f" stroked="t" strokeweight=".949661pt" strokecolor="#575757">
                <v:path arrowok="t"/>
              </v:shape>
            </v:group>
            <v:group style="position:absolute;left:11600;top:10362;width:2;height:286" coordorigin="11600,10362" coordsize="2,286">
              <v:shape style="position:absolute;left:11600;top:10362;width:2;height:286" coordorigin="11600,10362" coordsize="0,286" path="m11600,10648l11600,10362e" filled="f" stroked="t" strokeweight=".237415pt" strokecolor="#484848">
                <v:path arrowok="t"/>
              </v:shape>
            </v:group>
            <v:group style="position:absolute;left:332;top:10920;width:1956;height:2" coordorigin="332,10920" coordsize="1956,2">
              <v:shape style="position:absolute;left:332;top:10920;width:1956;height:2" coordorigin="332,10920" coordsize="1956,0" path="m332,10920l2289,10920e" filled="f" stroked="t" strokeweight=".237415pt" strokecolor="#777777">
                <v:path arrowok="t"/>
              </v:shape>
            </v:group>
            <v:group style="position:absolute;left:2289;top:10920;width:693;height:2" coordorigin="2289,10920" coordsize="693,2">
              <v:shape style="position:absolute;left:2289;top:10920;width:693;height:2" coordorigin="2289,10920" coordsize="693,0" path="m2289,10920l2982,10920e" filled="f" stroked="t" strokeweight=".237415pt" strokecolor="#545454">
                <v:path arrowok="t"/>
              </v:shape>
            </v:group>
            <v:group style="position:absolute;left:2396;top:10605;width:2;height:2382" coordorigin="2396,10605" coordsize="2,2382">
              <v:shape style="position:absolute;left:2396;top:10605;width:2;height:2382" coordorigin="2396,10605" coordsize="0,2382" path="m2396,12987l2396,10605e" filled="f" stroked="t" strokeweight=".949661pt" strokecolor="#545454">
                <v:path arrowok="t"/>
              </v:shape>
            </v:group>
            <v:group style="position:absolute;left:2982;top:10920;width:821;height:2" coordorigin="2982,10920" coordsize="821,2">
              <v:shape style="position:absolute;left:2982;top:10920;width:821;height:2" coordorigin="2982,10920" coordsize="821,0" path="m2982,10920l3803,10920e" filled="f" stroked="t" strokeweight=".237415pt" strokecolor="#383838">
                <v:path arrowok="t"/>
              </v:shape>
            </v:group>
            <v:group style="position:absolute;left:3803;top:10920;width:7801;height:2" coordorigin="3803,10920" coordsize="7801,2">
              <v:shape style="position:absolute;left:3803;top:10920;width:7801;height:2" coordorigin="3803,10920" coordsize="7801,0" path="m3803,10920l11605,10920e" filled="f" stroked="t" strokeweight=".237415pt" strokecolor="#000000">
                <v:path arrowok="t"/>
              </v:shape>
            </v:group>
            <v:group style="position:absolute;left:11600;top:10634;width:2;height:291" coordorigin="11600,10634" coordsize="2,291">
              <v:shape style="position:absolute;left:11600;top:10634;width:2;height:291" coordorigin="11600,10634" coordsize="0,291" path="m11600,10925l11600,10634e" filled="f" stroked="t" strokeweight=".237415pt" strokecolor="#5B5B5B">
                <v:path arrowok="t"/>
              </v:shape>
            </v:group>
            <v:group style="position:absolute;left:11600;top:10920;width:2;height:196" coordorigin="11600,10920" coordsize="2,196">
              <v:shape style="position:absolute;left:11600;top:10920;width:2;height:196" coordorigin="11600,10920" coordsize="0,196" path="m11600,11116l11600,10920e" filled="f" stroked="t" strokeweight=".237415pt" strokecolor="#000000">
                <v:path arrowok="t"/>
              </v:shape>
            </v:group>
            <v:group style="position:absolute;left:351;top:11350;width:1301;height:2" coordorigin="351,11350" coordsize="1301,2">
              <v:shape style="position:absolute;left:351;top:11350;width:1301;height:2" coordorigin="351,11350" coordsize="1301,0" path="m351,11350l1652,11350e" filled="f" stroked="t" strokeweight=".712246pt" strokecolor="#545454">
                <v:path arrowok="t"/>
              </v:shape>
            </v:group>
            <v:group style="position:absolute;left:1595;top:11350;width:722;height:2" coordorigin="1595,11350" coordsize="722,2">
              <v:shape style="position:absolute;left:1595;top:11350;width:722;height:2" coordorigin="1595,11350" coordsize="722,0" path="m1595,11350l2317,11350e" filled="f" stroked="t" strokeweight=".47483pt" strokecolor="#383838">
                <v:path arrowok="t"/>
              </v:shape>
            </v:group>
            <v:group style="position:absolute;left:2184;top:11347;width:1477;height:2" coordorigin="2184,11347" coordsize="1477,2">
              <v:shape style="position:absolute;left:2184;top:11347;width:1477;height:2" coordorigin="2184,11347" coordsize="1477,0" path="m2184,11347l3661,11347e" filled="f" stroked="t" strokeweight=".949661pt" strokecolor="#545454">
                <v:path arrowok="t"/>
              </v:shape>
            </v:group>
            <v:group style="position:absolute;left:3604;top:11345;width:228;height:2" coordorigin="3604,11345" coordsize="228,2">
              <v:shape style="position:absolute;left:3604;top:11345;width:228;height:2" coordorigin="3604,11345" coordsize="228,0" path="m3604,11345l3832,11345e" filled="f" stroked="t" strokeweight=".47483pt" strokecolor="#232323">
                <v:path arrowok="t"/>
              </v:shape>
            </v:group>
            <v:group style="position:absolute;left:3775;top:11340;width:3215;height:2" coordorigin="3775,11340" coordsize="3215,2">
              <v:shape style="position:absolute;left:3775;top:11340;width:3215;height:2" coordorigin="3775,11340" coordsize="3215,0" path="m3775,11340l6990,11340e" filled="f" stroked="t" strokeweight=".949661pt" strokecolor="#575757">
                <v:path arrowok="t"/>
              </v:shape>
            </v:group>
            <v:group style="position:absolute;left:6861;top:11333;width:935;height:2" coordorigin="6861,11333" coordsize="935,2">
              <v:shape style="position:absolute;left:6861;top:11333;width:935;height:2" coordorigin="6861,11333" coordsize="935,0" path="m6861,11333l7797,11333e" filled="f" stroked="t" strokeweight=".47483pt" strokecolor="#444444">
                <v:path arrowok="t"/>
              </v:shape>
            </v:group>
            <v:group style="position:absolute;left:7740;top:11328;width:3894;height:2" coordorigin="7740,11328" coordsize="3894,2">
              <v:shape style="position:absolute;left:7740;top:11328;width:3894;height:2" coordorigin="7740,11328" coordsize="3894,0" path="m7740,11328l11633,11328e" filled="f" stroked="t" strokeweight=".712246pt" strokecolor="#575757">
                <v:path arrowok="t"/>
              </v:shape>
            </v:group>
            <v:group style="position:absolute;left:11600;top:11116;width:2;height:243" coordorigin="11600,11116" coordsize="2,243">
              <v:shape style="position:absolute;left:11600;top:11116;width:2;height:243" coordorigin="11600,11116" coordsize="0,243" path="m11600,11359l11600,11116e" filled="f" stroked="t" strokeweight=".237415pt" strokecolor="#2F2F2F">
                <v:path arrowok="t"/>
              </v:shape>
            </v:group>
            <v:group style="position:absolute;left:366;top:11321;width:2;height:1675" coordorigin="366,11321" coordsize="2,1675">
              <v:shape style="position:absolute;left:366;top:11321;width:2;height:1675" coordorigin="366,11321" coordsize="0,1675" path="m366,12996l366,11321e" filled="f" stroked="t" strokeweight=".949661pt" strokecolor="#606060">
                <v:path arrowok="t"/>
              </v:shape>
            </v:group>
            <v:group style="position:absolute;left:356;top:11584;width:4829;height:2" coordorigin="356,11584" coordsize="4829,2">
              <v:shape style="position:absolute;left:356;top:11584;width:4829;height:2" coordorigin="356,11584" coordsize="4829,0" path="m356,11584l5185,11584e" filled="f" stroked="t" strokeweight=".712246pt" strokecolor="#575757">
                <v:path arrowok="t"/>
              </v:shape>
            </v:group>
            <v:group style="position:absolute;left:5014;top:11579;width:859;height:2" coordorigin="5014,11579" coordsize="859,2">
              <v:shape style="position:absolute;left:5014;top:11579;width:859;height:2" coordorigin="5014,11579" coordsize="859,0" path="m5014,11579l5874,11579e" filled="f" stroked="t" strokeweight=".712246pt" strokecolor="#444444">
                <v:path arrowok="t"/>
              </v:shape>
            </v:group>
            <v:group style="position:absolute;left:5707;top:11572;width:2089;height:2" coordorigin="5707,11572" coordsize="2089,2">
              <v:shape style="position:absolute;left:5707;top:11572;width:2089;height:2" coordorigin="5707,11572" coordsize="2089,0" path="m5707,11572l7797,11572e" filled="f" stroked="t" strokeweight=".712246pt" strokecolor="#575757">
                <v:path arrowok="t"/>
              </v:shape>
            </v:group>
            <v:group style="position:absolute;left:7740;top:11569;width:499;height:2" coordorigin="7740,11569" coordsize="499,2">
              <v:shape style="position:absolute;left:7740;top:11569;width:499;height:2" coordorigin="7740,11569" coordsize="499,0" path="m7740,11569l8238,11569e" filled="f" stroked="t" strokeweight=".47483pt" strokecolor="#383838">
                <v:path arrowok="t"/>
              </v:shape>
            </v:group>
            <v:group style="position:absolute;left:8181;top:11567;width:1330;height:2" coordorigin="8181,11567" coordsize="1330,2">
              <v:shape style="position:absolute;left:8181;top:11567;width:1330;height:2" coordorigin="8181,11567" coordsize="1330,0" path="m8181,11567l9511,11567e" filled="f" stroked="t" strokeweight=".949661pt" strokecolor="#5B5B5B">
                <v:path arrowok="t"/>
              </v:shape>
            </v:group>
            <v:group style="position:absolute;left:9027;top:11564;width:1168;height:2" coordorigin="9027,11564" coordsize="1168,2">
              <v:shape style="position:absolute;left:9027;top:11564;width:1168;height:2" coordorigin="9027,11564" coordsize="1168,0" path="m9027,11564l10195,11564e" filled="f" stroked="t" strokeweight=".47483pt" strokecolor="#545454">
                <v:path arrowok="t"/>
              </v:shape>
            </v:group>
            <v:group style="position:absolute;left:9986;top:11562;width:1648;height:2" coordorigin="9986,11562" coordsize="1648,2">
              <v:shape style="position:absolute;left:9986;top:11562;width:1648;height:2" coordorigin="9986,11562" coordsize="1648,0" path="m9986,11562l11633,11562e" filled="f" stroked="t" strokeweight=".949661pt" strokecolor="#5B5B5B">
                <v:path arrowok="t"/>
              </v:shape>
            </v:group>
            <v:group style="position:absolute;left:11600;top:11354;width:2;height:239" coordorigin="11600,11354" coordsize="2,239">
              <v:shape style="position:absolute;left:11600;top:11354;width:2;height:239" coordorigin="11600,11354" coordsize="0,239" path="m11600,11593l11600,11354e" filled="f" stroked="t" strokeweight=".237415pt" strokecolor="#4F4F4F">
                <v:path arrowok="t"/>
              </v:shape>
            </v:group>
            <v:group style="position:absolute;left:356;top:11829;width:878;height:2" coordorigin="356,11829" coordsize="878,2">
              <v:shape style="position:absolute;left:356;top:11829;width:878;height:2" coordorigin="356,11829" coordsize="878,0" path="m356,11829l1235,11829e" filled="f" stroked="t" strokeweight=".712246pt" strokecolor="#707070">
                <v:path arrowok="t"/>
              </v:shape>
            </v:group>
            <v:group style="position:absolute;left:1161;top:11579;width:2;height:2286" coordorigin="1161,11579" coordsize="2,2286">
              <v:shape style="position:absolute;left:1161;top:11579;width:2;height:2286" coordorigin="1161,11579" coordsize="0,2286" path="m1161,13865l1161,11579e" filled="f" stroked="t" strokeweight=".949661pt" strokecolor="#4F4F4F">
                <v:path arrowok="t"/>
              </v:shape>
            </v:group>
            <v:group style="position:absolute;left:1624;top:11584;width:2;height:229" coordorigin="1624,11584" coordsize="2,229">
              <v:shape style="position:absolute;left:1624;top:11584;width:2;height:229" coordorigin="1624,11584" coordsize="0,229" path="m1624,11813l1624,11584e" filled="f" stroked="t" strokeweight=".237415pt" strokecolor="#3F3F3F">
                <v:path arrowok="t"/>
              </v:shape>
            </v:group>
            <v:group style="position:absolute;left:1130;top:11825;width:4744;height:2" coordorigin="1130,11825" coordsize="4744,2">
              <v:shape style="position:absolute;left:1130;top:11825;width:4744;height:2" coordorigin="1130,11825" coordsize="4744,0" path="m1130,11825l5874,11825e" filled="f" stroked="t" strokeweight=".712246pt" strokecolor="#545454">
                <v:path arrowok="t"/>
              </v:shape>
            </v:group>
            <v:group style="position:absolute;left:7293;top:11584;width:2;height:716" coordorigin="7293,11584" coordsize="2,716">
              <v:shape style="position:absolute;left:7293;top:11584;width:2;height:716" coordorigin="7293,11584" coordsize="0,716" path="m7293,12299l7293,11584e" filled="f" stroked="t" strokeweight=".237415pt" strokecolor="#2F2F2F">
                <v:path arrowok="t"/>
              </v:shape>
            </v:group>
            <v:group style="position:absolute;left:5712;top:11808;width:5285;height:2" coordorigin="5712,11808" coordsize="5285,2">
              <v:shape style="position:absolute;left:5712;top:11808;width:5285;height:2" coordorigin="5712,11808" coordsize="5285,0" path="m5712,11808l10997,11808e" filled="f" stroked="t" strokeweight=".949661pt" strokecolor="#5B5B5B">
                <v:path arrowok="t"/>
              </v:shape>
            </v:group>
            <v:group style="position:absolute;left:10674;top:11801;width:959;height:2" coordorigin="10674,11801" coordsize="959,2">
              <v:shape style="position:absolute;left:10674;top:11801;width:959;height:2" coordorigin="10674,11801" coordsize="959,0" path="m10674,11801l11633,11801e" filled="f" stroked="t" strokeweight=".712246pt" strokecolor="#484848">
                <v:path arrowok="t"/>
              </v:shape>
            </v:group>
            <v:group style="position:absolute;left:11600;top:11588;width:2;height:711" coordorigin="11600,11588" coordsize="2,711">
              <v:shape style="position:absolute;left:11600;top:11588;width:2;height:711" coordorigin="11600,11588" coordsize="0,711" path="m11600,12299l11600,11588e" filled="f" stroked="t" strokeweight=".237415pt" strokecolor="#343434">
                <v:path arrowok="t"/>
              </v:shape>
            </v:group>
            <v:group style="position:absolute;left:1624;top:11798;width:2;height:501" coordorigin="1624,11798" coordsize="2,501">
              <v:shape style="position:absolute;left:1624;top:11798;width:2;height:501" coordorigin="1624,11798" coordsize="0,501" path="m1624,12299l1624,11798e" filled="f" stroked="t" strokeweight=".237415pt" strokecolor="#5B5B5B">
                <v:path arrowok="t"/>
              </v:shape>
            </v:group>
            <v:group style="position:absolute;left:366;top:12271;width:2;height:725" coordorigin="366,12271" coordsize="2,725">
              <v:shape style="position:absolute;left:366;top:12271;width:2;height:725" coordorigin="366,12271" coordsize="0,725" path="m366,12996l366,12271e" filled="f" stroked="t" strokeweight=".712246pt" strokecolor="#676767">
                <v:path arrowok="t"/>
              </v:shape>
            </v:group>
            <v:group style="position:absolute;left:1624;top:12299;width:2;height:1432" coordorigin="1624,12299" coordsize="2,1432">
              <v:shape style="position:absolute;left:1624;top:12299;width:2;height:1432" coordorigin="1624,12299" coordsize="0,1432" path="m1624,13731l1624,12299e" filled="f" stroked="t" strokeweight=".237415pt" strokecolor="#000000">
                <v:path arrowok="t"/>
              </v:shape>
            </v:group>
            <v:group style="position:absolute;left:2405;top:12271;width:2;height:730" coordorigin="2405,12271" coordsize="2,730">
              <v:shape style="position:absolute;left:2405;top:12271;width:2;height:730" coordorigin="2405,12271" coordsize="0,730" path="m2405,13001l2405,12271e" filled="f" stroked="t" strokeweight=".949661pt" strokecolor="#575757">
                <v:path arrowok="t"/>
              </v:shape>
            </v:group>
            <v:group style="position:absolute;left:7293;top:12299;width:2;height:3226" coordorigin="7293,12299" coordsize="2,3226">
              <v:shape style="position:absolute;left:7293;top:12299;width:2;height:3226" coordorigin="7293,12299" coordsize="0,3226" path="m7293,15526l7293,12299e" filled="f" stroked="t" strokeweight=".237415pt" strokecolor="#000000">
                <v:path arrowok="t"/>
              </v:shape>
            </v:group>
            <v:group style="position:absolute;left:11600;top:12299;width:2;height:3226" coordorigin="11600,12299" coordsize="2,3226">
              <v:shape style="position:absolute;left:11600;top:12299;width:2;height:3226" coordorigin="11600,12299" coordsize="0,3226" path="m11600,15526l11600,12299e" filled="f" stroked="t" strokeweight=".237415pt" strokecolor="#000000">
                <v:path arrowok="t"/>
              </v:shape>
            </v:group>
            <v:group style="position:absolute;left:337;top:12968;width:2;height:3594" coordorigin="337,12968" coordsize="2,3594">
              <v:shape style="position:absolute;left:337;top:12968;width:2;height:3594" coordorigin="337,12968" coordsize="0,3594" path="m337,16562l337,12968e" filled="f" stroked="t" strokeweight=".237415pt" strokecolor="#000000">
                <v:path arrowok="t"/>
              </v:shape>
            </v:group>
            <v:group style="position:absolute;left:2412;top:12939;width:2;height:477" coordorigin="2412,12939" coordsize="2,477">
              <v:shape style="position:absolute;left:2412;top:12939;width:2;height:477" coordorigin="2412,12939" coordsize="0,477" path="m2412,13416l2412,12939e" filled="f" stroked="t" strokeweight=".47483pt" strokecolor="#343434">
                <v:path arrowok="t"/>
              </v:shape>
            </v:group>
            <v:group style="position:absolute;left:2379;top:13388;width:2;height:344" coordorigin="2379,13388" coordsize="2,344">
              <v:shape style="position:absolute;left:2379;top:13388;width:2;height:344" coordorigin="2379,13388" coordsize="0,344" path="m2379,13731l2379,13388e" filled="f" stroked="t" strokeweight=".237415pt" strokecolor="#000000">
                <v:path arrowok="t"/>
              </v:shape>
            </v:group>
            <v:group style="position:absolute;left:1178;top:12314;width:2;height:4038" coordorigin="1178,12314" coordsize="2,4038">
              <v:shape style="position:absolute;left:1178;top:12314;width:2;height:4038" coordorigin="1178,12314" coordsize="0,4038" path="m1178,16352l1178,12314e" filled="f" stroked="t" strokeweight=".47483pt" strokecolor="#444444">
                <v:path arrowok="t"/>
              </v:shape>
            </v:group>
            <v:group style="position:absolute;left:1159;top:13951;width:470;height:2" coordorigin="1159,13951" coordsize="470,2">
              <v:shape style="position:absolute;left:1159;top:13951;width:470;height:2" coordorigin="1159,13951" coordsize="470,0" path="m1159,13951l1629,13951e" filled="f" stroked="t" strokeweight=".237415pt" strokecolor="#3B3B3B">
                <v:path arrowok="t"/>
              </v:shape>
            </v:group>
            <v:group style="position:absolute;left:1624;top:13731;width:2;height:224" coordorigin="1624,13731" coordsize="2,224">
              <v:shape style="position:absolute;left:1624;top:13731;width:2;height:224" coordorigin="1624,13731" coordsize="0,224" path="m1624,13956l1624,13731e" filled="f" stroked="t" strokeweight=".237415pt" strokecolor="#4B4B4B">
                <v:path arrowok="t"/>
              </v:shape>
            </v:group>
            <v:group style="position:absolute;left:1624;top:13951;width:665;height:2" coordorigin="1624,13951" coordsize="665,2">
              <v:shape style="position:absolute;left:1624;top:13951;width:665;height:2" coordorigin="1624,13951" coordsize="665,0" path="m1624,13951l2289,13951e" filled="f" stroked="t" strokeweight=".237415pt" strokecolor="#575757">
                <v:path arrowok="t"/>
              </v:shape>
            </v:group>
            <v:group style="position:absolute;left:2289;top:13951;width:95;height:2" coordorigin="2289,13951" coordsize="95,2">
              <v:shape style="position:absolute;left:2289;top:13951;width:95;height:2" coordorigin="2289,13951" coordsize="95,0" path="m2289,13951l2384,13951e" filled="f" stroked="t" strokeweight=".237415pt" strokecolor="#000000">
                <v:path arrowok="t"/>
              </v:shape>
            </v:group>
            <v:group style="position:absolute;left:2379;top:13731;width:2;height:224" coordorigin="2379,13731" coordsize="2,224">
              <v:shape style="position:absolute;left:2379;top:13731;width:2;height:224" coordorigin="2379,13731" coordsize="0,224" path="m2379,13956l2379,13731e" filled="f" stroked="t" strokeweight=".237415pt" strokecolor="#3B3B3B">
                <v:path arrowok="t"/>
              </v:shape>
            </v:group>
            <v:group style="position:absolute;left:1624;top:13951;width:2;height:2611" coordorigin="1624,13951" coordsize="2,2611">
              <v:shape style="position:absolute;left:1624;top:13951;width:2;height:2611" coordorigin="1624,13951" coordsize="0,2611" path="m1624,16562l1624,13951e" filled="f" stroked="t" strokeweight=".237415pt" strokecolor="#000000">
                <v:path arrowok="t"/>
              </v:shape>
            </v:group>
            <v:group style="position:absolute;left:2379;top:13951;width:2;height:2611" coordorigin="2379,13951" coordsize="2,2611">
              <v:shape style="position:absolute;left:2379;top:13951;width:2;height:2611" coordorigin="2379,13951" coordsize="0,2611" path="m2379,16562l2379,13951e" filled="f" stroked="t" strokeweight=".237415pt" strokecolor="#000000">
                <v:path arrowok="t"/>
              </v:shape>
            </v:group>
            <v:group style="position:absolute;left:1185;top:14466;width:2;height:1885" coordorigin="1185,14466" coordsize="2,1885">
              <v:shape style="position:absolute;left:1185;top:14466;width:2;height:1885" coordorigin="1185,14466" coordsize="0,1885" path="m1185,16352l1185,14466e" filled="f" stroked="t" strokeweight=".47483pt" strokecolor="#383838">
                <v:path arrowok="t"/>
              </v:shape>
            </v:group>
            <v:group style="position:absolute;left:1185;top:14972;width:2;height:134" coordorigin="1185,14972" coordsize="2,134">
              <v:shape style="position:absolute;left:1185;top:14972;width:2;height:134" coordorigin="1185,14972" coordsize="0,134" path="m1185,15106l1185,14972e" filled="f" stroked="t" strokeweight=".712246pt" strokecolor="#4B4B4B">
                <v:path arrowok="t"/>
              </v:shape>
            </v:group>
            <v:group style="position:absolute;left:1192;top:13870;width:2;height:2720" coordorigin="1192,13870" coordsize="2,2720">
              <v:shape style="position:absolute;left:1192;top:13870;width:2;height:2720" coordorigin="1192,13870" coordsize="0,2720" path="m1192,16590l1192,13870e" filled="f" stroked="t" strokeweight=".47483pt" strokecolor="#3B3B3B">
                <v:path arrowok="t"/>
              </v:shape>
            </v:group>
            <v:group style="position:absolute;left:912;top:16583;width:1500;height:2" coordorigin="912,16583" coordsize="1500,2">
              <v:shape style="position:absolute;left:912;top:16583;width:1500;height:2" coordorigin="912,16583" coordsize="1500,0" path="m912,16583l2412,16583e" filled="f" stroked="t" strokeweight=".47483pt" strokecolor="#707070">
                <v:path arrowok="t"/>
              </v:shape>
            </v:group>
            <v:group style="position:absolute;left:2350;top:16578;width:7042;height:2" coordorigin="2350,16578" coordsize="7042,2">
              <v:shape style="position:absolute;left:2350;top:16578;width:7042;height:2" coordorigin="2350,16578" coordsize="7042,0" path="m2350,16578l9392,16578e" filled="f" stroked="t" strokeweight=".712246pt" strokecolor="#707070">
                <v:path arrowok="t"/>
              </v:shape>
            </v:group>
            <v:group style="position:absolute;left:6738;top:16566;width:180;height:2" coordorigin="6738,16566" coordsize="180,2">
              <v:shape style="position:absolute;left:6738;top:16566;width:180;height:2" coordorigin="6738,16566" coordsize="180,0" path="m6738,16566l6918,16566e" filled="f" stroked="t" strokeweight=".47483pt" strokecolor="#5B5B5B">
                <v:path arrowok="t"/>
              </v:shape>
            </v:group>
            <v:group style="position:absolute;left:7293;top:15526;width:2;height:1040" coordorigin="7293,15526" coordsize="2,1040">
              <v:shape style="position:absolute;left:7293;top:15526;width:2;height:1040" coordorigin="7293,15526" coordsize="0,1040" path="m7293,16566l7293,15526e" filled="f" stroked="t" strokeweight=".237415pt" strokecolor="#6B6B6B">
                <v:path arrowok="t"/>
              </v:shape>
            </v:group>
            <v:group style="position:absolute;left:3305;top:16562;width:5413;height:2" coordorigin="3305,16562" coordsize="5413,2">
              <v:shape style="position:absolute;left:3305;top:16562;width:5413;height:2" coordorigin="3305,16562" coordsize="5413,0" path="m3305,16562l8718,16562e" filled="f" stroked="t" strokeweight=".949661pt" strokecolor="#707070">
                <v:path arrowok="t"/>
              </v:shape>
            </v:group>
            <v:group style="position:absolute;left:8656;top:16557;width:1538;height:2" coordorigin="8656,16557" coordsize="1538,2">
              <v:shape style="position:absolute;left:8656;top:16557;width:1538;height:2" coordorigin="8656,16557" coordsize="1538,0" path="m8656,16557l10195,16557e" filled="f" stroked="t" strokeweight=".47483pt" strokecolor="#575757">
                <v:path arrowok="t"/>
              </v:shape>
            </v:group>
            <v:group style="position:absolute;left:9397;top:16547;width:2322;height:2" coordorigin="9397,16547" coordsize="2322,2">
              <v:shape style="position:absolute;left:9397;top:16547;width:2322;height:2" coordorigin="9397,16547" coordsize="2322,0" path="m9397,16547l11719,16547e" filled="f" stroked="t" strokeweight=".949661pt" strokecolor="#707070">
                <v:path arrowok="t"/>
              </v:shape>
            </v:group>
            <v:group style="position:absolute;left:11600;top:15526;width:2;height:1040" coordorigin="11600,15526" coordsize="2,1040">
              <v:shape style="position:absolute;left:11600;top:15526;width:2;height:1040" coordorigin="11600,15526" coordsize="0,1040" path="m11600,16566l11600,15526e" filled="f" stroked="t" strokeweight=".237415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9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838587"/>
          <w:spacing w:val="-10"/>
          <w:w w:val="59"/>
          <w:b/>
          <w:bCs/>
        </w:rPr>
        <w:t>.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16"/>
          <w:b/>
          <w:bCs/>
        </w:rPr>
        <w:t>E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04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98"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19"/>
          <w:w w:val="98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24"/>
          <w:w w:val="82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2"/>
          <w:b/>
          <w:bCs/>
        </w:rPr>
        <w:t>Bölg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313131"/>
          <w:spacing w:val="-12"/>
          <w:w w:val="82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2"/>
          <w:b/>
          <w:bCs/>
        </w:rPr>
        <w:t>Amlrt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33" w:lineRule="atLeast"/>
        <w:ind w:right="-61"/>
        <w:jc w:val="left"/>
        <w:tabs>
          <w:tab w:pos="3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  <w:t>"'·</w:t>
      </w:r>
      <w:r>
        <w:rPr>
          <w:rFonts w:ascii="Arial" w:hAnsi="Arial" w:cs="Arial" w:eastAsia="Arial"/>
          <w:sz w:val="14"/>
          <w:szCs w:val="14"/>
          <w:color w:val="606060"/>
          <w:spacing w:val="-3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70"/>
        </w:rPr>
        <w:t>&gt;l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71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5" w:lineRule="atLeast"/>
        <w:ind w:right="-20"/>
        <w:jc w:val="left"/>
        <w:tabs>
          <w:tab w:pos="5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</w:rPr>
        <w:t>l'ı</w:t>
      </w:r>
      <w:r>
        <w:rPr>
          <w:rFonts w:ascii="Arial" w:hAnsi="Arial" w:cs="Arial" w:eastAsia="Arial"/>
          <w:sz w:val="13"/>
          <w:szCs w:val="13"/>
          <w:color w:val="4D4D4D"/>
          <w:spacing w:val="-23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A5A8A7"/>
          <w:spacing w:val="0"/>
          <w:w w:val="290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40"/>
          <w:cols w:num="4" w:equalWidth="0">
            <w:col w:w="605" w:space="1870"/>
            <w:col w:w="2055" w:space="4726"/>
            <w:col w:w="449" w:space="58"/>
            <w:col w:w="1837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0" w:right="18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left="892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92"/>
          <w:b/>
          <w:bCs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91"/>
          <w:b/>
          <w:bCs/>
          <w:position w:val="-1"/>
        </w:rPr>
        <w:t>V</w:t>
      </w:r>
      <w:r>
        <w:rPr>
          <w:rFonts w:ascii="Arial" w:hAnsi="Arial" w:cs="Arial" w:eastAsia="Arial"/>
          <w:sz w:val="17"/>
          <w:szCs w:val="17"/>
          <w:color w:val="383838"/>
          <w:spacing w:val="-12"/>
          <w:w w:val="92"/>
          <w:b/>
          <w:bCs/>
          <w:position w:val="-1"/>
        </w:rPr>
        <w:t>Ü</w:t>
      </w:r>
      <w:r>
        <w:rPr>
          <w:rFonts w:ascii="Arial" w:hAnsi="Arial" w:cs="Arial" w:eastAsia="Arial"/>
          <w:sz w:val="17"/>
          <w:szCs w:val="17"/>
          <w:color w:val="1A1A1A"/>
          <w:spacing w:val="5"/>
          <w:w w:val="89"/>
          <w:b/>
          <w:bCs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0"/>
          <w:b/>
          <w:bCs/>
          <w:position w:val="-1"/>
        </w:rPr>
        <w:t>SE</w:t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91"/>
          <w:b/>
          <w:bCs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1A1A1A"/>
          <w:spacing w:val="1"/>
          <w:w w:val="75"/>
          <w:b/>
          <w:bCs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5"/>
          <w:b/>
          <w:bCs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934" w:right="-5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D4D4D"/>
          <w:w w:val="104"/>
        </w:rPr>
        <w:t>BELEDIYE</w:t>
      </w:r>
      <w:r>
        <w:rPr>
          <w:rFonts w:ascii="Arial" w:hAnsi="Arial" w:cs="Arial" w:eastAsia="Arial"/>
          <w:sz w:val="15"/>
          <w:szCs w:val="15"/>
          <w:color w:val="4D4D4D"/>
          <w:spacing w:val="7"/>
          <w:w w:val="104"/>
        </w:rPr>
        <w:t>S</w:t>
      </w:r>
      <w:r>
        <w:rPr>
          <w:rFonts w:ascii="Arial" w:hAnsi="Arial" w:cs="Arial" w:eastAsia="Arial"/>
          <w:sz w:val="15"/>
          <w:szCs w:val="15"/>
          <w:color w:val="1A1A1A"/>
          <w:spacing w:val="0"/>
          <w:w w:val="163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261" w:lineRule="auto"/>
        <w:ind w:left="366" w:right="444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26" w:lineRule="exact"/>
        <w:ind w:left="1090" w:right="52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80"/>
          <w:cols w:num="2" w:equalWidth="0">
            <w:col w:w="1888" w:space="1656"/>
            <w:col w:w="819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40" w:lineRule="auto"/>
        <w:ind w:left="4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3.040001pt;margin-top:-23.48209pt;width:47.040001pt;height:27.84pt;mso-position-horizontal-relative:page;mso-position-vertical-relative:paragraph;z-index:-15130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52" w:lineRule="exact"/>
        <w:ind w:left="467" w:right="-20"/>
        <w:jc w:val="left"/>
        <w:tabs>
          <w:tab w:pos="1760" w:val="left"/>
          <w:tab w:pos="5040" w:val="left"/>
          <w:tab w:pos="8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2.766577pt;margin-top:15.580385pt;width:558.773491pt;height:647.106318pt;mso-position-horizontal-relative:page;mso-position-vertical-relative:paragraph;z-index:-15129" coordorigin="455,312" coordsize="11175,12942">
            <v:group style="position:absolute;left:462;top:326;width:11161;height:2" coordorigin="462,326" coordsize="11161,2">
              <v:shape style="position:absolute;left:462;top:326;width:11161;height:2" coordorigin="462,326" coordsize="11161,0" path="m462,326l11624,326e" filled="f" stroked="t" strokeweight=".70051pt" strokecolor="#5B5B5B">
                <v:path arrowok="t"/>
              </v:shape>
            </v:group>
            <v:group style="position:absolute;left:3881;top:323;width:2;height:738" coordorigin="3881,323" coordsize="2,738">
              <v:shape style="position:absolute;left:3881;top:323;width:2;height:738" coordorigin="3881,323" coordsize="0,738" path="m3881,1062l3881,323e" filled="f" stroked="t" strokeweight=".70051pt" strokecolor="#4F4F4F">
                <v:path arrowok="t"/>
              </v:shape>
            </v:group>
            <v:group style="position:absolute;left:6921;top:319;width:2;height:738" coordorigin="6921,319" coordsize="2,738">
              <v:shape style="position:absolute;left:6921;top:319;width:2;height:738" coordorigin="6921,319" coordsize="0,738" path="m6921,1057l6921,319e" filled="f" stroked="t" strokeweight=".70051pt" strokecolor="#575757">
                <v:path arrowok="t"/>
              </v:shape>
            </v:group>
            <v:group style="position:absolute;left:6912;top:688;width:4675;height:2" coordorigin="6912,688" coordsize="4675,2">
              <v:shape style="position:absolute;left:6912;top:688;width:4675;height:2" coordorigin="6912,688" coordsize="4675,0" path="m6912,688l11586,688e" filled="f" stroked="t" strokeweight=".70051pt" strokecolor="#777777">
                <v:path arrowok="t"/>
              </v:shape>
            </v:group>
            <v:group style="position:absolute;left:3876;top:742;width:1999;height:2" coordorigin="3876,742" coordsize="1999,2">
              <v:shape style="position:absolute;left:3876;top:742;width:1999;height:2" coordorigin="3876,742" coordsize="1999,0" path="m3876,742l5875,742e" filled="f" stroked="t" strokeweight=".70051pt" strokecolor="#646464">
                <v:path arrowok="t"/>
              </v:shape>
            </v:group>
            <v:group style="position:absolute;left:9915;top:688;width:1681;height:2" coordorigin="9915,688" coordsize="1681,2">
              <v:shape style="position:absolute;left:9915;top:688;width:1681;height:2" coordorigin="9915,688" coordsize="1681,0" path="m9915,688l11596,688e" filled="f" stroked="t" strokeweight=".467007pt" strokecolor="#747474">
                <v:path arrowok="t"/>
              </v:shape>
            </v:group>
            <v:group style="position:absolute;left:472;top:1050;width:11138;height:2" coordorigin="472,1050" coordsize="11138,2">
              <v:shape style="position:absolute;left:472;top:1050;width:11138;height:2" coordorigin="472,1050" coordsize="11138,0" path="m472,1050l11610,1050e" filled="f" stroked="t" strokeweight=".70051pt" strokecolor="#575757">
                <v:path arrowok="t"/>
              </v:shape>
            </v:group>
            <v:group style="position:absolute;left:467;top:1325;width:11124;height:2" coordorigin="467,1325" coordsize="11124,2">
              <v:shape style="position:absolute;left:467;top:1325;width:11124;height:2" coordorigin="467,1325" coordsize="11124,0" path="m467,1325l11591,1325e" filled="f" stroked="t" strokeweight=".70051pt" strokecolor="#606060">
                <v:path arrowok="t"/>
              </v:shape>
            </v:group>
            <v:group style="position:absolute;left:2414;top:1043;width:2;height:327" coordorigin="2414,1043" coordsize="2,327">
              <v:shape style="position:absolute;left:2414;top:1043;width:2;height:327" coordorigin="2414,1043" coordsize="0,327" path="m2414,1370l2414,1043e" filled="f" stroked="t" strokeweight=".70051pt" strokecolor="#4B4B4B">
                <v:path arrowok="t"/>
              </v:shape>
            </v:group>
            <v:group style="position:absolute;left:2419;top:1299;width:2;height:7020" coordorigin="2419,1299" coordsize="2,7020">
              <v:shape style="position:absolute;left:2419;top:1299;width:2;height:7020" coordorigin="2419,1299" coordsize="0,7020" path="m2419,8319l2419,1299e" filled="f" stroked="t" strokeweight=".70051pt" strokecolor="#545454">
                <v:path arrowok="t"/>
              </v:shape>
            </v:group>
            <v:group style="position:absolute;left:2405;top:1564;width:9195;height:2" coordorigin="2405,1564" coordsize="9195,2">
              <v:shape style="position:absolute;left:2405;top:1564;width:9195;height:2" coordorigin="2405,1564" coordsize="9195,0" path="m2405,1564l11600,1564e" filled="f" stroked="t" strokeweight=".70051pt" strokecolor="#606060">
                <v:path arrowok="t"/>
              </v:shape>
            </v:group>
            <v:group style="position:absolute;left:4899;top:2042;width:6692;height:2" coordorigin="4899,2042" coordsize="6692,2">
              <v:shape style="position:absolute;left:4899;top:2042;width:6692;height:2" coordorigin="4899,2042" coordsize="6692,0" path="m4899,2042l11591,2042e" filled="f" stroked="t" strokeweight=".70051pt" strokecolor="#777777">
                <v:path arrowok="t"/>
              </v:shape>
            </v:group>
            <v:group style="position:absolute;left:7757;top:1554;width:2;height:497" coordorigin="7757,1554" coordsize="2,497">
              <v:shape style="position:absolute;left:7757;top:1554;width:2;height:497" coordorigin="7757,1554" coordsize="0,497" path="m7757,2051l7757,1554e" filled="f" stroked="t" strokeweight=".70051pt" strokecolor="#575757">
                <v:path arrowok="t"/>
              </v:shape>
            </v:group>
            <v:group style="position:absolute;left:4908;top:1554;width:2;height:2391" coordorigin="4908,1554" coordsize="2,2391">
              <v:shape style="position:absolute;left:4908;top:1554;width:2;height:2391" coordorigin="4908,1554" coordsize="0,2391" path="m4908,3945l4908,1554e" filled="f" stroked="t" strokeweight=".70051pt" strokecolor="#545454">
                <v:path arrowok="t"/>
              </v:shape>
            </v:group>
            <v:group style="position:absolute;left:4904;top:2283;width:6683;height:2" coordorigin="4904,2283" coordsize="6683,2">
              <v:shape style="position:absolute;left:4904;top:2283;width:6683;height:2" coordorigin="4904,2283" coordsize="6683,0" path="m4904,2283l11586,2283e" filled="f" stroked="t" strokeweight=".70051pt" strokecolor="#646464">
                <v:path arrowok="t"/>
              </v:shape>
            </v:group>
            <v:group style="position:absolute;left:4911;top:1554;width:2;height:2391" coordorigin="4911,1554" coordsize="2,2391">
              <v:shape style="position:absolute;left:4911;top:1554;width:2;height:2391" coordorigin="4911,1554" coordsize="0,2391" path="m4911,3945l4911,1554e" filled="f" stroked="t" strokeweight=".934013pt" strokecolor="#575757">
                <v:path arrowok="t"/>
              </v:shape>
            </v:group>
            <v:group style="position:absolute;left:4899;top:2520;width:6692;height:2" coordorigin="4899,2520" coordsize="6692,2">
              <v:shape style="position:absolute;left:4899;top:2520;width:6692;height:2" coordorigin="4899,2520" coordsize="6692,0" path="m4899,2520l11591,2520e" filled="f" stroked="t" strokeweight=".70051pt" strokecolor="#606060">
                <v:path arrowok="t"/>
              </v:shape>
            </v:group>
            <v:group style="position:absolute;left:2410;top:2761;width:9186;height:2" coordorigin="2410,2761" coordsize="9186,2">
              <v:shape style="position:absolute;left:2410;top:2761;width:9186;height:2" coordorigin="2410,2761" coordsize="9186,0" path="m2410,2761l11596,2761e" filled="f" stroked="t" strokeweight=".70051pt" strokecolor="#606060">
                <v:path arrowok="t"/>
              </v:shape>
            </v:group>
            <v:group style="position:absolute;left:467;top:3000;width:11133;height:2" coordorigin="467,3000" coordsize="11133,2">
              <v:shape style="position:absolute;left:467;top:3000;width:11133;height:2" coordorigin="467,3000" coordsize="11133,0" path="m467,3000l11600,3000e" filled="f" stroked="t" strokeweight=".70051pt" strokecolor="#606060">
                <v:path arrowok="t"/>
              </v:shape>
            </v:group>
            <v:group style="position:absolute;left:7762;top:2993;width:2;height:947" coordorigin="7762,2993" coordsize="2,947">
              <v:shape style="position:absolute;left:7762;top:2993;width:2;height:947" coordorigin="7762,2993" coordsize="0,947" path="m7762,3940l7762,2993e" filled="f" stroked="t" strokeweight=".70051pt" strokecolor="#575757">
                <v:path arrowok="t"/>
              </v:shape>
            </v:group>
            <v:group style="position:absolute;left:2405;top:3469;width:9195;height:2" coordorigin="2405,3469" coordsize="9195,2">
              <v:shape style="position:absolute;left:2405;top:3469;width:9195;height:2" coordorigin="2405,3469" coordsize="9195,0" path="m2405,3469l11600,3469e" filled="f" stroked="t" strokeweight=".70051pt" strokecolor="#606060">
                <v:path arrowok="t"/>
              </v:shape>
            </v:group>
            <v:group style="position:absolute;left:2405;top:3938;width:9195;height:2" coordorigin="2405,3938" coordsize="9195,2">
              <v:shape style="position:absolute;left:2405;top:3938;width:9195;height:2" coordorigin="2405,3938" coordsize="9195,0" path="m2405,3938l11600,3938e" filled="f" stroked="t" strokeweight=".70051pt" strokecolor="#606060">
                <v:path arrowok="t"/>
              </v:shape>
            </v:group>
            <v:group style="position:absolute;left:467;top:4174;width:11147;height:2" coordorigin="467,4174" coordsize="11147,2">
              <v:shape style="position:absolute;left:467;top:4174;width:11147;height:2" coordorigin="467,4174" coordsize="11147,0" path="m467,4174l11614,4174e" filled="f" stroked="t" strokeweight=".70051pt" strokecolor="#606060">
                <v:path arrowok="t"/>
              </v:shape>
            </v:group>
            <v:group style="position:absolute;left:476;top:4641;width:11124;height:2" coordorigin="476,4641" coordsize="11124,2">
              <v:shape style="position:absolute;left:476;top:4641;width:11124;height:2" coordorigin="476,4641" coordsize="11124,0" path="m476,4641l11600,4641e" filled="f" stroked="t" strokeweight=".70051pt" strokecolor="#646464">
                <v:path arrowok="t"/>
              </v:shape>
            </v:group>
            <v:group style="position:absolute;left:4913;top:4636;width:2;height:251" coordorigin="4913,4636" coordsize="2,251">
              <v:shape style="position:absolute;left:4913;top:4636;width:2;height:251" coordorigin="4913,4636" coordsize="0,251" path="m4913,4887l4913,4636e" filled="f" stroked="t" strokeweight=".934013pt" strokecolor="#606060">
                <v:path arrowok="t"/>
              </v:shape>
            </v:group>
            <v:group style="position:absolute;left:4908;top:4877;width:6692;height:2" coordorigin="4908,4877" coordsize="6692,2">
              <v:shape style="position:absolute;left:4908;top:4877;width:6692;height:2" coordorigin="4908,4877" coordsize="6692,0" path="m4908,4877l11600,4877e" filled="f" stroked="t" strokeweight=".70051pt" strokecolor="#646464">
                <v:path arrowok="t"/>
              </v:shape>
            </v:group>
            <v:group style="position:absolute;left:9662;top:4877;width:308;height:2" coordorigin="9662,4877" coordsize="308,2">
              <v:shape style="position:absolute;left:9662;top:4877;width:308;height:2" coordorigin="9662,4877" coordsize="308,0" path="m9662,4877l9971,4877e" filled="f" stroked="t" strokeweight=".467007pt" strokecolor="#4F4F4F">
                <v:path arrowok="t"/>
              </v:shape>
            </v:group>
            <v:group style="position:absolute;left:4913;top:4863;width:2;height:284" coordorigin="4913,4863" coordsize="2,284">
              <v:shape style="position:absolute;left:4913;top:4863;width:2;height:284" coordorigin="4913,4863" coordsize="0,284" path="m4913,5147l4913,4863e" filled="f" stroked="t" strokeweight=".70051pt" strokecolor="#4B4B4B">
                <v:path arrowok="t"/>
              </v:shape>
            </v:group>
            <v:group style="position:absolute;left:4904;top:5116;width:6697;height:2" coordorigin="4904,5116" coordsize="6697,2">
              <v:shape style="position:absolute;left:4904;top:5116;width:6697;height:2" coordorigin="4904,5116" coordsize="6697,0" path="m4904,5116l11600,5116e" filled="f" stroked="t" strokeweight=".70051pt" strokecolor="#606060">
                <v:path arrowok="t"/>
              </v:shape>
            </v:group>
            <v:group style="position:absolute;left:467;top:5488;width:1294;height:2" coordorigin="467,5488" coordsize="1294,2">
              <v:shape style="position:absolute;left:467;top:5488;width:1294;height:2" coordorigin="467,5488" coordsize="1294,0" path="m467,5488l1761,5488e" filled="f" stroked="t" strokeweight=".233503pt" strokecolor="#000000">
                <v:path arrowok="t"/>
              </v:shape>
            </v:group>
            <v:group style="position:absolute;left:1761;top:5488;width:1172;height:2" coordorigin="1761,5488" coordsize="1172,2">
              <v:shape style="position:absolute;left:1761;top:5488;width:1172;height:2" coordorigin="1761,5488" coordsize="1172,0" path="m1761,5488l2933,5488e" filled="f" stroked="t" strokeweight=".233503pt" strokecolor="#545454">
                <v:path arrowok="t"/>
              </v:shape>
            </v:group>
            <v:group style="position:absolute;left:2933;top:5488;width:8677;height:2" coordorigin="2933,5488" coordsize="8677,2">
              <v:shape style="position:absolute;left:2933;top:5488;width:8677;height:2" coordorigin="2933,5488" coordsize="8677,0" path="m2933,5488l11610,5488e" filled="f" stroked="t" strokeweight=".233503pt" strokecolor="#000000">
                <v:path arrowok="t"/>
              </v:shape>
            </v:group>
            <v:group style="position:absolute;left:4913;top:5090;width:2;height:275" coordorigin="4913,5090" coordsize="2,275">
              <v:shape style="position:absolute;left:4913;top:5090;width:2;height:275" coordorigin="4913,5090" coordsize="0,275" path="m4913,5365l4913,5090e" filled="f" stroked="t" strokeweight=".934013pt" strokecolor="#575757">
                <v:path arrowok="t"/>
              </v:shape>
            </v:group>
            <v:group style="position:absolute;left:472;top:6155;width:11133;height:2" coordorigin="472,6155" coordsize="11133,2">
              <v:shape style="position:absolute;left:472;top:6155;width:11133;height:2" coordorigin="472,6155" coordsize="11133,0" path="m472,6155l11605,6155e" filled="f" stroked="t" strokeweight=".70051pt" strokecolor="#646464">
                <v:path arrowok="t"/>
              </v:shape>
            </v:group>
            <v:group style="position:absolute;left:476;top:7088;width:1975;height:2" coordorigin="476,7088" coordsize="1975,2">
              <v:shape style="position:absolute;left:476;top:7088;width:1975;height:2" coordorigin="476,7088" coordsize="1975,0" path="m476,7088l2452,7088e" filled="f" stroked="t" strokeweight=".70051pt" strokecolor="#6B6B6B">
                <v:path arrowok="t"/>
              </v:shape>
            </v:group>
            <v:group style="position:absolute;left:9546;top:7076;width:425;height:2" coordorigin="9546,7076" coordsize="425,2">
              <v:shape style="position:absolute;left:9546;top:7076;width:425;height:2" coordorigin="9546,7076" coordsize="425,0" path="m9546,7076l9971,7076e" filled="f" stroked="t" strokeweight=".70051pt" strokecolor="#646464">
                <v:path arrowok="t"/>
              </v:shape>
            </v:group>
            <v:group style="position:absolute;left:476;top:7079;width:11129;height:2" coordorigin="476,7079" coordsize="11129,2">
              <v:shape style="position:absolute;left:476;top:7079;width:11129;height:2" coordorigin="476,7079" coordsize="11129,0" path="m476,7079l11605,7079e" filled="f" stroked="t" strokeweight=".70051pt" strokecolor="#646464">
                <v:path arrowok="t"/>
              </v:shape>
            </v:group>
            <v:group style="position:absolute;left:467;top:7327;width:7304;height:2" coordorigin="467,7327" coordsize="7304,2">
              <v:shape style="position:absolute;left:467;top:7327;width:7304;height:2" coordorigin="467,7327" coordsize="7304,0" path="m467,7327l7771,7327e" filled="f" stroked="t" strokeweight=".70051pt" strokecolor="#646464">
                <v:path arrowok="t"/>
              </v:shape>
            </v:group>
            <v:group style="position:absolute;left:7715;top:7320;width:2653;height:2" coordorigin="7715,7320" coordsize="2653,2">
              <v:shape style="position:absolute;left:7715;top:7320;width:2653;height:2" coordorigin="7715,7320" coordsize="2653,0" path="m7715,7320l10368,7320e" filled="f" stroked="t" strokeweight=".467007pt" strokecolor="#5B5B5B">
                <v:path arrowok="t"/>
              </v:shape>
            </v:group>
            <v:group style="position:absolute;left:472;top:7566;width:9448;height:2" coordorigin="472,7566" coordsize="9448,2">
              <v:shape style="position:absolute;left:472;top:7566;width:9448;height:2" coordorigin="472,7566" coordsize="9448,0" path="m472,7566l9919,7566e" filled="f" stroked="t" strokeweight=".70051pt" strokecolor="#606060">
                <v:path arrowok="t"/>
              </v:shape>
            </v:group>
            <v:group style="position:absolute;left:3549;top:7557;width:8056;height:2" coordorigin="3549,7557" coordsize="8056,2">
              <v:shape style="position:absolute;left:3549;top:7557;width:8056;height:2" coordorigin="3549,7557" coordsize="8056,0" path="m3549,7557l11605,7557e" filled="f" stroked="t" strokeweight=".70051pt" strokecolor="#646464">
                <v:path arrowok="t"/>
              </v:shape>
            </v:group>
            <v:group style="position:absolute;left:976;top:8037;width:5230;height:2" coordorigin="976,8037" coordsize="5230,2">
              <v:shape style="position:absolute;left:976;top:8037;width:5230;height:2" coordorigin="976,8037" coordsize="5230,0" path="m976,8037l6207,8037e" filled="f" stroked="t" strokeweight=".70051pt" strokecolor="#676767">
                <v:path arrowok="t"/>
              </v:shape>
            </v:group>
            <v:group style="position:absolute;left:6884;top:8028;width:472;height:2" coordorigin="6884,8028" coordsize="472,2">
              <v:shape style="position:absolute;left:6884;top:8028;width:472;height:2" coordorigin="6884,8028" coordsize="472,0" path="m6884,8028l7355,8028e" filled="f" stroked="t" strokeweight=".70051pt" strokecolor="#676767">
                <v:path arrowok="t"/>
              </v:shape>
            </v:group>
            <v:group style="position:absolute;left:3479;top:8025;width:8135;height:2" coordorigin="3479,8025" coordsize="8135,2">
              <v:shape style="position:absolute;left:3479;top:8025;width:8135;height:2" coordorigin="3479,8025" coordsize="8135,0" path="m3479,8025l11614,8025e" filled="f" stroked="t" strokeweight=".70051pt" strokecolor="#676767">
                <v:path arrowok="t"/>
              </v:shape>
            </v:group>
            <v:group style="position:absolute;left:2424;top:8002;width:2;height:104" coordorigin="2424,8002" coordsize="2,104">
              <v:shape style="position:absolute;left:2424;top:8002;width:2;height:104" coordorigin="2424,8002" coordsize="0,104" path="m2424,8106l2424,8002e" filled="f" stroked="t" strokeweight=".467007pt" strokecolor="#383838">
                <v:path arrowok="t"/>
              </v:shape>
            </v:group>
            <v:group style="position:absolute;left:481;top:8274;width:4581;height:2" coordorigin="481,8274" coordsize="4581,2">
              <v:shape style="position:absolute;left:481;top:8274;width:4581;height:2" coordorigin="481,8274" coordsize="4581,0" path="m481,8274l5062,8274e" filled="f" stroked="t" strokeweight=".70051pt" strokecolor="#646464">
                <v:path arrowok="t"/>
              </v:shape>
            </v:group>
            <v:group style="position:absolute;left:4880;top:8262;width:6739;height:2" coordorigin="4880,8262" coordsize="6739,2">
              <v:shape style="position:absolute;left:4880;top:8262;width:6739;height:2" coordorigin="4880,8262" coordsize="6739,0" path="m4880,8262l11619,8262e" filled="f" stroked="t" strokeweight=".70051pt" strokecolor="#676767">
                <v:path arrowok="t"/>
              </v:shape>
            </v:group>
            <v:group style="position:absolute;left:1205;top:8271;width:2;height:4355" coordorigin="1205,8271" coordsize="2,4355">
              <v:shape style="position:absolute;left:1205;top:8271;width:2;height:4355" coordorigin="1205,8271" coordsize="0,4355" path="m1205,12627l1205,8271e" filled="f" stroked="t" strokeweight=".70051pt" strokecolor="#575757">
                <v:path arrowok="t"/>
              </v:shape>
            </v:group>
            <v:group style="position:absolute;left:476;top:8518;width:4147;height:2" coordorigin="476,8518" coordsize="4147,2">
              <v:shape style="position:absolute;left:476;top:8518;width:4147;height:2" coordorigin="476,8518" coordsize="4147,0" path="m476,8518l4623,8518e" filled="f" stroked="t" strokeweight=".70051pt" strokecolor="#646464">
                <v:path arrowok="t"/>
              </v:shape>
            </v:group>
            <v:group style="position:absolute;left:1770;top:8271;width:2;height:4975" coordorigin="1770,8271" coordsize="2,4975">
              <v:shape style="position:absolute;left:1770;top:8271;width:2;height:4975" coordorigin="1770,8271" coordsize="0,4975" path="m1770,13247l1770,8271e" filled="f" stroked="t" strokeweight=".70051pt" strokecolor="#545454">
                <v:path arrowok="t"/>
              </v:shape>
            </v:group>
            <v:group style="position:absolute;left:2424;top:8248;width:2;height:284" coordorigin="2424,8248" coordsize="2,284">
              <v:shape style="position:absolute;left:2424;top:8248;width:2;height:284" coordorigin="2424,8248" coordsize="0,284" path="m2424,8532l2424,8248e" filled="f" stroked="t" strokeweight=".467007pt" strokecolor="#4F4F4F">
                <v:path arrowok="t"/>
              </v:shape>
            </v:group>
            <v:group style="position:absolute;left:7334;top:8262;width:2;height:3896" coordorigin="7334,8262" coordsize="2,3896">
              <v:shape style="position:absolute;left:7334;top:8262;width:2;height:3896" coordorigin="7334,8262" coordsize="0,3896" path="m7334,12158l7334,8262e" filled="f" stroked="t" strokeweight=".70051pt" strokecolor="#6B6B6B">
                <v:path arrowok="t"/>
              </v:shape>
            </v:group>
            <v:group style="position:absolute;left:4567;top:8503;width:7047;height:2" coordorigin="4567,8503" coordsize="7047,2">
              <v:shape style="position:absolute;left:4567;top:8503;width:7047;height:2" coordorigin="4567,8503" coordsize="7047,0" path="m4567,8503l11614,8503e" filled="f" stroked="t" strokeweight=".70051pt" strokecolor="#676767">
                <v:path arrowok="t"/>
              </v:shape>
            </v:group>
            <v:group style="position:absolute;left:2426;top:8461;width:2;height:1610" coordorigin="2426,8461" coordsize="2,1610">
              <v:shape style="position:absolute;left:2426;top:8461;width:2;height:1610" coordorigin="2426,8461" coordsize="0,1610" path="m2426,10070l2426,8461e" filled="f" stroked="t" strokeweight=".70051pt" strokecolor="#545454">
                <v:path arrowok="t"/>
              </v:shape>
            </v:group>
            <v:group style="position:absolute;left:2428;top:9980;width:2;height:346" coordorigin="2428,9980" coordsize="2,346">
              <v:shape style="position:absolute;left:2428;top:9980;width:2;height:346" coordorigin="2428,9980" coordsize="0,346" path="m2428,10326l2428,9980e" filled="f" stroked="t" strokeweight=".467007pt" strokecolor="#484848">
                <v:path arrowok="t"/>
              </v:shape>
            </v:group>
            <v:group style="position:absolute;left:476;top:10579;width:1961;height:2" coordorigin="476,10579" coordsize="1961,2">
              <v:shape style="position:absolute;left:476;top:10579;width:1961;height:2" coordorigin="476,10579" coordsize="1961,0" path="m476,10579l2438,10579e" filled="f" stroked="t" strokeweight=".70051pt" strokecolor="#707070">
                <v:path arrowok="t"/>
              </v:shape>
            </v:group>
            <v:group style="position:absolute;left:2431;top:10269;width:2;height:2973" coordorigin="2431,10269" coordsize="2,2973">
              <v:shape style="position:absolute;left:2431;top:10269;width:2;height:2973" coordorigin="2431,10269" coordsize="0,2973" path="m2431,13242l2431,10269e" filled="f" stroked="t" strokeweight=".70051pt" strokecolor="#575757">
                <v:path arrowok="t"/>
              </v:shape>
            </v:group>
            <v:group style="position:absolute;left:7337;top:10534;width:2;height:137" coordorigin="7337,10534" coordsize="2,137">
              <v:shape style="position:absolute;left:7337;top:10534;width:2;height:137" coordorigin="7337,10534" coordsize="0,137" path="m7337,10672l7337,10534e" filled="f" stroked="t" strokeweight=".467007pt" strokecolor="#484844">
                <v:path arrowok="t"/>
              </v:shape>
            </v:group>
            <v:group style="position:absolute;left:1205;top:10615;width:2;height:90" coordorigin="1205,10615" coordsize="2,90">
              <v:shape style="position:absolute;left:1205;top:10615;width:2;height:90" coordorigin="1205,10615" coordsize="0,90" path="m1205,10705l1205,10615e" filled="f" stroked="t" strokeweight=".467007pt" strokecolor="#282828">
                <v:path arrowok="t"/>
              </v:shape>
            </v:group>
            <v:group style="position:absolute;left:2428;top:10615;width:2;height:90" coordorigin="2428,10615" coordsize="2,90">
              <v:shape style="position:absolute;left:2428;top:10615;width:2;height:90" coordorigin="2428,10615" coordsize="0,90" path="m2428,10705l2428,10615e" filled="f" stroked="t" strokeweight=".467007pt" strokecolor="#2B2B2B">
                <v:path arrowok="t"/>
              </v:shape>
            </v:group>
            <v:group style="position:absolute;left:7337;top:10615;width:2;height:90" coordorigin="7337,10615" coordsize="2,90">
              <v:shape style="position:absolute;left:7337;top:10615;width:2;height:90" coordorigin="7337,10615" coordsize="0,90" path="m7337,10705l7337,10615e" filled="f" stroked="t" strokeweight=".467007pt" strokecolor="#676767">
                <v:path arrowok="t"/>
              </v:shape>
            </v:group>
            <v:group style="position:absolute;left:1772;top:10648;width:2;height:208" coordorigin="1772,10648" coordsize="2,208">
              <v:shape style="position:absolute;left:1772;top:10648;width:2;height:208" coordorigin="1772,10648" coordsize="0,208" path="m1772,10856l1772,10648e" filled="f" stroked="t" strokeweight=".70051pt" strokecolor="#4B4B4B">
                <v:path arrowok="t"/>
              </v:shape>
            </v:group>
            <v:group style="position:absolute;left:7344;top:8570;width:2;height:4653" coordorigin="7344,8570" coordsize="2,4653">
              <v:shape style="position:absolute;left:7344;top:8570;width:2;height:4653" coordorigin="7344,8570" coordsize="0,4653" path="m7344,13223l7344,8570e" filled="f" stroked="t" strokeweight=".70051pt" strokecolor="#6B6B6B">
                <v:path arrowok="t"/>
              </v:shape>
            </v:group>
            <v:group style="position:absolute;left:1772;top:10984;width:2;height:241" coordorigin="1772,10984" coordsize="2,241">
              <v:shape style="position:absolute;left:1772;top:10984;width:2;height:241" coordorigin="1772,10984" coordsize="0,241" path="m1772,11225l1772,10984e" filled="f" stroked="t" strokeweight=".70051pt" strokecolor="#575757">
                <v:path arrowok="t"/>
              </v:shape>
            </v:group>
            <v:group style="position:absolute;left:1779;top:11585;width:2;height:213" coordorigin="1779,11585" coordsize="2,213">
              <v:shape style="position:absolute;left:1779;top:11585;width:2;height:213" coordorigin="1779,11585" coordsize="0,213" path="m1779,11798l1779,11585e" filled="f" stroked="t" strokeweight=".70051pt" strokecolor="#5B5B5B">
                <v:path arrowok="t"/>
              </v:shape>
            </v:group>
            <v:group style="position:absolute;left:1779;top:12101;width:2;height:1141" coordorigin="1779,12101" coordsize="2,1141">
              <v:shape style="position:absolute;left:1779;top:12101;width:2;height:1141" coordorigin="1779,12101" coordsize="0,1141" path="m1779,13242l1779,12101e" filled="f" stroked="t" strokeweight=".70051pt" strokecolor="#575757">
                <v:path arrowok="t"/>
              </v:shape>
            </v:group>
            <v:group style="position:absolute;left:486;top:13237;width:546;height:2" coordorigin="486,13237" coordsize="546,2">
              <v:shape style="position:absolute;left:486;top:13237;width:546;height:2" coordorigin="486,13237" coordsize="546,0" path="m486,13237l1032,13237e" filled="f" stroked="t" strokeweight=".233503pt" strokecolor="#747474">
                <v:path arrowok="t"/>
              </v:shape>
            </v:group>
            <v:group style="position:absolute;left:976;top:13237;width:257;height:2" coordorigin="976,13237" coordsize="257,2">
              <v:shape style="position:absolute;left:976;top:13237;width:257;height:2" coordorigin="976,13237" coordsize="257,0" path="m976,13237l1233,13237e" filled="f" stroked="t" strokeweight=".233503pt" strokecolor="#606060">
                <v:path arrowok="t"/>
              </v:shape>
            </v:group>
            <v:group style="position:absolute;left:1212;top:12399;width:2;height:843" coordorigin="1212,12399" coordsize="2,843">
              <v:shape style="position:absolute;left:1212;top:12399;width:2;height:843" coordorigin="1212,12399" coordsize="0,843" path="m1212,13242l1212,12399e" filled="f" stroked="t" strokeweight=".70051pt" strokecolor="#575757">
                <v:path arrowok="t"/>
              </v:shape>
            </v:group>
            <v:group style="position:absolute;left:1163;top:13230;width:3979;height:2" coordorigin="1163,13230" coordsize="3979,2">
              <v:shape style="position:absolute;left:1163;top:13230;width:3979;height:2" coordorigin="1163,13230" coordsize="3979,0" path="m1163,13230l5142,13230e" filled="f" stroked="t" strokeweight=".70051pt" strokecolor="#646464">
                <v:path arrowok="t"/>
              </v:shape>
            </v:group>
            <v:group style="position:absolute;left:4880;top:13218;width:2242;height:2" coordorigin="4880,13218" coordsize="2242,2">
              <v:shape style="position:absolute;left:4880;top:13218;width:2242;height:2" coordorigin="4880,13218" coordsize="2242,0" path="m4880,13218l7122,13218e" filled="f" stroked="t" strokeweight=".70051pt" strokecolor="#7C7C7C">
                <v:path arrowok="t"/>
              </v:shape>
            </v:group>
            <v:group style="position:absolute;left:8210;top:13206;width:467;height:2" coordorigin="8210,13206" coordsize="467,2">
              <v:shape style="position:absolute;left:8210;top:13206;width:467;height:2" coordorigin="8210,13206" coordsize="467,0" path="m8210,13206l8677,13206e" filled="f" stroked="t" strokeweight=".70051pt" strokecolor="#6B6B6B">
                <v:path arrowok="t"/>
              </v:shape>
            </v:group>
            <v:group style="position:absolute;left:6263;top:13209;width:5333;height:2" coordorigin="6263,13209" coordsize="5333,2">
              <v:shape style="position:absolute;left:6263;top:13209;width:5333;height:2" coordorigin="6263,13209" coordsize="5333,0" path="m6263,13209l11596,13209e" filled="f" stroked="t" strokeweight=".70051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83838"/>
          <w:w w:val="68"/>
          <w:position w:val="1"/>
        </w:rPr>
        <w:t>'ı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68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1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4"/>
          <w:szCs w:val="24"/>
          <w:color w:val="383838"/>
          <w:spacing w:val="-3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74"/>
          <w:w w:val="191"/>
          <w:position w:val="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  <w:position w:val="1"/>
        </w:rPr>
        <w:t>Iş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1"/>
        </w:rPr>
        <w:t>Yerı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b/>
          <w:bCs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"/>
          <w:w w:val="9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3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8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8"/>
        </w:rPr>
        <w:t>f</w:t>
      </w:r>
      <w:r>
        <w:rPr>
          <w:rFonts w:ascii="Arial" w:hAnsi="Arial" w:cs="Arial" w:eastAsia="Arial"/>
          <w:sz w:val="17"/>
          <w:szCs w:val="17"/>
          <w:color w:val="383838"/>
          <w:spacing w:val="-29"/>
          <w:w w:val="100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83838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Yaugın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5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8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3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19"/>
          <w:szCs w:val="19"/>
          <w:color w:val="383838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b/>
          <w:bCs/>
          <w:position w:val="1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b/>
          <w:bCs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b/>
          <w:bCs/>
          <w:position w:val="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467" w:right="-20"/>
        <w:jc w:val="left"/>
        <w:tabs>
          <w:tab w:pos="388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766577pt;margin-top:-136.937820pt;width:556.905464pt;height:114.239998pt;mso-position-horizontal-relative:page;mso-position-vertical-relative:paragraph;z-index:-15131" coordorigin="455,-2739" coordsize="11138,2285">
            <v:shape style="position:absolute;left:10003;top:-2739;width:979;height:1114" type="#_x0000_t75">
              <v:imagedata r:id="rId8" o:title=""/>
            </v:shape>
            <v:group style="position:absolute;left:462;top:-2689;width:11119;height:2" coordorigin="462,-2689" coordsize="11119,2">
              <v:shape style="position:absolute;left:462;top:-2689;width:11119;height:2" coordorigin="462,-2689" coordsize="11119,0" path="m462,-2689l11582,-2689e" filled="f" stroked="t" strokeweight=".70051pt" strokecolor="#646464">
                <v:path arrowok="t"/>
              </v:shape>
              <v:shape style="position:absolute;left:1805;top:-1241;width:6778;height:787" type="#_x0000_t75">
                <v:imagedata r:id="rId9" o:title=""/>
              </v:shape>
            </v:group>
            <v:group style="position:absolute;left:2410;top:-2699;width:2;height:1458" coordorigin="2410,-2699" coordsize="2,1458">
              <v:shape style="position:absolute;left:2410;top:-2699;width:2;height:1458" coordorigin="2410,-2699" coordsize="0,1458" path="m2410,-1241l2410,-2699e" filled="f" stroked="t" strokeweight=".70051pt" strokecolor="#4F4F4F">
                <v:path arrowok="t"/>
              </v:shape>
            </v:group>
            <v:group style="position:absolute;left:9037;top:-2694;width:2;height:1482" coordorigin="9037,-2694" coordsize="2,1482">
              <v:shape style="position:absolute;left:9037;top:-2694;width:2;height:1482" coordorigin="9037,-2694" coordsize="0,1482" path="m9037,-1212l9037,-2694e" filled="f" stroked="t" strokeweight=".70051pt" strokecolor="#575757">
                <v:path arrowok="t"/>
              </v:shape>
            </v:group>
            <v:group style="position:absolute;left:462;top:-502;width:11124;height:2" coordorigin="462,-502" coordsize="11124,2">
              <v:shape style="position:absolute;left:462;top:-502;width:11124;height:2" coordorigin="462,-502" coordsize="11124,0" path="m462,-502l11586,-502e" filled="f" stroked="t" strokeweight=".70051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Kııllanıı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-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0" w:after="0" w:line="52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1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w w:val="100"/>
          <w:position w:val="21"/>
        </w:rPr>
        <w:t> </w:t>
      </w:r>
      <w:r>
        <w:rPr>
          <w:rFonts w:ascii="Arial" w:hAnsi="Arial" w:cs="Arial" w:eastAsia="Arial"/>
          <w:sz w:val="52"/>
          <w:szCs w:val="52"/>
          <w:color w:val="4D4D4D"/>
          <w:spacing w:val="-2"/>
          <w:w w:val="5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2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6"/>
          <w:w w:val="103"/>
          <w:position w:val="21"/>
        </w:rPr>
        <w:t>A</w:t>
      </w:r>
      <w:r>
        <w:rPr>
          <w:rFonts w:ascii="Arial" w:hAnsi="Arial" w:cs="Arial" w:eastAsia="Arial"/>
          <w:sz w:val="52"/>
          <w:szCs w:val="52"/>
          <w:color w:val="676767"/>
          <w:spacing w:val="15"/>
          <w:w w:val="5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21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0" w:lineRule="exact"/>
        <w:ind w:right="-118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4"/>
          <w:w w:val="110"/>
          <w:position w:val="21"/>
        </w:rPr>
        <w:t>Ç</w:t>
      </w:r>
      <w:r>
        <w:rPr>
          <w:rFonts w:ascii="Arial" w:hAnsi="Arial" w:cs="Arial" w:eastAsia="Arial"/>
          <w:sz w:val="52"/>
          <w:szCs w:val="52"/>
          <w:color w:val="C3C3C3"/>
          <w:spacing w:val="-159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6"/>
          <w:w w:val="100"/>
          <w:position w:val="21"/>
        </w:rPr>
        <w:t>l</w:t>
      </w:r>
      <w:r>
        <w:rPr>
          <w:rFonts w:ascii="Arial" w:hAnsi="Arial" w:cs="Arial" w:eastAsia="Arial"/>
          <w:sz w:val="52"/>
          <w:szCs w:val="52"/>
          <w:color w:val="C3C3C3"/>
          <w:spacing w:val="-143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00"/>
          <w:position w:val="21"/>
        </w:rPr>
        <w:t>k</w:t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Di!ıer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:18:58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4" w:equalWidth="0">
            <w:col w:w="5682" w:space="127"/>
            <w:col w:w="460" w:space="110"/>
            <w:col w:w="382" w:space="179"/>
            <w:col w:w="4800"/>
          </w:cols>
        </w:sectPr>
      </w:pPr>
      <w:rPr/>
    </w:p>
    <w:p>
      <w:pPr>
        <w:spacing w:before="39" w:after="0" w:line="240" w:lineRule="auto"/>
        <w:ind w:left="467" w:right="-20"/>
        <w:jc w:val="left"/>
        <w:tabs>
          <w:tab w:pos="24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w w:val="77"/>
          <w:position w:val="1"/>
        </w:rPr>
        <w:t>'ı</w:t>
      </w:r>
      <w:r>
        <w:rPr>
          <w:rFonts w:ascii="Arial" w:hAnsi="Arial" w:cs="Arial" w:eastAsia="Arial"/>
          <w:sz w:val="19"/>
          <w:szCs w:val="19"/>
          <w:color w:val="383838"/>
          <w:spacing w:val="3"/>
          <w:w w:val="77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14" w:lineRule="exact"/>
        <w:ind w:left="24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1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27" w:after="0" w:line="240" w:lineRule="auto"/>
        <w:ind w:left="2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467" w:right="-71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5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2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18:32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2" w:equalWidth="0">
            <w:col w:w="4418" w:space="486"/>
            <w:col w:w="6836"/>
          </w:cols>
        </w:sectPr>
      </w:pPr>
      <w:rPr/>
    </w:p>
    <w:p>
      <w:pPr>
        <w:spacing w:before="6" w:after="0" w:line="240" w:lineRule="auto"/>
        <w:ind w:left="533" w:right="-20"/>
        <w:jc w:val="left"/>
        <w:tabs>
          <w:tab w:pos="240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139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38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position w:val="2"/>
        </w:rPr>
        <w:t>!35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909" w:right="46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5" w:lineRule="auto"/>
        <w:ind w:left="2433" w:right="4278" w:firstLine="2489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5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auto"/>
        <w:ind w:left="2419" w:right="2517" w:firstLine="-1952"/>
        <w:jc w:val="left"/>
        <w:tabs>
          <w:tab w:pos="49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w w:val="77"/>
        </w:rPr>
        <w:t>'ı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7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iDöuü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Saati:20:45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438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</w:rPr>
        <w:t>664-35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6192-35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2097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AFAFB1"/>
          <w:spacing w:val="0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AFAFB1"/>
          <w:spacing w:val="-6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AFAFB1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AFAF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3"/>
        </w:rPr>
        <w:t>378-35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2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3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4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2"/>
        </w:rPr>
        <w:t>Şahin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k.-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Himmet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67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1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9"/>
          <w:position w:val="-1"/>
        </w:rPr>
        <w:t>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36" w:after="0" w:line="240" w:lineRule="auto"/>
        <w:ind w:left="4942" w:right="39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öudürmede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6" w:lineRule="exact"/>
        <w:ind w:left="467" w:right="-20"/>
        <w:jc w:val="left"/>
        <w:tabs>
          <w:tab w:pos="2460" w:val="left"/>
          <w:tab w:pos="4920" w:val="left"/>
          <w:tab w:pos="680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'öndürme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5165" w:right="-20"/>
        <w:jc w:val="left"/>
        <w:tabs>
          <w:tab w:pos="6780" w:val="left"/>
          <w:tab w:pos="83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4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77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51"/>
          <w:b/>
          <w:bCs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72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playnit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eğilrne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472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-{asa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E807E"/>
          <w:spacing w:val="7"/>
          <w:w w:val="22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ahınini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2419" w:right="65" w:firstLine="-19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pazaryeri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0"/>
          <w:position w:val="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kontrolder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"'ı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kalıpları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0"/>
        </w:rPr>
        <w:t>ıkt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ığı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72" w:right="-20"/>
        <w:jc w:val="left"/>
        <w:tabs>
          <w:tab w:pos="242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Olris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99" w:lineRule="exact"/>
        <w:ind w:left="4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1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676767"/>
          <w:spacing w:val="-222"/>
          <w:w w:val="343"/>
          <w:position w:val="-9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15"/>
          <w:w w:val="80"/>
          <w:position w:val="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9"/>
          <w:position w:val="3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dild.igi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0" w:after="0" w:line="203" w:lineRule="exact"/>
        <w:ind w:left="5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5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1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5"/>
          <w:w w:val="1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ISaali: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21:15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4" w:equalWidth="0">
            <w:col w:w="1637" w:space="782"/>
            <w:col w:w="428" w:space="165"/>
            <w:col w:w="990" w:space="2256"/>
            <w:col w:w="5482"/>
          </w:cols>
        </w:sectPr>
      </w:pPr>
      <w:rPr/>
    </w:p>
    <w:p>
      <w:pPr>
        <w:spacing w:before="1" w:after="0" w:line="240" w:lineRule="auto"/>
        <w:ind w:left="532" w:right="-20"/>
        <w:jc w:val="left"/>
        <w:tabs>
          <w:tab w:pos="1320" w:val="left"/>
          <w:tab w:pos="1820" w:val="left"/>
          <w:tab w:pos="474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7"/>
        </w:rPr>
        <w:t>IQ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5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1.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78" w:right="-20"/>
        <w:jc w:val="left"/>
        <w:tabs>
          <w:tab w:pos="5040" w:val="left"/>
          <w:tab w:pos="88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92285pt;margin-top:12.349267pt;width:43.599996pt;height:9.5pt;mso-position-horizontal-relative:page;mso-position-vertical-relative:paragraph;z-index:-1512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9"/>
          <w:b/>
          <w:bCs/>
          <w:position w:val="-16"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18"/>
          <w:w w:val="59"/>
          <w:b/>
          <w:bCs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9"/>
          <w:b/>
          <w:bCs/>
          <w:position w:val="-16"/>
        </w:rPr>
        <w:t>8</w:t>
      </w:r>
      <w:r>
        <w:rPr>
          <w:rFonts w:ascii="Arial" w:hAnsi="Arial" w:cs="Arial" w:eastAsia="Arial"/>
          <w:sz w:val="28"/>
          <w:szCs w:val="28"/>
          <w:color w:val="383838"/>
          <w:spacing w:val="39"/>
          <w:w w:val="59"/>
          <w:b/>
          <w:bCs/>
          <w:position w:val="-16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9"/>
          <w:position w:val="-16"/>
        </w:rPr>
        <w:t>Eki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9"/>
          <w:position w:val="-16"/>
        </w:rPr>
        <w:t>m</w:t>
      </w:r>
      <w:r>
        <w:rPr>
          <w:rFonts w:ascii="Arial" w:hAnsi="Arial" w:cs="Arial" w:eastAsia="Arial"/>
          <w:sz w:val="27"/>
          <w:szCs w:val="27"/>
          <w:color w:val="383838"/>
          <w:spacing w:val="28"/>
          <w:w w:val="59"/>
          <w:position w:val="-16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9"/>
          <w:position w:val="-16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7" w:after="0" w:line="174" w:lineRule="exact"/>
        <w:ind w:right="175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3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486" w:right="-20"/>
        <w:jc w:val="left"/>
        <w:tabs>
          <w:tab w:pos="8840" w:val="left"/>
          <w:tab w:pos="10040" w:val="left"/>
        </w:tabs>
        <w:rPr>
          <w:rFonts w:ascii="Times New Roman" w:hAnsi="Times New Roman" w:cs="Times New Roman" w:eastAsia="Times New Roman"/>
          <w:sz w:val="69"/>
          <w:szCs w:val="6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3"/>
        </w:rPr>
        <w:t>itfaiyeci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23"/>
        </w:rPr>
        <w:t>iır,;y,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8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2D425D"/>
          <w:spacing w:val="0"/>
          <w:w w:val="439"/>
          <w:position w:val="-23"/>
        </w:rPr>
        <w:t>i</w:t>
      </w:r>
      <w:r>
        <w:rPr>
          <w:rFonts w:ascii="Times New Roman" w:hAnsi="Times New Roman" w:cs="Times New Roman" w:eastAsia="Times New Roman"/>
          <w:sz w:val="69"/>
          <w:szCs w:val="69"/>
          <w:color w:val="2D425D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69"/>
          <w:szCs w:val="69"/>
          <w:color w:val="2D425D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69"/>
          <w:szCs w:val="69"/>
          <w:color w:val="4D4D4D"/>
          <w:spacing w:val="0"/>
          <w:w w:val="22"/>
          <w:position w:val="-23"/>
        </w:rPr>
        <w:t>'!</w:t>
      </w:r>
      <w:r>
        <w:rPr>
          <w:rFonts w:ascii="Times New Roman" w:hAnsi="Times New Roman" w:cs="Times New Roman" w:eastAsia="Times New Roman"/>
          <w:sz w:val="69"/>
          <w:szCs w:val="69"/>
          <w:color w:val="4D4D4D"/>
          <w:spacing w:val="-7"/>
          <w:w w:val="22"/>
          <w:position w:val="-23"/>
        </w:rPr>
        <w:t>J</w:t>
      </w:r>
      <w:r>
        <w:rPr>
          <w:rFonts w:ascii="Times New Roman" w:hAnsi="Times New Roman" w:cs="Times New Roman" w:eastAsia="Times New Roman"/>
          <w:sz w:val="69"/>
          <w:szCs w:val="69"/>
          <w:color w:val="383838"/>
          <w:spacing w:val="-78"/>
          <w:w w:val="25"/>
          <w:position w:val="-23"/>
        </w:rPr>
        <w:t>;</w:t>
      </w:r>
      <w:r>
        <w:rPr>
          <w:rFonts w:ascii="Times New Roman" w:hAnsi="Times New Roman" w:cs="Times New Roman" w:eastAsia="Times New Roman"/>
          <w:sz w:val="69"/>
          <w:szCs w:val="69"/>
          <w:color w:val="676767"/>
          <w:spacing w:val="-20"/>
          <w:w w:val="13"/>
          <w:position w:val="-23"/>
        </w:rPr>
        <w:t>_</w:t>
      </w:r>
      <w:r>
        <w:rPr>
          <w:rFonts w:ascii="Times New Roman" w:hAnsi="Times New Roman" w:cs="Times New Roman" w:eastAsia="Times New Roman"/>
          <w:sz w:val="69"/>
          <w:szCs w:val="69"/>
          <w:color w:val="383838"/>
          <w:spacing w:val="0"/>
          <w:w w:val="25"/>
          <w:position w:val="-23"/>
        </w:rPr>
        <w:t>rl</w:t>
      </w:r>
      <w:r>
        <w:rPr>
          <w:rFonts w:ascii="Times New Roman" w:hAnsi="Times New Roman" w:cs="Times New Roman" w:eastAsia="Times New Roman"/>
          <w:sz w:val="69"/>
          <w:szCs w:val="69"/>
          <w:color w:val="383838"/>
          <w:spacing w:val="0"/>
          <w:w w:val="26"/>
          <w:position w:val="-23"/>
        </w:rPr>
        <w:t>-</w:t>
      </w:r>
      <w:r>
        <w:rPr>
          <w:rFonts w:ascii="Times New Roman" w:hAnsi="Times New Roman" w:cs="Times New Roman" w:eastAsia="Times New Roman"/>
          <w:sz w:val="69"/>
          <w:szCs w:val="69"/>
          <w:color w:val="383838"/>
          <w:spacing w:val="-83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7E807E"/>
          <w:spacing w:val="0"/>
          <w:w w:val="25"/>
          <w:position w:val="-23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7E807E"/>
          <w:spacing w:val="-122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AFAFB1"/>
          <w:spacing w:val="0"/>
          <w:w w:val="29"/>
          <w:position w:val="-23"/>
        </w:rPr>
        <w:t>..</w:t>
      </w:r>
      <w:r>
        <w:rPr>
          <w:rFonts w:ascii="Times New Roman" w:hAnsi="Times New Roman" w:cs="Times New Roman" w:eastAsia="Times New Roman"/>
          <w:sz w:val="69"/>
          <w:szCs w:val="69"/>
          <w:color w:val="AFAFB1"/>
          <w:spacing w:val="-105"/>
          <w:w w:val="29"/>
          <w:position w:val="-23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AFAFB1"/>
          <w:spacing w:val="0"/>
          <w:w w:val="74"/>
          <w:position w:val="-23"/>
        </w:rPr>
        <w:t>,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0" w:after="0" w:line="461" w:lineRule="exact"/>
        <w:ind w:right="-20"/>
        <w:jc w:val="righ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28"/>
          <w:i/>
          <w:position w:val="-7"/>
        </w:rPr>
        <w:t>1/</w:t>
      </w:r>
      <w:r>
        <w:rPr>
          <w:rFonts w:ascii="Arial" w:hAnsi="Arial" w:cs="Arial" w:eastAsia="Arial"/>
          <w:sz w:val="19"/>
          <w:szCs w:val="19"/>
          <w:color w:val="4D4D4D"/>
          <w:spacing w:val="27"/>
          <w:w w:val="128"/>
          <w:i/>
          <w:position w:val="-7"/>
        </w:rPr>
        <w:t> </w:t>
      </w:r>
      <w:r>
        <w:rPr>
          <w:rFonts w:ascii="Arial" w:hAnsi="Arial" w:cs="Arial" w:eastAsia="Arial"/>
          <w:sz w:val="144"/>
          <w:szCs w:val="144"/>
          <w:color w:val="4D4D4D"/>
          <w:spacing w:val="-717"/>
          <w:w w:val="170"/>
          <w:position w:val="-80"/>
        </w:rPr>
        <w:t>1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461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100"/>
          <w:position w:val="-7"/>
        </w:rPr>
        <w:t>,Kl</w:t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14"/>
          <w:szCs w:val="14"/>
          <w:color w:val="7E807E"/>
          <w:spacing w:val="5"/>
          <w:w w:val="100"/>
          <w:position w:val="-7"/>
        </w:rPr>
        <w:t> </w:t>
      </w:r>
      <w:r>
        <w:rPr>
          <w:rFonts w:ascii="Arial" w:hAnsi="Arial" w:cs="Arial" w:eastAsia="Arial"/>
          <w:sz w:val="14"/>
          <w:szCs w:val="14"/>
          <w:color w:val="AFAFB1"/>
          <w:spacing w:val="-21"/>
          <w:w w:val="233"/>
          <w:position w:val="-7"/>
        </w:rPr>
        <w:t>.</w:t>
      </w:r>
      <w:r>
        <w:rPr>
          <w:rFonts w:ascii="Arial" w:hAnsi="Arial" w:cs="Arial" w:eastAsia="Arial"/>
          <w:sz w:val="144"/>
          <w:szCs w:val="144"/>
          <w:color w:val="AFAFB1"/>
          <w:spacing w:val="0"/>
          <w:w w:val="18"/>
          <w:position w:val="-80"/>
        </w:rPr>
        <w:t>'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2" w:equalWidth="0">
            <w:col w:w="10109" w:space="501"/>
            <w:col w:w="1130"/>
          </w:cols>
        </w:sectPr>
      </w:pPr>
      <w:rPr/>
    </w:p>
    <w:p>
      <w:pPr>
        <w:spacing w:before="0" w:after="0" w:line="334" w:lineRule="exact"/>
        <w:ind w:left="4739" w:right="-20"/>
        <w:jc w:val="left"/>
        <w:tabs>
          <w:tab w:pos="8600" w:val="left"/>
          <w:tab w:pos="10600" w:val="left"/>
          <w:tab w:pos="110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236.889145pt;margin-top:3.836462pt;width:36.076266pt;height:2.589263pt;mso-position-horizontal-relative:page;mso-position-vertical-relative:paragraph;z-index:-15128" coordorigin="4738,77" coordsize="722,52">
            <v:group style="position:absolute;left:4749;top:117;width:299;height:2" coordorigin="4749,117" coordsize="299,2">
              <v:shape style="position:absolute;left:4749;top:117;width:299;height:2" coordorigin="4749,117" coordsize="299,0" path="m4749,117l5048,117e" filled="f" stroked="t" strokeweight="1.167517pt" strokecolor="#6B74AF">
                <v:path arrowok="t"/>
              </v:shape>
            </v:group>
            <v:group style="position:absolute;left:4810;top:86;width:640;height:2" coordorigin="4810,86" coordsize="640,2">
              <v:shape style="position:absolute;left:4810;top:86;width:640;height:2" coordorigin="4810,86" coordsize="640,0" path="m4810,86l5450,86e" filled="f" stroked="t" strokeweight=".934013pt" strokecolor="#7480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8.924927pt;margin-top:5.250237pt;width:24.984857pt;height:.1pt;mso-position-horizontal-relative:page;mso-position-vertical-relative:paragraph;z-index:-15127" coordorigin="6178,105" coordsize="500,2">
            <v:shape style="position:absolute;left:6178;top:105;width:500;height:2" coordorigin="6178,105" coordsize="500,0" path="m6178,105l6678,105e" filled="f" stroked="t" strokeweight=".70051pt" strokecolor="#807CB3">
              <v:path arrowok="t"/>
            </v:shape>
          </v:group>
          <w10:wrap type="none"/>
        </w:pict>
      </w:r>
      <w:r>
        <w:rPr/>
        <w:pict>
          <v:group style="position:absolute;margin-left:345.485931pt;margin-top:1.811579pt;width:.1pt;height:12.115723pt;mso-position-horizontal-relative:page;mso-position-vertical-relative:paragraph;z-index:-15125" coordorigin="6910,36" coordsize="2,242">
            <v:shape style="position:absolute;left:6910;top:36;width:2;height:242" coordorigin="6910,36" coordsize="0,242" path="m6910,279l6910,36e" filled="f" stroked="t" strokeweight="1.18pt" strokecolor="#D4DBE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777CAF"/>
          <w:spacing w:val="0"/>
          <w:w w:val="171"/>
          <w:position w:val="4"/>
        </w:rPr>
        <w:t>-c.</w:t>
      </w:r>
      <w:r>
        <w:rPr>
          <w:rFonts w:ascii="Times New Roman" w:hAnsi="Times New Roman" w:cs="Times New Roman" w:eastAsia="Times New Roman"/>
          <w:sz w:val="18"/>
          <w:szCs w:val="18"/>
          <w:color w:val="777CAF"/>
          <w:spacing w:val="-2"/>
          <w:w w:val="171"/>
          <w:position w:val="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9E9EC6"/>
          <w:spacing w:val="0"/>
          <w:w w:val="171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E9EC6"/>
          <w:spacing w:val="-5"/>
          <w:w w:val="171"/>
          <w:position w:val="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5B8D6"/>
          <w:spacing w:val="0"/>
          <w:w w:val="171"/>
          <w:position w:val="4"/>
        </w:rPr>
        <w:t>'"_</w:t>
      </w:r>
      <w:r>
        <w:rPr>
          <w:rFonts w:ascii="Times New Roman" w:hAnsi="Times New Roman" w:cs="Times New Roman" w:eastAsia="Times New Roman"/>
          <w:sz w:val="18"/>
          <w:szCs w:val="18"/>
          <w:color w:val="B5B8D6"/>
          <w:spacing w:val="20"/>
          <w:w w:val="17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B8D6"/>
          <w:spacing w:val="0"/>
          <w:w w:val="48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5B8D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5B8D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6"/>
        </w:rPr>
        <w:t>Büle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6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3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324"/>
          <w:b/>
          <w:bCs/>
          <w:position w:val="-6"/>
        </w:rPr>
        <w:t>l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6"/>
        </w:rPr>
      </w:r>
      <w:r>
        <w:rPr>
          <w:rFonts w:ascii="Arial" w:hAnsi="Arial" w:cs="Arial" w:eastAsia="Arial"/>
          <w:sz w:val="23"/>
          <w:szCs w:val="23"/>
          <w:color w:val="979795"/>
          <w:spacing w:val="-8"/>
          <w:w w:val="4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E807E"/>
          <w:spacing w:val="-45"/>
          <w:w w:val="63"/>
          <w:position w:val="-6"/>
        </w:rPr>
        <w:t>,</w:t>
      </w:r>
      <w:r>
        <w:rPr>
          <w:rFonts w:ascii="Arial" w:hAnsi="Arial" w:cs="Arial" w:eastAsia="Arial"/>
          <w:sz w:val="23"/>
          <w:szCs w:val="23"/>
          <w:color w:val="979795"/>
          <w:spacing w:val="6"/>
          <w:w w:val="4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E807E"/>
          <w:spacing w:val="0"/>
          <w:w w:val="63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7E807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7E807E"/>
          <w:spacing w:val="0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74"/>
          <w:position w:val="-6"/>
        </w:rPr>
        <w:t>1</w:t>
      </w:r>
      <w:r>
        <w:rPr>
          <w:rFonts w:ascii="Arial" w:hAnsi="Arial" w:cs="Arial" w:eastAsia="Arial"/>
          <w:sz w:val="41"/>
          <w:szCs w:val="41"/>
          <w:color w:val="4D4D4D"/>
          <w:spacing w:val="-103"/>
          <w:w w:val="73"/>
          <w:position w:val="-6"/>
        </w:rPr>
        <w:t>\</w:t>
      </w:r>
      <w:r>
        <w:rPr>
          <w:rFonts w:ascii="Arial" w:hAnsi="Arial" w:cs="Arial" w:eastAsia="Arial"/>
          <w:sz w:val="41"/>
          <w:szCs w:val="41"/>
          <w:color w:val="676767"/>
          <w:spacing w:val="0"/>
          <w:w w:val="53"/>
          <w:position w:val="-6"/>
        </w:rPr>
        <w:t>,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15" w:after="0" w:line="92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D4D4D"/>
          <w:w w:val="79"/>
          <w:position w:val="-14"/>
        </w:rPr>
        <w:t>\tl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8"/>
          <w:w w:val="79"/>
          <w:position w:val="-14"/>
        </w:rPr>
        <w:t>a</w:t>
      </w:r>
      <w:r>
        <w:rPr>
          <w:rFonts w:ascii="Times New Roman" w:hAnsi="Times New Roman" w:cs="Times New Roman" w:eastAsia="Times New Roman"/>
          <w:sz w:val="9"/>
          <w:szCs w:val="9"/>
          <w:color w:val="676767"/>
          <w:spacing w:val="0"/>
          <w:w w:val="85"/>
          <w:position w:val="-7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-20"/>
        <w:jc w:val="left"/>
        <w:tabs>
          <w:tab w:pos="15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3"/>
          <w:i/>
          <w:position w:val="-14"/>
        </w:rPr>
        <w:t>'&lt;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3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1"/>
          <w:w w:val="53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9795"/>
          <w:spacing w:val="0"/>
          <w:w w:val="83"/>
          <w:position w:val="-14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79795"/>
          <w:spacing w:val="13"/>
          <w:w w:val="83"/>
          <w:position w:val="-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51"/>
          <w:position w:val="-7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9"/>
          <w:szCs w:val="9"/>
          <w:color w:val="676767"/>
          <w:spacing w:val="0"/>
          <w:w w:val="130"/>
          <w:position w:val="-7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676767"/>
          <w:spacing w:val="-3"/>
          <w:w w:val="130"/>
          <w:position w:val="-7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979795"/>
          <w:spacing w:val="0"/>
          <w:w w:val="85"/>
          <w:position w:val="-7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79795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79795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D4D4D"/>
          <w:spacing w:val="0"/>
          <w:w w:val="154"/>
          <w:position w:val="-7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4D4D4D"/>
          <w:spacing w:val="0"/>
          <w:w w:val="154"/>
          <w:position w:val="-7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4D4D4D"/>
          <w:spacing w:val="28"/>
          <w:w w:val="154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34"/>
          <w:w w:val="80"/>
          <w:position w:val="-7"/>
        </w:rPr>
        <w:t>f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86"/>
          <w:position w:val="-14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2" w:equalWidth="0">
            <w:col w:w="9106" w:space="225"/>
            <w:col w:w="2409"/>
          </w:cols>
        </w:sectPr>
      </w:pPr>
      <w:rPr/>
    </w:p>
    <w:p>
      <w:pPr>
        <w:spacing w:before="0" w:after="0" w:line="20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67" w:lineRule="exact"/>
        <w:ind w:right="35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1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right="-110"/>
        <w:jc w:val="left"/>
        <w:tabs>
          <w:tab w:pos="840" w:val="left"/>
          <w:tab w:pos="156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8"/>
          <w:position w:val="-16"/>
        </w:rPr>
        <w:t>MO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8"/>
          <w:position w:val="-16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28"/>
          <w:w w:val="68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8"/>
          <w:position w:val="-16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0"/>
          <w:w w:val="68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-20"/>
          <w:w w:val="39"/>
          <w:position w:val="-16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282828"/>
          <w:spacing w:val="0"/>
          <w:w w:val="87"/>
          <w:position w:val="-16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282828"/>
          <w:spacing w:val="-4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D425D"/>
          <w:spacing w:val="-6"/>
          <w:w w:val="67"/>
          <w:position w:val="-16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0"/>
          <w:w w:val="115"/>
          <w:position w:val="-16"/>
        </w:rPr>
        <w:t>;: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47"/>
          <w:szCs w:val="47"/>
          <w:color w:val="676767"/>
          <w:spacing w:val="1"/>
          <w:w w:val="155"/>
          <w:i/>
          <w:position w:val="-16"/>
        </w:rPr>
        <w:t>)</w:t>
      </w:r>
      <w:r>
        <w:rPr>
          <w:rFonts w:ascii="Times New Roman" w:hAnsi="Times New Roman" w:cs="Times New Roman" w:eastAsia="Times New Roman"/>
          <w:sz w:val="47"/>
          <w:szCs w:val="47"/>
          <w:color w:val="383838"/>
          <w:spacing w:val="0"/>
          <w:w w:val="75"/>
          <w:i/>
          <w:position w:val="-16"/>
        </w:rPr>
        <w:t>9'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49"/>
        </w:rPr>
        <w:t>ı;.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3" w:equalWidth="0">
            <w:col w:w="6260" w:space="2408"/>
            <w:col w:w="2078" w:space="150"/>
            <w:col w:w="844"/>
          </w:cols>
        </w:sectPr>
      </w:pPr>
      <w:rPr/>
    </w:p>
    <w:p>
      <w:pPr>
        <w:spacing w:before="0" w:after="0" w:line="602" w:lineRule="exact"/>
        <w:ind w:left="2811" w:right="-20"/>
        <w:jc w:val="lef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pict>
          <v:group style="position:absolute;margin-left:175.944763pt;margin-top:.908262pt;width:32.223461pt;height:31.457713pt;mso-position-horizontal-relative:page;mso-position-vertical-relative:paragraph;z-index:-15126" coordorigin="3519,18" coordsize="644,629">
            <v:group style="position:absolute;left:3577;top:35;width:2;height:596" coordorigin="3577,35" coordsize="2,596">
              <v:shape style="position:absolute;left:3577;top:35;width:2;height:596" coordorigin="3577,35" coordsize="0,596" path="m3577,631l3577,35e" filled="f" stroked="t" strokeweight="1.634523pt" strokecolor="#383F77">
                <v:path arrowok="t"/>
              </v:shape>
            </v:group>
            <v:group style="position:absolute;left:3531;top:489;width:369;height:2" coordorigin="3531,489" coordsize="369,2">
              <v:shape style="position:absolute;left:3531;top:489;width:369;height:2" coordorigin="3531,489" coordsize="369,0" path="m3531,489l3900,489e" filled="f" stroked="t" strokeweight="1.167517pt" strokecolor="#444897">
                <v:path arrowok="t"/>
              </v:shape>
            </v:group>
            <v:group style="position:absolute;left:3801;top:508;width:336;height:2" coordorigin="3801,508" coordsize="336,2">
              <v:shape style="position:absolute;left:3801;top:508;width:336;height:2" coordorigin="3801,508" coordsize="336,0" path="m3801,508l4138,508e" filled="f" stroked="t" strokeweight="2.568537pt" strokecolor="#3B48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9"/>
          <w:szCs w:val="59"/>
          <w:color w:val="3A3F89"/>
          <w:spacing w:val="0"/>
          <w:w w:val="110"/>
          <w:position w:val="1"/>
        </w:rPr>
        <w:t>-xJ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3A3F89"/>
          <w:spacing w:val="0"/>
          <w:w w:val="600"/>
        </w:rPr>
        <w:t>·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70" w:after="0" w:line="187" w:lineRule="exact"/>
        <w:ind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D4D4D"/>
          <w:w w:val="271"/>
          <w:position w:val="-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w w:val="270"/>
          <w:position w:val="-5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225"/>
          <w:position w:val="-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7E807E"/>
          <w:spacing w:val="0"/>
          <w:w w:val="81"/>
          <w:position w:val="-5"/>
        </w:rPr>
        <w:t>;p</w:t>
      </w:r>
      <w:r>
        <w:rPr>
          <w:rFonts w:ascii="Times New Roman" w:hAnsi="Times New Roman" w:cs="Times New Roman" w:eastAsia="Times New Roman"/>
          <w:sz w:val="21"/>
          <w:szCs w:val="21"/>
          <w:color w:val="7E807E"/>
          <w:spacing w:val="0"/>
          <w:w w:val="81"/>
          <w:position w:val="-5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7E807E"/>
          <w:spacing w:val="0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7E"/>
          <w:spacing w:val="18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D4D4D"/>
          <w:w w:val="78"/>
          <w:position w:val="1"/>
        </w:rPr>
        <w:t>\:,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61"/>
          <w:w w:val="78"/>
          <w:position w:val="1"/>
        </w:rPr>
        <w:t>?</w:t>
      </w:r>
      <w:r>
        <w:rPr>
          <w:rFonts w:ascii="Times New Roman" w:hAnsi="Times New Roman" w:cs="Times New Roman" w:eastAsia="Times New Roman"/>
          <w:sz w:val="32"/>
          <w:szCs w:val="32"/>
          <w:color w:val="676767"/>
          <w:spacing w:val="-33"/>
          <w:w w:val="123"/>
          <w:position w:val="1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-1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0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1"/>
          <w:w w:val="202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6"/>
          <w:w w:val="70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6"/>
          <w:w w:val="97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97"/>
          <w:emboss/>
          <w:position w:val="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97"/>
          <w:embos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97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4"/>
          <w:w w:val="97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52"/>
          <w:position w:val="1"/>
        </w:rPr>
        <w:t>Mc&lt;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"/>
          <w:w w:val="53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9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89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1"/>
          <w:w w:val="79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1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72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-24"/>
          <w:w w:val="106"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0"/>
          <w:w w:val="192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02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-1"/>
          <w:w w:val="80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-1"/>
          <w:w w:val="122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22"/>
          <w:emboss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22"/>
          <w:emboss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22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22"/>
          <w:i/>
        </w:rPr>
        <w:t>.: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65"/>
          <w:b/>
          <w:bCs/>
          <w:i/>
        </w:rPr>
        <w:t>':]:tı'!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65"/>
          <w:b/>
          <w:bCs/>
          <w:i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15"/>
          <w:w w:val="65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69"/>
          <w:i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20"/>
          <w:w w:val="169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69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-8"/>
          <w:w w:val="169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0"/>
          <w:w w:val="103"/>
        </w:rPr>
        <w:t>·.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-20"/>
          <w:w w:val="102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76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350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51" w:after="0" w:line="124" w:lineRule="exact"/>
        <w:ind w:left="528"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83838"/>
          <w:w w:val="72"/>
          <w:b/>
          <w:bCs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  <w:b/>
          <w:bCs/>
        </w:rPr>
        <w:t>&lt;r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600"/>
          <w:b/>
          <w:bCs/>
        </w:rPr>
        <w:t>·'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80"/>
          <w:cols w:num="2" w:equalWidth="0">
            <w:col w:w="4483" w:space="5118"/>
            <w:col w:w="2139"/>
          </w:cols>
        </w:sectPr>
      </w:pPr>
      <w:rPr/>
    </w:p>
    <w:p>
      <w:pPr>
        <w:spacing w:before="1" w:after="0" w:line="374" w:lineRule="exact"/>
        <w:ind w:left="490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848572pt;margin-top:7.916251pt;width:58.994123pt;height:40pt;mso-position-horizontal-relative:page;mso-position-vertical-relative:paragraph;z-index:-15123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D4D4D"/>
                      <w:w w:val="25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D4D4D"/>
                      <w:spacing w:val="-18"/>
                      <w:w w:val="2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676767"/>
                      <w:spacing w:val="-157"/>
                      <w:w w:val="27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B4F7E"/>
                      <w:spacing w:val="0"/>
                      <w:w w:val="86"/>
                    </w:rPr>
                    <w:t>1J1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-!alk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27"/>
          <w:szCs w:val="27"/>
          <w:color w:val="676767"/>
          <w:spacing w:val="0"/>
          <w:w w:val="168"/>
          <w:i/>
          <w:position w:val="4"/>
        </w:rPr>
        <w:t>l</w:t>
      </w:r>
      <w:r>
        <w:rPr>
          <w:rFonts w:ascii="Arial" w:hAnsi="Arial" w:cs="Arial" w:eastAsia="Arial"/>
          <w:sz w:val="27"/>
          <w:szCs w:val="27"/>
          <w:color w:val="676767"/>
          <w:spacing w:val="-12"/>
          <w:w w:val="168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2"/>
          <w:w w:val="100"/>
          <w:b/>
          <w:bCs/>
          <w:position w:val="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b/>
          <w:bCs/>
          <w:position w:val="4"/>
        </w:rPr>
        <w:t>Keri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b/>
          <w:bCs/>
          <w:position w:val="4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9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3"/>
          <w:b/>
          <w:bCs/>
          <w:position w:val="4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2727"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81"/>
          <w:position w:val="11"/>
        </w:rPr>
        <w:t>f::&gt;iv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1"/>
          <w:position w:val="11"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-7"/>
          <w:w w:val="81"/>
          <w:position w:val="1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1"/>
          <w:position w:val="11"/>
        </w:rPr>
        <w:t>l&lt;uze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1"/>
          <w:position w:val="11"/>
        </w:rPr>
        <w:t>y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1"/>
          <w:position w:val="1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2"/>
          <w:w w:val="81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1"/>
          <w:b/>
          <w:bCs/>
          <w:position w:val="11"/>
        </w:rPr>
        <w:t>Bölge</w:t>
      </w:r>
      <w:r>
        <w:rPr>
          <w:rFonts w:ascii="Arial" w:hAnsi="Arial" w:cs="Arial" w:eastAsia="Arial"/>
          <w:sz w:val="20"/>
          <w:szCs w:val="20"/>
          <w:color w:val="383838"/>
          <w:spacing w:val="14"/>
          <w:w w:val="81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  <w:b/>
          <w:bCs/>
          <w:position w:val="1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  <w:position w:val="1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74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43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F7E"/>
          <w:spacing w:val="0"/>
          <w:w w:val="507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5411" w:right="5766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135" w:right="-20"/>
        <w:jc w:val="left"/>
        <w:tabs>
          <w:tab w:pos="974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846695pt;margin-top:-16.534019pt;width:295.608895pt;height:53pt;mso-position-horizontal-relative:page;mso-position-vertical-relative:paragraph;z-index:-15116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320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2B2B2B"/>
                      <w:spacing w:val="0"/>
                      <w:w w:val="383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B2B2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B2B2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F3F3F"/>
                      <w:spacing w:val="0"/>
                      <w:w w:val="100"/>
                      <w:position w:val="30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F3F3F"/>
                      <w:spacing w:val="13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F3F3F"/>
                      <w:spacing w:val="0"/>
                      <w:w w:val="100"/>
                      <w:position w:val="30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F3F3F"/>
                      <w:spacing w:val="12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F3F3F"/>
                      <w:spacing w:val="0"/>
                      <w:w w:val="101"/>
                      <w:position w:val="30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BAŞKANLIGJ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45454"/>
          <w:spacing w:val="0"/>
          <w:w w:val="113"/>
          <w:position w:val="4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73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b/>
          <w:bCs/>
          <w:position w:val="-3"/>
        </w:rPr>
        <w:t>BÜYÜKf,EHIR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1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2"/>
        </w:rPr>
        <w:t>BELEO</w:t>
      </w:r>
      <w:r>
        <w:rPr>
          <w:rFonts w:ascii="Arial" w:hAnsi="Arial" w:cs="Arial" w:eastAsia="Arial"/>
          <w:sz w:val="15"/>
          <w:szCs w:val="15"/>
          <w:color w:val="3F3F3F"/>
          <w:spacing w:val="33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3F3F3F"/>
          <w:spacing w:val="-3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5" w:right="-20"/>
        <w:jc w:val="left"/>
        <w:tabs>
          <w:tab w:pos="1300" w:val="left"/>
          <w:tab w:pos="3060" w:val="left"/>
          <w:tab w:pos="5380" w:val="left"/>
          <w:tab w:pos="7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Qlay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45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18:10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0506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870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68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08" w:lineRule="exact"/>
        <w:ind w:left="119" w:right="3264"/>
        <w:jc w:val="left"/>
        <w:tabs>
          <w:tab w:pos="1300" w:val="left"/>
          <w:tab w:pos="3060" w:val="left"/>
          <w:tab w:pos="4260" w:val="left"/>
          <w:tab w:pos="53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:10218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Zikrulla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0"/>
        </w:rPr>
        <w:t>AKSOY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Torasa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Konalı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  <w:position w:val="0"/>
        </w:rPr>
        <w:t>Kam_p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87"/>
          <w:position w:val="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  <w:position w:val="0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  <w:position w:val="0"/>
        </w:rPr>
        <w:t>URL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8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545454"/>
          <w:spacing w:val="5"/>
          <w:w w:val="78"/>
          <w:i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B2B2B"/>
          <w:spacing w:val="-9"/>
          <w:w w:val="175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2"/>
          <w:position w:val="0"/>
        </w:rPr>
        <w:t>ZMIR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153" w:lineRule="exact"/>
        <w:ind w:left="119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Torasa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4"/>
        </w:rPr>
        <w:t>Özlıe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  <w:position w:val="-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99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71"/>
          <w:position w:val="-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arazisi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URL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  <w:position w:val="-4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İZMlR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460" w:right="340"/>
        </w:sectPr>
      </w:pPr>
      <w:rPr/>
    </w:p>
    <w:p>
      <w:pPr>
        <w:spacing w:before="0" w:after="0" w:line="76" w:lineRule="exact"/>
        <w:ind w:left="3556" w:right="-168"/>
        <w:jc w:val="left"/>
        <w:rPr>
          <w:rFonts w:ascii="Arial" w:hAnsi="Arial" w:cs="Arial" w:eastAsia="Arial"/>
          <w:sz w:val="85"/>
          <w:szCs w:val="8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w w:val="93"/>
          <w:position w:val="-63"/>
        </w:rPr>
        <w:t>13etonarıııe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  <w:position w:val="-63"/>
        </w:rPr>
        <w:t> </w:t>
      </w:r>
      <w:r>
        <w:rPr>
          <w:rFonts w:ascii="Arial" w:hAnsi="Arial" w:cs="Arial" w:eastAsia="Arial"/>
          <w:sz w:val="48"/>
          <w:szCs w:val="48"/>
          <w:color w:val="3F3F3F"/>
          <w:spacing w:val="-31"/>
          <w:w w:val="65"/>
          <w:position w:val="-6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3"/>
        </w:rPr>
        <w:t>Kagir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  <w:position w:val="-63"/>
        </w:rPr>
        <w:t> </w:t>
      </w:r>
      <w:r>
        <w:rPr>
          <w:rFonts w:ascii="Arial" w:hAnsi="Arial" w:cs="Arial" w:eastAsia="Arial"/>
          <w:sz w:val="85"/>
          <w:szCs w:val="85"/>
          <w:color w:val="3F3F3F"/>
          <w:spacing w:val="0"/>
          <w:w w:val="168"/>
          <w:position w:val="-63"/>
        </w:rPr>
        <w:t>r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0" w:lineRule="atLeas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727274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7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3F3F3F"/>
          <w:spacing w:val="-10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22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7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8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.....</w:t>
      </w:r>
      <w:r>
        <w:rPr>
          <w:rFonts w:ascii="Arial" w:hAnsi="Arial" w:cs="Arial" w:eastAsia="Arial"/>
          <w:sz w:val="23"/>
          <w:szCs w:val="23"/>
          <w:color w:val="545454"/>
          <w:spacing w:val="-4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8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15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.......</w:t>
      </w:r>
      <w:r>
        <w:rPr>
          <w:rFonts w:ascii="Arial" w:hAnsi="Arial" w:cs="Arial" w:eastAsia="Arial"/>
          <w:sz w:val="23"/>
          <w:szCs w:val="23"/>
          <w:color w:val="545454"/>
          <w:spacing w:val="-4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33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10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...</w:t>
      </w:r>
      <w:r>
        <w:rPr>
          <w:rFonts w:ascii="Arial" w:hAnsi="Arial" w:cs="Arial" w:eastAsia="Arial"/>
          <w:sz w:val="23"/>
          <w:szCs w:val="23"/>
          <w:color w:val="545454"/>
          <w:spacing w:val="-29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7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2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8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8"/>
        </w:rPr>
        <w:t>........</w:t>
      </w:r>
      <w:r>
        <w:rPr>
          <w:rFonts w:ascii="Arial" w:hAnsi="Arial" w:cs="Arial" w:eastAsia="Arial"/>
          <w:sz w:val="23"/>
          <w:szCs w:val="23"/>
          <w:color w:val="3F3F3F"/>
          <w:spacing w:val="-36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7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2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1"/>
        </w:rPr>
        <w:t>....</w:t>
      </w:r>
      <w:r>
        <w:rPr>
          <w:rFonts w:ascii="Arial" w:hAnsi="Arial" w:cs="Arial" w:eastAsia="Arial"/>
          <w:sz w:val="23"/>
          <w:szCs w:val="23"/>
          <w:color w:val="545454"/>
          <w:spacing w:val="-39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7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4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35"/>
          <w:w w:val="84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22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15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3"/>
        </w:rPr>
        <w:t>...</w:t>
      </w:r>
      <w:r>
        <w:rPr>
          <w:rFonts w:ascii="Arial" w:hAnsi="Arial" w:cs="Arial" w:eastAsia="Arial"/>
          <w:sz w:val="23"/>
          <w:szCs w:val="23"/>
          <w:color w:val="545454"/>
          <w:spacing w:val="-39"/>
          <w:w w:val="73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-12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3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3"/>
          <w:w w:val="73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15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73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5343" w:space="1261"/>
            <w:col w:w="4516"/>
          </w:cols>
        </w:sectPr>
      </w:pPr>
      <w:rPr/>
    </w:p>
    <w:p>
      <w:pPr>
        <w:spacing w:before="0" w:after="0" w:line="431" w:lineRule="atLeast"/>
        <w:ind w:left="119" w:right="-20"/>
        <w:jc w:val="left"/>
        <w:tabs>
          <w:tab w:pos="1280" w:val="left"/>
          <w:tab w:pos="428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1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Baraka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5"/>
          <w:position w:val="0"/>
        </w:rPr>
        <w:t>Açı.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Tedlıirsizlik}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19" w:right="-20"/>
        <w:jc w:val="left"/>
        <w:tabs>
          <w:tab w:pos="3540" w:val="left"/>
          <w:tab w:pos="6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3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30"/>
          <w:position w:val="1"/>
        </w:rPr>
        <w:t>se: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1"/>
          <w:position w:val="0"/>
        </w:rPr>
        <w:t>ullanım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177" w:lineRule="exact"/>
        <w:ind w:left="5394" w:right="512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1"/>
          <w:w w:val="118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-12"/>
          <w:w w:val="21"/>
          <w:position w:val="-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86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45"/>
          <w:w w:val="86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  <w:position w:val="-2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  <w:position w:val="-2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65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  <w:position w:val="-1"/>
        </w:rPr>
        <w:t>!Yangıı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AltınaAlma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18:35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5383" w:right="5605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1B3B5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1" w:after="0" w:line="269" w:lineRule="auto"/>
        <w:ind w:left="2088" w:right="2840" w:firstLine="-1964"/>
        <w:jc w:val="left"/>
        <w:tabs>
          <w:tab w:pos="214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7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:Öğrenilemedi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15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Çavusu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-8"/>
          <w:w w:val="175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0"/>
        </w:rPr>
        <w:t>smail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Hakkı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ACAR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88" w:right="-20"/>
        <w:jc w:val="left"/>
        <w:tabs>
          <w:tab w:pos="456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89"/>
        </w:rPr>
        <w:t>iAraç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7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11"/>
          <w:w w:val="174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-27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99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4"/>
          <w:w w:val="124"/>
        </w:rPr>
        <w:t>: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216"/>
        </w:rPr>
        <w:t>ll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18:20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0" w:after="0" w:line="186" w:lineRule="exact"/>
        <w:ind w:left="10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605-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532" w:space="1555"/>
            <w:col w:w="9033"/>
          </w:cols>
        </w:sectPr>
      </w:pPr>
      <w:rPr/>
    </w:p>
    <w:p>
      <w:pPr>
        <w:spacing w:before="0" w:after="0" w:line="277" w:lineRule="exact"/>
        <w:ind w:left="124" w:right="-20"/>
        <w:jc w:val="left"/>
        <w:tabs>
          <w:tab w:pos="2140" w:val="left"/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46"/>
          <w:position w:val="4"/>
        </w:rPr>
        <w:t>84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5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71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eklri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4559" w:right="460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266" w:lineRule="auto"/>
        <w:ind w:left="2106" w:right="4276" w:firstLine="2473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Eınniyel-Jandarnıa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96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7"/>
          <w:w w:val="9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3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1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2" w:lineRule="auto"/>
        <w:ind w:left="2088" w:right="2547" w:firstLine="-1969"/>
        <w:jc w:val="left"/>
        <w:tabs>
          <w:tab w:pos="2140" w:val="left"/>
          <w:tab w:pos="4560" w:val="left"/>
          <w:tab w:pos="7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6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6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7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'Personel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8"/>
          <w:position w:val="0"/>
        </w:rPr>
        <w:t>IQ_önUş_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0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w w:val="8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w w:val="8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</w:rPr>
        <w:t>Adı-Soyııd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9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192" w:lineRule="exact"/>
        <w:ind w:left="1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Pinyı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0"/>
          <w:position w:val="-1"/>
        </w:rPr>
        <w:t>!Yanguı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2"/>
        </w:rPr>
        <w:t>öndllnne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24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Söndllrınede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13" w:lineRule="exact"/>
        <w:ind w:right="-20"/>
        <w:jc w:val="left"/>
        <w:tabs>
          <w:tab w:pos="2420" w:val="left"/>
          <w:tab w:pos="4280" w:val="left"/>
          <w:tab w:pos="5800" w:val="left"/>
          <w:tab w:pos="7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4"/>
          <w:position w:val="0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8"/>
          <w:position w:val="0"/>
        </w:rPr>
        <w:t>IKöp!l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88"/>
          <w:position w:val="-1"/>
        </w:rPr>
        <w:t>IK.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4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14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0"/>
        </w:rPr>
        <w:t>K;0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0"/>
        </w:rPr>
        <w:t>2</w:t>
      </w:r>
      <w:r>
        <w:rPr>
          <w:rFonts w:ascii="Arial" w:hAnsi="Arial" w:cs="Arial" w:eastAsia="Arial"/>
          <w:sz w:val="17"/>
          <w:szCs w:val="17"/>
          <w:color w:val="54545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432" w:right="-20"/>
        <w:jc w:val="left"/>
        <w:tabs>
          <w:tab w:pos="4240" w:val="left"/>
          <w:tab w:pos="58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69"/>
          <w:position w:val="-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95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arazisi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baraka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yanmak;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7"/>
        </w:rPr>
        <w:t>ıeyıin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1247" w:space="892"/>
            <w:col w:w="8981"/>
          </w:cols>
        </w:sectPr>
      </w:pPr>
      <w:rPr/>
    </w:p>
    <w:p>
      <w:pPr>
        <w:spacing w:before="10" w:after="0" w:line="248" w:lineRule="auto"/>
        <w:ind w:left="128" w:right="5623" w:firstLine="2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7"/>
        </w:rPr>
        <w:t>öndilrme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pğacı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Baraka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eşyalarındaki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3500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8" w:lineRule="auto"/>
        <w:ind w:left="2176" w:right="4703" w:firstLine="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ağacındaki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Toplanı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8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1"/>
          <w:w w:val="8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4000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22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orına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arazisi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barakada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8" w:lineRule="auto"/>
        <w:ind w:left="2106" w:right="195" w:firstLine="-1978"/>
        <w:jc w:val="left"/>
        <w:tabs>
          <w:tab w:pos="2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barakanı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yakınında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söndürillmede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ateşten,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rüzga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açığa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ların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barakanı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yüzeyindeki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çadı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malzemesim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ıeticesinde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6" w:after="0" w:line="240" w:lineRule="auto"/>
        <w:ind w:left="124" w:right="-20"/>
        <w:jc w:val="left"/>
        <w:tabs>
          <w:tab w:pos="2100" w:val="left"/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:sigortalı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lBcdeli: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51" w:lineRule="exact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4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-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0" w:after="0" w:line="267" w:lineRule="exact"/>
        <w:ind w:left="124" w:right="-8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F3F3F"/>
          <w:spacing w:val="-44"/>
          <w:w w:val="7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7"/>
          <w:w w:val="93"/>
          <w:position w:val="-2"/>
        </w:rPr>
        <w:t>a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76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5" w:after="0" w:line="222" w:lineRule="exact"/>
        <w:ind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454"/>
          <w:w w:val="93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-9"/>
          <w:w w:val="188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4"/>
          <w:w w:val="107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F3F3F"/>
          <w:spacing w:val="-66"/>
          <w:w w:val="188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5" w:after="0" w:line="22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F3F3F"/>
          <w:spacing w:val="-6"/>
          <w:w w:val="187"/>
          <w:position w:val="1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-1"/>
        </w:rPr>
        <w:t>ıme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3" w:equalWidth="0">
            <w:col w:w="313" w:space="274"/>
            <w:col w:w="579" w:space="101"/>
            <w:col w:w="9853"/>
          </w:cols>
        </w:sectPr>
      </w:pPr>
      <w:rPr/>
    </w:p>
    <w:p>
      <w:pPr>
        <w:spacing w:before="15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w w:val="97"/>
        </w:rPr>
        <w:t>resi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240" w:lineRule="auto"/>
        <w:ind w:left="128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38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19:00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9" w:lineRule="exact"/>
        <w:ind w:left="202" w:right="-20"/>
        <w:jc w:val="left"/>
        <w:tabs>
          <w:tab w:pos="980" w:val="left"/>
          <w:tab w:pos="1480" w:val="left"/>
          <w:tab w:pos="2100" w:val="left"/>
          <w:tab w:pos="8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</w:rPr>
        <w:t>ÖIO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GtDE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</w:rPr>
        <w:t>.EK1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7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URL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38" w:after="0" w:line="240" w:lineRule="auto"/>
        <w:ind w:left="2231" w:right="-69"/>
        <w:jc w:val="left"/>
        <w:tabs>
          <w:tab w:pos="5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2" w:lineRule="exact"/>
        <w:ind w:right="219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F3F3F"/>
          <w:spacing w:val="0"/>
          <w:w w:val="45"/>
        </w:rPr>
        <w:t>2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45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7"/>
          <w:w w:val="45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45"/>
        </w:rPr>
        <w:t>O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45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2"/>
          <w:w w:val="45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51"/>
        </w:rPr>
        <w:t>Eki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51"/>
        </w:rPr>
        <w:t>m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51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24"/>
          <w:w w:val="51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51"/>
        </w:rPr>
        <w:t>7.017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6339" w:space="1955"/>
            <w:col w:w="2826"/>
          </w:cols>
        </w:sectPr>
      </w:pPr>
      <w:rPr/>
    </w:p>
    <w:p>
      <w:pPr>
        <w:spacing w:before="0" w:after="0" w:line="239" w:lineRule="exact"/>
        <w:ind w:left="267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3F3F3F"/>
          <w:spacing w:val="0"/>
          <w:w w:val="100"/>
          <w:position w:val="-3"/>
        </w:rPr>
        <w:t>T</w:t>
      </w:r>
      <w:r>
        <w:rPr>
          <w:rFonts w:ascii="Arial" w:hAnsi="Arial" w:cs="Arial" w:eastAsia="Arial"/>
          <w:sz w:val="12"/>
          <w:szCs w:val="12"/>
          <w:color w:val="3F3F3F"/>
          <w:spacing w:val="0"/>
          <w:w w:val="100"/>
          <w:position w:val="-3"/>
        </w:rPr>
        <w:t>)</w:t>
      </w:r>
      <w:r>
        <w:rPr>
          <w:rFonts w:ascii="Arial" w:hAnsi="Arial" w:cs="Arial" w:eastAsia="Arial"/>
          <w:sz w:val="12"/>
          <w:szCs w:val="12"/>
          <w:color w:val="3F3F3F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3F3F3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3F3F3F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18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3"/>
          <w:position w:val="2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13"/>
          <w:position w:val="2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97"/>
          <w:position w:val="2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304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0"/>
          <w:w w:val="58"/>
          <w:position w:val="-2"/>
        </w:rPr>
        <w:t>&lt;Ll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left="309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77"/>
          <w:position w:val="-6"/>
        </w:rPr>
        <w:t>;;..,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0" w:after="0" w:line="396" w:lineRule="exact"/>
        <w:ind w:left="244" w:right="-9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B2B2B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34"/>
          <w:w w:val="51"/>
          <w:position w:val="-4"/>
        </w:rPr>
        <w:t>.</w:t>
      </w:r>
      <w:r>
        <w:rPr>
          <w:rFonts w:ascii="Arial" w:hAnsi="Arial" w:cs="Arial" w:eastAsia="Arial"/>
          <w:sz w:val="33"/>
          <w:szCs w:val="33"/>
          <w:color w:val="3F3F3F"/>
          <w:spacing w:val="-41"/>
          <w:w w:val="55"/>
          <w:position w:val="5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26"/>
          <w:w w:val="51"/>
          <w:position w:val="-4"/>
        </w:rPr>
        <w:t>.</w:t>
      </w:r>
      <w:r>
        <w:rPr>
          <w:rFonts w:ascii="Arial" w:hAnsi="Arial" w:cs="Arial" w:eastAsia="Arial"/>
          <w:sz w:val="33"/>
          <w:szCs w:val="33"/>
          <w:color w:val="3F3F3F"/>
          <w:spacing w:val="-139"/>
          <w:w w:val="56"/>
          <w:position w:val="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51"/>
          <w:position w:val="-4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4" w:lineRule="exact"/>
        <w:ind w:left="19" w:right="-20"/>
        <w:jc w:val="left"/>
        <w:tabs>
          <w:tab w:pos="440" w:val="left"/>
          <w:tab w:pos="7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213.994095pt;margin-top:7.216092pt;width:.1pt;height:9.189627pt;mso-position-horizontal-relative:page;mso-position-vertical-relative:paragraph;z-index:-15121" coordorigin="4280,144" coordsize="2,184">
            <v:shape style="position:absolute;left:4280;top:144;width:2;height:184" coordorigin="4280,144" coordsize="0,184" path="m4280,328l4280,144e" filled="f" stroked="t" strokeweight="1.852763pt" strokecolor="#343F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224121pt;margin-top:-33.540585pt;width:70.052403pt;height:66pt;mso-position-horizontal-relative:page;mso-position-vertical-relative:paragraph;z-index:-15115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Arial" w:hAnsi="Arial" w:cs="Arial" w:eastAsia="Arial"/>
                      <w:sz w:val="132"/>
                      <w:szCs w:val="132"/>
                    </w:rPr>
                  </w:pPr>
                  <w:rPr/>
                  <w:r>
                    <w:rPr>
                      <w:rFonts w:ascii="Arial" w:hAnsi="Arial" w:cs="Arial" w:eastAsia="Arial"/>
                      <w:sz w:val="132"/>
                      <w:szCs w:val="132"/>
                      <w:color w:val="484B7E"/>
                      <w:spacing w:val="-12"/>
                      <w:w w:val="100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484B7E"/>
                      <w:spacing w:val="0"/>
                      <w:w w:val="100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586151pt;margin-top:16.286386pt;width:94.357556pt;height:49pt;mso-position-horizontal-relative:page;mso-position-vertical-relative:paragraph;z-index:-15114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w w:val="99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spacing w:val="-67"/>
                      <w:w w:val="100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spacing w:val="-67"/>
                      <w:w w:val="100"/>
                      <w:i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spacing w:val="-67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spacing w:val="103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A2191"/>
                      <w:spacing w:val="0"/>
                      <w:w w:val="100"/>
                      <w:i/>
                      <w:position w:val="-1"/>
                    </w:rPr>
                    <w:t>oJ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9"/>
          <w:szCs w:val="39"/>
          <w:color w:val="545454"/>
          <w:spacing w:val="0"/>
          <w:w w:val="70"/>
          <w:position w:val="-3"/>
        </w:rPr>
        <w:t>.</w:t>
      </w:r>
      <w:r>
        <w:rPr>
          <w:rFonts w:ascii="Arial" w:hAnsi="Arial" w:cs="Arial" w:eastAsia="Arial"/>
          <w:sz w:val="39"/>
          <w:szCs w:val="39"/>
          <w:color w:val="54545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9"/>
          <w:szCs w:val="39"/>
          <w:color w:val="545454"/>
          <w:spacing w:val="0"/>
          <w:w w:val="100"/>
          <w:position w:val="-3"/>
        </w:rPr>
      </w:r>
      <w:r>
        <w:rPr>
          <w:rFonts w:ascii="Arial" w:hAnsi="Arial" w:cs="Arial" w:eastAsia="Arial"/>
          <w:sz w:val="39"/>
          <w:szCs w:val="39"/>
          <w:color w:val="3F3F3F"/>
          <w:spacing w:val="0"/>
          <w:w w:val="14"/>
          <w:position w:val="-3"/>
        </w:rPr>
        <w:t>_</w:t>
      </w:r>
      <w:r>
        <w:rPr>
          <w:rFonts w:ascii="Arial" w:hAnsi="Arial" w:cs="Arial" w:eastAsia="Arial"/>
          <w:sz w:val="39"/>
          <w:szCs w:val="39"/>
          <w:color w:val="3F3F3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9"/>
          <w:szCs w:val="39"/>
          <w:color w:val="3F3F3F"/>
          <w:spacing w:val="0"/>
          <w:w w:val="100"/>
          <w:position w:val="-3"/>
        </w:rPr>
      </w:r>
      <w:r>
        <w:rPr>
          <w:rFonts w:ascii="Arial" w:hAnsi="Arial" w:cs="Arial" w:eastAsia="Arial"/>
          <w:sz w:val="39"/>
          <w:szCs w:val="39"/>
          <w:color w:val="676E9E"/>
          <w:spacing w:val="0"/>
          <w:w w:val="49"/>
          <w:i/>
          <w:position w:val="-3"/>
        </w:rPr>
        <w:t>A</w:t>
      </w:r>
      <w:r>
        <w:rPr>
          <w:rFonts w:ascii="Arial" w:hAnsi="Arial" w:cs="Arial" w:eastAsia="Arial"/>
          <w:sz w:val="39"/>
          <w:szCs w:val="39"/>
          <w:color w:val="676E9E"/>
          <w:spacing w:val="0"/>
          <w:w w:val="49"/>
          <w:i/>
          <w:position w:val="-3"/>
        </w:rPr>
        <w:t> </w:t>
      </w:r>
      <w:r>
        <w:rPr>
          <w:rFonts w:ascii="Arial" w:hAnsi="Arial" w:cs="Arial" w:eastAsia="Arial"/>
          <w:sz w:val="39"/>
          <w:szCs w:val="39"/>
          <w:color w:val="676E9E"/>
          <w:spacing w:val="11"/>
          <w:w w:val="4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3B5"/>
          <w:spacing w:val="-19"/>
          <w:w w:val="16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98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w w:val="82"/>
        </w:rPr>
        <w:t>I"TFA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w w:val="8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80"/>
        </w:rPr>
        <w:t>VE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89" w:lineRule="exact"/>
        <w:ind w:left="-73" w:right="-93"/>
        <w:jc w:val="center"/>
        <w:rPr>
          <w:rFonts w:ascii="Times New Roman" w:hAnsi="Times New Roman" w:cs="Times New Roman" w:eastAsia="Times New Roman"/>
          <w:sz w:val="71"/>
          <w:szCs w:val="71"/>
        </w:rPr>
      </w:pPr>
      <w:rPr/>
      <w:r>
        <w:rPr>
          <w:rFonts w:ascii="Times New Roman" w:hAnsi="Times New Roman" w:cs="Times New Roman" w:eastAsia="Times New Roman"/>
          <w:sz w:val="71"/>
          <w:szCs w:val="71"/>
          <w:color w:val="313464"/>
          <w:w w:val="99"/>
          <w:i/>
          <w:position w:val="-3"/>
        </w:rPr>
        <w:t>li::</w:t>
      </w:r>
      <w:r>
        <w:rPr>
          <w:rFonts w:ascii="Times New Roman" w:hAnsi="Times New Roman" w:cs="Times New Roman" w:eastAsia="Times New Roman"/>
          <w:sz w:val="71"/>
          <w:szCs w:val="71"/>
          <w:color w:val="313464"/>
          <w:spacing w:val="-79"/>
          <w:w w:val="99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71"/>
          <w:szCs w:val="71"/>
          <w:color w:val="3F3F3F"/>
          <w:spacing w:val="0"/>
          <w:w w:val="25"/>
          <w:i/>
          <w:position w:val="-3"/>
        </w:rPr>
        <w:t>ACAR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25" w:right="2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9"/>
          <w:position w:val="1"/>
        </w:rPr>
        <w:t>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7"/>
          <w:szCs w:val="27"/>
          <w:color w:val="878C8C"/>
          <w:w w:val="123"/>
        </w:rPr>
        <w:t>,.;</w:t>
      </w:r>
      <w:r>
        <w:rPr>
          <w:rFonts w:ascii="Arial" w:hAnsi="Arial" w:cs="Arial" w:eastAsia="Arial"/>
          <w:sz w:val="27"/>
          <w:szCs w:val="27"/>
          <w:color w:val="878C8C"/>
          <w:spacing w:val="-12"/>
          <w:w w:val="123"/>
        </w:rPr>
        <w:t>'</w:t>
      </w:r>
      <w:r>
        <w:rPr>
          <w:rFonts w:ascii="Arial" w:hAnsi="Arial" w:cs="Arial" w:eastAsia="Arial"/>
          <w:sz w:val="27"/>
          <w:szCs w:val="27"/>
          <w:color w:val="727274"/>
          <w:spacing w:val="-65"/>
          <w:w w:val="60"/>
        </w:rPr>
        <w:t>"</w:t>
      </w:r>
      <w:r>
        <w:rPr>
          <w:rFonts w:ascii="Arial" w:hAnsi="Arial" w:cs="Arial" w:eastAsia="Arial"/>
          <w:sz w:val="27"/>
          <w:szCs w:val="27"/>
          <w:color w:val="878C8C"/>
          <w:spacing w:val="-17"/>
          <w:w w:val="123"/>
        </w:rPr>
        <w:t>'</w:t>
      </w:r>
      <w:r>
        <w:rPr>
          <w:rFonts w:ascii="Arial" w:hAnsi="Arial" w:cs="Arial" w:eastAsia="Arial"/>
          <w:sz w:val="27"/>
          <w:szCs w:val="27"/>
          <w:color w:val="727274"/>
          <w:spacing w:val="0"/>
          <w:w w:val="60"/>
        </w:rPr>
        <w:t>"</w:t>
      </w:r>
      <w:r>
        <w:rPr>
          <w:rFonts w:ascii="Arial" w:hAnsi="Arial" w:cs="Arial" w:eastAsia="Arial"/>
          <w:sz w:val="27"/>
          <w:szCs w:val="27"/>
          <w:color w:val="727274"/>
          <w:spacing w:val="-51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878C8C"/>
          <w:spacing w:val="0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878C8C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78C8C"/>
          <w:spacing w:val="0"/>
          <w:w w:val="96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878C8C"/>
          <w:spacing w:val="-25"/>
          <w:w w:val="96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-11"/>
          <w:w w:val="12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46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0" w:lineRule="exact"/>
        <w:ind w:left="676" w:right="-20"/>
        <w:jc w:val="left"/>
        <w:tabs>
          <w:tab w:pos="9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53.811066pt;margin-top:9.156361pt;width:.1pt;height:8.011470pt;mso-position-horizontal-relative:page;mso-position-vertical-relative:paragraph;z-index:-15120" coordorigin="9076,183" coordsize="2,160">
            <v:shape style="position:absolute;left:9076;top:183;width:2;height:160" coordorigin="9076,183" coordsize="0,160" path="m9076,343l9076,183e" filled="f" stroked="t" strokeweight="1.621167pt" strokecolor="#7C808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878C8C"/>
          <w:spacing w:val="0"/>
          <w:w w:val="129"/>
          <w:position w:val="-14"/>
        </w:rPr>
        <w:t>-</w:t>
      </w:r>
      <w:r>
        <w:rPr>
          <w:rFonts w:ascii="Arial" w:hAnsi="Arial" w:cs="Arial" w:eastAsia="Arial"/>
          <w:sz w:val="19"/>
          <w:szCs w:val="19"/>
          <w:color w:val="878C8C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9"/>
          <w:szCs w:val="19"/>
          <w:color w:val="878C8C"/>
          <w:spacing w:val="0"/>
          <w:w w:val="100"/>
          <w:position w:val="-14"/>
        </w:rPr>
      </w:r>
      <w:r>
        <w:rPr>
          <w:rFonts w:ascii="Arial" w:hAnsi="Arial" w:cs="Arial" w:eastAsia="Arial"/>
          <w:sz w:val="19"/>
          <w:szCs w:val="19"/>
          <w:color w:val="727274"/>
          <w:spacing w:val="0"/>
          <w:w w:val="49"/>
          <w:position w:val="-14"/>
        </w:rPr>
        <w:t>•</w:t>
      </w:r>
      <w:r>
        <w:rPr>
          <w:rFonts w:ascii="Arial" w:hAnsi="Arial" w:cs="Arial" w:eastAsia="Arial"/>
          <w:sz w:val="19"/>
          <w:szCs w:val="19"/>
          <w:color w:val="727274"/>
          <w:spacing w:val="6"/>
          <w:w w:val="49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4"/>
        </w:rPr>
        <w:t>•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18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878C8C"/>
          <w:spacing w:val="9"/>
          <w:w w:val="79"/>
          <w:position w:val="-14"/>
        </w:rPr>
        <w:t>•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3"/>
          <w:position w:val="-14"/>
        </w:rPr>
        <w:t>""</w:t>
      </w:r>
      <w:r>
        <w:rPr>
          <w:rFonts w:ascii="Arial" w:hAnsi="Arial" w:cs="Arial" w:eastAsia="Arial"/>
          <w:sz w:val="19"/>
          <w:szCs w:val="19"/>
          <w:color w:val="545454"/>
          <w:spacing w:val="-1"/>
          <w:w w:val="73"/>
          <w:position w:val="-14"/>
        </w:rPr>
        <w:t>'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3"/>
          <w:position w:val="-14"/>
        </w:rPr>
        <w:t>""</w:t>
      </w:r>
      <w:r>
        <w:rPr>
          <w:rFonts w:ascii="Arial" w:hAnsi="Arial" w:cs="Arial" w:eastAsia="Arial"/>
          <w:sz w:val="19"/>
          <w:szCs w:val="19"/>
          <w:color w:val="545454"/>
          <w:spacing w:val="-4"/>
          <w:w w:val="73"/>
          <w:position w:val="-14"/>
        </w:rPr>
        <w:t>'</w: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217"/>
          <w:position w:val="-14"/>
        </w:rPr>
        <w:t>'</w: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9C9E9E"/>
          <w:spacing w:val="-8"/>
          <w:w w:val="100"/>
          <w:position w:val="-14"/>
        </w:rPr>
        <w:t> </w:t>
      </w:r>
      <w:r>
        <w:rPr>
          <w:rFonts w:ascii="Arial" w:hAnsi="Arial" w:cs="Arial" w:eastAsia="Arial"/>
          <w:sz w:val="10"/>
          <w:szCs w:val="10"/>
          <w:color w:val="9C9E9E"/>
          <w:spacing w:val="0"/>
          <w:w w:val="122"/>
          <w:position w:val="-15"/>
        </w:rPr>
        <w:t>.</w:t>
      </w:r>
      <w:r>
        <w:rPr>
          <w:rFonts w:ascii="Arial" w:hAnsi="Arial" w:cs="Arial" w:eastAsia="Arial"/>
          <w:sz w:val="10"/>
          <w:szCs w:val="10"/>
          <w:color w:val="9C9E9E"/>
          <w:spacing w:val="-13"/>
          <w:w w:val="122"/>
          <w:position w:val="-15"/>
        </w:rPr>
        <w:t>.</w:t>
      </w:r>
      <w:r>
        <w:rPr>
          <w:rFonts w:ascii="Arial" w:hAnsi="Arial" w:cs="Arial" w:eastAsia="Arial"/>
          <w:sz w:val="19"/>
          <w:szCs w:val="19"/>
          <w:color w:val="727274"/>
          <w:spacing w:val="-34"/>
          <w:w w:val="51"/>
          <w:position w:val="-14"/>
        </w:rPr>
        <w:t>:</w:t>
      </w:r>
      <w:r>
        <w:rPr>
          <w:rFonts w:ascii="Arial" w:hAnsi="Arial" w:cs="Arial" w:eastAsia="Arial"/>
          <w:sz w:val="10"/>
          <w:szCs w:val="10"/>
          <w:color w:val="9C9E9E"/>
          <w:spacing w:val="0"/>
          <w:w w:val="43"/>
          <w:position w:val="-15"/>
        </w:rPr>
        <w:t>\</w:t>
      </w:r>
      <w:r>
        <w:rPr>
          <w:rFonts w:ascii="Arial" w:hAnsi="Arial" w:cs="Arial" w:eastAsia="Arial"/>
          <w:sz w:val="10"/>
          <w:szCs w:val="10"/>
          <w:color w:val="9C9E9E"/>
          <w:spacing w:val="-14"/>
          <w:w w:val="44"/>
          <w:position w:val="-15"/>
        </w:rPr>
        <w:t>_</w:t>
      </w:r>
      <w:r>
        <w:rPr>
          <w:rFonts w:ascii="Arial" w:hAnsi="Arial" w:cs="Arial" w:eastAsia="Arial"/>
          <w:sz w:val="19"/>
          <w:szCs w:val="19"/>
          <w:color w:val="727274"/>
          <w:spacing w:val="0"/>
          <w:w w:val="51"/>
          <w:position w:val="-14"/>
        </w:rPr>
        <w:t>ı.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4" w:equalWidth="0">
            <w:col w:w="405" w:space="2146"/>
            <w:col w:w="2235" w:space="377"/>
            <w:col w:w="1445" w:space="1802"/>
            <w:col w:w="2710"/>
          </w:cols>
        </w:sectPr>
      </w:pPr>
      <w:rPr/>
    </w:p>
    <w:p>
      <w:pPr>
        <w:spacing w:before="0" w:after="0" w:line="8" w:lineRule="atLeast"/>
        <w:ind w:left="3460" w:right="2376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27274"/>
          <w:spacing w:val="-4"/>
          <w:w w:val="88"/>
          <w:b/>
          <w:bCs/>
        </w:rPr>
        <w:t>O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85"/>
          <w:b/>
          <w:bCs/>
        </w:rPr>
        <w:t>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exact"/>
        <w:ind w:left="2296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w w:val="102"/>
          <w:position w:val="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36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36"/>
          <w:position w:val="1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8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OST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82"/>
          <w:b/>
          <w:bCs/>
          <w:position w:val="1"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82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17"/>
          <w:w w:val="8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0"/>
          <w:b/>
          <w:bCs/>
          <w:position w:val="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-40" w:right="602"/>
        <w:jc w:val="center"/>
        <w:tabs>
          <w:tab w:pos="840" w:val="left"/>
          <w:tab w:pos="20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45454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83"/>
          <w:b/>
          <w:bCs/>
          <w:position w:val="-1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30"/>
          <w:w w:val="8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C9E9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C9E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C9E9E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11389A"/>
          <w:spacing w:val="2"/>
          <w:w w:val="144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77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78"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727274"/>
          <w:spacing w:val="0"/>
          <w:w w:val="149"/>
          <w:position w:val="-1"/>
        </w:rPr>
        <w:t>,</w:t>
      </w:r>
      <w:r>
        <w:rPr>
          <w:rFonts w:ascii="Arial" w:hAnsi="Arial" w:cs="Arial" w:eastAsia="Arial"/>
          <w:sz w:val="16"/>
          <w:szCs w:val="16"/>
          <w:color w:val="727274"/>
          <w:spacing w:val="-39"/>
          <w:w w:val="149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878C8C"/>
          <w:spacing w:val="0"/>
          <w:w w:val="316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878C8C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727274"/>
          <w:spacing w:val="0"/>
          <w:w w:val="144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727274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144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144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9C9E9E"/>
          <w:spacing w:val="1"/>
          <w:w w:val="144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61"/>
          <w:position w:val="-1"/>
        </w:rPr>
        <w:t>...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9C9E9E"/>
          <w:spacing w:val="0"/>
          <w:w w:val="99"/>
          <w:position w:val="-1"/>
        </w:rPr>
        <w:t>i},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56" w:right="776"/>
        <w:jc w:val="center"/>
        <w:tabs>
          <w:tab w:pos="780" w:val="left"/>
          <w:tab w:pos="1140" w:val="left"/>
          <w:tab w:pos="20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51.031921pt;margin-top:24.130558pt;width:3.47393pt;height:17.995536pt;mso-position-horizontal-relative:page;mso-position-vertical-relative:paragraph;z-index:-15119" coordorigin="9021,483" coordsize="69,360">
            <v:group style="position:absolute;left:9051;top:513;width:2;height:132" coordorigin="9051,513" coordsize="2,132">
              <v:shape style="position:absolute;left:9051;top:513;width:2;height:132" coordorigin="9051,513" coordsize="0,132" path="m9051,645l9051,513e" filled="f" stroked="t" strokeweight="3.010739pt" strokecolor="#546777">
                <v:path arrowok="t"/>
              </v:shape>
            </v:group>
            <v:group style="position:absolute;left:9051;top:645;width:2;height:137" coordorigin="9051,645" coordsize="2,137">
              <v:shape style="position:absolute;left:9051;top:645;width:2;height:137" coordorigin="9051,645" coordsize="0,137" path="m9051,781l9051,645e" filled="f" stroked="t" strokeweight="1.157977pt" strokecolor="#BCB3BC">
                <v:path arrowok="t"/>
              </v:shape>
            </v:group>
            <v:group style="position:absolute;left:9085;top:753;width:2;height:85" coordorigin="9085,753" coordsize="2,85">
              <v:shape style="position:absolute;left:9085;top:753;width:2;height:85" coordorigin="9085,753" coordsize="0,85" path="m9085,838l9085,753e" filled="f" stroked="t" strokeweight=".463191pt" strokecolor="#8383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097137pt;margin-top:25.635927pt;width:.1pt;height:6.597681pt;mso-position-horizontal-relative:page;mso-position-vertical-relative:paragraph;z-index:-15117" coordorigin="9602,513" coordsize="2,132">
            <v:shape style="position:absolute;left:9602;top:513;width:2;height:132" coordorigin="9602,513" coordsize="0,132" path="m9602,645l9602,513e" filled="f" stroked="t" strokeweight="3.010739pt" strokecolor="#345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29"/>
          <w:b/>
          <w:bCs/>
          <w:position w:val="-1"/>
        </w:rPr>
        <w:t>u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226"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B1B3B5"/>
          <w:spacing w:val="0"/>
          <w:w w:val="73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B1B3B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B1B3B5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33"/>
          <w:position w:val="-1"/>
        </w:rPr>
        <w:t>-.: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6439" w:space="1679"/>
            <w:col w:w="3002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3" w:lineRule="exact"/>
        <w:ind w:right="-20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F3F3F"/>
          <w:spacing w:val="0"/>
          <w:w w:val="80"/>
          <w:position w:val="-2"/>
        </w:rPr>
        <w:t>.-'&lt;: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right="-20"/>
        <w:jc w:val="left"/>
        <w:tabs>
          <w:tab w:pos="6020" w:val="left"/>
          <w:tab w:pos="6500" w:val="left"/>
          <w:tab w:pos="7320" w:val="left"/>
          <w:tab w:pos="7600" w:val="left"/>
          <w:tab w:pos="81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-2"/>
        </w:rPr>
        <w:t>anBAYAM</w:t>
      </w:r>
      <w:r>
        <w:rPr>
          <w:rFonts w:ascii="Arial" w:hAnsi="Arial" w:cs="Arial" w:eastAsia="Arial"/>
          <w:sz w:val="20"/>
          <w:szCs w:val="20"/>
          <w:color w:val="3F3F3F"/>
          <w:spacing w:val="-28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6"/>
        </w:rPr>
        <w:t>ltf</w:t>
      </w:r>
      <w:r>
        <w:rPr>
          <w:rFonts w:ascii="Arial" w:hAnsi="Arial" w:cs="Arial" w:eastAsia="Arial"/>
          <w:sz w:val="23"/>
          <w:szCs w:val="23"/>
          <w:color w:val="3F3F3F"/>
          <w:spacing w:val="-3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52"/>
          <w:position w:val="6"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6"/>
        </w:rPr>
        <w:t>y,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6"/>
        </w:rPr>
      </w:r>
      <w:r>
        <w:rPr>
          <w:rFonts w:ascii="Arial" w:hAnsi="Arial" w:cs="Arial" w:eastAsia="Arial"/>
          <w:sz w:val="17"/>
          <w:szCs w:val="17"/>
          <w:color w:val="727274"/>
          <w:spacing w:val="0"/>
          <w:w w:val="100"/>
          <w:position w:val="6"/>
        </w:rPr>
        <w:t>'\</w:t>
      </w:r>
      <w:r>
        <w:rPr>
          <w:rFonts w:ascii="Arial" w:hAnsi="Arial" w:cs="Arial" w:eastAsia="Arial"/>
          <w:sz w:val="17"/>
          <w:szCs w:val="17"/>
          <w:color w:val="72727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7"/>
          <w:szCs w:val="17"/>
          <w:color w:val="727274"/>
          <w:spacing w:val="0"/>
          <w:w w:val="100"/>
          <w:position w:val="6"/>
        </w:rPr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85"/>
          <w:i/>
          <w:position w:val="6"/>
        </w:rPr>
        <w:t>ı'</w:t>
      </w:r>
      <w:r>
        <w:rPr>
          <w:rFonts w:ascii="Arial" w:hAnsi="Arial" w:cs="Arial" w:eastAsia="Arial"/>
          <w:sz w:val="14"/>
          <w:szCs w:val="14"/>
          <w:color w:val="727274"/>
          <w:spacing w:val="-7"/>
          <w:w w:val="86"/>
          <w:i/>
          <w:position w:val="6"/>
        </w:rPr>
        <w:t>d</w:t>
      </w:r>
      <w:r>
        <w:rPr>
          <w:rFonts w:ascii="Arial" w:hAnsi="Arial" w:cs="Arial" w:eastAsia="Arial"/>
          <w:sz w:val="14"/>
          <w:szCs w:val="14"/>
          <w:color w:val="B1B3B5"/>
          <w:spacing w:val="0"/>
          <w:w w:val="136"/>
          <w:i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B1B3B5"/>
          <w:spacing w:val="3"/>
          <w:w w:val="100"/>
          <w:i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9C9E9E"/>
          <w:spacing w:val="0"/>
          <w:w w:val="49"/>
          <w:position w:val="6"/>
        </w:rPr>
        <w:t>-</w:t>
      </w:r>
      <w:r>
        <w:rPr>
          <w:rFonts w:ascii="Arial" w:hAnsi="Arial" w:cs="Arial" w:eastAsia="Arial"/>
          <w:sz w:val="14"/>
          <w:szCs w:val="14"/>
          <w:color w:val="9C9E9E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9C9E9E"/>
          <w:spacing w:val="0"/>
          <w:w w:val="100"/>
          <w:position w:val="6"/>
        </w:rPr>
      </w:r>
      <w:r>
        <w:rPr>
          <w:rFonts w:ascii="Arial" w:hAnsi="Arial" w:cs="Arial" w:eastAsia="Arial"/>
          <w:sz w:val="14"/>
          <w:szCs w:val="14"/>
          <w:color w:val="878C8C"/>
          <w:spacing w:val="0"/>
          <w:w w:val="100"/>
          <w:position w:val="6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411" w:space="1880"/>
            <w:col w:w="8829"/>
          </w:cols>
        </w:sectPr>
      </w:pPr>
      <w:rPr/>
    </w:p>
    <w:p>
      <w:pPr>
        <w:spacing w:before="0" w:after="0" w:line="133" w:lineRule="exact"/>
        <w:ind w:left="276"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F3F3F"/>
          <w:w w:val="121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w w:val="120"/>
        </w:rPr>
        <w:t>;j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w w:val="100"/>
        </w:rPr>
      </w:r>
    </w:p>
    <w:p>
      <w:pPr>
        <w:spacing w:before="23" w:after="0" w:line="266" w:lineRule="exact"/>
        <w:ind w:right="-10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545454"/>
          <w:w w:val="99"/>
          <w:b/>
          <w:bCs/>
          <w:position w:val="-16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-110"/>
          <w:w w:val="99"/>
          <w:b/>
          <w:bCs/>
          <w:position w:val="-1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B369A"/>
          <w:spacing w:val="-26"/>
          <w:w w:val="127"/>
          <w:b/>
          <w:bCs/>
          <w:position w:val="3"/>
        </w:rPr>
        <w:t>C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-75"/>
          <w:w w:val="99"/>
          <w:b/>
          <w:bCs/>
          <w:position w:val="-1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B369A"/>
          <w:spacing w:val="-5"/>
          <w:w w:val="127"/>
          <w:b/>
          <w:bCs/>
          <w:position w:val="3"/>
        </w:rPr>
        <w:t>V</w:t>
      </w:r>
      <w:r>
        <w:rPr>
          <w:rFonts w:ascii="Times New Roman" w:hAnsi="Times New Roman" w:cs="Times New Roman" w:eastAsia="Times New Roman"/>
          <w:sz w:val="40"/>
          <w:szCs w:val="40"/>
          <w:color w:val="2B2B2B"/>
          <w:spacing w:val="-270"/>
          <w:w w:val="69"/>
          <w:b/>
          <w:bCs/>
          <w:position w:val="-16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2B369A"/>
          <w:spacing w:val="0"/>
          <w:w w:val="126"/>
          <w:b/>
          <w:bCs/>
          <w:position w:val="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B369A"/>
          <w:spacing w:val="-29"/>
          <w:w w:val="126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313464"/>
          <w:spacing w:val="0"/>
          <w:w w:val="72"/>
          <w:b/>
          <w:bCs/>
          <w:position w:val="-16"/>
        </w:rPr>
        <w:t>AP</w:t>
      </w:r>
      <w:r>
        <w:rPr>
          <w:rFonts w:ascii="Times New Roman" w:hAnsi="Times New Roman" w:cs="Times New Roman" w:eastAsia="Times New Roman"/>
          <w:sz w:val="40"/>
          <w:szCs w:val="40"/>
          <w:color w:val="313464"/>
          <w:spacing w:val="0"/>
          <w:w w:val="73"/>
          <w:b/>
          <w:bCs/>
          <w:position w:val="-16"/>
        </w:rPr>
        <w:t>İ</w:t>
      </w:r>
      <w:r>
        <w:rPr>
          <w:rFonts w:ascii="Times New Roman" w:hAnsi="Times New Roman" w:cs="Times New Roman" w:eastAsia="Times New Roman"/>
          <w:sz w:val="40"/>
          <w:szCs w:val="40"/>
          <w:color w:val="313464"/>
          <w:spacing w:val="0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13464"/>
          <w:spacing w:val="-19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727274"/>
          <w:spacing w:val="0"/>
          <w:w w:val="76"/>
          <w:b/>
          <w:bCs/>
          <w:position w:val="-16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369A"/>
          <w:spacing w:val="0"/>
          <w:w w:val="100"/>
          <w:position w:val="-3"/>
        </w:rPr>
        <w:t>-::,</w:t>
      </w:r>
      <w:r>
        <w:rPr>
          <w:rFonts w:ascii="Times New Roman" w:hAnsi="Times New Roman" w:cs="Times New Roman" w:eastAsia="Times New Roman"/>
          <w:sz w:val="20"/>
          <w:szCs w:val="20"/>
          <w:color w:val="2B369A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B369A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M.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Cane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-1"/>
        </w:rPr>
        <w:t>GÜNKIZIL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801" w:right="-20"/>
        <w:jc w:val="left"/>
        <w:tabs>
          <w:tab w:pos="4000" w:val="left"/>
          <w:tab w:pos="46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69.906921pt;margin-top:-16.233170pt;width:.1pt;height:6.597681pt;mso-position-horizontal-relative:page;mso-position-vertical-relative:paragraph;z-index:-15118" coordorigin="9398,-325" coordsize="2,132">
            <v:shape style="position:absolute;left:9398;top:-325;width:2;height:132" coordorigin="9398,-325" coordsize="0,132" path="m9398,-193l9398,-325e" filled="f" stroked="t" strokeweight="2.084358pt" strokecolor="#6074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  <w:t>D.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  <w:t>İşçi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0"/>
        </w:rPr>
      </w:r>
      <w:r>
        <w:rPr>
          <w:rFonts w:ascii="Arial" w:hAnsi="Arial" w:cs="Arial" w:eastAsia="Arial"/>
          <w:sz w:val="21"/>
          <w:szCs w:val="21"/>
          <w:color w:val="9C9E9E"/>
          <w:spacing w:val="0"/>
          <w:w w:val="75"/>
          <w:position w:val="-15"/>
        </w:rPr>
        <w:t>-.</w:t>
      </w:r>
      <w:r>
        <w:rPr>
          <w:rFonts w:ascii="Arial" w:hAnsi="Arial" w:cs="Arial" w:eastAsia="Arial"/>
          <w:sz w:val="21"/>
          <w:szCs w:val="21"/>
          <w:color w:val="9C9E9E"/>
          <w:spacing w:val="0"/>
          <w:w w:val="75"/>
          <w:position w:val="-15"/>
        </w:rPr>
        <w:t>  </w:t>
      </w:r>
      <w:r>
        <w:rPr>
          <w:rFonts w:ascii="Arial" w:hAnsi="Arial" w:cs="Arial" w:eastAsia="Arial"/>
          <w:sz w:val="21"/>
          <w:szCs w:val="21"/>
          <w:color w:val="9C9E9E"/>
          <w:spacing w:val="40"/>
          <w:w w:val="75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i/>
          <w:position w:val="-15"/>
        </w:rPr>
        <w:t>s</w:t>
      </w:r>
      <w:r>
        <w:rPr>
          <w:rFonts w:ascii="Arial" w:hAnsi="Arial" w:cs="Arial" w:eastAsia="Arial"/>
          <w:sz w:val="21"/>
          <w:szCs w:val="21"/>
          <w:color w:val="3F3F3F"/>
          <w:spacing w:val="-37"/>
          <w:w w:val="100"/>
          <w:i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0"/>
          <w:w w:val="40"/>
          <w:position w:val="-15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-1"/>
          <w:w w:val="40"/>
          <w:position w:val="-15"/>
        </w:rPr>
        <w:t>w</w:t>
      </w:r>
      <w:r>
        <w:rPr>
          <w:rFonts w:ascii="Times New Roman" w:hAnsi="Times New Roman" w:cs="Times New Roman" w:eastAsia="Times New Roman"/>
          <w:sz w:val="32"/>
          <w:szCs w:val="32"/>
          <w:color w:val="727274"/>
          <w:spacing w:val="-31"/>
          <w:w w:val="56"/>
          <w:position w:val="-15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0"/>
          <w:w w:val="60"/>
          <w:position w:val="-15"/>
        </w:rPr>
        <w:t>,..'"'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-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27274"/>
          <w:spacing w:val="0"/>
          <w:w w:val="150"/>
          <w:position w:val="-15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3" w:equalWidth="0">
            <w:col w:w="416" w:space="2690"/>
            <w:col w:w="1364" w:space="285"/>
            <w:col w:w="6365"/>
          </w:cols>
        </w:sectPr>
      </w:pPr>
      <w:rPr/>
    </w:p>
    <w:p>
      <w:pPr>
        <w:spacing w:before="0" w:after="0" w:line="408" w:lineRule="exact"/>
        <w:ind w:left="2546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7.212452pt;margin-top:40.888115pt;width:546.333396pt;height:790.295864pt;mso-position-horizontal-relative:page;mso-position-vertical-relative:page;z-index:-15122" coordorigin="544,818" coordsize="10927,15806">
            <v:group style="position:absolute;left:551;top:844;width:10894;height:2" coordorigin="551,844" coordsize="10894,2">
              <v:shape style="position:absolute;left:551;top:844;width:10894;height:2" coordorigin="551,844" coordsize="10894,0" path="m551,844l11445,844e" filled="f" stroked="t" strokeweight=".694786pt" strokecolor="#5B5B5B">
                <v:path arrowok="t"/>
              </v:shape>
            </v:group>
            <v:group style="position:absolute;left:560;top:825;width:2;height:1009" coordorigin="560,825" coordsize="2,1009">
              <v:shape style="position:absolute;left:560;top:825;width:2;height:1009" coordorigin="560,825" coordsize="0,1009" path="m560,1833l560,825e" filled="f" stroked="t" strokeweight=".694786pt" strokecolor="#707070">
                <v:path arrowok="t"/>
              </v:shape>
            </v:group>
            <v:group style="position:absolute;left:2543;top:834;width:2;height:1475" coordorigin="2543,834" coordsize="2,1475">
              <v:shape style="position:absolute;left:2543;top:834;width:2;height:1475" coordorigin="2543,834" coordsize="0,1475" path="m2543,2309l2543,834e" filled="f" stroked="t" strokeweight=".694786pt" strokecolor="#484848">
                <v:path arrowok="t"/>
              </v:shape>
            </v:group>
            <v:group style="position:absolute;left:9051;top:829;width:2;height:551" coordorigin="9051,829" coordsize="2,551">
              <v:shape style="position:absolute;left:9051;top:829;width:2;height:551" coordorigin="9051,829" coordsize="0,551" path="m9051,1381l9051,829e" filled="f" stroked="t" strokeweight=".231595pt" strokecolor="#6B6B6B">
                <v:path arrowok="t"/>
              </v:shape>
            </v:group>
            <v:group style="position:absolute;left:11441;top:825;width:2;height:2790" coordorigin="11441,825" coordsize="2,2790">
              <v:shape style="position:absolute;left:11441;top:825;width:2;height:2790" coordorigin="11441,825" coordsize="0,2790" path="m11441,3615l11441,825e" filled="f" stroked="t" strokeweight=".694786pt" strokecolor="#575757">
                <v:path arrowok="t"/>
              </v:shape>
            </v:group>
            <v:group style="position:absolute;left:9051;top:1381;width:2;height:424" coordorigin="9051,1381" coordsize="2,424">
              <v:shape style="position:absolute;left:9051;top:1381;width:2;height:424" coordorigin="9051,1381" coordsize="0,424" path="m9051,1805l9051,1381e" filled="f" stroked="t" strokeweight=".231595pt" strokecolor="#000000">
                <v:path arrowok="t"/>
              </v:shape>
            </v:group>
            <v:group style="position:absolute;left:556;top:2304;width:8527;height:2" coordorigin="556,2304" coordsize="8527,2">
              <v:shape style="position:absolute;left:556;top:2304;width:8527;height:2" coordorigin="556,2304" coordsize="8527,0" path="m556,2304l9083,2304e" filled="f" stroked="t" strokeweight=".694786pt" strokecolor="#575757">
                <v:path arrowok="t"/>
              </v:shape>
            </v:group>
            <v:group style="position:absolute;left:570;top:825;width:2;height:15712" coordorigin="570,825" coordsize="2,15712">
              <v:shape style="position:absolute;left:570;top:825;width:2;height:15712" coordorigin="570,825" coordsize="0,15712" path="m570,16537l570,825e" filled="f" stroked="t" strokeweight=".694786pt" strokecolor="#4F4F4F">
                <v:path arrowok="t"/>
              </v:shape>
            </v:group>
            <v:group style="position:absolute;left:9051;top:1805;width:2;height:495" coordorigin="9051,1805" coordsize="2,495">
              <v:shape style="position:absolute;left:9051;top:1805;width:2;height:495" coordorigin="9051,1805" coordsize="0,495" path="m9051,2300l9051,1805e" filled="f" stroked="t" strokeweight=".231595pt" strokecolor="#343434">
                <v:path arrowok="t"/>
              </v:shape>
            </v:group>
            <v:group style="position:absolute;left:9023;top:2304;width:222;height:2" coordorigin="9023,2304" coordsize="222,2">
              <v:shape style="position:absolute;left:9023;top:2304;width:222;height:2" coordorigin="9023,2304" coordsize="222,0" path="m9023,2304l9245,2304e" filled="f" stroked="t" strokeweight=".463191pt" strokecolor="#3F3F3F">
                <v:path arrowok="t"/>
              </v:shape>
            </v:group>
            <v:group style="position:absolute;left:9190;top:2304;width:2260;height:2" coordorigin="9190,2304" coordsize="2260,2">
              <v:shape style="position:absolute;left:9190;top:2304;width:2260;height:2" coordorigin="9190,2304" coordsize="2260,0" path="m9190,2304l11450,2304e" filled="f" stroked="t" strokeweight=".694786pt" strokecolor="#5B5B5B">
                <v:path arrowok="t"/>
              </v:shape>
            </v:group>
            <v:group style="position:absolute;left:556;top:2517;width:10894;height:2" coordorigin="556,2517" coordsize="10894,2">
              <v:shape style="position:absolute;left:556;top:2517;width:10894;height:2" coordorigin="556,2517" coordsize="10894,0" path="m556,2517l11450,2517e" filled="f" stroked="t" strokeweight=".694786pt" strokecolor="#575757">
                <v:path arrowok="t"/>
              </v:shape>
            </v:group>
            <v:group style="position:absolute;left:551;top:2729;width:4989;height:2" coordorigin="551,2729" coordsize="4989,2">
              <v:shape style="position:absolute;left:551;top:2729;width:4989;height:2" coordorigin="551,2729" coordsize="4989,0" path="m551,2729l5540,2729e" filled="f" stroked="t" strokeweight=".694786pt" strokecolor="#545454">
                <v:path arrowok="t"/>
              </v:shape>
            </v:group>
            <v:group style="position:absolute;left:5461;top:2733;width:2923;height:2" coordorigin="5461,2733" coordsize="2923,2">
              <v:shape style="position:absolute;left:5461;top:2733;width:2923;height:2" coordorigin="5461,2733" coordsize="2923,0" path="m5461,2733l8384,2733e" filled="f" stroked="t" strokeweight=".463191pt" strokecolor="#545454">
                <v:path arrowok="t"/>
              </v:shape>
            </v:group>
            <v:group style="position:absolute;left:8282;top:2733;width:3173;height:2" coordorigin="8282,2733" coordsize="3173,2">
              <v:shape style="position:absolute;left:8282;top:2733;width:3173;height:2" coordorigin="8282,2733" coordsize="3173,0" path="m8282,2733l11455,2733e" filled="f" stroked="t" strokeweight=".694786pt" strokecolor="#575757">
                <v:path arrowok="t"/>
              </v:shape>
            </v:group>
            <v:group style="position:absolute;left:11443;top:2375;width:2;height:382" coordorigin="11443,2375" coordsize="2,382">
              <v:shape style="position:absolute;left:11443;top:2375;width:2;height:382" coordorigin="11443,2375" coordsize="0,382" path="m11443,2757l11443,2375e" filled="f" stroked="t" strokeweight=".694786pt" strokecolor="#575757">
                <v:path arrowok="t"/>
              </v:shape>
            </v:group>
            <v:group style="position:absolute;left:556;top:2948;width:10894;height:2" coordorigin="556,2948" coordsize="10894,2">
              <v:shape style="position:absolute;left:556;top:2948;width:10894;height:2" coordorigin="556,2948" coordsize="10894,0" path="m556,2948l11450,2948e" filled="f" stroked="t" strokeweight=".694786pt" strokecolor="#545457">
                <v:path arrowok="t"/>
              </v:shape>
            </v:group>
            <v:group style="position:absolute;left:551;top:3153;width:1223;height:2" coordorigin="551,3153" coordsize="1223,2">
              <v:shape style="position:absolute;left:551;top:3153;width:1223;height:2" coordorigin="551,3153" coordsize="1223,0" path="m551,3153l1774,3153e" filled="f" stroked="t" strokeweight=".694786pt" strokecolor="#545454">
                <v:path arrowok="t"/>
              </v:shape>
            </v:group>
            <v:group style="position:absolute;left:1718;top:3162;width:9736;height:2" coordorigin="1718,3162" coordsize="9736,2">
              <v:shape style="position:absolute;left:1718;top:3162;width:9736;height:2" coordorigin="1718,3162" coordsize="9736,0" path="m1718,3162l11455,3162e" filled="f" stroked="t" strokeweight=".694786pt" strokecolor="#545454">
                <v:path arrowok="t"/>
              </v:shape>
            </v:group>
            <v:group style="position:absolute;left:556;top:3374;width:10899;height:2" coordorigin="556,3374" coordsize="10899,2">
              <v:shape style="position:absolute;left:556;top:3374;width:10899;height:2" coordorigin="556,3374" coordsize="10899,0" path="m556,3374l11455,3374e" filled="f" stroked="t" strokeweight=".694786pt" strokecolor="#575757">
                <v:path arrowok="t"/>
              </v:shape>
            </v:group>
            <v:group style="position:absolute;left:3997;top:3365;width:2;height:745" coordorigin="3997,3365" coordsize="2,745">
              <v:shape style="position:absolute;left:3997;top:3365;width:2;height:745" coordorigin="3997,3365" coordsize="0,745" path="m3997,4109l3997,3365e" filled="f" stroked="t" strokeweight=".694786pt" strokecolor="#484848">
                <v:path arrowok="t"/>
              </v:shape>
            </v:group>
            <v:group style="position:absolute;left:7008;top:3365;width:2;height:250" coordorigin="7008,3365" coordsize="2,250">
              <v:shape style="position:absolute;left:7008;top:3365;width:2;height:250" coordorigin="7008,3365" coordsize="0,250" path="m7008,3615l7008,3365e" filled="f" stroked="t" strokeweight=".463191pt" strokecolor="#484848">
                <v:path arrowok="t"/>
              </v:shape>
            </v:group>
            <v:group style="position:absolute;left:7013;top:3539;width:2;height:570" coordorigin="7013,3539" coordsize="2,570">
              <v:shape style="position:absolute;left:7013;top:3539;width:2;height:570" coordorigin="7013,3539" coordsize="0,570" path="m7013,4109l7013,3539e" filled="f" stroked="t" strokeweight=".694786pt" strokecolor="#545454">
                <v:path arrowok="t"/>
              </v:shape>
            </v:group>
            <v:group style="position:absolute;left:11448;top:3558;width:2;height:547" coordorigin="11448,3558" coordsize="2,547">
              <v:shape style="position:absolute;left:11448;top:3558;width:2;height:547" coordorigin="11448,3558" coordsize="0,547" path="m11448,4105l11448,3558e" filled="f" stroked="t" strokeweight=".694786pt" strokecolor="#575757">
                <v:path arrowok="t"/>
              </v:shape>
            </v:group>
            <v:group style="position:absolute;left:556;top:4098;width:10904;height:2" coordorigin="556,4098" coordsize="10904,2">
              <v:shape style="position:absolute;left:556;top:4098;width:10904;height:2" coordorigin="556,4098" coordsize="10904,0" path="m556,4098l11459,4098e" filled="f" stroked="t" strokeweight=".694786pt" strokecolor="#4F4F4F">
                <v:path arrowok="t"/>
              </v:shape>
            </v:group>
            <v:group style="position:absolute;left:556;top:4369;width:10904;height:2" coordorigin="556,4369" coordsize="10904,2">
              <v:shape style="position:absolute;left:556;top:4369;width:10904;height:2" coordorigin="556,4369" coordsize="10904,0" path="m556,4369l11459,4369e" filled="f" stroked="t" strokeweight=".694786pt" strokecolor="#575757">
                <v:path arrowok="t"/>
              </v:shape>
            </v:group>
            <v:group style="position:absolute;left:2552;top:4091;width:2;height:8247" coordorigin="2552,4091" coordsize="2,8247">
              <v:shape style="position:absolute;left:2552;top:4091;width:2;height:8247" coordorigin="2552,4091" coordsize="0,8247" path="m2552,12338l2552,4091e" filled="f" stroked="t" strokeweight=".694786pt" strokecolor="#484848">
                <v:path arrowok="t"/>
              </v:shape>
            </v:group>
            <v:group style="position:absolute;left:2543;top:4585;width:4294;height:2" coordorigin="2543,4585" coordsize="4294,2">
              <v:shape style="position:absolute;left:2543;top:4585;width:4294;height:2" coordorigin="2543,4585" coordsize="4294,0" path="m2543,4585l6837,4585e" filled="f" stroked="t" strokeweight=".694786pt" strokecolor="#545454">
                <v:path arrowok="t"/>
              </v:shape>
            </v:group>
            <v:group style="position:absolute;left:6781;top:4585;width:255;height:2" coordorigin="6781,4585" coordsize="255,2">
              <v:shape style="position:absolute;left:6781;top:4585;width:255;height:2" coordorigin="6781,4585" coordsize="255,0" path="m6781,4585l7036,4585e" filled="f" stroked="t" strokeweight=".463191pt" strokecolor="#444444">
                <v:path arrowok="t"/>
              </v:shape>
            </v:group>
            <v:group style="position:absolute;left:6980;top:4585;width:2098;height:2" coordorigin="6980,4585" coordsize="2098,2">
              <v:shape style="position:absolute;left:6980;top:4585;width:2098;height:2" coordorigin="6980,4585" coordsize="2098,0" path="m6980,4585l9079,4585e" filled="f" stroked="t" strokeweight=".694786pt" strokecolor="#575757">
                <v:path arrowok="t"/>
              </v:shape>
            </v:group>
            <v:group style="position:absolute;left:9023;top:4585;width:222;height:2" coordorigin="9023,4585" coordsize="222,2">
              <v:shape style="position:absolute;left:9023;top:4585;width:222;height:2" coordorigin="9023,4585" coordsize="222,0" path="m9023,4585l9245,4585e" filled="f" stroked="t" strokeweight=".463191pt" strokecolor="#4B4B4B">
                <v:path arrowok="t"/>
              </v:shape>
            </v:group>
            <v:group style="position:absolute;left:9190;top:4585;width:236;height:2" coordorigin="9190,4585" coordsize="236,2">
              <v:shape style="position:absolute;left:9190;top:4585;width:236;height:2" coordorigin="9190,4585" coordsize="236,0" path="m9190,4585l9426,4585e" filled="f" stroked="t" strokeweight=".694786pt" strokecolor="#575757">
                <v:path arrowok="t"/>
              </v:shape>
            </v:group>
            <v:group style="position:absolute;left:9370;top:4585;width:259;height:2" coordorigin="9370,4585" coordsize="259,2">
              <v:shape style="position:absolute;left:9370;top:4585;width:259;height:2" coordorigin="9370,4585" coordsize="259,0" path="m9370,4585l9630,4585e" filled="f" stroked="t" strokeweight=".463191pt" strokecolor="#484848">
                <v:path arrowok="t"/>
              </v:shape>
            </v:group>
            <v:group style="position:absolute;left:9574;top:4585;width:1881;height:2" coordorigin="9574,4585" coordsize="1881,2">
              <v:shape style="position:absolute;left:9574;top:4585;width:1881;height:2" coordorigin="9574,4585" coordsize="1881,0" path="m9574,4585l11455,4585e" filled="f" stroked="t" strokeweight=".694786pt" strokecolor="#5B5B5B">
                <v:path arrowok="t"/>
              </v:shape>
            </v:group>
            <v:group style="position:absolute;left:11455;top:4359;width:2;height:5863" coordorigin="11455,4359" coordsize="2,5863">
              <v:shape style="position:absolute;left:11455;top:4359;width:2;height:5863" coordorigin="11455,4359" coordsize="0,5863" path="m11455,10222l11455,4359e" filled="f" stroked="t" strokeweight=".694786pt" strokecolor="#575757">
                <v:path arrowok="t"/>
              </v:shape>
            </v:group>
            <v:group style="position:absolute;left:5021;top:4576;width:2;height:254" coordorigin="5021,4576" coordsize="2,254">
              <v:shape style="position:absolute;left:5021;top:4576;width:2;height:254" coordorigin="5021,4576" coordsize="0,254" path="m5021,4830l5021,4576e" filled="f" stroked="t" strokeweight=".694786pt" strokecolor="#484848">
                <v:path arrowok="t"/>
              </v:shape>
            </v:group>
            <v:group style="position:absolute;left:7842;top:4576;width:2;height:467" coordorigin="7842,4576" coordsize="2,467">
              <v:shape style="position:absolute;left:7842;top:4576;width:2;height:467" coordorigin="7842,4576" coordsize="0,467" path="m7842,5043l7842,4576e" filled="f" stroked="t" strokeweight=".694786pt" strokecolor="#606060">
                <v:path arrowok="t"/>
              </v:shape>
            </v:group>
            <v:group style="position:absolute;left:5007;top:5010;width:1288;height:2" coordorigin="5007,5010" coordsize="1288,2">
              <v:shape style="position:absolute;left:5007;top:5010;width:1288;height:2" coordorigin="5007,5010" coordsize="1288,0" path="m5007,5010l6295,5010e" filled="f" stroked="t" strokeweight=".231595pt" strokecolor="#646464">
                <v:path arrowok="t"/>
              </v:shape>
            </v:group>
            <v:group style="position:absolute;left:5021;top:4774;width:2;height:707" coordorigin="5021,4774" coordsize="2,707">
              <v:shape style="position:absolute;left:5021;top:4774;width:2;height:707" coordorigin="5021,4774" coordsize="0,707" path="m5021,5481l5021,4774e" filled="f" stroked="t" strokeweight=".694786pt" strokecolor="#4F4F4F">
                <v:path arrowok="t"/>
              </v:shape>
            </v:group>
            <v:group style="position:absolute;left:6295;top:5010;width:1107;height:2" coordorigin="6295,5010" coordsize="1107,2">
              <v:shape style="position:absolute;left:6295;top:5010;width:1107;height:2" coordorigin="6295,5010" coordsize="1107,0" path="m6295,5010l7402,5010e" filled="f" stroked="t" strokeweight=".231595pt" strokecolor="#000000">
                <v:path arrowok="t"/>
              </v:shape>
            </v:group>
            <v:group style="position:absolute;left:7402;top:5010;width:954;height:2" coordorigin="7402,5010" coordsize="954,2">
              <v:shape style="position:absolute;left:7402;top:5010;width:954;height:2" coordorigin="7402,5010" coordsize="954,0" path="m7402,5010l8356,5010e" filled="f" stroked="t" strokeweight=".231595pt" strokecolor="#3B3B3B">
                <v:path arrowok="t"/>
              </v:shape>
            </v:group>
            <v:group style="position:absolute;left:8356;top:5010;width:3085;height:2" coordorigin="8356,5010" coordsize="3085,2">
              <v:shape style="position:absolute;left:8356;top:5010;width:3085;height:2" coordorigin="8356,5010" coordsize="3085,0" path="m8356,5010l11441,5010e" filled="f" stroked="t" strokeweight=".231595pt" strokecolor="#000000">
                <v:path arrowok="t"/>
              </v:shape>
            </v:group>
            <v:group style="position:absolute;left:5012;top:5297;width:4234;height:2" coordorigin="5012,5297" coordsize="4234,2">
              <v:shape style="position:absolute;left:5012;top:5297;width:4234;height:2" coordorigin="5012,5297" coordsize="4234,0" path="m5012,5297l9245,5297e" filled="f" stroked="t" strokeweight=".694786pt" strokecolor="#575757">
                <v:path arrowok="t"/>
              </v:shape>
            </v:group>
            <v:group style="position:absolute;left:9190;top:5297;width:236;height:2" coordorigin="9190,5297" coordsize="236,2">
              <v:shape style="position:absolute;left:9190;top:5297;width:236;height:2" coordorigin="9190,5297" coordsize="236,0" path="m9190,5297l9426,5297e" filled="f" stroked="t" strokeweight=".463191pt" strokecolor="#444444">
                <v:path arrowok="t"/>
              </v:shape>
            </v:group>
            <v:group style="position:absolute;left:9370;top:5297;width:2089;height:2" coordorigin="9370,5297" coordsize="2089,2">
              <v:shape style="position:absolute;left:9370;top:5297;width:2089;height:2" coordorigin="9370,5297" coordsize="2089,0" path="m9370,5297l11459,5297e" filled="f" stroked="t" strokeweight=".694786pt" strokecolor="#575757">
                <v:path arrowok="t"/>
              </v:shape>
            </v:group>
            <v:group style="position:absolute;left:5021;top:5259;width:2;height:292" coordorigin="5021,5259" coordsize="2,292">
              <v:shape style="position:absolute;left:5021;top:5259;width:2;height:292" coordorigin="5021,5259" coordsize="0,292" path="m5021,5551l5021,5259e" filled="f" stroked="t" strokeweight=".926381pt" strokecolor="#545454">
                <v:path arrowok="t"/>
              </v:shape>
            </v:group>
            <v:group style="position:absolute;left:5016;top:5535;width:6443;height:2" coordorigin="5016,5535" coordsize="6443,2">
              <v:shape style="position:absolute;left:5016;top:5535;width:6443;height:2" coordorigin="5016,5535" coordsize="6443,0" path="m5016,5535l11459,5535e" filled="f" stroked="t" strokeweight=".694786pt" strokecolor="#5B5B5B">
                <v:path arrowok="t"/>
              </v:shape>
            </v:group>
            <v:group style="position:absolute;left:2543;top:5749;width:4887;height:2" coordorigin="2543,5749" coordsize="4887,2">
              <v:shape style="position:absolute;left:2543;top:5749;width:4887;height:2" coordorigin="2543,5749" coordsize="4887,0" path="m2543,5749l7430,5749e" filled="f" stroked="t" strokeweight=".694786pt" strokecolor="#545454">
                <v:path arrowok="t"/>
              </v:shape>
            </v:group>
            <v:group style="position:absolute;left:5021;top:5495;width:2;height:693" coordorigin="5021,5495" coordsize="2,693">
              <v:shape style="position:absolute;left:5021;top:5495;width:2;height:693" coordorigin="5021,5495" coordsize="0,693" path="m5021,6188l5021,5495e" filled="f" stroked="t" strokeweight=".694786pt" strokecolor="#484848">
                <v:path arrowok="t"/>
              </v:shape>
            </v:group>
            <v:group style="position:absolute;left:7374;top:5749;width:4090;height:2" coordorigin="7374,5749" coordsize="4090,2">
              <v:shape style="position:absolute;left:7374;top:5749;width:4090;height:2" coordorigin="7374,5749" coordsize="4090,0" path="m7374,5749l11464,5749e" filled="f" stroked="t" strokeweight=".694786pt" strokecolor="#575757">
                <v:path arrowok="t"/>
              </v:shape>
            </v:group>
            <v:group style="position:absolute;left:556;top:5976;width:10904;height:2" coordorigin="556,5976" coordsize="10904,2">
              <v:shape style="position:absolute;left:556;top:5976;width:10904;height:2" coordorigin="556,5976" coordsize="10904,0" path="m556,5976l11459,5976e" filled="f" stroked="t" strokeweight=".694786pt" strokecolor="#575757">
                <v:path arrowok="t"/>
              </v:shape>
            </v:group>
            <v:group style="position:absolute;left:5021;top:5933;width:2;height:683" coordorigin="5021,5933" coordsize="2,683">
              <v:shape style="position:absolute;left:5021;top:5933;width:2;height:683" coordorigin="5021,5933" coordsize="0,683" path="m5021,6617l5021,5933e" filled="f" stroked="t" strokeweight=".926381pt" strokecolor="#4F4F4F">
                <v:path arrowok="t"/>
              </v:shape>
            </v:group>
            <v:group style="position:absolute;left:7842;top:5971;width:2;height:264" coordorigin="7842,5971" coordsize="2,264">
              <v:shape style="position:absolute;left:7842;top:5971;width:2;height:264" coordorigin="7842,5971" coordsize="0,264" path="m7842,6235l7842,5971e" filled="f" stroked="t" strokeweight=".694786pt" strokecolor="#4F4F4F">
                <v:path arrowok="t"/>
              </v:shape>
            </v:group>
            <v:group style="position:absolute;left:2538;top:6397;width:8926;height:2" coordorigin="2538,6397" coordsize="8926,2">
              <v:shape style="position:absolute;left:2538;top:6397;width:8926;height:2" coordorigin="2538,6397" coordsize="8926,0" path="m2538,6397l11464,6397e" filled="f" stroked="t" strokeweight=".694786pt" strokecolor="#575757">
                <v:path arrowok="t"/>
              </v:shape>
            </v:group>
            <v:group style="position:absolute;left:7844;top:6159;width:2;height:462" coordorigin="7844,6159" coordsize="2,462">
              <v:shape style="position:absolute;left:7844;top:6159;width:2;height:462" coordorigin="7844,6159" coordsize="0,462" path="m7844,6621l7844,6159e" filled="f" stroked="t" strokeweight=".694786pt" strokecolor="#606060">
                <v:path arrowok="t"/>
              </v:shape>
            </v:group>
            <v:group style="position:absolute;left:2543;top:6612;width:6536;height:2" coordorigin="2543,6612" coordsize="6536,2">
              <v:shape style="position:absolute;left:2543;top:6612;width:6536;height:2" coordorigin="2543,6612" coordsize="6536,0" path="m2543,6612l9079,6612e" filled="f" stroked="t" strokeweight=".694786pt" strokecolor="#575757">
                <v:path arrowok="t"/>
              </v:shape>
            </v:group>
            <v:group style="position:absolute;left:9023;top:6612;width:222;height:2" coordorigin="9023,6612" coordsize="222,2">
              <v:shape style="position:absolute;left:9023;top:6612;width:222;height:2" coordorigin="9023,6612" coordsize="222,0" path="m9023,6612l9245,6612e" filled="f" stroked="t" strokeweight=".463191pt" strokecolor="#444444">
                <v:path arrowok="t"/>
              </v:shape>
            </v:group>
            <v:group style="position:absolute;left:9190;top:6612;width:236;height:2" coordorigin="9190,6612" coordsize="236,2">
              <v:shape style="position:absolute;left:9190;top:6612;width:236;height:2" coordorigin="9190,6612" coordsize="236,0" path="m9190,6612l9426,6612e" filled="f" stroked="t" strokeweight=".694786pt" strokecolor="#606060">
                <v:path arrowok="t"/>
              </v:shape>
            </v:group>
            <v:group style="position:absolute;left:9370;top:6612;width:259;height:2" coordorigin="9370,6612" coordsize="259,2">
              <v:shape style="position:absolute;left:9370;top:6612;width:259;height:2" coordorigin="9370,6612" coordsize="259,0" path="m9370,6612l9630,6612e" filled="f" stroked="t" strokeweight=".463191pt" strokecolor="#484848">
                <v:path arrowok="t"/>
              </v:shape>
            </v:group>
            <v:group style="position:absolute;left:9574;top:6612;width:1885;height:2" coordorigin="9574,6612" coordsize="1885,2">
              <v:shape style="position:absolute;left:9574;top:6612;width:1885;height:2" coordorigin="9574,6612" coordsize="1885,0" path="m9574,6612l11459,6612e" filled="f" stroked="t" strokeweight=".694786pt" strokecolor="#5B5B5B">
                <v:path arrowok="t"/>
              </v:shape>
            </v:group>
            <v:group style="position:absolute;left:556;top:6822;width:2010;height:2" coordorigin="556,6822" coordsize="2010,2">
              <v:shape style="position:absolute;left:556;top:6822;width:2010;height:2" coordorigin="556,6822" coordsize="2010,0" path="m556,6822l2566,6822e" filled="f" stroked="t" strokeweight=".694786pt" strokecolor="#575757">
                <v:path arrowok="t"/>
              </v:shape>
            </v:group>
            <v:group style="position:absolute;left:2497;top:6824;width:2543;height:2" coordorigin="2497,6824" coordsize="2543,2">
              <v:shape style="position:absolute;left:2497;top:6824;width:2543;height:2" coordorigin="2497,6824" coordsize="2543,0" path="m2497,6824l5040,6824e" filled="f" stroked="t" strokeweight=".463191pt" strokecolor="#4F4F4F">
                <v:path arrowok="t"/>
              </v:shape>
            </v:group>
            <v:group style="position:absolute;left:4984;top:6824;width:6480;height:2" coordorigin="4984,6824" coordsize="6480,2">
              <v:shape style="position:absolute;left:4984;top:6824;width:6480;height:2" coordorigin="4984,6824" coordsize="6480,0" path="m4984,6824l11464,6824e" filled="f" stroked="t" strokeweight=".694786pt" strokecolor="#575757">
                <v:path arrowok="t"/>
              </v:shape>
            </v:group>
            <v:group style="position:absolute;left:556;top:7444;width:10904;height:2" coordorigin="556,7444" coordsize="10904,2">
              <v:shape style="position:absolute;left:556;top:7444;width:10904;height:2" coordorigin="556,7444" coordsize="10904,0" path="m556,7444l11459,7444e" filled="f" stroked="t" strokeweight=".694786pt" strokecolor="#575757">
                <v:path arrowok="t"/>
              </v:shape>
            </v:group>
            <v:group style="position:absolute;left:5021;top:7432;width:2;height:250" coordorigin="5021,7432" coordsize="2,250">
              <v:shape style="position:absolute;left:5021;top:7432;width:2;height:250" coordorigin="5021,7432" coordsize="0,250" path="m5021,7682l5021,7432e" filled="f" stroked="t" strokeweight=".926381pt" strokecolor="#5B5B5B">
                <v:path arrowok="t"/>
              </v:shape>
            </v:group>
            <v:group style="position:absolute;left:5016;top:7663;width:4229;height:2" coordorigin="5016,7663" coordsize="4229,2">
              <v:shape style="position:absolute;left:5016;top:7663;width:4229;height:2" coordorigin="5016,7663" coordsize="4229,0" path="m5016,7663l9245,7663e" filled="f" stroked="t" strokeweight=".694786pt" strokecolor="#575757">
                <v:path arrowok="t"/>
              </v:shape>
            </v:group>
            <v:group style="position:absolute;left:9190;top:7663;width:236;height:2" coordorigin="9190,7663" coordsize="236,2">
              <v:shape style="position:absolute;left:9190;top:7663;width:236;height:2" coordorigin="9190,7663" coordsize="236,0" path="m9190,7663l9426,7663e" filled="f" stroked="t" strokeweight=".463191pt" strokecolor="#484848">
                <v:path arrowok="t"/>
              </v:shape>
            </v:group>
            <v:group style="position:absolute;left:9370;top:7663;width:2094;height:2" coordorigin="9370,7663" coordsize="2094,2">
              <v:shape style="position:absolute;left:9370;top:7663;width:2094;height:2" coordorigin="9370,7663" coordsize="2094,0" path="m9370,7663l11464,7663e" filled="f" stroked="t" strokeweight=".694786pt" strokecolor="#5B5B5B">
                <v:path arrowok="t"/>
              </v:shape>
            </v:group>
            <v:group style="position:absolute;left:5021;top:7625;width:2;height:419" coordorigin="5021,7625" coordsize="2,419">
              <v:shape style="position:absolute;left:5021;top:7625;width:2;height:419" coordorigin="5021,7625" coordsize="0,419" path="m5021,8044l5021,7625e" filled="f" stroked="t" strokeweight=".694786pt" strokecolor="#4F4F4F">
                <v:path arrowok="t"/>
              </v:shape>
            </v:group>
            <v:group style="position:absolute;left:5012;top:7875;width:505;height:2" coordorigin="5012,7875" coordsize="505,2">
              <v:shape style="position:absolute;left:5012;top:7875;width:505;height:2" coordorigin="5012,7875" coordsize="505,0" path="m5012,7875l5517,7875e" filled="f" stroked="t" strokeweight=".463191pt" strokecolor="#4F4F4F">
                <v:path arrowok="t"/>
              </v:shape>
            </v:group>
            <v:group style="position:absolute;left:5461;top:7875;width:2404;height:2" coordorigin="5461,7875" coordsize="2404,2">
              <v:shape style="position:absolute;left:5461;top:7875;width:2404;height:2" coordorigin="5461,7875" coordsize="2404,0" path="m5461,7875l7865,7875e" filled="f" stroked="t" strokeweight=".694786pt" strokecolor="#575757">
                <v:path arrowok="t"/>
              </v:shape>
            </v:group>
            <v:group style="position:absolute;left:7745;top:7875;width:3719;height:2" coordorigin="7745,7875" coordsize="3719,2">
              <v:shape style="position:absolute;left:7745;top:7875;width:3719;height:2" coordorigin="7745,7875" coordsize="3719,0" path="m7745,7875l11464,7875e" filled="f" stroked="t" strokeweight=".694786pt" strokecolor="#5B5B5B">
                <v:path arrowok="t"/>
              </v:shape>
            </v:group>
            <v:group style="position:absolute;left:11457;top:7432;width:2;height:603" coordorigin="11457,7432" coordsize="2,603">
              <v:shape style="position:absolute;left:11457;top:7432;width:2;height:603" coordorigin="11457,7432" coordsize="0,603" path="m11457,8035l11457,7432e" filled="f" stroked="t" strokeweight=".694786pt" strokecolor="#575757">
                <v:path arrowok="t"/>
              </v:shape>
            </v:group>
            <v:group style="position:absolute;left:556;top:8089;width:10904;height:2" coordorigin="556,8089" coordsize="10904,2">
              <v:shape style="position:absolute;left:556;top:8089;width:10904;height:2" coordorigin="556,8089" coordsize="10904,0" path="m556,8089l11459,8089e" filled="f" stroked="t" strokeweight=".694786pt" strokecolor="#575757">
                <v:path arrowok="t"/>
              </v:shape>
            </v:group>
            <v:group style="position:absolute;left:5021;top:7771;width:2;height:325" coordorigin="5021,7771" coordsize="2,325">
              <v:shape style="position:absolute;left:5021;top:7771;width:2;height:325" coordorigin="5021,7771" coordsize="0,325" path="m5021,8096l5021,7771e" filled="f" stroked="t" strokeweight=".926381pt" strokecolor="#575757">
                <v:path arrowok="t"/>
              </v:shape>
            </v:group>
            <v:group style="position:absolute;left:9949;top:7738;width:2;height:363" coordorigin="9949,7738" coordsize="2,363">
              <v:shape style="position:absolute;left:9949;top:7738;width:2;height:363" coordorigin="9949,7738" coordsize="0,363" path="m9949,8101l9949,7738e" filled="f" stroked="t" strokeweight=".694786pt" strokecolor="#575757">
                <v:path arrowok="t"/>
              </v:shape>
            </v:group>
            <v:group style="position:absolute;left:11457;top:8077;width:2;height:1503" coordorigin="11457,8077" coordsize="2,1503">
              <v:shape style="position:absolute;left:11457;top:8077;width:2;height:1503" coordorigin="11457,8077" coordsize="0,1503" path="m11457,9581l11457,8077e" filled="f" stroked="t" strokeweight=".694786pt" strokecolor="#5B5B5B">
                <v:path arrowok="t"/>
              </v:shape>
            </v:group>
            <v:group style="position:absolute;left:565;top:9322;width:10899;height:2" coordorigin="565,9322" coordsize="10899,2">
              <v:shape style="position:absolute;left:565;top:9322;width:10899;height:2" coordorigin="565,9322" coordsize="10899,0" path="m565,9322l11464,9322e" filled="f" stroked="t" strokeweight=".694786pt" strokecolor="#5B5B5B">
                <v:path arrowok="t"/>
              </v:shape>
            </v:group>
            <v:group style="position:absolute;left:6633;top:9324;width:584;height:2" coordorigin="6633,9324" coordsize="584,2">
              <v:shape style="position:absolute;left:6633;top:9324;width:584;height:2" coordorigin="6633,9324" coordsize="584,0" path="m6633,9324l7217,9324e" filled="f" stroked="t" strokeweight=".694786pt" strokecolor="#5B5B5B">
                <v:path arrowok="t"/>
              </v:shape>
            </v:group>
            <v:group style="position:absolute;left:8972;top:9324;width:435;height:2" coordorigin="8972,9324" coordsize="435,2">
              <v:shape style="position:absolute;left:8972;top:9324;width:435;height:2" coordorigin="8972,9324" coordsize="435,0" path="m8972,9324l9407,9324e" filled="f" stroked="t" strokeweight=".463191pt" strokecolor="#5B5B5B">
                <v:path arrowok="t"/>
              </v:shape>
            </v:group>
            <v:group style="position:absolute;left:9370;top:9326;width:259;height:2" coordorigin="9370,9326" coordsize="259,2">
              <v:shape style="position:absolute;left:9370;top:9326;width:259;height:2" coordorigin="9370,9326" coordsize="259,0" path="m9370,9326l9630,9326e" filled="f" stroked="t" strokeweight=".463191pt" strokecolor="#484848">
                <v:path arrowok="t"/>
              </v:shape>
            </v:group>
            <v:group style="position:absolute;left:11457;top:9732;width:2;height:259" coordorigin="11457,9732" coordsize="2,259">
              <v:shape style="position:absolute;left:11457;top:9732;width:2;height:259" coordorigin="11457,9732" coordsize="0,259" path="m11457,9991l11457,9732e" filled="f" stroked="t" strokeweight=".694786pt" strokecolor="#575757">
                <v:path arrowok="t"/>
              </v:shape>
            </v:group>
            <v:group style="position:absolute;left:560;top:10193;width:10904;height:2" coordorigin="560,10193" coordsize="10904,2">
              <v:shape style="position:absolute;left:560;top:10193;width:10904;height:2" coordorigin="560,10193" coordsize="10904,0" path="m560,10193l11464,10193e" filled="f" stroked="t" strokeweight=".694786pt" strokecolor="#5B5B5B">
                <v:path arrowok="t"/>
              </v:shape>
            </v:group>
            <v:group style="position:absolute;left:560;top:10521;width:8518;height:2" coordorigin="560,10521" coordsize="8518,2">
              <v:shape style="position:absolute;left:560;top:10521;width:8518;height:2" coordorigin="560,10521" coordsize="8518,0" path="m560,10521l9079,10521e" filled="f" stroked="t" strokeweight=".694786pt" strokecolor="#5B5B5B">
                <v:path arrowok="t"/>
              </v:shape>
            </v:group>
            <v:group style="position:absolute;left:9023;top:10523;width:222;height:2" coordorigin="9023,10523" coordsize="222,2">
              <v:shape style="position:absolute;left:9023;top:10523;width:222;height:2" coordorigin="9023,10523" coordsize="222,0" path="m9023,10523l9245,10523e" filled="f" stroked="t" strokeweight=".463191pt" strokecolor="#4B4B4B">
                <v:path arrowok="t"/>
              </v:shape>
            </v:group>
            <v:group style="position:absolute;left:9190;top:10523;width:2274;height:2" coordorigin="9190,10523" coordsize="2274,2">
              <v:shape style="position:absolute;left:9190;top:10523;width:2274;height:2" coordorigin="9190,10523" coordsize="2274,0" path="m9190,10523l11464,10523e" filled="f" stroked="t" strokeweight=".694786pt" strokecolor="#5B5B5B">
                <v:path arrowok="t"/>
              </v:shape>
            </v:group>
            <v:group style="position:absolute;left:11457;top:10151;width:2;height:702" coordorigin="11457,10151" coordsize="2,702">
              <v:shape style="position:absolute;left:11457;top:10151;width:2;height:702" coordorigin="11457,10151" coordsize="0,702" path="m11457,10853l11457,10151e" filled="f" stroked="t" strokeweight=".694786pt" strokecolor="#5B5B5B">
                <v:path arrowok="t"/>
              </v:shape>
            </v:group>
            <v:group style="position:absolute;left:581;top:10500;width:2;height:6037" coordorigin="581,10500" coordsize="2,6037">
              <v:shape style="position:absolute;left:581;top:10500;width:2;height:6037" coordorigin="581,10500" coordsize="0,6037" path="m581,16537l581,10500e" filled="f" stroked="t" strokeweight=".694786pt" strokecolor="#4F4F4F">
                <v:path arrowok="t"/>
              </v:shape>
            </v:group>
            <v:group style="position:absolute;left:1038;top:10747;width:889;height:2" coordorigin="1038,10747" coordsize="889,2">
              <v:shape style="position:absolute;left:1038;top:10747;width:889;height:2" coordorigin="1038,10747" coordsize="889,0" path="m1038,10747l1927,10747e" filled="f" stroked="t" strokeweight=".231595pt" strokecolor="#545454">
                <v:path arrowok="t"/>
              </v:shape>
            </v:group>
            <v:group style="position:absolute;left:1899;top:10712;width:639;height:2" coordorigin="1899,10712" coordsize="639,2">
              <v:shape style="position:absolute;left:1899;top:10712;width:639;height:2" coordorigin="1899,10712" coordsize="639,0" path="m1899,10712l2538,10712e" filled="f" stroked="t" strokeweight=".231595pt" strokecolor="#000000">
                <v:path arrowok="t"/>
              </v:shape>
            </v:group>
            <v:group style="position:absolute;left:2524;top:10712;width:449;height:2" coordorigin="2524,10712" coordsize="449,2">
              <v:shape style="position:absolute;left:2524;top:10712;width:449;height:2" coordorigin="2524,10712" coordsize="449,0" path="m2524,10712l2974,10712e" filled="f" stroked="t" strokeweight=".231595pt" strokecolor="#3B3B3B">
                <v:path arrowok="t"/>
              </v:shape>
            </v:group>
            <v:group style="position:absolute;left:2974;top:10712;width:8462;height:2" coordorigin="2974,10712" coordsize="8462,2">
              <v:shape style="position:absolute;left:2974;top:10712;width:8462;height:2" coordorigin="2974,10712" coordsize="8462,0" path="m2974,10712l11436,10712e" filled="f" stroked="t" strokeweight=".231595pt" strokecolor="#000000">
                <v:path arrowok="t"/>
              </v:shape>
            </v:group>
            <v:group style="position:absolute;left:11459;top:10797;width:2;height:193" coordorigin="11459,10797" coordsize="2,193">
              <v:shape style="position:absolute;left:11459;top:10797;width:2;height:193" coordorigin="11459,10797" coordsize="0,193" path="m11459,10990l11459,10797e" filled="f" stroked="t" strokeweight=".463191pt" strokecolor="#484848">
                <v:path arrowok="t"/>
              </v:shape>
            </v:group>
            <v:group style="position:absolute;left:565;top:11228;width:10899;height:2" coordorigin="565,11228" coordsize="10899,2">
              <v:shape style="position:absolute;left:565;top:11228;width:10899;height:2" coordorigin="565,11228" coordsize="10899,0" path="m565,11228l11464,11228e" filled="f" stroked="t" strokeweight=".694786pt" strokecolor="#5B5B5B">
                <v:path arrowok="t"/>
              </v:shape>
            </v:group>
            <v:group style="position:absolute;left:565;top:11438;width:1362;height:2" coordorigin="565,11438" coordsize="1362,2">
              <v:shape style="position:absolute;left:565;top:11438;width:1362;height:2" coordorigin="565,11438" coordsize="1362,0" path="m565,11438l1927,11438e" filled="f" stroked="t" strokeweight=".463191pt" strokecolor="#4F4F4F">
                <v:path arrowok="t"/>
              </v:shape>
            </v:group>
            <v:group style="position:absolute;left:1871;top:11440;width:4451;height:2" coordorigin="1871,11440" coordsize="4451,2">
              <v:shape style="position:absolute;left:1871;top:11440;width:4451;height:2" coordorigin="1871,11440" coordsize="4451,0" path="m1871,11440l6323,11440e" filled="f" stroked="t" strokeweight=".694786pt" strokecolor="#5B5B5B">
                <v:path arrowok="t"/>
              </v:shape>
            </v:group>
            <v:group style="position:absolute;left:6267;top:11442;width:1163;height:2" coordorigin="6267,11442" coordsize="1163,2">
              <v:shape style="position:absolute;left:6267;top:11442;width:1163;height:2" coordorigin="6267,11442" coordsize="1163,0" path="m6267,11442l7430,11442e" filled="f" stroked="t" strokeweight=".463191pt" strokecolor="#575757">
                <v:path arrowok="t"/>
              </v:shape>
            </v:group>
            <v:group style="position:absolute;left:7170;top:11442;width:4294;height:2" coordorigin="7170,11442" coordsize="4294,2">
              <v:shape style="position:absolute;left:7170;top:11442;width:4294;height:2" coordorigin="7170,11442" coordsize="4294,0" path="m7170,11442l11464,11442e" filled="f" stroked="t" strokeweight=".694786pt" strokecolor="#5B5B5B">
                <v:path arrowok="t"/>
              </v:shape>
            </v:group>
            <v:group style="position:absolute;left:9190;top:11442;width:236;height:2" coordorigin="9190,11442" coordsize="236,2">
              <v:shape style="position:absolute;left:9190;top:11442;width:236;height:2" coordorigin="9190,11442" coordsize="236,0" path="m9190,11442l9426,11442e" filled="f" stroked="t" strokeweight=".463191pt" strokecolor="#484848">
                <v:path arrowok="t"/>
              </v:shape>
            </v:group>
            <v:group style="position:absolute;left:570;top:11671;width:10894;height:2" coordorigin="570,11671" coordsize="10894,2">
              <v:shape style="position:absolute;left:570;top:11671;width:10894;height:2" coordorigin="570,11671" coordsize="10894,0" path="m570,11671l11464,11671e" filled="f" stroked="t" strokeweight=".694786pt" strokecolor="#5B5B5B">
                <v:path arrowok="t"/>
              </v:shape>
            </v:group>
            <v:group style="position:absolute;left:1348;top:11428;width:2;height:5127" coordorigin="1348,11428" coordsize="2,5127">
              <v:shape style="position:absolute;left:1348;top:11428;width:2;height:5127" coordorigin="1348,11428" coordsize="0,5127" path="m1348,16555l1348,11428e" filled="f" stroked="t" strokeweight=".694786pt" strokecolor="#4B4B4B">
                <v:path arrowok="t"/>
              </v:shape>
            </v:group>
            <v:group style="position:absolute;left:7413;top:11433;width:2;height:2502" coordorigin="7413,11433" coordsize="2,2502">
              <v:shape style="position:absolute;left:7413;top:11433;width:2;height:2502" coordorigin="7413,11433" coordsize="0,2502" path="m7413,13935l7413,11433e" filled="f" stroked="t" strokeweight=".694786pt" strokecolor="#4F4F4F">
                <v:path arrowok="t"/>
              </v:shape>
            </v:group>
            <v:group style="position:absolute;left:1908;top:11423;width:2;height:5146" coordorigin="1908,11423" coordsize="2,5146">
              <v:shape style="position:absolute;left:1908;top:11423;width:2;height:5146" coordorigin="1908,11423" coordsize="0,5146" path="m1908,16570l1908,11423e" filled="f" stroked="t" strokeweight=".694786pt" strokecolor="#4B4B4B">
                <v:path arrowok="t"/>
              </v:shape>
            </v:group>
            <v:group style="position:absolute;left:2554;top:12281;width:2;height:3930" coordorigin="2554,12281" coordsize="2,3930">
              <v:shape style="position:absolute;left:2554;top:12281;width:2;height:3930" coordorigin="2554,12281" coordsize="0,3930" path="m2554,16211l2554,12281e" filled="f" stroked="t" strokeweight=".463191pt" strokecolor="#484848">
                <v:path arrowok="t"/>
              </v:shape>
            </v:group>
            <v:group style="position:absolute;left:574;top:13716;width:1987;height:2" coordorigin="574,13716" coordsize="1987,2">
              <v:shape style="position:absolute;left:574;top:13716;width:1987;height:2" coordorigin="574,13716" coordsize="1987,0" path="m574,13716l2561,13716e" filled="f" stroked="t" strokeweight=".694786pt" strokecolor="#646464">
                <v:path arrowok="t"/>
              </v:shape>
            </v:group>
            <v:group style="position:absolute;left:1911;top:13879;width:2;height:278" coordorigin="1911,13879" coordsize="2,278">
              <v:shape style="position:absolute;left:1911;top:13879;width:2;height:278" coordorigin="1911,13879" coordsize="0,278" path="m1911,14157l1911,13879e" filled="f" stroked="t" strokeweight=".694786pt" strokecolor="#4B4B4B">
                <v:path arrowok="t"/>
              </v:shape>
            </v:group>
            <v:group style="position:absolute;left:7416;top:13879;width:2;height:160" coordorigin="7416,13879" coordsize="2,160">
              <v:shape style="position:absolute;left:7416;top:13879;width:2;height:160" coordorigin="7416,13879" coordsize="0,160" path="m7416,14039l7416,13879e" filled="f" stroked="t" strokeweight=".463191pt" strokecolor="#3F3F3F">
                <v:path arrowok="t"/>
              </v:shape>
            </v:group>
            <v:group style="position:absolute;left:7418;top:13982;width:2;height:2625" coordorigin="7418,13982" coordsize="2,2625">
              <v:shape style="position:absolute;left:7418;top:13982;width:2;height:2625" coordorigin="7418,13982" coordsize="0,2625" path="m7418,16607l7418,13982e" filled="f" stroked="t" strokeweight=".694786pt" strokecolor="#545454">
                <v:path arrowok="t"/>
              </v:shape>
            </v:group>
            <v:group style="position:absolute;left:1911;top:14190;width:2;height:335" coordorigin="1911,14190" coordsize="2,335">
              <v:shape style="position:absolute;left:1911;top:14190;width:2;height:335" coordorigin="1911,14190" coordsize="0,335" path="m1911,14524l1911,14190e" filled="f" stroked="t" strokeweight=".694786pt" strokecolor="#545454">
                <v:path arrowok="t"/>
              </v:shape>
            </v:group>
            <v:group style="position:absolute;left:1350;top:14322;width:2;height:2234" coordorigin="1350,14322" coordsize="2,2234">
              <v:shape style="position:absolute;left:1350;top:14322;width:2;height:2234" coordorigin="1350,14322" coordsize="0,2234" path="m1350,16555l1350,14322e" filled="f" stroked="t" strokeweight=".694786pt" strokecolor="#4B4B4B">
                <v:path arrowok="t"/>
              </v:shape>
            </v:group>
            <v:group style="position:absolute;left:1911;top:14765;width:2;height:1805" coordorigin="1911,14765" coordsize="2,1805">
              <v:shape style="position:absolute;left:1911;top:14765;width:2;height:1805" coordorigin="1911,14765" coordsize="0,1805" path="m1911,16570l1911,14765e" filled="f" stroked="t" strokeweight=".694786pt" strokecolor="#4B4B4B">
                <v:path arrowok="t"/>
              </v:shape>
            </v:group>
            <v:group style="position:absolute;left:1353;top:15033;width:2;height:151" coordorigin="1353,15033" coordsize="2,151">
              <v:shape style="position:absolute;left:1353;top:15033;width:2;height:151" coordorigin="1353,15033" coordsize="0,151" path="m1353,15184l1353,15033e" filled="f" stroked="t" strokeweight=".463191pt" strokecolor="#343434">
                <v:path arrowok="t"/>
              </v:shape>
            </v:group>
            <v:group style="position:absolute;left:2529;top:16593;width:445;height:2" coordorigin="2529,16593" coordsize="445,2">
              <v:shape style="position:absolute;left:2529;top:16593;width:445;height:2" coordorigin="2529,16593" coordsize="445,0" path="m2529,16593l2974,16593e" filled="f" stroked="t" strokeweight=".231595pt" strokecolor="#9C9C9C">
                <v:path arrowok="t"/>
              </v:shape>
            </v:group>
            <v:group style="position:absolute;left:2737;top:16603;width:8727;height:2" coordorigin="2737,16603" coordsize="8727,2">
              <v:shape style="position:absolute;left:2737;top:16603;width:8727;height:2" coordorigin="2737,16603" coordsize="8727,0" path="m2737,16603l11464,16603e" filled="f" stroked="t" strokeweight=".694786pt" strokecolor="#646464">
                <v:path arrowok="t"/>
              </v:shape>
            </v:group>
            <v:group style="position:absolute;left:9190;top:16603;width:236;height:2" coordorigin="9190,16603" coordsize="236,2">
              <v:shape style="position:absolute;left:9190;top:16603;width:236;height:2" coordorigin="9190,16603" coordsize="236,0" path="m9190,16603l9426,16603e" filled="f" stroked="t" strokeweight=".463191pt" strokecolor="#4F4F54">
                <v:path arrowok="t"/>
              </v:shape>
            </v:group>
            <v:group style="position:absolute;left:11455;top:10933;width:2;height:5683" coordorigin="11455,10933" coordsize="2,5683">
              <v:shape style="position:absolute;left:11455;top:10933;width:2;height:5683" coordorigin="11455,10933" coordsize="0,5683" path="m11455,16617l11455,10933e" filled="f" stroked="t" strokeweight=".694786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Itfaiy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545454"/>
          <w:spacing w:val="23"/>
          <w:w w:val="80"/>
          <w:b/>
          <w:bCs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Bat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545454"/>
          <w:spacing w:val="22"/>
          <w:w w:val="80"/>
          <w:b/>
          <w:bCs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Bölg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0"/>
          <w:b/>
          <w:bCs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545454"/>
          <w:spacing w:val="-7"/>
          <w:w w:val="80"/>
          <w:b/>
          <w:bCs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3"/>
        </w:rPr>
        <w:t>Amiri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5"/>
          <w:szCs w:val="35"/>
          <w:color w:val="B1B3B5"/>
          <w:spacing w:val="-8"/>
          <w:w w:val="53"/>
          <w:i/>
          <w:position w:val="5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B1B3B5"/>
          <w:spacing w:val="-44"/>
          <w:w w:val="102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27274"/>
          <w:spacing w:val="0"/>
          <w:w w:val="54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27274"/>
          <w:spacing w:val="-36"/>
          <w:w w:val="54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25"/>
          <w:i/>
          <w:position w:val="5"/>
        </w:rPr>
        <w:t>-'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662" w:right="-20"/>
        <w:jc w:val="left"/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031CB3"/>
          <w:w w:val="83"/>
          <w:b/>
          <w:bCs/>
        </w:rPr>
        <w:t>2a</w:t>
      </w:r>
      <w:r>
        <w:rPr>
          <w:rFonts w:ascii="Times New Roman" w:hAnsi="Times New Roman" w:cs="Times New Roman" w:eastAsia="Times New Roman"/>
          <w:sz w:val="56"/>
          <w:szCs w:val="56"/>
          <w:color w:val="031CB3"/>
          <w:w w:val="82"/>
          <w:b/>
          <w:bCs/>
        </w:rPr>
        <w:t>\\</w:t>
      </w:r>
      <w:r>
        <w:rPr>
          <w:rFonts w:ascii="Times New Roman" w:hAnsi="Times New Roman" w:cs="Times New Roman" w:eastAsia="Times New Roman"/>
          <w:sz w:val="56"/>
          <w:szCs w:val="56"/>
          <w:color w:val="031CB3"/>
          <w:w w:val="83"/>
          <w:b/>
          <w:bCs/>
        </w:rPr>
        <w:t>o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44" w:right="1215"/>
        <w:jc w:val="center"/>
        <w:tabs>
          <w:tab w:pos="6440" w:val="left"/>
          <w:tab w:pos="998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67812pt;margin-top:-22.889996pt;width:303.460781pt;height:54.5pt;mso-position-horizontal-relative:page;mso-position-vertical-relative:paragraph;z-index:-15085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tabs>
                      <w:tab w:pos="324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242424"/>
                      <w:spacing w:val="0"/>
                      <w:w w:val="37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24242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24242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32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23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32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37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32"/>
                    </w:rPr>
                    <w:t>BEL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5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B4D4D"/>
                      <w:spacing w:val="0"/>
                      <w:w w:val="100"/>
                      <w:position w:val="32"/>
                    </w:rPr>
                    <w:t>·DİY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B4D4D"/>
                      <w:spacing w:val="-17"/>
                      <w:w w:val="100"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46466"/>
                      <w:spacing w:val="0"/>
                      <w:w w:val="100"/>
                      <w:position w:val="3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46466"/>
                      <w:spacing w:val="39"/>
                      <w:w w:val="100"/>
                      <w:position w:val="32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0"/>
                      <w:w w:val="277"/>
                      <w:position w:val="32"/>
                    </w:rPr>
                    <w:t>İ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89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3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</w:rPr>
        <w:t>KAN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4B4D4D"/>
          <w:spacing w:val="0"/>
          <w:w w:val="51"/>
          <w:position w:val="3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576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b/>
          <w:bCs/>
          <w:position w:val="-2"/>
        </w:rPr>
        <w:t>BUYUKSEHIR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61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1"/>
        </w:rPr>
        <w:t>BELEDI</w:t>
      </w:r>
      <w:r>
        <w:rPr>
          <w:rFonts w:ascii="Arial" w:hAnsi="Arial" w:cs="Arial" w:eastAsia="Arial"/>
          <w:sz w:val="16"/>
          <w:szCs w:val="16"/>
          <w:color w:val="3A3A3A"/>
          <w:spacing w:val="6"/>
          <w:w w:val="100"/>
          <w:position w:val="1"/>
        </w:rPr>
        <w:t>Y</w:t>
      </w:r>
      <w:r>
        <w:rPr>
          <w:rFonts w:ascii="Arial" w:hAnsi="Arial" w:cs="Arial" w:eastAsia="Arial"/>
          <w:sz w:val="16"/>
          <w:szCs w:val="16"/>
          <w:color w:val="64646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  <w:position w:val="1"/>
        </w:rPr>
        <w:t>SI</w:t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1" w:right="-20"/>
        <w:jc w:val="left"/>
        <w:tabs>
          <w:tab w:pos="1300" w:val="left"/>
          <w:tab w:pos="312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14"/>
          <w:position w:val="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5"/>
          <w:w w:val="114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10.2017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65"/>
          <w:position w:val="0"/>
        </w:rPr>
        <w:t>II3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3"/>
          <w:position w:val="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iriı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44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7"/>
          <w:w w:val="126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6"/>
          <w:w w:val="18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3"/>
          <w:position w:val="0"/>
        </w:rPr>
        <w:t>8:09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8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11"/>
          <w:w w:val="195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9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Kule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20" w:right="-20"/>
        <w:jc w:val="left"/>
        <w:tabs>
          <w:tab w:pos="1320" w:val="left"/>
          <w:tab w:pos="3120" w:val="left"/>
          <w:tab w:pos="4320" w:val="left"/>
          <w:tab w:pos="5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10.2o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9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7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2"/>
          <w:position w:val="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1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0"/>
        </w:rPr>
        <w:t>10217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3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1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Zikrulla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AKSOY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50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3"/>
        </w:rPr>
        <w:t>efakö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3"/>
        </w:rPr>
        <w:t>mevki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7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URL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83"/>
          <w:i/>
        </w:rPr>
        <w:t>1</w:t>
      </w:r>
      <w:r>
        <w:rPr>
          <w:rFonts w:ascii="Arial" w:hAnsi="Arial" w:cs="Arial" w:eastAsia="Arial"/>
          <w:sz w:val="17"/>
          <w:szCs w:val="17"/>
          <w:color w:val="4B4D4D"/>
          <w:spacing w:val="15"/>
          <w:w w:val="83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iZMi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1" w:lineRule="exact"/>
        <w:ind w:left="115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88"/>
        </w:rPr>
        <w:t>Doıı,r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100"/>
        </w:rPr>
        <w:t>:</w:t>
      </w:r>
      <w:r>
        <w:rPr>
          <w:rFonts w:ascii="Arial" w:hAnsi="Arial" w:cs="Arial" w:eastAsia="Arial"/>
          <w:sz w:val="21"/>
          <w:szCs w:val="21"/>
          <w:color w:val="4B4D4D"/>
          <w:spacing w:val="2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12"/>
          <w:w w:val="15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4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Otobankena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URL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4B4D4D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</w:rPr>
        <w:t>iZM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8" w:lineRule="auto"/>
        <w:ind w:left="120" w:right="1106" w:firstLine="-19"/>
        <w:jc w:val="left"/>
        <w:tabs>
          <w:tab w:pos="1300" w:val="left"/>
          <w:tab w:pos="3580" w:val="left"/>
          <w:tab w:pos="4000" w:val="left"/>
          <w:tab w:pos="664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45.844818pt;margin-top:20.749649pt;width:.1pt;height:11.442627pt;mso-position-horizontal-relative:page;mso-position-vertical-relative:paragraph;z-index:-15098" coordorigin="6917,415" coordsize="2,229">
            <v:shape style="position:absolute;left:6917;top:415;width:2;height:229" coordorigin="6917,415" coordsize="0,229" path="m6917,644l6917,415e" filled="f" stroked="t" strokeweight="4.1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1"/>
          <w:position w:val="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14"/>
          <w:position w:val="0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6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A1A1A3"/>
          <w:spacing w:val="-9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3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2"/>
          <w:position w:val="0"/>
        </w:rPr>
        <w:t>Dikkatsizli!Q_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4"/>
          <w:position w:val="1"/>
        </w:rPr>
        <w:t>Yııngm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42424"/>
          <w:spacing w:val="-7"/>
          <w:w w:val="176"/>
          <w:position w:val="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1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9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  <w:position w:val="0"/>
        </w:rPr>
        <w:t>Ynpıııı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3600" w:right="-20"/>
        <w:jc w:val="left"/>
        <w:tabs>
          <w:tab w:pos="6080" w:val="left"/>
          <w:tab w:pos="66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71249pt;margin-top:3.750142pt;width:32.509028pt;height:24pt;mso-position-horizontal-relative:page;mso-position-vertical-relative:paragraph;z-index:-1508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4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4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Betonarnıe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8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92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96"/>
          <w:position w:val="-3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646466"/>
          <w:spacing w:val="-10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7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78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4B4D4D"/>
          <w:spacing w:val="-18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A3A3A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1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-18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5"/>
          <w:position w:val="-4"/>
        </w:rPr>
        <w:t>......</w:t>
      </w:r>
      <w:r>
        <w:rPr>
          <w:rFonts w:ascii="Arial" w:hAnsi="Arial" w:cs="Arial" w:eastAsia="Arial"/>
          <w:sz w:val="21"/>
          <w:szCs w:val="21"/>
          <w:color w:val="3A3A3A"/>
          <w:spacing w:val="-14"/>
          <w:w w:val="75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5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-20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7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5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3"/>
          <w:w w:val="6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8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3A3A3A"/>
          <w:spacing w:val="-14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81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797B7B"/>
          <w:spacing w:val="-31"/>
          <w:w w:val="8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8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36"/>
          <w:w w:val="82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4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81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646466"/>
          <w:spacing w:val="-37"/>
          <w:w w:val="8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0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13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7"/>
          <w:position w:val="-4"/>
        </w:rPr>
        <w:t>....</w:t>
      </w:r>
      <w:r>
        <w:rPr>
          <w:rFonts w:ascii="Arial" w:hAnsi="Arial" w:cs="Arial" w:eastAsia="Arial"/>
          <w:sz w:val="21"/>
          <w:szCs w:val="21"/>
          <w:color w:val="3A3A3A"/>
          <w:spacing w:val="-14"/>
          <w:w w:val="77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84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797B7B"/>
          <w:spacing w:val="-18"/>
          <w:w w:val="84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46466"/>
          <w:spacing w:val="-20"/>
          <w:w w:val="13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4"/>
          <w:w w:val="8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78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797B7B"/>
          <w:spacing w:val="-18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7"/>
          <w:position w:val="-4"/>
        </w:rPr>
        <w:t>....</w:t>
      </w:r>
      <w:r>
        <w:rPr>
          <w:rFonts w:ascii="Arial" w:hAnsi="Arial" w:cs="Arial" w:eastAsia="Arial"/>
          <w:sz w:val="21"/>
          <w:szCs w:val="21"/>
          <w:color w:val="3A3A3A"/>
          <w:spacing w:val="-32"/>
          <w:w w:val="77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-20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-18"/>
          <w:w w:val="11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75"/>
          <w:position w:val="-4"/>
        </w:rPr>
        <w:t>....</w:t>
      </w:r>
      <w:r>
        <w:rPr>
          <w:rFonts w:ascii="Arial" w:hAnsi="Arial" w:cs="Arial" w:eastAsia="Arial"/>
          <w:sz w:val="21"/>
          <w:szCs w:val="21"/>
          <w:color w:val="797B7B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88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5483" w:right="-20"/>
        <w:jc w:val="left"/>
        <w:tabs>
          <w:tab w:pos="5840" w:val="left"/>
          <w:tab w:pos="6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5"/>
          <w:szCs w:val="45"/>
          <w:color w:val="B3B3B3"/>
          <w:spacing w:val="0"/>
          <w:w w:val="211"/>
          <w:position w:val="1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B3B3B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B3B3B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1"/>
          <w:position w:val="1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2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8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8"/>
          <w:position w:val="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3"/>
          <w:w w:val="48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11"/>
        </w:rPr>
        <w:t>8:17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15" w:right="-20"/>
        <w:jc w:val="left"/>
        <w:tabs>
          <w:tab w:pos="2100" w:val="left"/>
          <w:tab w:pos="5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2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4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41"/>
          <w:w w:val="104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9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2"/>
          <w:position w:val="0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103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4"/>
          <w:position w:val="1"/>
        </w:rPr>
        <w:t>\Kiracı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0" w:after="0" w:line="176" w:lineRule="exact"/>
        <w:ind w:left="21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lAmiri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8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[tfaiye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Gökha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2"/>
        </w:rPr>
        <w:t>ALK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2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65"/>
          <w:position w:val="-2"/>
        </w:rPr>
        <w:t>Q_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111" w:right="-20"/>
        <w:jc w:val="left"/>
        <w:tabs>
          <w:tab w:pos="462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w w:val="55"/>
          <w:i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2"/>
          <w:w w:val="55"/>
          <w:i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7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76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-26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7"/>
          <w:position w:val="1"/>
        </w:rPr>
        <w:t>Çı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  <w:position w:val="1"/>
        </w:rPr>
        <w:t>18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2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5"/>
          <w:w w:val="20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1"/>
          <w:position w:val="0"/>
        </w:rPr>
        <w:t>8:15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01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jAraçPlakası: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49"/>
          <w:position w:val="0"/>
        </w:rPr>
        <w:t>ıuo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20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612" w:right="48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56" w:lineRule="auto"/>
        <w:ind w:left="2130" w:right="4485" w:firstLine="2508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5"/>
        </w:rPr>
        <w:t>Gelis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5"/>
        </w:rPr>
        <w:t>aaıi: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3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6"/>
          <w:w w:val="10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1" w:lineRule="exact"/>
        <w:ind w:left="115" w:right="-20"/>
        <w:jc w:val="left"/>
        <w:tabs>
          <w:tab w:pos="2160" w:val="left"/>
          <w:tab w:pos="462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48"/>
          <w:position w:val="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48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4"/>
          <w:w w:val="14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2"/>
          <w:position w:val="-1"/>
        </w:rPr>
        <w:t>Arıı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2"/>
          <w:position w:val="-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20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2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2"/>
        </w:rPr>
        <w:t>oncl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1"/>
          <w:position w:val="2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1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8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8"/>
          <w:w w:val="97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26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</w:rPr>
        <w:t>Döııil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w w:val="80"/>
        </w:rPr>
        <w:t>Y.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8"/>
          <w:w w:val="7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8"/>
        </w:rPr>
        <w:t>rdı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9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71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3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5"/>
        </w:rPr>
        <w:t>!Olayı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3"/>
        </w:rPr>
        <w:t>n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37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36"/>
        </w:rPr>
        <w:t>ı</w:t>
      </w:r>
      <w:r>
        <w:rPr>
          <w:rFonts w:ascii="Arial" w:hAnsi="Arial" w:cs="Arial" w:eastAsia="Arial"/>
          <w:sz w:val="17"/>
          <w:szCs w:val="17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595" w:right="42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SöndOrmede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180" w:lineRule="exact"/>
        <w:ind w:left="152" w:right="-20"/>
        <w:jc w:val="left"/>
        <w:tabs>
          <w:tab w:pos="2160" w:val="left"/>
          <w:tab w:pos="4620" w:val="left"/>
          <w:tab w:pos="6500" w:val="left"/>
          <w:tab w:pos="8060" w:val="left"/>
          <w:tab w:pos="9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18"/>
          <w:position w:val="-1"/>
        </w:rPr>
        <w:t>öndilrmc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1"/>
        </w:rPr>
        <w:t>Söndünne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18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0"/>
          <w:position w:val="-2"/>
        </w:rPr>
        <w:t>IKöpil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Kg.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10"/>
          <w:w w:val="15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7"/>
          <w:w w:val="108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'C0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K!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  <w:position w:val="-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628" w:right="-20"/>
        <w:jc w:val="left"/>
        <w:tabs>
          <w:tab w:pos="6520" w:val="left"/>
          <w:tab w:pos="8060" w:val="left"/>
          <w:tab w:pos="9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-3"/>
          <w:w w:val="193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5"/>
          <w:position w:val="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4B4D4D"/>
          <w:spacing w:val="0"/>
          <w:w w:val="6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B4D4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4B4D4D"/>
          <w:spacing w:val="0"/>
          <w:w w:val="6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B4D4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4B4D4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2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5"/>
        </w:rPr>
        <w:t>gönnüştü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1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50" w:lineRule="auto"/>
        <w:ind w:left="125" w:right="7274" w:firstLine="-2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w w:val="91"/>
        </w:rPr>
        <w:t>j$önd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w w:val="9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Ilasar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otlareta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50" w:lineRule="auto"/>
        <w:ind w:left="2210" w:right="259" w:firstLine="-2108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soruşturmaeta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dilşürille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sigaranın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3" w:right="-20"/>
        <w:jc w:val="left"/>
        <w:tabs>
          <w:tab w:pos="2120" w:val="left"/>
          <w:tab w:pos="6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21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3"/>
          <w:position w:val="2"/>
        </w:rPr>
        <w:t>Şirk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6"/>
          <w:w w:val="103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89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7"/>
          <w:position w:val="0"/>
        </w:rPr>
        <w:t>jJJedel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0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68" w:lineRule="auto"/>
        <w:ind w:left="120" w:right="974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left="279" w:right="-20"/>
        <w:jc w:val="left"/>
        <w:tabs>
          <w:tab w:pos="2160" w:val="left"/>
          <w:tab w:pos="5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646466"/>
          <w:spacing w:val="0"/>
          <w:w w:val="359"/>
        </w:rPr>
        <w:t>·</w:t>
      </w:r>
      <w:r>
        <w:rPr>
          <w:rFonts w:ascii="Arial" w:hAnsi="Arial" w:cs="Arial" w:eastAsia="Arial"/>
          <w:sz w:val="16"/>
          <w:szCs w:val="16"/>
          <w:color w:val="646466"/>
          <w:spacing w:val="11"/>
          <w:w w:val="359"/>
        </w:rPr>
        <w:t> </w:t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</w:rPr>
        <w:t>Dön!lşli</w:t>
      </w:r>
      <w:r>
        <w:rPr>
          <w:rFonts w:ascii="Arial" w:hAnsi="Arial" w:cs="Arial" w:eastAsia="Arial"/>
          <w:sz w:val="16"/>
          <w:szCs w:val="16"/>
          <w:color w:val="4B4D4D"/>
          <w:spacing w:val="-2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91"/>
        </w:rPr>
        <w:t>!Sami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18:30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left="205" w:right="-20"/>
        <w:jc w:val="left"/>
        <w:tabs>
          <w:tab w:pos="1000" w:val="left"/>
          <w:tab w:pos="1500" w:val="left"/>
          <w:tab w:pos="2120" w:val="left"/>
          <w:tab w:pos="8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02.97847pt;margin-top:.298899pt;width:49.893493pt;height:1.777631pt;mso-position-horizontal-relative:page;mso-position-vertical-relative:paragraph;z-index:-15111" coordorigin="4060,6" coordsize="998,36">
            <v:group style="position:absolute;left:4062;top:8;width:385;height:2" coordorigin="4062,8" coordsize="385,2">
              <v:shape style="position:absolute;left:4062;top:8;width:385;height:2" coordorigin="4062,8" coordsize="385,0" path="m4062,8l4447,8e" filled="f" stroked="t" strokeweight=".234793pt" strokecolor="#676767">
                <v:path arrowok="t"/>
              </v:shape>
            </v:group>
            <v:group style="position:absolute;left:4419;top:39;width:239;height:2" coordorigin="4419,39" coordsize="239,2">
              <v:shape style="position:absolute;left:4419;top:39;width:239;height:2" coordorigin="4419,39" coordsize="239,0" path="m4419,39l4658,39e" filled="f" stroked="t" strokeweight=".234793pt" strokecolor="#000000">
                <v:path arrowok="t"/>
              </v:shape>
            </v:group>
            <v:group style="position:absolute;left:4658;top:8;width:324;height:2" coordorigin="4658,8" coordsize="324,2">
              <v:shape style="position:absolute;left:4658;top:8;width:324;height:2" coordorigin="4658,8" coordsize="324,0" path="m4658,8l4982,8e" filled="f" stroked="t" strokeweight=".234793pt" strokecolor="#6B6B6B">
                <v:path arrowok="t"/>
              </v:shape>
            </v:group>
            <v:group style="position:absolute;left:4926;top:11;width:127;height:2" coordorigin="4926,11" coordsize="127,2">
              <v:shape style="position:absolute;left:4926;top:11;width:127;height:2" coordorigin="4926,11" coordsize="127,0" path="m4926,11l5053,11e" filled="f" stroked="t" strokeweight=".469586pt" strokecolor="#8C8C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3.021545pt;margin-top:.416296pt;width:15.731125pt;height:.1pt;mso-position-horizontal-relative:page;mso-position-vertical-relative:paragraph;z-index:-15110" coordorigin="5860,8" coordsize="315,2">
            <v:shape style="position:absolute;left:5860;top:8;width:315;height:2" coordorigin="5860,8" coordsize="315,0" path="m5860,8l6175,8e" filled="f" stroked="t" strokeweight=".234793pt" strokecolor="#747474">
              <v:path arrowok="t"/>
            </v:shape>
          </v:group>
          <w10:wrap type="none"/>
        </w:pict>
      </w:r>
      <w:r>
        <w:rPr/>
        <w:pict>
          <v:group style="position:absolute;margin-left:381.890656pt;margin-top:.298899pt;width:55.645919pt;height:1.777631pt;mso-position-horizontal-relative:page;mso-position-vertical-relative:paragraph;z-index:-15109" coordorigin="7638,6" coordsize="1113,36">
            <v:group style="position:absolute;left:7640;top:8;width:193;height:2" coordorigin="7640,8" coordsize="193,2">
              <v:shape style="position:absolute;left:7640;top:8;width:193;height:2" coordorigin="7640,8" coordsize="193,0" path="m7640,8l7833,8e" filled="f" stroked="t" strokeweight=".234793pt" strokecolor="#707070">
                <v:path arrowok="t"/>
              </v:shape>
            </v:group>
            <v:group style="position:absolute;left:7809;top:39;width:939;height:2" coordorigin="7809,39" coordsize="939,2">
              <v:shape style="position:absolute;left:7809;top:39;width:939;height:2" coordorigin="7809,39" coordsize="939,0" path="m7809,39l8748,39e" filled="f" stroked="t" strokeweight=".23479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3.289001pt;margin-top:.416296pt;width:8.452545pt;height:.1pt;mso-position-horizontal-relative:page;mso-position-vertical-relative:paragraph;z-index:-15108" coordorigin="8866,8" coordsize="169,2">
            <v:shape style="position:absolute;left:8866;top:8;width:169;height:2" coordorigin="8866,8" coordsize="169,0" path="m8866,8l9035,8e" filled="f" stroked="t" strokeweight=".234793pt" strokecolor="#7C7C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Var:.ıı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Ölil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B4D4D"/>
          <w:spacing w:val="0"/>
          <w:w w:val="100"/>
        </w:rPr>
        <w:t>b</w:t>
      </w:r>
      <w:r>
        <w:rPr>
          <w:rFonts w:ascii="Arial" w:hAnsi="Arial" w:cs="Arial" w:eastAsia="Arial"/>
          <w:sz w:val="21"/>
          <w:szCs w:val="21"/>
          <w:color w:val="4B4D4D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8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URLA!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20" w:bottom="280" w:left="340" w:right="16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1" w:lineRule="atLeast"/>
        <w:ind w:left="24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right="-69"/>
        <w:jc w:val="left"/>
        <w:tabs>
          <w:tab w:pos="2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right="222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31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8"/>
          <w:szCs w:val="28"/>
          <w:color w:val="4B4D4D"/>
          <w:spacing w:val="0"/>
          <w:w w:val="64"/>
          <w:b/>
          <w:bCs/>
          <w:position w:val="-2"/>
        </w:rPr>
        <w:t>1</w:t>
      </w:r>
      <w:r>
        <w:rPr>
          <w:rFonts w:ascii="Arial" w:hAnsi="Arial" w:cs="Arial" w:eastAsia="Arial"/>
          <w:sz w:val="28"/>
          <w:szCs w:val="28"/>
          <w:color w:val="4B4D4D"/>
          <w:spacing w:val="2"/>
          <w:w w:val="64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B4D4D"/>
          <w:spacing w:val="0"/>
          <w:w w:val="64"/>
          <w:b/>
          <w:bCs/>
          <w:position w:val="-2"/>
        </w:rPr>
        <w:t>7</w:t>
      </w:r>
      <w:r>
        <w:rPr>
          <w:rFonts w:ascii="Arial" w:hAnsi="Arial" w:cs="Arial" w:eastAsia="Arial"/>
          <w:sz w:val="28"/>
          <w:szCs w:val="28"/>
          <w:color w:val="4B4D4D"/>
          <w:spacing w:val="23"/>
          <w:w w:val="64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646466"/>
          <w:spacing w:val="0"/>
          <w:w w:val="74"/>
          <w:position w:val="-2"/>
        </w:rPr>
        <w:t>H</w:t>
      </w:r>
      <w:r>
        <w:rPr>
          <w:rFonts w:ascii="Arial" w:hAnsi="Arial" w:cs="Arial" w:eastAsia="Arial"/>
          <w:sz w:val="28"/>
          <w:szCs w:val="28"/>
          <w:color w:val="646466"/>
          <w:spacing w:val="-21"/>
          <w:w w:val="74"/>
          <w:position w:val="-2"/>
        </w:rPr>
        <w:t>i</w:t>
      </w:r>
      <w:r>
        <w:rPr>
          <w:rFonts w:ascii="Arial" w:hAnsi="Arial" w:cs="Arial" w:eastAsia="Arial"/>
          <w:sz w:val="28"/>
          <w:szCs w:val="28"/>
          <w:color w:val="4B4D4D"/>
          <w:spacing w:val="0"/>
          <w:w w:val="74"/>
          <w:position w:val="-2"/>
        </w:rPr>
        <w:t>m</w:t>
      </w:r>
      <w:r>
        <w:rPr>
          <w:rFonts w:ascii="Arial" w:hAnsi="Arial" w:cs="Arial" w:eastAsia="Arial"/>
          <w:sz w:val="28"/>
          <w:szCs w:val="28"/>
          <w:color w:val="4B4D4D"/>
          <w:spacing w:val="29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D4D"/>
          <w:spacing w:val="-3"/>
          <w:w w:val="59"/>
          <w:b/>
          <w:bCs/>
          <w:position w:val="-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0"/>
          <w:w w:val="56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3"/>
          <w:w w:val="56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B4D4D"/>
          <w:spacing w:val="0"/>
          <w:w w:val="64"/>
          <w:b/>
          <w:bCs/>
          <w:position w:val="-2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714" w:right="-20"/>
        <w:jc w:val="left"/>
        <w:rPr>
          <w:rFonts w:ascii="Arial" w:hAnsi="Arial" w:cs="Arial" w:eastAsia="Arial"/>
          <w:sz w:val="74"/>
          <w:szCs w:val="74"/>
        </w:rPr>
      </w:pPr>
      <w:rPr/>
      <w:r>
        <w:rPr/>
        <w:pict>
          <v:group style="position:absolute;margin-left:490.247589pt;margin-top:35.892365pt;width:.1pt;height:6.88343pt;mso-position-horizontal-relative:page;mso-position-vertical-relative:paragraph;z-index:-15107" coordorigin="9805,718" coordsize="2,138">
            <v:shape style="position:absolute;left:9805;top:718;width:2;height:138" coordorigin="9805,718" coordsize="0,138" path="m9805,856l9805,718e" filled="f" stroked="t" strokeweight=".234793pt" strokecolor="#000000">
              <v:path arrowok="t"/>
            </v:shape>
          </v:group>
          <w10:wrap type="none"/>
        </w:pict>
      </w:r>
      <w:r>
        <w:rPr/>
        <w:pict>
          <v:group style="position:absolute;margin-left:569.593323pt;margin-top:41.754845pt;width:.1pt;height:32.981691pt;mso-position-horizontal-relative:page;mso-position-vertical-relative:paragraph;z-index:-15096" coordorigin="11392,835" coordsize="2,660">
            <v:shape style="position:absolute;left:11392;top:835;width:2;height:660" coordorigin="11392,835" coordsize="0,660" path="m11392,1495l11392,835e" filled="f" stroked="t" strokeweight="4.020000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4"/>
          <w:szCs w:val="74"/>
          <w:color w:val="3A3A3A"/>
          <w:spacing w:val="-74"/>
          <w:w w:val="20"/>
        </w:rPr>
        <w:t>A</w:t>
      </w:r>
      <w:r>
        <w:rPr>
          <w:rFonts w:ascii="Arial" w:hAnsi="Arial" w:cs="Arial" w:eastAsia="Arial"/>
          <w:sz w:val="74"/>
          <w:szCs w:val="74"/>
          <w:color w:val="3A3D64"/>
          <w:spacing w:val="0"/>
          <w:w w:val="126"/>
        </w:rPr>
        <w:t>r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413" w:space="1849"/>
            <w:col w:w="4170" w:space="2329"/>
            <w:col w:w="2659"/>
          </w:cols>
        </w:sectPr>
      </w:pPr>
      <w:rPr/>
    </w:p>
    <w:p>
      <w:pPr>
        <w:spacing w:before="0" w:after="0" w:line="549" w:lineRule="atLeast"/>
        <w:ind w:left="261" w:right="-20"/>
        <w:jc w:val="left"/>
        <w:tabs>
          <w:tab w:pos="88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646466"/>
          <w:spacing w:val="5"/>
          <w:w w:val="133"/>
          <w:position w:val="-7"/>
        </w:rPr>
        <w:t>'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90"/>
          <w:position w:val="-7"/>
        </w:rPr>
        <w:t>G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83"/>
          <w:i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4B4D4D"/>
          <w:spacing w:val="29"/>
          <w:w w:val="83"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100"/>
          <w:i/>
          <w:position w:val="0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0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38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90" w:lineRule="exact"/>
        <w:ind w:left="30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B4D4D"/>
          <w:spacing w:val="0"/>
          <w:w w:val="118"/>
          <w:position w:val="1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</w:sectPr>
      </w:pPr>
      <w:rPr/>
    </w:p>
    <w:p>
      <w:pPr>
        <w:spacing w:before="0" w:after="0" w:line="99" w:lineRule="exact"/>
        <w:ind w:left="3595" w:right="-153"/>
        <w:jc w:val="left"/>
        <w:tabs>
          <w:tab w:pos="5220" w:val="left"/>
        </w:tabs>
        <w:rPr>
          <w:rFonts w:ascii="Times New Roman" w:hAnsi="Times New Roman" w:cs="Times New Roman" w:eastAsia="Times New Roman"/>
          <w:sz w:val="75"/>
          <w:szCs w:val="75"/>
        </w:rPr>
      </w:pPr>
      <w:rPr/>
      <w:r>
        <w:rPr/>
        <w:pict>
          <v:group style="position:absolute;margin-left:167.055145pt;margin-top:.112013pt;width:56.350297pt;height:57.073448pt;mso-position-horizontal-relative:page;mso-position-vertical-relative:paragraph;z-index:-15106" coordorigin="3341,2" coordsize="1127,1141">
            <v:group style="position:absolute;left:3912;top:5;width:2;height:204" coordorigin="3912,5" coordsize="2,204">
              <v:shape style="position:absolute;left:3912;top:5;width:2;height:204" coordorigin="3912,5" coordsize="0,204" path="m3912,209l3912,5e" filled="f" stroked="t" strokeweight=".234793pt" strokecolor="#343464">
                <v:path arrowok="t"/>
              </v:shape>
            </v:group>
            <v:group style="position:absolute;left:3912;top:209;width:2;height:266" coordorigin="3912,209" coordsize="2,266">
              <v:shape style="position:absolute;left:3912;top:209;width:2;height:266" coordorigin="3912,209" coordsize="0,266" path="m3912,475l3912,209e" filled="f" stroked="t" strokeweight=".234793pt" strokecolor="#000000">
                <v:path arrowok="t"/>
              </v:shape>
            </v:group>
            <v:group style="position:absolute;left:3912;top:475;width:2;height:180" coordorigin="3912,475" coordsize="2,180">
              <v:shape style="position:absolute;left:3912;top:475;width:2;height:180" coordorigin="3912,475" coordsize="0,180" path="m3912,655l3912,475e" filled="f" stroked="t" strokeweight=".704379pt" strokecolor="#575B83">
                <v:path arrowok="t"/>
              </v:shape>
            </v:group>
            <v:group style="position:absolute;left:3914;top:588;width:2;height:394" coordorigin="3914,588" coordsize="2,394">
              <v:shape style="position:absolute;left:3914;top:588;width:2;height:394" coordorigin="3914,588" coordsize="0,394" path="m3914,983l3914,588e" filled="f" stroked="t" strokeweight=".939172pt" strokecolor="#677083">
                <v:path arrowok="t"/>
              </v:shape>
            </v:group>
            <v:group style="position:absolute;left:3362;top:945;width:1085;height:2" coordorigin="3362,945" coordsize="1085,2">
              <v:shape style="position:absolute;left:3362;top:945;width:1085;height:2" coordorigin="3362,945" coordsize="1085,0" path="m3362,945l4447,945e" filled="f" stroked="t" strokeweight="2.113136pt" strokecolor="#646B8C">
                <v:path arrowok="t"/>
              </v:shape>
            </v:group>
            <v:group style="position:absolute;left:3921;top:911;width:2;height:214" coordorigin="3921,911" coordsize="2,214">
              <v:shape style="position:absolute;left:3921;top:911;width:2;height:214" coordorigin="3921,911" coordsize="0,214" path="m3921,1125l3921,911e" filled="f" stroked="t" strokeweight="1.878343pt" strokecolor="#5B60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0.055389pt;margin-top:-.12278pt;width:.939172pt;height:15.300714pt;mso-position-horizontal-relative:page;mso-position-vertical-relative:paragraph;z-index:-15105" coordorigin="9401,-2" coordsize="19,306">
            <v:group style="position:absolute;left:9410;top:5;width:2;height:204" coordorigin="9410,5" coordsize="2,204">
              <v:shape style="position:absolute;left:9410;top:5;width:2;height:204" coordorigin="9410,5" coordsize="0,204" path="m9410,209l9410,5e" filled="f" stroked="t" strokeweight=".704379pt" strokecolor="#6057BC">
                <v:path arrowok="t"/>
              </v:shape>
            </v:group>
            <v:group style="position:absolute;left:9410;top:161;width:2;height:133" coordorigin="9410,161" coordsize="2,133">
              <v:shape style="position:absolute;left:9410;top:161;width:2;height:133" coordorigin="9410,161" coordsize="0,133" path="m9410,294l9410,161e" filled="f" stroked="t" strokeweight=".939172pt" strokecolor="#5454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7"/>
          <w:szCs w:val="37"/>
          <w:color w:val="23265E"/>
          <w:spacing w:val="0"/>
          <w:w w:val="77"/>
          <w:position w:val="-31"/>
        </w:rPr>
        <w:t>)</w:t>
      </w:r>
      <w:r>
        <w:rPr>
          <w:rFonts w:ascii="Arial" w:hAnsi="Arial" w:cs="Arial" w:eastAsia="Arial"/>
          <w:sz w:val="37"/>
          <w:szCs w:val="37"/>
          <w:color w:val="23265E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37"/>
          <w:szCs w:val="37"/>
          <w:color w:val="23265E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75"/>
          <w:szCs w:val="75"/>
          <w:color w:val="2D3483"/>
          <w:spacing w:val="0"/>
          <w:w w:val="77"/>
          <w:i/>
          <w:position w:val="-24"/>
        </w:rPr>
        <w:t>.I);b.</w:t>
      </w:r>
      <w:r>
        <w:rPr>
          <w:rFonts w:ascii="Times New Roman" w:hAnsi="Times New Roman" w:cs="Times New Roman" w:eastAsia="Times New Roman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0" w:after="0" w:line="120" w:lineRule="atLeas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İtf•iy&lt;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5"/>
        </w:rPr>
        <w:t>Bhim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36" w:lineRule="exact"/>
        <w:ind w:right="-20"/>
        <w:jc w:val="left"/>
        <w:tabs>
          <w:tab w:pos="10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46466"/>
          <w:w w:val="85"/>
          <w:i/>
          <w:position w:val="-32"/>
        </w:rPr>
        <w:t>;:.f</w:t>
      </w:r>
      <w:r>
        <w:rPr>
          <w:rFonts w:ascii="Arial" w:hAnsi="Arial" w:cs="Arial" w:eastAsia="Arial"/>
          <w:sz w:val="31"/>
          <w:szCs w:val="31"/>
          <w:color w:val="646466"/>
          <w:spacing w:val="-29"/>
          <w:w w:val="85"/>
          <w:i/>
          <w:position w:val="-32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65"/>
          <w:w w:val="138"/>
          <w:position w:val="-20"/>
        </w:rPr>
        <w:t>\</w:t>
      </w:r>
      <w:r>
        <w:rPr>
          <w:rFonts w:ascii="Arial" w:hAnsi="Arial" w:cs="Arial" w:eastAsia="Arial"/>
          <w:sz w:val="31"/>
          <w:szCs w:val="31"/>
          <w:color w:val="646466"/>
          <w:spacing w:val="-13"/>
          <w:w w:val="85"/>
          <w:i/>
          <w:position w:val="-32"/>
        </w:rPr>
        <w:t>"</w:t>
      </w:r>
      <w:r>
        <w:rPr>
          <w:rFonts w:ascii="Arial" w:hAnsi="Arial" w:cs="Arial" w:eastAsia="Arial"/>
          <w:sz w:val="31"/>
          <w:szCs w:val="31"/>
          <w:color w:val="646466"/>
          <w:spacing w:val="-25"/>
          <w:w w:val="85"/>
          <w:i/>
          <w:position w:val="-32"/>
        </w:rPr>
        <w:t>'</w:t>
      </w:r>
      <w:r>
        <w:rPr>
          <w:rFonts w:ascii="Arial" w:hAnsi="Arial" w:cs="Arial" w:eastAsia="Arial"/>
          <w:sz w:val="31"/>
          <w:szCs w:val="31"/>
          <w:color w:val="4B4D4D"/>
          <w:spacing w:val="0"/>
          <w:w w:val="91"/>
          <w:i/>
          <w:position w:val="-32"/>
        </w:rPr>
        <w:t>'</w:t>
      </w:r>
      <w:r>
        <w:rPr>
          <w:rFonts w:ascii="Arial" w:hAnsi="Arial" w:cs="Arial" w:eastAsia="Arial"/>
          <w:sz w:val="31"/>
          <w:szCs w:val="31"/>
          <w:color w:val="4B4D4D"/>
          <w:spacing w:val="-62"/>
          <w:w w:val="100"/>
          <w:i/>
          <w:position w:val="-32"/>
        </w:rPr>
        <w:t> </w:t>
      </w:r>
      <w:r>
        <w:rPr>
          <w:rFonts w:ascii="Arial" w:hAnsi="Arial" w:cs="Arial" w:eastAsia="Arial"/>
          <w:sz w:val="25"/>
          <w:szCs w:val="25"/>
          <w:color w:val="646466"/>
          <w:spacing w:val="0"/>
          <w:w w:val="141"/>
          <w:position w:val="-20"/>
        </w:rPr>
        <w:t>,</w:t>
      </w:r>
      <w:r>
        <w:rPr>
          <w:rFonts w:ascii="Arial" w:hAnsi="Arial" w:cs="Arial" w:eastAsia="Arial"/>
          <w:sz w:val="25"/>
          <w:szCs w:val="25"/>
          <w:color w:val="646466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5"/>
          <w:szCs w:val="25"/>
          <w:color w:val="646466"/>
          <w:spacing w:val="0"/>
          <w:w w:val="100"/>
          <w:position w:val="-20"/>
        </w:rPr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79"/>
          <w:position w:val="-20"/>
        </w:rPr>
        <w:t>.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79"/>
          <w:position w:val="-20"/>
        </w:rPr>
        <w:t> </w:t>
      </w:r>
      <w:r>
        <w:rPr>
          <w:rFonts w:ascii="Arial" w:hAnsi="Arial" w:cs="Arial" w:eastAsia="Arial"/>
          <w:sz w:val="14"/>
          <w:szCs w:val="14"/>
          <w:color w:val="B3B3B3"/>
          <w:spacing w:val="1"/>
          <w:w w:val="79"/>
          <w:position w:val="-20"/>
        </w:rPr>
        <w:t> </w:t>
      </w:r>
      <w:r>
        <w:rPr>
          <w:rFonts w:ascii="Arial" w:hAnsi="Arial" w:cs="Arial" w:eastAsia="Arial"/>
          <w:sz w:val="20"/>
          <w:szCs w:val="20"/>
          <w:color w:val="909091"/>
          <w:spacing w:val="0"/>
          <w:w w:val="79"/>
          <w:position w:val="-20"/>
        </w:rPr>
        <w:t>•'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6375" w:space="2151"/>
            <w:col w:w="899" w:space="294"/>
            <w:col w:w="1701"/>
          </w:cols>
        </w:sectPr>
      </w:pPr>
      <w:rPr/>
    </w:p>
    <w:p>
      <w:pPr>
        <w:spacing w:before="0" w:after="0" w:line="174" w:lineRule="exact"/>
        <w:ind w:right="235"/>
        <w:jc w:val="right"/>
        <w:tabs>
          <w:tab w:pos="136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pict>
          <v:group style="position:absolute;margin-left:489.895386pt;margin-top:5.355525pt;width:14.55716pt;height:3.317901pt;mso-position-horizontal-relative:page;mso-position-vertical-relative:paragraph;z-index:-15104" coordorigin="9798,107" coordsize="291,66">
            <v:group style="position:absolute;left:9805;top:109;width:2;height:57" coordorigin="9805,109" coordsize="2,57">
              <v:shape style="position:absolute;left:9805;top:109;width:2;height:57" coordorigin="9805,109" coordsize="0,57" path="m9805,166l9805,109e" filled="f" stroked="t" strokeweight=".234793pt" strokecolor="#000000">
                <v:path arrowok="t"/>
              </v:shape>
            </v:group>
            <v:group style="position:absolute;left:9805;top:166;width:277;height:2" coordorigin="9805,166" coordsize="277,2">
              <v:shape style="position:absolute;left:9805;top:166;width:277;height:2" coordorigin="9805,166" coordsize="277,0" path="m9805,166l10082,166e" filled="f" stroked="t" strokeweight=".704379pt" strokecolor="#44488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72.777283pt;margin-top:5.355525pt;width:1.99574pt;height:11.153337pt;mso-position-horizontal-relative:page;mso-position-vertical-relative:paragraph;z-index:-15103" coordorigin="11456,107" coordsize="40,223">
            <v:group style="position:absolute;left:11458;top:109;width:2;height:57" coordorigin="11458,109" coordsize="2,57">
              <v:shape style="position:absolute;left:11458;top:109;width:2;height:57" coordorigin="11458,109" coordsize="0,57" path="m11458,166l11458,109e" filled="f" stroked="t" strokeweight=".234793pt" strokecolor="#000000">
                <v:path arrowok="t"/>
              </v:shape>
            </v:group>
            <v:group style="position:absolute;left:11493;top:138;width:2;height:190" coordorigin="11493,138" coordsize="2,190">
              <v:shape style="position:absolute;left:11493;top:138;width:2;height:190" coordorigin="11493,138" coordsize="0,190" path="m11493,328l11493,138e" filled="f" stroked="t" strokeweight=".234793pt" strokecolor="#676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297791pt;margin-top:2.468539pt;width:.1pt;height:9.549805pt;mso-position-horizontal-relative:page;mso-position-vertical-relative:paragraph;z-index:-15097" coordorigin="11106,49" coordsize="2,191">
            <v:shape style="position:absolute;left:11106;top:49;width:2;height:191" coordorigin="11106,49" coordsize="0,191" path="m11106,240l11106,49e" filled="f" stroked="t" strokeweight="1.39913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039551pt;margin-top:27.690216pt;width:70.173799pt;height:21.5pt;mso-position-horizontal-relative:page;mso-position-vertical-relative:paragraph;z-index:-15083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tabs>
                      <w:tab w:pos="122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D4D"/>
                      <w:spacing w:val="0"/>
                      <w:w w:val="73"/>
                    </w:rPr>
                    <w:t>Q:i!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D4D"/>
                      <w:spacing w:val="0"/>
                      <w:w w:val="7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D4D"/>
                      <w:spacing w:val="11"/>
                      <w:w w:val="73"/>
                    </w:rPr>
                    <w:t> 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797B7B"/>
                      <w:spacing w:val="1"/>
                      <w:w w:val="38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646466"/>
                      <w:spacing w:val="0"/>
                      <w:w w:val="88"/>
                      <w:i/>
                    </w:rPr>
                    <w:t>""it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646466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646466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09091"/>
                      <w:spacing w:val="0"/>
                      <w:w w:val="149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09091"/>
                      <w:spacing w:val="-38"/>
                      <w:w w:val="68"/>
                    </w:rPr>
                    <w:t>\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3B3B3"/>
                      <w:spacing w:val="0"/>
                      <w:w w:val="127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A3A3A"/>
          <w:b/>
          <w:bCs/>
          <w:position w:val="-26"/>
        </w:rPr>
        <w:t>Bü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w w:val="101"/>
          <w:b/>
          <w:bCs/>
          <w:position w:val="-26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w w:val="100"/>
          <w:b/>
          <w:bCs/>
          <w:position w:val="-2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A3A3A"/>
          <w:w w:val="100"/>
          <w:b/>
          <w:bCs/>
          <w:position w:val="-26"/>
        </w:rPr>
      </w:r>
      <w:r>
        <w:rPr>
          <w:rFonts w:ascii="Times New Roman" w:hAnsi="Times New Roman" w:cs="Times New Roman" w:eastAsia="Times New Roman"/>
          <w:sz w:val="49"/>
          <w:szCs w:val="49"/>
          <w:color w:val="4B4D4D"/>
          <w:w w:val="49"/>
          <w:position w:val="-26"/>
        </w:rPr>
        <w:t>flfl!.CY</w:t>
      </w:r>
      <w:r>
        <w:rPr>
          <w:rFonts w:ascii="Times New Roman" w:hAnsi="Times New Roman" w:cs="Times New Roman" w:eastAsia="Times New Roman"/>
          <w:sz w:val="49"/>
          <w:szCs w:val="49"/>
          <w:color w:val="4B4D4D"/>
          <w:spacing w:val="-47"/>
          <w:w w:val="50"/>
          <w:position w:val="-26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646466"/>
          <w:spacing w:val="0"/>
          <w:w w:val="86"/>
          <w:position w:val="-26"/>
        </w:rPr>
        <w:t>*</w:t>
      </w:r>
      <w:r>
        <w:rPr>
          <w:rFonts w:ascii="Times New Roman" w:hAnsi="Times New Roman" w:cs="Times New Roman" w:eastAsia="Times New Roman"/>
          <w:sz w:val="49"/>
          <w:szCs w:val="49"/>
          <w:color w:val="646466"/>
          <w:spacing w:val="-23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797B7B"/>
          <w:spacing w:val="0"/>
          <w:w w:val="32"/>
          <w:position w:val="-26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797B7B"/>
          <w:spacing w:val="0"/>
          <w:w w:val="32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797B7B"/>
          <w:spacing w:val="23"/>
          <w:w w:val="32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A1A1A3"/>
          <w:spacing w:val="0"/>
          <w:w w:val="32"/>
          <w:position w:val="-26"/>
        </w:rPr>
        <w:t>..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40" w:right="16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548" w:lineRule="exact"/>
        <w:ind w:right="-20"/>
        <w:jc w:val="right"/>
        <w:tabs>
          <w:tab w:pos="8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5.818146pt;margin-top:26.748343pt;width:11.171381pt;height:31.377931pt;mso-position-horizontal-relative:page;mso-position-vertical-relative:paragraph;z-index:-15113" type="#_x0000_t202" filled="f" stroked="f">
            <v:textbox inset="0,0,0,0">
              <w:txbxContent>
                <w:p>
                  <w:pPr>
                    <w:spacing w:before="34" w:after="0" w:line="240" w:lineRule="auto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909091"/>
                      <w:spacing w:val="0"/>
                      <w:w w:val="102"/>
                    </w:rPr>
                    <w:t>TA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59.679306pt;margin-top:26.748343pt;width:4.52341pt;height:31.377931pt;mso-position-horizontal-relative:page;mso-position-vertical-relative:paragraph;z-index:-15091" coordorigin="3194,535" coordsize="90,628">
            <v:shape style="position:absolute;left:3194;top:535;width:90;height:628" coordorigin="3194,535" coordsize="90,628" path="m3194,535l3284,535,3284,1163,3194,1163,3194,535e" filled="t" fillcolor="#EBEBEB" stroked="f">
              <v:path arrowok="t"/>
              <v:fill/>
            </v:shape>
          </v:group>
          <w10:wrap type="none"/>
        </w:pict>
      </w:r>
      <w:r>
        <w:rPr>
          <w:rFonts w:ascii="Courier New" w:hAnsi="Courier New" w:cs="Courier New" w:eastAsia="Courier New"/>
          <w:sz w:val="25"/>
          <w:szCs w:val="25"/>
          <w:color w:val="4B4D4D"/>
          <w:w w:val="75"/>
          <w:position w:val="-4"/>
        </w:rPr>
        <w:t>İTFAİ</w:t>
      </w:r>
      <w:r>
        <w:rPr>
          <w:rFonts w:ascii="Courier New" w:hAnsi="Courier New" w:cs="Courier New" w:eastAsia="Courier New"/>
          <w:sz w:val="25"/>
          <w:szCs w:val="25"/>
          <w:color w:val="4B4D4D"/>
          <w:w w:val="100"/>
          <w:position w:val="-4"/>
        </w:rPr>
        <w:tab/>
      </w:r>
      <w:r>
        <w:rPr>
          <w:rFonts w:ascii="Courier New" w:hAnsi="Courier New" w:cs="Courier New" w:eastAsia="Courier New"/>
          <w:sz w:val="25"/>
          <w:szCs w:val="25"/>
          <w:color w:val="4B4D4D"/>
          <w:w w:val="100"/>
          <w:position w:val="-4"/>
        </w:rPr>
      </w:r>
      <w:r>
        <w:rPr>
          <w:rFonts w:ascii="Arial" w:hAnsi="Arial" w:cs="Arial" w:eastAsia="Arial"/>
          <w:sz w:val="46"/>
          <w:szCs w:val="46"/>
          <w:color w:val="909091"/>
          <w:spacing w:val="0"/>
          <w:w w:val="56"/>
          <w:position w:val="0"/>
        </w:rPr>
        <w:t>..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left="2147" w:right="10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1A1A3"/>
          <w:spacing w:val="0"/>
          <w:w w:val="63"/>
          <w:position w:val="-12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872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Glikha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1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1"/>
          <w:w w:val="10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OÇ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1118" w:right="18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6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434" w:lineRule="exact"/>
        <w:ind w:right="-11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3A3A3A"/>
          <w:w w:val="41"/>
          <w:b/>
          <w:bCs/>
          <w:position w:val="-8"/>
        </w:rPr>
        <w:t>M</w:t>
      </w:r>
      <w:r>
        <w:rPr>
          <w:rFonts w:ascii="Arial" w:hAnsi="Arial" w:cs="Arial" w:eastAsia="Arial"/>
          <w:sz w:val="38"/>
          <w:szCs w:val="38"/>
          <w:color w:val="3A3A3A"/>
          <w:spacing w:val="-83"/>
          <w:w w:val="40"/>
          <w:b/>
          <w:bCs/>
          <w:position w:val="-8"/>
        </w:rPr>
        <w:t>o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33"/>
          <w:b/>
          <w:bCs/>
          <w:position w:val="13"/>
        </w:rPr>
        <w:t>1</w:t>
      </w:r>
      <w:r>
        <w:rPr>
          <w:rFonts w:ascii="Arial" w:hAnsi="Arial" w:cs="Arial" w:eastAsia="Arial"/>
          <w:sz w:val="23"/>
          <w:szCs w:val="23"/>
          <w:color w:val="23265E"/>
          <w:spacing w:val="-4"/>
          <w:w w:val="59"/>
          <w:b/>
          <w:bCs/>
          <w:position w:val="13"/>
        </w:rPr>
        <w:t>1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61"/>
          <w:b/>
          <w:bCs/>
          <w:position w:val="13"/>
        </w:rPr>
        <w:t>f</w:t>
      </w:r>
      <w:r>
        <w:rPr>
          <w:rFonts w:ascii="Arial" w:hAnsi="Arial" w:cs="Arial" w:eastAsia="Arial"/>
          <w:sz w:val="23"/>
          <w:szCs w:val="23"/>
          <w:color w:val="3A3D64"/>
          <w:spacing w:val="0"/>
          <w:w w:val="63"/>
          <w:b/>
          <w:bCs/>
          <w:position w:val="13"/>
        </w:rPr>
        <w:t>I</w:t>
      </w:r>
      <w:r>
        <w:rPr>
          <w:rFonts w:ascii="Arial" w:hAnsi="Arial" w:cs="Arial" w:eastAsia="Arial"/>
          <w:sz w:val="23"/>
          <w:szCs w:val="23"/>
          <w:color w:val="3A3D64"/>
          <w:spacing w:val="-83"/>
          <w:w w:val="63"/>
          <w:b/>
          <w:bCs/>
          <w:position w:val="13"/>
        </w:rPr>
        <w:t>T</w:t>
      </w:r>
      <w:r>
        <w:rPr>
          <w:rFonts w:ascii="Arial" w:hAnsi="Arial" w:cs="Arial" w:eastAsia="Arial"/>
          <w:sz w:val="38"/>
          <w:szCs w:val="38"/>
          <w:color w:val="3A3D64"/>
          <w:spacing w:val="-64"/>
          <w:w w:val="129"/>
          <w:b/>
          <w:bCs/>
          <w:position w:val="-8"/>
        </w:rPr>
        <w:t>:</w:t>
      </w:r>
      <w:r>
        <w:rPr>
          <w:rFonts w:ascii="Arial" w:hAnsi="Arial" w:cs="Arial" w:eastAsia="Arial"/>
          <w:sz w:val="38"/>
          <w:szCs w:val="38"/>
          <w:color w:val="3A3A3A"/>
          <w:spacing w:val="18"/>
          <w:w w:val="53"/>
          <w:b/>
          <w:bCs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65E"/>
          <w:spacing w:val="-68"/>
          <w:w w:val="100"/>
          <w:b/>
          <w:bCs/>
          <w:i/>
          <w:position w:val="13"/>
        </w:rPr>
        <w:t>T</w:t>
      </w:r>
      <w:r>
        <w:rPr>
          <w:rFonts w:ascii="Arial" w:hAnsi="Arial" w:cs="Arial" w:eastAsia="Arial"/>
          <w:sz w:val="38"/>
          <w:szCs w:val="38"/>
          <w:color w:val="3A3D64"/>
          <w:spacing w:val="-48"/>
          <w:w w:val="72"/>
          <w:b/>
          <w:bCs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65E"/>
          <w:spacing w:val="-10"/>
          <w:w w:val="101"/>
          <w:b/>
          <w:bCs/>
          <w:i/>
          <w:position w:val="13"/>
        </w:rPr>
        <w:t>,</w:t>
      </w:r>
      <w:r>
        <w:rPr>
          <w:rFonts w:ascii="Arial" w:hAnsi="Arial" w:cs="Arial" w:eastAsia="Arial"/>
          <w:sz w:val="38"/>
          <w:szCs w:val="38"/>
          <w:color w:val="3A3D64"/>
          <w:spacing w:val="-212"/>
          <w:w w:val="71"/>
          <w:b/>
          <w:bCs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65E"/>
          <w:spacing w:val="0"/>
          <w:w w:val="100"/>
          <w:b/>
          <w:bCs/>
          <w:i/>
          <w:position w:val="13"/>
        </w:rPr>
        <w:t>[ı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3" w:lineRule="exact"/>
        <w:ind w:right="-41"/>
        <w:jc w:val="left"/>
        <w:tabs>
          <w:tab w:pos="14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4B4D4D"/>
          <w:spacing w:val="-56"/>
          <w:w w:val="59"/>
          <w:position w:val="-14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4B4D4D"/>
          <w:spacing w:val="-74"/>
          <w:w w:val="44"/>
          <w:b/>
          <w:bCs/>
          <w:i/>
          <w:position w:val="7"/>
        </w:rPr>
        <w:t>t</w:t>
      </w:r>
      <w:r>
        <w:rPr>
          <w:rFonts w:ascii="Arial" w:hAnsi="Arial" w:cs="Arial" w:eastAsia="Arial"/>
          <w:sz w:val="38"/>
          <w:szCs w:val="38"/>
          <w:color w:val="4B4D4D"/>
          <w:spacing w:val="0"/>
          <w:w w:val="59"/>
          <w:position w:val="-14"/>
        </w:rPr>
        <w:t>,</w:t>
      </w:r>
      <w:r>
        <w:rPr>
          <w:rFonts w:ascii="Arial" w:hAnsi="Arial" w:cs="Arial" w:eastAsia="Arial"/>
          <w:sz w:val="38"/>
          <w:szCs w:val="38"/>
          <w:color w:val="4B4D4D"/>
          <w:spacing w:val="-15"/>
          <w:w w:val="59"/>
          <w:position w:val="-14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4B4D4D"/>
          <w:spacing w:val="0"/>
          <w:w w:val="44"/>
          <w:b/>
          <w:bCs/>
          <w:i/>
          <w:position w:val="7"/>
        </w:rPr>
        <w:t>e</w:t>
      </w:r>
      <w:r>
        <w:rPr>
          <w:rFonts w:ascii="Times New Roman" w:hAnsi="Times New Roman" w:cs="Times New Roman" w:eastAsia="Times New Roman"/>
          <w:sz w:val="64"/>
          <w:szCs w:val="64"/>
          <w:color w:val="4B4D4D"/>
          <w:spacing w:val="-112"/>
          <w:w w:val="100"/>
          <w:b/>
          <w:bCs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0"/>
          <w:w w:val="83"/>
          <w:position w:val="7"/>
        </w:rPr>
        <w:t>Ac</w:t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0"/>
          <w:w w:val="83"/>
          <w:position w:val="7"/>
        </w:rPr>
        <w:t>),</w:t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-14"/>
          <w:w w:val="83"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0"/>
          <w:w w:val="83"/>
          <w:position w:val="7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B4D4D"/>
          <w:spacing w:val="0"/>
          <w:w w:val="100"/>
          <w:position w:val="7"/>
        </w:rPr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83"/>
          <w:i/>
          <w:position w:val="7"/>
        </w:rPr>
        <w:t>ff</w:t>
      </w:r>
      <w:r>
        <w:rPr>
          <w:rFonts w:ascii="Arial" w:hAnsi="Arial" w:cs="Arial" w:eastAsia="Arial"/>
          <w:sz w:val="21"/>
          <w:szCs w:val="21"/>
          <w:color w:val="797B7B"/>
          <w:spacing w:val="4"/>
          <w:w w:val="83"/>
          <w:i/>
          <w:position w:val="7"/>
        </w:rPr>
        <w:t> </w:t>
      </w:r>
      <w:r>
        <w:rPr>
          <w:rFonts w:ascii="Arial" w:hAnsi="Arial" w:cs="Arial" w:eastAsia="Arial"/>
          <w:sz w:val="33"/>
          <w:szCs w:val="33"/>
          <w:color w:val="797B7B"/>
          <w:spacing w:val="0"/>
          <w:w w:val="101"/>
          <w:position w:val="7"/>
        </w:rPr>
        <w:t>J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4" w:equalWidth="0">
            <w:col w:w="3431" w:space="897"/>
            <w:col w:w="2110" w:space="1999"/>
            <w:col w:w="945" w:space="161"/>
            <w:col w:w="1877"/>
          </w:cols>
        </w:sectPr>
      </w:pPr>
      <w:rPr/>
    </w:p>
    <w:p>
      <w:pPr>
        <w:spacing w:before="0" w:after="0" w:line="50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909091"/>
          <w:spacing w:val="0"/>
          <w:w w:val="102"/>
          <w:position w:val="-10"/>
        </w:rPr>
        <w:t>POS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-20"/>
        <w:jc w:val="left"/>
        <w:tabs>
          <w:tab w:pos="5660" w:val="left"/>
          <w:tab w:pos="69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909091"/>
          <w:spacing w:val="0"/>
          <w:w w:val="75"/>
          <w:b/>
          <w:bCs/>
          <w:position w:val="-2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909091"/>
          <w:spacing w:val="25"/>
          <w:w w:val="75"/>
          <w:b/>
          <w:bCs/>
          <w:position w:val="-2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b/>
          <w:bCs/>
          <w:position w:val="-23"/>
        </w:rPr>
        <w:t>AMİRi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b/>
          <w:bCs/>
          <w:position w:val="-2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b/>
          <w:bCs/>
          <w:position w:val="-23"/>
        </w:rPr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0"/>
          <w:w w:val="55"/>
          <w:position w:val="-18"/>
        </w:rPr>
        <w:t>,._.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4"/>
          <w:w w:val="55"/>
          <w:position w:val="-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-31"/>
          <w:w w:val="129"/>
          <w:position w:val="-18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0"/>
          <w:w w:val="48"/>
          <w:position w:val="-18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0"/>
          <w:w w:val="47"/>
          <w:position w:val="-1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0"/>
          <w:w w:val="100"/>
          <w:position w:val="-18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-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6"/>
          <w:w w:val="40"/>
          <w:position w:val="-1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-26"/>
          <w:w w:val="124"/>
          <w:position w:val="-1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176"/>
          <w:position w:val="-1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160"/>
          <w:i/>
          <w:position w:val="-18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100"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100"/>
          <w:i/>
          <w:position w:val="-18"/>
        </w:rPr>
      </w:r>
      <w:r>
        <w:rPr>
          <w:rFonts w:ascii="Arial" w:hAnsi="Arial" w:cs="Arial" w:eastAsia="Arial"/>
          <w:sz w:val="14"/>
          <w:szCs w:val="14"/>
          <w:color w:val="646466"/>
          <w:spacing w:val="0"/>
          <w:w w:val="73"/>
          <w:i/>
          <w:position w:val="-18"/>
        </w:rPr>
        <w:t>,rı;;</w:t>
      </w:r>
      <w:r>
        <w:rPr>
          <w:rFonts w:ascii="Arial" w:hAnsi="Arial" w:cs="Arial" w:eastAsia="Arial"/>
          <w:sz w:val="14"/>
          <w:szCs w:val="14"/>
          <w:color w:val="646466"/>
          <w:spacing w:val="-3"/>
          <w:w w:val="73"/>
          <w:i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909091"/>
          <w:spacing w:val="7"/>
          <w:w w:val="291"/>
          <w:position w:val="-18"/>
        </w:rPr>
        <w:t>'</w:t>
      </w:r>
      <w:r>
        <w:rPr>
          <w:rFonts w:ascii="Arial" w:hAnsi="Arial" w:cs="Arial" w:eastAsia="Arial"/>
          <w:sz w:val="24"/>
          <w:szCs w:val="24"/>
          <w:color w:val="B3B3B3"/>
          <w:spacing w:val="-32"/>
          <w:w w:val="97"/>
          <w:position w:val="-18"/>
        </w:rPr>
        <w:t>'</w:t>
      </w:r>
      <w:r>
        <w:rPr>
          <w:rFonts w:ascii="Arial" w:hAnsi="Arial" w:cs="Arial" w:eastAsia="Arial"/>
          <w:sz w:val="24"/>
          <w:szCs w:val="24"/>
          <w:color w:val="797B7B"/>
          <w:spacing w:val="0"/>
          <w:w w:val="156"/>
          <w:position w:val="-18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2777" w:space="1095"/>
            <w:col w:w="7548"/>
          </w:cols>
        </w:sectPr>
      </w:pPr>
      <w:rPr/>
    </w:p>
    <w:p>
      <w:pPr>
        <w:spacing w:before="0" w:after="0" w:line="321" w:lineRule="exact"/>
        <w:ind w:left="2806" w:right="-109"/>
        <w:jc w:val="left"/>
        <w:tabs>
          <w:tab w:pos="9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489.19101pt;margin-top:-.826248pt;width:.1pt;height:12.580062pt;mso-position-horizontal-relative:page;mso-position-vertical-relative:paragraph;z-index:-15102" coordorigin="9784,-17" coordsize="2,252">
            <v:shape style="position:absolute;left:9784;top:-17;width:2;height:252" coordorigin="9784,-17" coordsize="0,252" path="m9784,235l9784,-17e" filled="f" stroked="t" strokeweight="2.817515pt" strokecolor="#484848">
              <v:path arrowok="t"/>
            </v:shape>
          </v:group>
          <w10:wrap type="none"/>
        </w:pict>
      </w:r>
      <w:r>
        <w:rPr/>
        <w:pict>
          <v:group style="position:absolute;margin-left:491.773743pt;margin-top:15.314209pt;width:.1pt;height:4.509834pt;mso-position-horizontal-relative:page;mso-position-vertical-relative:paragraph;z-index:-15101" coordorigin="9835,306" coordsize="2,90">
            <v:shape style="position:absolute;left:9835;top:306;width:2;height:90" coordorigin="9835,306" coordsize="0,90" path="m9835,396l9835,306e" filled="f" stroked="t" strokeweight="1.173965pt" strokecolor="#676767">
              <v:path arrowok="t"/>
            </v:shape>
          </v:group>
          <w10:wrap type="none"/>
        </w:pict>
      </w:r>
      <w:r>
        <w:rPr/>
        <w:pict>
          <v:group style="position:absolute;margin-left:579.948364pt;margin-top:-14.160184pt;width:.1pt;height:15.006837pt;mso-position-horizontal-relative:page;mso-position-vertical-relative:paragraph;z-index:-15095" coordorigin="11599,-283" coordsize="2,300">
            <v:shape style="position:absolute;left:11599;top:-283;width:2;height:300" coordorigin="11599,-283" coordsize="0,300" path="m11599,17l11599,-283e" filled="f" stroked="t" strokeweight="4.00016pt" strokecolor="#EBEBEB">
              <v:path arrowok="t"/>
            </v:shape>
          </v:group>
          <w10:wrap type="none"/>
        </w:pict>
      </w:r>
      <w:r>
        <w:rPr/>
        <w:pict>
          <v:group style="position:absolute;margin-left:520.914429pt;margin-top:-2.76692pt;width:4.54212pt;height:14.808106pt;mso-position-horizontal-relative:page;mso-position-vertical-relative:paragraph;z-index:-15094" coordorigin="10418,-55" coordsize="91,296">
            <v:shape style="position:absolute;left:10418;top:-55;width:91;height:296" coordorigin="10418,-55" coordsize="91,296" path="m10418,-55l10509,-55,10509,241,10418,241,10418,-55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54.768112pt;margin-top:3.494543pt;width:.1pt;height:13.642579pt;mso-position-horizontal-relative:page;mso-position-vertical-relative:paragraph;z-index:-15093" coordorigin="3095,70" coordsize="2,273">
            <v:shape style="position:absolute;left:3095;top:70;width:2;height:273" coordorigin="3095,70" coordsize="0,273" path="m3095,70l3095,343,3095,70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78.103729pt;margin-top:10.987861pt;width:.1pt;height:11.442627pt;mso-position-horizontal-relative:page;mso-position-vertical-relative:paragraph;z-index:-15092" coordorigin="3562,220" coordsize="2,229">
            <v:shape style="position:absolute;left:3562;top:220;width:2;height:229" coordorigin="3562,220" coordsize="0,229" path="m3562,449l3562,220e" filled="f" stroked="t" strokeweight="1.76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"/>
          <w:szCs w:val="5"/>
          <w:color w:val="B3B3B3"/>
          <w:spacing w:val="0"/>
          <w:w w:val="134"/>
          <w:position w:val="-2"/>
        </w:rPr>
        <w:t>\</w:t>
      </w:r>
      <w:r>
        <w:rPr>
          <w:rFonts w:ascii="Arial" w:hAnsi="Arial" w:cs="Arial" w:eastAsia="Arial"/>
          <w:sz w:val="5"/>
          <w:szCs w:val="5"/>
          <w:color w:val="B3B3B3"/>
          <w:spacing w:val="0"/>
          <w:w w:val="134"/>
          <w:position w:val="-2"/>
        </w:rPr>
        <w:t>  </w:t>
      </w:r>
      <w:r>
        <w:rPr>
          <w:rFonts w:ascii="Arial" w:hAnsi="Arial" w:cs="Arial" w:eastAsia="Arial"/>
          <w:sz w:val="5"/>
          <w:szCs w:val="5"/>
          <w:color w:val="B3B3B3"/>
          <w:spacing w:val="15"/>
          <w:w w:val="134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B3B3B3"/>
          <w:spacing w:val="0"/>
          <w:w w:val="70"/>
          <w:position w:val="-12"/>
        </w:rPr>
        <w:t>.</w:t>
      </w:r>
      <w:r>
        <w:rPr>
          <w:rFonts w:ascii="Arial" w:hAnsi="Arial" w:cs="Arial" w:eastAsia="Arial"/>
          <w:sz w:val="46"/>
          <w:szCs w:val="46"/>
          <w:color w:val="B3B3B3"/>
          <w:spacing w:val="26"/>
          <w:w w:val="7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100"/>
          <w:position w:val="-1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1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1A1A3"/>
          <w:spacing w:val="8"/>
          <w:w w:val="56"/>
          <w:position w:val="-1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1A1A3"/>
          <w:spacing w:val="0"/>
          <w:w w:val="95"/>
          <w:position w:val="-1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A1A1A3"/>
          <w:spacing w:val="9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100"/>
          <w:position w:val="-14"/>
        </w:rPr>
        <w:t>BA'{AM</w:t>
      </w:r>
      <w:r>
        <w:rPr>
          <w:rFonts w:ascii="Arial" w:hAnsi="Arial" w:cs="Arial" w:eastAsia="Arial"/>
          <w:sz w:val="19"/>
          <w:szCs w:val="19"/>
          <w:color w:val="4B4D4D"/>
          <w:spacing w:val="-8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8"/>
          <w:szCs w:val="28"/>
          <w:color w:val="4B4D4D"/>
          <w:spacing w:val="0"/>
          <w:w w:val="227"/>
          <w:position w:val="-11"/>
        </w:rPr>
        <w:t>\: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15" w:lineRule="exact"/>
        <w:ind w:left="194"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41.071228pt;margin-top:8.80137pt;width:3.379715pt;height:20.040103pt;mso-position-horizontal-relative:page;mso-position-vertical-relative:paragraph;z-index:-15090" coordorigin="10821,176" coordsize="68,401">
            <v:group style="position:absolute;left:10849;top:203;width:2;height:164" coordorigin="10849,203" coordsize="2,164">
              <v:shape style="position:absolute;left:10849;top:203;width:2;height:164" coordorigin="10849,203" coordsize="0,164" path="m10849,367l10849,203e" filled="f" stroked="t" strokeweight="2.70934pt" strokecolor="#EBEBEB">
                <v:path arrowok="t"/>
              </v:shape>
            </v:group>
            <v:group style="position:absolute;left:10868;top:327;width:2;height:229" coordorigin="10868,327" coordsize="2,229">
              <v:shape style="position:absolute;left:10868;top:327;width:2;height:229" coordorigin="10868,327" coordsize="0,229" path="m10868,556l10868,327e" filled="f" stroked="t" strokeweight="2.1187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30.778442pt;margin-top:14.393036pt;width:8.049944pt;height:32.324402pt;mso-position-horizontal-relative:page;mso-position-vertical-relative:paragraph;z-index:-15089" coordorigin="10616,288" coordsize="161,646">
            <v:group style="position:absolute;left:10654;top:327;width:2;height:229" coordorigin="10654,327" coordsize="2,229">
              <v:shape style="position:absolute;left:10654;top:327;width:2;height:229" coordorigin="10654,327" coordsize="0,229" path="m10654,556l10654,327e" filled="f" stroked="t" strokeweight="3.89287pt" strokecolor="#EBEBEB">
                <v:path arrowok="t"/>
              </v:shape>
            </v:group>
            <v:group style="position:absolute;left:10748;top:556;width:2;height:350" coordorigin="10748,556" coordsize="2,350">
              <v:shape style="position:absolute;left:10748;top:556;width:2;height:350" coordorigin="10748,556" coordsize="0,350" path="m10748,906l10748,556e" filled="f" stroked="t" strokeweight="2.83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332458pt;margin-top:16.339470pt;width:.1pt;height:11.442627pt;mso-position-horizontal-relative:page;mso-position-vertical-relative:paragraph;z-index:-15088" coordorigin="11107,327" coordsize="2,229">
            <v:shape style="position:absolute;left:11107;top:327;width:2;height:229" coordorigin="11107,327" coordsize="0,229" path="m11107,556l11107,327e" filled="f" stroked="t" strokeweight="1.8136pt" strokecolor="#EBEBEB">
              <v:path arrowok="t"/>
            </v:shape>
          </v:group>
          <w10:wrap type="none"/>
        </w:pict>
      </w:r>
      <w:r>
        <w:rPr/>
        <w:pict>
          <v:group style="position:absolute;margin-left:563.929138pt;margin-top:17.379021pt;width:.1pt;height:10.096436pt;mso-position-horizontal-relative:page;mso-position-vertical-relative:paragraph;z-index:-15087" coordorigin="11279,348" coordsize="2,202">
            <v:shape style="position:absolute;left:11279;top:348;width:2;height:202" coordorigin="11279,348" coordsize="0,202" path="m11279,550l11279,348e" filled="f" stroked="t" strokeweight="3.1469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380127pt;margin-top:11.126296pt;width:40.015574pt;height:6.5pt;mso-position-horizontal-relative:page;mso-position-vertical-relative:paragraph;z-index:-15082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909091"/>
                      <w:spacing w:val="0"/>
                      <w:w w:val="130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09091"/>
                      <w:spacing w:val="-13"/>
                      <w:w w:val="130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3B3B3"/>
                      <w:spacing w:val="0"/>
                      <w:w w:val="130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3B3B3"/>
                      <w:spacing w:val="0"/>
                      <w:w w:val="130"/>
                    </w:rPr>
                    <w:t> 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3B3B3"/>
                      <w:spacing w:val="2"/>
                      <w:w w:val="130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97B7B"/>
                      <w:spacing w:val="0"/>
                      <w:w w:val="194"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97B7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97B7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1"/>
                      <w:spacing w:val="0"/>
                      <w:w w:val="100"/>
                      <w:i/>
                    </w:rPr>
                    <w:t>•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1"/>
                      <w:spacing w:val="-1"/>
                      <w:w w:val="100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1"/>
                      <w:spacing w:val="0"/>
                      <w:w w:val="100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1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1"/>
                      <w:spacing w:val="13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46466"/>
                      <w:spacing w:val="0"/>
                      <w:w w:val="135"/>
                      <w:i/>
                    </w:rPr>
                    <w:t>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339722pt;margin-top:11.531453pt;width:2.853216pt;height:6pt;mso-position-horizontal-relative:page;mso-position-vertical-relative:paragraph;z-index:-15080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646466"/>
                      <w:spacing w:val="-1"/>
                      <w:w w:val="84"/>
                    </w:rPr>
                    <w:t>l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3B3B3"/>
                      <w:spacing w:val="0"/>
                      <w:w w:val="156"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646466"/>
          <w:w w:val="51"/>
          <w:i/>
          <w:position w:val="-9"/>
        </w:rPr>
        <w:t>!J.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-49"/>
          <w:w w:val="52"/>
          <w:i/>
          <w:position w:val="-9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909091"/>
          <w:spacing w:val="-137"/>
          <w:w w:val="143"/>
          <w:position w:val="-9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0"/>
          <w:w w:val="52"/>
          <w:i/>
          <w:position w:val="-9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28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-6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13"/>
          <w:w w:val="52"/>
          <w:position w:val="-9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0"/>
          <w:w w:val="52"/>
          <w:position w:val="-9"/>
        </w:rPr>
        <w:t>1•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9782" w:space="245"/>
            <w:col w:w="1393"/>
          </w:cols>
        </w:sectPr>
      </w:pPr>
      <w:rPr/>
    </w:p>
    <w:p>
      <w:pPr>
        <w:spacing w:before="0" w:after="0" w:line="222" w:lineRule="exact"/>
        <w:ind w:right="-2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97B7B"/>
          <w:w w:val="57"/>
          <w:position w:val="-1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2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-11"/>
        </w:rPr>
        <w:t> </w:t>
      </w:r>
      <w:r>
        <w:rPr>
          <w:rFonts w:ascii="Arial" w:hAnsi="Arial" w:cs="Arial" w:eastAsia="Arial"/>
          <w:sz w:val="38"/>
          <w:szCs w:val="38"/>
          <w:color w:val="4B4D4D"/>
          <w:spacing w:val="0"/>
          <w:w w:val="37"/>
          <w:position w:val="-13"/>
        </w:rPr>
        <w:t>...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646466"/>
          <w:spacing w:val="0"/>
          <w:w w:val="83"/>
        </w:rPr>
        <w:t>._l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-6"/>
          <w:w w:val="100"/>
          <w:position w:val="-11"/>
        </w:rPr>
        <w:t> </w:t>
      </w:r>
      <w:r>
        <w:rPr>
          <w:rFonts w:ascii="Arial" w:hAnsi="Arial" w:cs="Arial" w:eastAsia="Arial"/>
          <w:sz w:val="38"/>
          <w:szCs w:val="38"/>
          <w:color w:val="797B7B"/>
          <w:spacing w:val="-71"/>
          <w:w w:val="72"/>
          <w:position w:val="-1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20"/>
          <w:w w:val="134"/>
          <w:position w:val="-1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9"/>
          <w:w w:val="77"/>
          <w:position w:val="-1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0"/>
          <w:w w:val="145"/>
          <w:position w:val="-1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-16"/>
          <w:w w:val="145"/>
          <w:position w:val="-1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95"/>
          <w:position w:val="-1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0"/>
          <w:w w:val="100"/>
          <w:position w:val="-1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0"/>
          <w:w w:val="115"/>
          <w:position w:val="-1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-28"/>
          <w:w w:val="116"/>
          <w:position w:val="-1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3B3B3"/>
          <w:spacing w:val="-3"/>
          <w:w w:val="122"/>
          <w:position w:val="-11"/>
        </w:rPr>
        <w:t>·</w:t>
      </w:r>
      <w:r>
        <w:rPr>
          <w:rFonts w:ascii="Arial" w:hAnsi="Arial" w:cs="Arial" w:eastAsia="Arial"/>
          <w:sz w:val="38"/>
          <w:szCs w:val="38"/>
          <w:color w:val="797B7B"/>
          <w:spacing w:val="0"/>
          <w:w w:val="86"/>
          <w:i/>
          <w:position w:val="-13"/>
        </w:rPr>
        <w:t>'</w:t>
      </w:r>
      <w:r>
        <w:rPr>
          <w:rFonts w:ascii="Arial" w:hAnsi="Arial" w:cs="Arial" w:eastAsia="Arial"/>
          <w:sz w:val="38"/>
          <w:szCs w:val="38"/>
          <w:color w:val="797B7B"/>
          <w:spacing w:val="-104"/>
          <w:w w:val="87"/>
          <w:i/>
          <w:position w:val="-13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B3B3B3"/>
          <w:spacing w:val="-7"/>
          <w:w w:val="116"/>
          <w:position w:val="-11"/>
        </w:rPr>
        <w:t>.</w:t>
      </w:r>
      <w:r>
        <w:rPr>
          <w:rFonts w:ascii="Arial" w:hAnsi="Arial" w:cs="Arial" w:eastAsia="Arial"/>
          <w:sz w:val="38"/>
          <w:szCs w:val="38"/>
          <w:color w:val="A1A1A3"/>
          <w:spacing w:val="0"/>
          <w:w w:val="83"/>
          <w:i/>
          <w:position w:val="-13"/>
        </w:rPr>
        <w:t>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9900" w:space="20"/>
            <w:col w:w="107" w:space="142"/>
            <w:col w:w="1251"/>
          </w:cols>
        </w:sectPr>
      </w:pPr>
      <w:rPr/>
    </w:p>
    <w:p>
      <w:pPr>
        <w:spacing w:before="0" w:after="0" w:line="180" w:lineRule="exact"/>
        <w:ind w:left="2778" w:right="-163"/>
        <w:jc w:val="left"/>
        <w:tabs>
          <w:tab w:pos="3760" w:val="left"/>
          <w:tab w:pos="96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19.954346pt;margin-top:2.363407pt;width:.1pt;height:10.769532pt;mso-position-horizontal-relative:page;mso-position-vertical-relative:paragraph;z-index:-15086" coordorigin="10399,47" coordsize="2,215">
            <v:shape style="position:absolute;left:10399;top:47;width:2;height:215" coordorigin="10399,47" coordsize="0,215" path="m10399,263l10399,47e" filled="f" stroked="t" strokeweight="3.36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2"/>
          <w:szCs w:val="82"/>
          <w:color w:val="212F9E"/>
          <w:spacing w:val="0"/>
          <w:w w:val="100"/>
          <w:position w:val="-52"/>
        </w:rPr>
        <w:t>1</w:t>
      </w:r>
      <w:r>
        <w:rPr>
          <w:rFonts w:ascii="Times New Roman" w:hAnsi="Times New Roman" w:cs="Times New Roman" w:eastAsia="Times New Roman"/>
          <w:sz w:val="82"/>
          <w:szCs w:val="82"/>
          <w:color w:val="212F9E"/>
          <w:spacing w:val="0"/>
          <w:w w:val="100"/>
          <w:position w:val="-52"/>
        </w:rPr>
        <w:tab/>
      </w:r>
      <w:r>
        <w:rPr>
          <w:rFonts w:ascii="Times New Roman" w:hAnsi="Times New Roman" w:cs="Times New Roman" w:eastAsia="Times New Roman"/>
          <w:sz w:val="82"/>
          <w:szCs w:val="82"/>
          <w:color w:val="212F9E"/>
          <w:spacing w:val="0"/>
          <w:w w:val="100"/>
          <w:position w:val="-52"/>
        </w:rPr>
        <w:t>0:</w:t>
      </w:r>
      <w:r>
        <w:rPr>
          <w:rFonts w:ascii="Times New Roman" w:hAnsi="Times New Roman" w:cs="Times New Roman" w:eastAsia="Times New Roman"/>
          <w:sz w:val="82"/>
          <w:szCs w:val="82"/>
          <w:color w:val="212F9E"/>
          <w:spacing w:val="0"/>
          <w:w w:val="100"/>
          <w:position w:val="-52"/>
        </w:rPr>
        <w:tab/>
      </w:r>
      <w:r>
        <w:rPr>
          <w:rFonts w:ascii="Times New Roman" w:hAnsi="Times New Roman" w:cs="Times New Roman" w:eastAsia="Times New Roman"/>
          <w:sz w:val="82"/>
          <w:szCs w:val="82"/>
          <w:color w:val="212F9E"/>
          <w:spacing w:val="0"/>
          <w:w w:val="100"/>
          <w:position w:val="-52"/>
        </w:rPr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63"/>
          <w:position w:val="-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24"/>
          <w:w w:val="163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18"/>
          <w:szCs w:val="18"/>
          <w:color w:val="A1A1A3"/>
          <w:spacing w:val="22"/>
          <w:w w:val="100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797B7B"/>
          <w:spacing w:val="-78"/>
          <w:w w:val="126"/>
          <w:position w:val="-14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36"/>
          <w:position w:val="-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63"/>
          <w:position w:val="-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29"/>
          <w:w w:val="163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6"/>
          <w:w w:val="145"/>
          <w:i/>
          <w:position w:val="-7"/>
        </w:rPr>
        <w:t>i</w:t>
      </w:r>
      <w:r>
        <w:rPr>
          <w:rFonts w:ascii="Arial" w:hAnsi="Arial" w:cs="Arial" w:eastAsia="Arial"/>
          <w:sz w:val="15"/>
          <w:szCs w:val="15"/>
          <w:color w:val="646466"/>
          <w:spacing w:val="0"/>
          <w:w w:val="49"/>
          <w:position w:val="-14"/>
        </w:rPr>
        <w:t>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1" w:after="0" w:line="159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97B7B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797B7B"/>
          <w:spacing w:val="-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09091"/>
          <w:spacing w:val="0"/>
          <w:w w:val="76"/>
          <w:position w:val="-1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09091"/>
          <w:spacing w:val="16"/>
          <w:w w:val="76"/>
          <w:position w:val="-1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0"/>
          <w:w w:val="143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17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-15"/>
          <w:w w:val="143"/>
          <w:i/>
          <w:position w:val="-7"/>
        </w:rPr>
        <w:t>.</w:t>
      </w:r>
      <w:r>
        <w:rPr>
          <w:rFonts w:ascii="Arial" w:hAnsi="Arial" w:cs="Arial" w:eastAsia="Arial"/>
          <w:sz w:val="28"/>
          <w:szCs w:val="28"/>
          <w:color w:val="3A3A3A"/>
          <w:spacing w:val="-54"/>
          <w:w w:val="116"/>
          <w:position w:val="-1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0"/>
          <w:w w:val="143"/>
          <w:i/>
          <w:position w:val="-7"/>
        </w:rPr>
        <w:t>:··</w:t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13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18"/>
          <w:i/>
          <w:position w:val="-7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10310" w:space="57"/>
            <w:col w:w="1053"/>
          </w:cols>
        </w:sectPr>
      </w:pPr>
      <w:rPr/>
    </w:p>
    <w:p>
      <w:pPr>
        <w:spacing w:before="80" w:after="0" w:line="240" w:lineRule="auto"/>
        <w:ind w:left="270" w:right="-69"/>
        <w:jc w:val="left"/>
        <w:tabs>
          <w:tab w:pos="5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75787pt;margin-top:10.314035pt;width:7.3521pt;height:7.5pt;mso-position-horizontal-relative:page;mso-position-vertical-relative:paragraph;z-index:-1508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26"/>
                    </w:rPr>
                    <w:t>«i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55"/>
          <w:position w:val="6"/>
        </w:rPr>
        <w:t>..&gt;&lt;:</w: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ağha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DENİZ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75" w:right="-20"/>
        <w:jc w:val="left"/>
        <w:tabs>
          <w:tab w:pos="5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1"/>
          <w:position w:val="-2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iıfaiye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46466"/>
          <w:spacing w:val="0"/>
          <w:w w:val="3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646466"/>
          <w:spacing w:val="0"/>
          <w:w w:val="35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46466"/>
          <w:spacing w:val="4"/>
          <w:w w:val="3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B4D4D"/>
          <w:spacing w:val="0"/>
          <w:w w:val="35"/>
        </w:rPr>
        <w:t>......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5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B4D4D"/>
          <w:spacing w:val="-4"/>
          <w:w w:val="3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1A1A3"/>
          <w:spacing w:val="0"/>
          <w:w w:val="45"/>
        </w:rPr>
        <w:t>.......</w:t>
      </w:r>
      <w:r>
        <w:rPr>
          <w:rFonts w:ascii="Times New Roman" w:hAnsi="Times New Roman" w:cs="Times New Roman" w:eastAsia="Times New Roman"/>
          <w:sz w:val="26"/>
          <w:szCs w:val="26"/>
          <w:color w:val="A1A1A3"/>
          <w:spacing w:val="-35"/>
          <w:w w:val="4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1A1A3"/>
          <w:spacing w:val="-17"/>
          <w:w w:val="8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97B7B"/>
          <w:spacing w:val="0"/>
          <w:w w:val="80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6395" w:space="3497"/>
            <w:col w:w="254" w:space="0"/>
            <w:col w:w="1274"/>
          </w:cols>
        </w:sectPr>
      </w:pPr>
      <w:rPr/>
    </w:p>
    <w:p>
      <w:pPr>
        <w:spacing w:before="0" w:after="0" w:line="300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29.253494pt;margin-top:1.274093pt;width:118.570417pt;height:.704379pt;mso-position-horizontal-relative:page;mso-position-vertical-relative:paragraph;z-index:-15100" coordorigin="2585,25" coordsize="2371,14">
            <v:group style="position:absolute;left:2592;top:33;width:2066;height:2" coordorigin="2592,33" coordsize="2066,2">
              <v:shape style="position:absolute;left:2592;top:33;width:2066;height:2" coordorigin="2592,33" coordsize="2066,0" path="m2592,33l4658,33e" filled="f" stroked="t" strokeweight=".704379pt" strokecolor="#2F3BA3">
                <v:path arrowok="t"/>
              </v:shape>
            </v:group>
            <v:group style="position:absolute;left:4658;top:33;width:296;height:2" coordorigin="4658,33" coordsize="296,2">
              <v:shape style="position:absolute;left:4658;top:33;width:296;height:2" coordorigin="4658,33" coordsize="296,0" path="m4658,33l4954,33e" filled="f" stroked="t" strokeweight=".23479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9.232193pt;margin-top:12.663507pt;width:31.697042pt;height:.1pt;mso-position-horizontal-relative:page;mso-position-vertical-relative:paragraph;z-index:-15099" coordorigin="2785,253" coordsize="634,2">
            <v:shape style="position:absolute;left:2785;top:253;width:634;height:2" coordorigin="2785,253" coordsize="634,0" path="m2785,253l3419,253e" filled="f" stroked="t" strokeweight="1.17396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3A3D64"/>
          <w:w w:val="125"/>
          <w:b/>
          <w:bCs/>
        </w:rPr>
        <w:t>Isı</w:t>
      </w:r>
      <w:r>
        <w:rPr>
          <w:rFonts w:ascii="Times New Roman" w:hAnsi="Times New Roman" w:cs="Times New Roman" w:eastAsia="Times New Roman"/>
          <w:sz w:val="30"/>
          <w:szCs w:val="30"/>
          <w:color w:val="3A3D64"/>
          <w:spacing w:val="-9"/>
          <w:w w:val="126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8"/>
          <w:b/>
          <w:bCs/>
        </w:rPr>
        <w:t>ail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98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7"/>
          <w:b/>
          <w:bCs/>
        </w:rPr>
        <w:t>YAP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98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1"/>
          <w:w w:val="108"/>
          <w:b/>
          <w:bCs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2"/>
          <w:b/>
          <w:bCs/>
        </w:rPr>
        <w:t>CI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3291" w:space="46"/>
            <w:col w:w="577" w:space="0"/>
            <w:col w:w="7506"/>
          </w:cols>
        </w:sectPr>
      </w:pPr>
      <w:rPr/>
    </w:p>
    <w:p>
      <w:pPr>
        <w:spacing w:before="0" w:after="0" w:line="244" w:lineRule="exact"/>
        <w:ind w:left="239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1.013964pt;margin-top:37.862717pt;width:555.60243pt;height:785.890141pt;mso-position-horizontal-relative:page;mso-position-vertical-relative:page;z-index:-15112" coordorigin="420,757" coordsize="11112,15718">
            <v:group style="position:absolute;left:432;top:783;width:11040;height:2" coordorigin="432,783" coordsize="11040,2">
              <v:shape style="position:absolute;left:432;top:783;width:11040;height:2" coordorigin="432,783" coordsize="11040,0" path="m432,783l11472,783e" filled="f" stroked="t" strokeweight=".704379pt" strokecolor="#5B5B5B">
                <v:path arrowok="t"/>
              </v:shape>
            </v:group>
            <v:group style="position:absolute;left:2456;top:769;width:2;height:788" coordorigin="2456,769" coordsize="2,788">
              <v:shape style="position:absolute;left:2456;top:769;width:2;height:788" coordorigin="2456,769" coordsize="0,788" path="m2456,1557l2456,769e" filled="f" stroked="t" strokeweight=".704379pt" strokecolor="#4B4B4B">
                <v:path arrowok="t"/>
              </v:shape>
            </v:group>
            <v:group style="position:absolute;left:7354;top:793;width:4118;height:2" coordorigin="7354,793" coordsize="4118,2">
              <v:shape style="position:absolute;left:7354;top:793;width:4118;height:2" coordorigin="7354,793" coordsize="4118,0" path="m7354,793l11472,793e" filled="f" stroked="t" strokeweight=".704379pt" strokecolor="#5B5B5B">
                <v:path arrowok="t"/>
              </v:shape>
            </v:group>
            <v:group style="position:absolute;left:9058;top:774;width:2;height:546" coordorigin="9058,774" coordsize="2,546">
              <v:shape style="position:absolute;left:9058;top:774;width:2;height:546" coordorigin="9058,774" coordsize="0,546" path="m9058,1320l9058,774e" filled="f" stroked="t" strokeweight=".234793pt" strokecolor="#3B3B3B">
                <v:path arrowok="t"/>
              </v:shape>
            </v:group>
            <v:group style="position:absolute;left:11472;top:788;width:2;height:3295" coordorigin="11472,788" coordsize="2,3295">
              <v:shape style="position:absolute;left:11472;top:788;width:2;height:3295" coordorigin="11472,788" coordsize="0,3295" path="m11472,4083l11472,788e" filled="f" stroked="t" strokeweight=".704379pt" strokecolor="#5B5B5B">
                <v:path arrowok="t"/>
              </v:shape>
            </v:group>
            <v:group style="position:absolute;left:9058;top:1320;width:2;height:945" coordorigin="9058,1320" coordsize="2,945">
              <v:shape style="position:absolute;left:9058;top:1320;width:2;height:945" coordorigin="9058,1320" coordsize="0,945" path="m9058,2264l9058,1320e" filled="f" stroked="t" strokeweight=".234793pt" strokecolor="#000000">
                <v:path arrowok="t"/>
              </v:shape>
            </v:group>
            <v:group style="position:absolute;left:11467;top:788;width:2;height:769" coordorigin="11467,788" coordsize="2,769">
              <v:shape style="position:absolute;left:11467;top:788;width:2;height:769" coordorigin="11467,788" coordsize="0,769" path="m11467,1557l11467,788e" filled="f" stroked="t" strokeweight=".469586pt" strokecolor="#575757">
                <v:path arrowok="t"/>
              </v:shape>
            </v:group>
            <v:group style="position:absolute;left:439;top:764;width:2;height:1529" coordorigin="439,764" coordsize="2,1529">
              <v:shape style="position:absolute;left:439;top:764;width:2;height:1529" coordorigin="439,764" coordsize="0,1529" path="m439,2293l439,764e" filled="f" stroked="t" strokeweight=".704379pt" strokecolor="#676767">
                <v:path arrowok="t"/>
              </v:shape>
            </v:group>
            <v:group style="position:absolute;left:2454;top:1500;width:2;height:294" coordorigin="2454,1500" coordsize="2,294">
              <v:shape style="position:absolute;left:2454;top:1500;width:2;height:294" coordorigin="2454,1500" coordsize="0,294" path="m2454,1794l2454,1500e" filled="f" stroked="t" strokeweight=".469586pt" strokecolor="#383838">
                <v:path arrowok="t"/>
              </v:shape>
            </v:group>
            <v:group style="position:absolute;left:432;top:2264;width:6424;height:2" coordorigin="432,2264" coordsize="6424,2">
              <v:shape style="position:absolute;left:432;top:2264;width:6424;height:2" coordorigin="432,2264" coordsize="6424,0" path="m432,2264l6856,2264e" filled="f" stroked="t" strokeweight=".704379pt" strokecolor="#575757">
                <v:path arrowok="t"/>
              </v:shape>
            </v:group>
            <v:group style="position:absolute;left:2456;top:1685;width:2;height:584" coordorigin="2456,1685" coordsize="2,584">
              <v:shape style="position:absolute;left:2456;top:1685;width:2;height:584" coordorigin="2456,1685" coordsize="0,584" path="m2456,2269l2456,1685e" filled="f" stroked="t" strokeweight=".704379pt" strokecolor="#545454">
                <v:path arrowok="t"/>
              </v:shape>
            </v:group>
            <v:group style="position:absolute;left:6757;top:2274;width:4719;height:2" coordorigin="6757,2274" coordsize="4719,2">
              <v:shape style="position:absolute;left:6757;top:2274;width:4719;height:2" coordorigin="6757,2274" coordsize="4719,0" path="m6757,2274l11477,2274e" filled="f" stroked="t" strokeweight=".704379pt" strokecolor="#5B5B5B">
                <v:path arrowok="t"/>
              </v:shape>
            </v:group>
            <v:group style="position:absolute;left:437;top:2480;width:3019;height:2" coordorigin="437,2480" coordsize="3019,2">
              <v:shape style="position:absolute;left:437;top:2480;width:3019;height:2" coordorigin="437,2480" coordsize="3019,0" path="m437,2480l3456,2480e" filled="f" stroked="t" strokeweight=".704379pt" strokecolor="#575757">
                <v:path arrowok="t"/>
              </v:shape>
            </v:group>
            <v:group style="position:absolute;left:441;top:1372;width:2;height:1571" coordorigin="441,1372" coordsize="2,1571">
              <v:shape style="position:absolute;left:441;top:1372;width:2;height:1571" coordorigin="441,1372" coordsize="0,1571" path="m441,2943l441,1372e" filled="f" stroked="t" strokeweight=".939172pt" strokecolor="#575757">
                <v:path arrowok="t"/>
              </v:shape>
            </v:group>
            <v:group style="position:absolute;left:3353;top:2483;width:1629;height:2" coordorigin="3353,2483" coordsize="1629,2">
              <v:shape style="position:absolute;left:3353;top:2483;width:1629;height:2" coordorigin="3353,2483" coordsize="1629,0" path="m3353,2483l4982,2483e" filled="f" stroked="t" strokeweight=".469586pt" strokecolor="#545454">
                <v:path arrowok="t"/>
              </v:shape>
            </v:group>
            <v:group style="position:absolute;left:3489;top:2483;width:1841;height:2" coordorigin="3489,2483" coordsize="1841,2">
              <v:shape style="position:absolute;left:3489;top:2483;width:1841;height:2" coordorigin="3489,2483" coordsize="1841,0" path="m3489,2483l5330,2483e" filled="f" stroked="t" strokeweight=".704379pt" strokecolor="#575757">
                <v:path arrowok="t"/>
              </v:shape>
            </v:group>
            <v:group style="position:absolute;left:5273;top:2488;width:3813;height:2" coordorigin="5273,2488" coordsize="3813,2">
              <v:shape style="position:absolute;left:5273;top:2488;width:3813;height:2" coordorigin="5273,2488" coordsize="3813,0" path="m5273,2488l9086,2488e" filled="f" stroked="t" strokeweight=".469586pt" strokecolor="#575757">
                <v:path arrowok="t"/>
              </v:shape>
            </v:group>
            <v:group style="position:absolute;left:9030;top:2490;width:296;height:2" coordorigin="9030,2490" coordsize="296,2">
              <v:shape style="position:absolute;left:9030;top:2490;width:296;height:2" coordorigin="9030,2490" coordsize="296,0" path="m9030,2490l9326,2490e" filled="f" stroked="t" strokeweight=".939172pt" strokecolor="#676767">
                <v:path arrowok="t"/>
              </v:shape>
            </v:group>
            <v:group style="position:absolute;left:9270;top:2488;width:169;height:2" coordorigin="9270,2488" coordsize="169,2">
              <v:shape style="position:absolute;left:9270;top:2488;width:169;height:2" coordorigin="9270,2488" coordsize="169,0" path="m9270,2488l9439,2488e" filled="f" stroked="t" strokeweight=".469586pt" strokecolor="#3F3F3F">
                <v:path arrowok="t"/>
              </v:shape>
            </v:group>
            <v:group style="position:absolute;left:9382;top:2490;width:2094;height:2" coordorigin="9382,2490" coordsize="2094,2">
              <v:shape style="position:absolute;left:9382;top:2490;width:2094;height:2" coordorigin="9382,2490" coordsize="2094,0" path="m9382,2490l11477,2490e" filled="f" stroked="t" strokeweight=".704379pt" strokecolor="#5B5B5B">
                <v:path arrowok="t"/>
              </v:shape>
            </v:group>
            <v:group style="position:absolute;left:432;top:2692;width:4015;height:2" coordorigin="432,2692" coordsize="4015,2">
              <v:shape style="position:absolute;left:432;top:2692;width:4015;height:2" coordorigin="432,2692" coordsize="4015,0" path="m432,2692l4447,2692e" filled="f" stroked="t" strokeweight=".704379pt" strokecolor="#575757">
                <v:path arrowok="t"/>
              </v:shape>
            </v:group>
            <v:group style="position:absolute;left:441;top:2440;width:2;height:285" coordorigin="441,2440" coordsize="2,285">
              <v:shape style="position:absolute;left:441;top:2440;width:2;height:285" coordorigin="441,2440" coordsize="0,285" path="m441,2725l441,2440e" filled="f" stroked="t" strokeweight=".469586pt" strokecolor="#444444">
                <v:path arrowok="t"/>
              </v:shape>
            </v:group>
            <v:group style="position:absolute;left:4391;top:2704;width:7091;height:2" coordorigin="4391,2704" coordsize="7091,2">
              <v:shape style="position:absolute;left:4391;top:2704;width:7091;height:2" coordorigin="4391,2704" coordsize="7091,0" path="m4391,2704l11481,2704e" filled="f" stroked="t" strokeweight=".704379pt" strokecolor="#5B5B5B">
                <v:path arrowok="t"/>
              </v:shape>
            </v:group>
            <v:group style="position:absolute;left:427;top:2910;width:4020;height:2" coordorigin="427,2910" coordsize="4020,2">
              <v:shape style="position:absolute;left:427;top:2910;width:4020;height:2" coordorigin="427,2910" coordsize="4020,0" path="m427,2910l4447,2910e" filled="f" stroked="t" strokeweight=".704379pt" strokecolor="#575757">
                <v:path arrowok="t"/>
              </v:shape>
            </v:group>
            <v:group style="position:absolute;left:4391;top:2915;width:296;height:2" coordorigin="4391,2915" coordsize="296,2">
              <v:shape style="position:absolute;left:4391;top:2915;width:296;height:2" coordorigin="4391,2915" coordsize="296,0" path="m4391,2915l4686,2915e" filled="f" stroked="t" strokeweight=".469586pt" strokecolor="#3F3F3F">
                <v:path arrowok="t"/>
              </v:shape>
            </v:group>
            <v:group style="position:absolute;left:4630;top:2917;width:4827;height:2" coordorigin="4630,2917" coordsize="4827,2">
              <v:shape style="position:absolute;left:4630;top:2917;width:4827;height:2" coordorigin="4630,2917" coordsize="4827,0" path="m4630,2917l9457,2917e" filled="f" stroked="t" strokeweight=".704379pt" strokecolor="#5B5B5B">
                <v:path arrowok="t"/>
              </v:shape>
            </v:group>
            <v:group style="position:absolute;left:9382;top:2920;width:451;height:2" coordorigin="9382,2920" coordsize="451,2">
              <v:shape style="position:absolute;left:9382;top:2920;width:451;height:2" coordorigin="9382,2920" coordsize="451,0" path="m9382,2920l9833,2920e" filled="f" stroked="t" strokeweight=".469586pt" strokecolor="#4B4B4B">
                <v:path arrowok="t"/>
              </v:shape>
            </v:group>
            <v:group style="position:absolute;left:9777;top:2920;width:1700;height:2" coordorigin="9777,2920" coordsize="1700,2">
              <v:shape style="position:absolute;left:9777;top:2920;width:1700;height:2" coordorigin="9777,2920" coordsize="1700,0" path="m9777,2920l11477,2920e" filled="f" stroked="t" strokeweight=".704379pt" strokecolor="#575757">
                <v:path arrowok="t"/>
              </v:shape>
            </v:group>
            <v:group style="position:absolute;left:437;top:3126;width:8889;height:2" coordorigin="437,3126" coordsize="8889,2">
              <v:shape style="position:absolute;left:437;top:3126;width:8889;height:2" coordorigin="437,3126" coordsize="8889,0" path="m437,3126l9326,3126e" filled="f" stroked="t" strokeweight=".704379pt" strokecolor="#575757">
                <v:path arrowok="t"/>
              </v:shape>
            </v:group>
            <v:group style="position:absolute;left:441;top:2872;width:2;height:285" coordorigin="441,2872" coordsize="2,285">
              <v:shape style="position:absolute;left:441;top:2872;width:2;height:285" coordorigin="441,2872" coordsize="0,285" path="m441,3157l441,2872e" filled="f" stroked="t" strokeweight=".469586pt" strokecolor="#3F3F3F">
                <v:path arrowok="t"/>
              </v:shape>
            </v:group>
            <v:group style="position:absolute;left:9270;top:3133;width:169;height:2" coordorigin="9270,3133" coordsize="169,2">
              <v:shape style="position:absolute;left:9270;top:3133;width:169;height:2" coordorigin="9270,3133" coordsize="169,0" path="m9270,3133l9439,3133e" filled="f" stroked="t" strokeweight=".469586pt" strokecolor="#444444">
                <v:path arrowok="t"/>
              </v:shape>
            </v:group>
            <v:group style="position:absolute;left:9382;top:3133;width:2099;height:2" coordorigin="9382,3133" coordsize="2099,2">
              <v:shape style="position:absolute;left:9382;top:3133;width:2099;height:2" coordorigin="9382,3133" coordsize="2099,0" path="m9382,3133l11481,3133e" filled="f" stroked="t" strokeweight=".704379pt" strokecolor="#606060">
                <v:path arrowok="t"/>
              </v:shape>
            </v:group>
            <v:group style="position:absolute;left:432;top:3337;width:2188;height:2" coordorigin="432,3337" coordsize="2188,2">
              <v:shape style="position:absolute;left:432;top:3337;width:2188;height:2" coordorigin="432,3337" coordsize="2188,0" path="m432,3337l2620,3337e" filled="f" stroked="t" strokeweight=".704379pt" strokecolor="#575757">
                <v:path arrowok="t"/>
              </v:shape>
            </v:group>
            <v:group style="position:absolute;left:441;top:3086;width:2;height:513" coordorigin="441,3086" coordsize="2,513">
              <v:shape style="position:absolute;left:441;top:3086;width:2;height:513" coordorigin="441,3086" coordsize="0,513" path="m441,3598l441,3086e" filled="f" stroked="t" strokeweight=".704379pt" strokecolor="#4F4F4F">
                <v:path arrowok="t"/>
              </v:shape>
            </v:group>
            <v:group style="position:absolute;left:2564;top:3342;width:319;height:2" coordorigin="2564,3342" coordsize="319,2">
              <v:shape style="position:absolute;left:2564;top:3342;width:319;height:2" coordorigin="2564,3342" coordsize="319,0" path="m2564,3342l2883,3342e" filled="f" stroked="t" strokeweight=".469586pt" strokecolor="#3F3F3F">
                <v:path arrowok="t"/>
              </v:shape>
            </v:group>
            <v:group style="position:absolute;left:2827;top:3344;width:8654;height:2" coordorigin="2827,3344" coordsize="8654,2">
              <v:shape style="position:absolute;left:2827;top:3344;width:8654;height:2" coordorigin="2827,3344" coordsize="8654,0" path="m2827,3344l11481,3344e" filled="f" stroked="t" strokeweight=".704379pt" strokecolor="#5B5B5B">
                <v:path arrowok="t"/>
              </v:shape>
            </v:group>
            <v:group style="position:absolute;left:3921;top:3328;width:2;height:750" coordorigin="3921,3328" coordsize="2,750">
              <v:shape style="position:absolute;left:3921;top:3328;width:2;height:750" coordorigin="3921,3328" coordsize="0,750" path="m3921,4078l3921,3328e" filled="f" stroked="t" strokeweight=".469586pt" strokecolor="#444444">
                <v:path arrowok="t"/>
              </v:shape>
            </v:group>
            <v:group style="position:absolute;left:6978;top:3337;width:2;height:741" coordorigin="6978,3337" coordsize="2,741">
              <v:shape style="position:absolute;left:6978;top:3337;width:2;height:741" coordorigin="6978,3337" coordsize="0,741" path="m6978,4078l6978,3337e" filled="f" stroked="t" strokeweight=".704379pt" strokecolor="#575757">
                <v:path arrowok="t"/>
              </v:shape>
            </v:group>
            <v:group style="position:absolute;left:441;top:3541;width:2;height:266" coordorigin="441,3541" coordsize="2,266">
              <v:shape style="position:absolute;left:441;top:3541;width:2;height:266" coordorigin="441,3541" coordsize="0,266" path="m441,3807l441,3541e" filled="f" stroked="t" strokeweight=".469586pt" strokecolor="#343434">
                <v:path arrowok="t"/>
              </v:shape>
            </v:group>
            <v:group style="position:absolute;left:3921;top:3337;width:2;height:741" coordorigin="3921,3337" coordsize="2,741">
              <v:shape style="position:absolute;left:3921;top:3337;width:2;height:741" coordorigin="3921,3337" coordsize="0,741" path="m3921,4078l3921,3337e" filled="f" stroked="t" strokeweight=".704379pt" strokecolor="#484848">
                <v:path arrowok="t"/>
              </v:shape>
            </v:group>
            <v:group style="position:absolute;left:3912;top:3760;width:2606;height:2" coordorigin="3912,3760" coordsize="2606,2">
              <v:shape style="position:absolute;left:3912;top:3760;width:2606;height:2" coordorigin="3912,3760" coordsize="2606,0" path="m3912,3760l6518,3760e" filled="f" stroked="t" strokeweight=".704379pt" strokecolor="#707070">
                <v:path arrowok="t"/>
              </v:shape>
            </v:group>
            <v:group style="position:absolute;left:432;top:4064;width:2043;height:2" coordorigin="432,4064" coordsize="2043,2">
              <v:shape style="position:absolute;left:432;top:4064;width:2043;height:2" coordorigin="432,4064" coordsize="2043,0" path="m432,4064l2475,4064e" filled="f" stroked="t" strokeweight=".704379pt" strokecolor="#5B5B5B">
                <v:path arrowok="t"/>
              </v:shape>
            </v:group>
            <v:group style="position:absolute;left:441;top:3750;width:2;height:1059" coordorigin="441,3750" coordsize="2,1059">
              <v:shape style="position:absolute;left:441;top:3750;width:2;height:1059" coordorigin="441,3750" coordsize="0,1059" path="m441,4809l441,3750e" filled="f" stroked="t" strokeweight=".704379pt" strokecolor="#4F4F4F">
                <v:path arrowok="t"/>
              </v:shape>
            </v:group>
            <v:group style="position:absolute;left:2418;top:4066;width:9068;height:2" coordorigin="2418,4066" coordsize="9068,2">
              <v:shape style="position:absolute;left:2418;top:4066;width:9068;height:2" coordorigin="2418,4066" coordsize="9068,0" path="m2418,4066l11486,4066e" filled="f" stroked="t" strokeweight=".939172pt" strokecolor="#545454">
                <v:path arrowok="t"/>
              </v:shape>
            </v:group>
            <v:group style="position:absolute;left:437;top:4344;width:11045;height:2" coordorigin="437,4344" coordsize="11045,2">
              <v:shape style="position:absolute;left:437;top:4344;width:11045;height:2" coordorigin="437,4344" coordsize="11045,0" path="m437,4344l11481,4344e" filled="f" stroked="t" strokeweight=".704379pt" strokecolor="#5B5B5B">
                <v:path arrowok="t"/>
              </v:shape>
            </v:group>
            <v:group style="position:absolute;left:2465;top:4054;width:2;height:10876" coordorigin="2465,4054" coordsize="2,10876">
              <v:shape style="position:absolute;left:2465;top:4054;width:2;height:10876" coordorigin="2465,4054" coordsize="0,10876" path="m2465,14930l2465,4054e" filled="f" stroked="t" strokeweight=".939172pt" strokecolor="#4F4F4F">
                <v:path arrowok="t"/>
              </v:shape>
            </v:group>
            <v:group style="position:absolute;left:2451;top:4564;width:9035;height:2" coordorigin="2451,4564" coordsize="9035,2">
              <v:shape style="position:absolute;left:2451;top:4564;width:9035;height:2" coordorigin="2451,4564" coordsize="9035,0" path="m2451,4564l11486,4564e" filled="f" stroked="t" strokeweight=".704379pt" strokecolor="#5B5B5B">
                <v:path arrowok="t"/>
              </v:shape>
            </v:group>
            <v:group style="position:absolute;left:11477;top:4339;width:2;height:271" coordorigin="11477,4339" coordsize="2,271">
              <v:shape style="position:absolute;left:11477;top:4339;width:2;height:271" coordorigin="11477,4339" coordsize="0,271" path="m11477,4610l11477,4339e" filled="f" stroked="t" strokeweight=".469586pt" strokecolor="#444444">
                <v:path arrowok="t"/>
              </v:shape>
            </v:group>
            <v:group style="position:absolute;left:4959;top:4548;width:2;height:261" coordorigin="4959,4548" coordsize="2,261">
              <v:shape style="position:absolute;left:4959;top:4548;width:2;height:261" coordorigin="4959,4548" coordsize="0,261" path="m4959,4809l4959,4548e" filled="f" stroked="t" strokeweight=".939172pt" strokecolor="#575757">
                <v:path arrowok="t"/>
              </v:shape>
            </v:group>
            <v:group style="position:absolute;left:7814;top:4557;width:2;height:470" coordorigin="7814,4557" coordsize="2,470">
              <v:shape style="position:absolute;left:7814;top:4557;width:2;height:470" coordorigin="7814,4557" coordsize="0,470" path="m7814,5027l7814,4557e" filled="f" stroked="t" strokeweight=".704379pt" strokecolor="#5B5B5B">
                <v:path arrowok="t"/>
              </v:shape>
            </v:group>
            <v:group style="position:absolute;left:11479;top:4339;width:2;height:4804" coordorigin="11479,4339" coordsize="2,4804">
              <v:shape style="position:absolute;left:11479;top:4339;width:2;height:4804" coordorigin="11479,4339" coordsize="0,4804" path="m11479,9143l11479,4339e" filled="f" stroked="t" strokeweight=".704379pt" strokecolor="#5B5B5B">
                <v:path arrowok="t"/>
              </v:shape>
            </v:group>
            <v:group style="position:absolute;left:441;top:4752;width:2;height:271" coordorigin="441,4752" coordsize="2,271">
              <v:shape style="position:absolute;left:441;top:4752;width:2;height:271" coordorigin="441,4752" coordsize="0,271" path="m441,5023l441,4752e" filled="f" stroked="t" strokeweight=".469586pt" strokecolor="#2F2F2F">
                <v:path arrowok="t"/>
              </v:shape>
            </v:group>
            <v:group style="position:absolute;left:4949;top:4994;width:352;height:2" coordorigin="4949,4994" coordsize="352,2">
              <v:shape style="position:absolute;left:4949;top:4994;width:352;height:2" coordorigin="4949,4994" coordsize="352,0" path="m4949,4994l5302,4994e" filled="f" stroked="t" strokeweight=".234793pt" strokecolor="#2F2F2F">
                <v:path arrowok="t"/>
              </v:shape>
            </v:group>
            <v:group style="position:absolute;left:4959;top:4752;width:2;height:271" coordorigin="4959,4752" coordsize="2,271">
              <v:shape style="position:absolute;left:4959;top:4752;width:2;height:271" coordorigin="4959,4752" coordsize="0,271" path="m4959,5023l4959,4752e" filled="f" stroked="t" strokeweight=".469586pt" strokecolor="#3B3B3B">
                <v:path arrowok="t"/>
              </v:shape>
            </v:group>
            <v:group style="position:absolute;left:5302;top:4994;width:2080;height:2" coordorigin="5302,4994" coordsize="2080,2">
              <v:shape style="position:absolute;left:5302;top:4994;width:2080;height:2" coordorigin="5302,4994" coordsize="2080,0" path="m5302,4994l7382,4994e" filled="f" stroked="t" strokeweight=".234793pt" strokecolor="#000000">
                <v:path arrowok="t"/>
              </v:shape>
            </v:group>
            <v:group style="position:absolute;left:7382;top:4994;width:953;height:2" coordorigin="7382,4994" coordsize="953,2">
              <v:shape style="position:absolute;left:7382;top:4994;width:953;height:2" coordorigin="7382,4994" coordsize="953,0" path="m7382,4994l8335,4994e" filled="f" stroked="t" strokeweight=".234793pt" strokecolor="#575757">
                <v:path arrowok="t"/>
              </v:shape>
            </v:group>
            <v:group style="position:absolute;left:8335;top:4994;width:3132;height:2" coordorigin="8335,4994" coordsize="3132,2">
              <v:shape style="position:absolute;left:8335;top:4994;width:3132;height:2" coordorigin="8335,4994" coordsize="3132,0" path="m8335,4994l11467,4994e" filled="f" stroked="t" strokeweight=".234793pt" strokecolor="#000000">
                <v:path arrowok="t"/>
              </v:shape>
            </v:group>
            <v:group style="position:absolute;left:441;top:4966;width:2;height:332" coordorigin="441,4966" coordsize="2,332">
              <v:shape style="position:absolute;left:441;top:4966;width:2;height:332" coordorigin="441,4966" coordsize="0,332" path="m441,5298l441,4966e" filled="f" stroked="t" strokeweight=".939172pt" strokecolor="#545454">
                <v:path arrowok="t"/>
              </v:shape>
            </v:group>
            <v:group style="position:absolute;left:4949;top:5284;width:6537;height:2" coordorigin="4949,5284" coordsize="6537,2">
              <v:shape style="position:absolute;left:4949;top:5284;width:6537;height:2" coordorigin="4949,5284" coordsize="6537,0" path="m4949,5284l11486,5284e" filled="f" stroked="t" strokeweight=".704379pt" strokecolor="#5B5B5B">
                <v:path arrowok="t"/>
              </v:shape>
            </v:group>
            <v:group style="position:absolute;left:441;top:5241;width:2;height:304" coordorigin="441,5241" coordsize="2,304">
              <v:shape style="position:absolute;left:441;top:5241;width:2;height:304" coordorigin="441,5241" coordsize="0,304" path="m441,5545l441,5241e" filled="f" stroked="t" strokeweight=".469586pt" strokecolor="#3B3B3B">
                <v:path arrowok="t"/>
              </v:shape>
            </v:group>
            <v:group style="position:absolute;left:4954;top:5523;width:6532;height:2" coordorigin="4954,5523" coordsize="6532,2">
              <v:shape style="position:absolute;left:4954;top:5523;width:6532;height:2" coordorigin="4954,5523" coordsize="6532,0" path="m4954,5523l11486,5523e" filled="f" stroked="t" strokeweight=".704379pt" strokecolor="#5B5B5B">
                <v:path arrowok="t"/>
              </v:shape>
            </v:group>
            <v:group style="position:absolute;left:444;top:5488;width:2;height:4666" coordorigin="444,5488" coordsize="2,4666">
              <v:shape style="position:absolute;left:444;top:5488;width:2;height:4666" coordorigin="444,5488" coordsize="0,4666" path="m444,10154l444,5488e" filled="f" stroked="t" strokeweight=".704379pt" strokecolor="#4F4F4F">
                <v:path arrowok="t"/>
              </v:shape>
            </v:group>
            <v:group style="position:absolute;left:2451;top:5737;width:2235;height:2" coordorigin="2451,5737" coordsize="2235,2">
              <v:shape style="position:absolute;left:2451;top:5737;width:2235;height:2" coordorigin="2451,5737" coordsize="2235,0" path="m2451,5737l4686,5737e" filled="f" stroked="t" strokeweight=".704379pt" strokecolor="#5B5B5B">
                <v:path arrowok="t"/>
              </v:shape>
            </v:group>
            <v:group style="position:absolute;left:4630;top:5739;width:362;height:2" coordorigin="4630,5739" coordsize="362,2">
              <v:shape style="position:absolute;left:4630;top:5739;width:362;height:2" coordorigin="4630,5739" coordsize="362,0" path="m4630,5739l4992,5739e" filled="f" stroked="t" strokeweight=".469586pt" strokecolor="#444444">
                <v:path arrowok="t"/>
              </v:shape>
            </v:group>
            <v:group style="position:absolute;left:4902;top:5739;width:4564;height:2" coordorigin="4902,5739" coordsize="4564,2">
              <v:shape style="position:absolute;left:4902;top:5739;width:4564;height:2" coordorigin="4902,5739" coordsize="4564,0" path="m4902,5739l9467,5739e" filled="f" stroked="t" strokeweight=".704379pt" strokecolor="#5B5B5B">
                <v:path arrowok="t"/>
              </v:shape>
            </v:group>
            <v:group style="position:absolute;left:9382;top:5739;width:451;height:2" coordorigin="9382,5739" coordsize="451,2">
              <v:shape style="position:absolute;left:9382;top:5739;width:451;height:2" coordorigin="9382,5739" coordsize="451,0" path="m9382,5739l9833,5739e" filled="f" stroked="t" strokeweight=".469586pt" strokecolor="#4B4B4B">
                <v:path arrowok="t"/>
              </v:shape>
            </v:group>
            <v:group style="position:absolute;left:9767;top:5739;width:1723;height:2" coordorigin="9767,5739" coordsize="1723,2">
              <v:shape style="position:absolute;left:9767;top:5739;width:1723;height:2" coordorigin="9767,5739" coordsize="1723,0" path="m9767,5739l11491,5739e" filled="f" stroked="t" strokeweight=".704379pt" strokecolor="#5B5B5B">
                <v:path arrowok="t"/>
              </v:shape>
            </v:group>
            <v:group style="position:absolute;left:437;top:5965;width:11049;height:2" coordorigin="437,5965" coordsize="11049,2">
              <v:shape style="position:absolute;left:437;top:5965;width:11049;height:2" coordorigin="437,5965" coordsize="11049,0" path="m437,5965l11486,5965e" filled="f" stroked="t" strokeweight=".704379pt" strokecolor="#575757">
                <v:path arrowok="t"/>
              </v:shape>
            </v:group>
            <v:group style="position:absolute;left:4961;top:4966;width:2;height:1643" coordorigin="4961,4966" coordsize="2,1643">
              <v:shape style="position:absolute;left:4961;top:4966;width:2;height:1643" coordorigin="4961,4966" coordsize="0,1643" path="m4961,6608l4961,4966e" filled="f" stroked="t" strokeweight=".704379pt" strokecolor="#545454">
                <v:path arrowok="t"/>
              </v:shape>
            </v:group>
            <v:group style="position:absolute;left:7823;top:5962;width:2;height:646" coordorigin="7823,5962" coordsize="2,646">
              <v:shape style="position:absolute;left:7823;top:5962;width:2;height:646" coordorigin="7823,5962" coordsize="0,646" path="m7823,6608l7823,5962e" filled="f" stroked="t" strokeweight=".704379pt" strokecolor="#676767">
                <v:path arrowok="t"/>
              </v:shape>
            </v:group>
            <v:group style="position:absolute;left:2456;top:4064;width:2;height:3394" coordorigin="2456,4064" coordsize="2,3394">
              <v:shape style="position:absolute;left:2456;top:4064;width:2;height:3394" coordorigin="2456,4064" coordsize="0,3394" path="m2456,7458l2456,4064e" filled="f" stroked="t" strokeweight=".704379pt" strokecolor="#4B4B4B">
                <v:path arrowok="t"/>
              </v:shape>
            </v:group>
            <v:group style="position:absolute;left:2451;top:6387;width:9040;height:2" coordorigin="2451,6387" coordsize="9040,2">
              <v:shape style="position:absolute;left:2451;top:6387;width:9040;height:2" coordorigin="2451,6387" coordsize="9040,0" path="m2451,6387l11491,6387e" filled="f" stroked="t" strokeweight=".704379pt" strokecolor="#5B5B5B">
                <v:path arrowok="t"/>
              </v:shape>
            </v:group>
            <v:group style="position:absolute;left:2447;top:6601;width:9044;height:2" coordorigin="2447,6601" coordsize="9044,2">
              <v:shape style="position:absolute;left:2447;top:6601;width:9044;height:2" coordorigin="2447,6601" coordsize="9044,0" path="m2447,6601l11491,6601e" filled="f" stroked="t" strokeweight=".704379pt" strokecolor="#606060">
                <v:path arrowok="t"/>
              </v:shape>
            </v:group>
            <v:group style="position:absolute;left:437;top:6815;width:2123;height:2" coordorigin="437,6815" coordsize="2123,2">
              <v:shape style="position:absolute;left:437;top:6815;width:2123;height:2" coordorigin="437,6815" coordsize="2123,0" path="m437,6815l2559,6815e" filled="f" stroked="t" strokeweight=".704379pt" strokecolor="#575757">
                <v:path arrowok="t"/>
              </v:shape>
            </v:group>
            <v:group style="position:absolute;left:2414;top:6817;width:2033;height:2" coordorigin="2414,6817" coordsize="2033,2">
              <v:shape style="position:absolute;left:2414;top:6817;width:2033;height:2" coordorigin="2414,6817" coordsize="2033,0" path="m2414,6817l4447,6817e" filled="f" stroked="t" strokeweight=".469586pt" strokecolor="#545454">
                <v:path arrowok="t"/>
              </v:shape>
            </v:group>
            <v:group style="position:absolute;left:4391;top:6817;width:296;height:2" coordorigin="4391,6817" coordsize="296,2">
              <v:shape style="position:absolute;left:4391;top:6817;width:296;height:2" coordorigin="4391,6817" coordsize="296,0" path="m4391,6817l4686,6817e" filled="f" stroked="t" strokeweight=".469586pt" strokecolor="#3F3F3F">
                <v:path arrowok="t"/>
              </v:shape>
            </v:group>
            <v:group style="position:absolute;left:4630;top:6819;width:4696;height:2" coordorigin="4630,6819" coordsize="4696,2">
              <v:shape style="position:absolute;left:4630;top:6819;width:4696;height:2" coordorigin="4630,6819" coordsize="4696,0" path="m4630,6819l9326,6819e" filled="f" stroked="t" strokeweight=".704379pt" strokecolor="#606060">
                <v:path arrowok="t"/>
              </v:shape>
            </v:group>
            <v:group style="position:absolute;left:9270;top:6817;width:169;height:2" coordorigin="9270,6817" coordsize="169,2">
              <v:shape style="position:absolute;left:9270;top:6817;width:169;height:2" coordorigin="9270,6817" coordsize="169,0" path="m9270,6817l9439,6817e" filled="f" stroked="t" strokeweight=".469586pt" strokecolor="#3F3F3F">
                <v:path arrowok="t"/>
              </v:shape>
            </v:group>
            <v:group style="position:absolute;left:9382;top:6817;width:2108;height:2" coordorigin="9382,6817" coordsize="2108,2">
              <v:shape style="position:absolute;left:9382;top:6817;width:2108;height:2" coordorigin="9382,6817" coordsize="2108,0" path="m9382,6817l11491,6817e" filled="f" stroked="t" strokeweight=".704379pt" strokecolor="#575757">
                <v:path arrowok="t"/>
              </v:shape>
            </v:group>
            <v:group style="position:absolute;left:437;top:7446;width:8889;height:2" coordorigin="437,7446" coordsize="8889,2">
              <v:shape style="position:absolute;left:437;top:7446;width:8889;height:2" coordorigin="437,7446" coordsize="8889,0" path="m437,7446l9326,7446e" filled="f" stroked="t" strokeweight=".704379pt" strokecolor="#575757">
                <v:path arrowok="t"/>
              </v:shape>
            </v:group>
            <v:group style="position:absolute;left:9270;top:7444;width:169;height:2" coordorigin="9270,7444" coordsize="169,2">
              <v:shape style="position:absolute;left:9270;top:7444;width:169;height:2" coordorigin="9270,7444" coordsize="169,0" path="m9270,7444l9439,7444e" filled="f" stroked="t" strokeweight=".469586pt" strokecolor="#3B3B3B">
                <v:path arrowok="t"/>
              </v:shape>
            </v:group>
            <v:group style="position:absolute;left:9382;top:7446;width:2108;height:2" coordorigin="9382,7446" coordsize="2108,2">
              <v:shape style="position:absolute;left:9382;top:7446;width:2108;height:2" coordorigin="9382,7446" coordsize="2108,0" path="m9382,7446l11491,7446e" filled="f" stroked="t" strokeweight=".704379pt" strokecolor="#606060">
                <v:path arrowok="t"/>
              </v:shape>
            </v:group>
            <v:group style="position:absolute;left:4964;top:7439;width:2;height:456" coordorigin="4964,7439" coordsize="2,456">
              <v:shape style="position:absolute;left:4964;top:7439;width:2;height:456" coordorigin="4964,7439" coordsize="0,456" path="m4964,7895l4964,7439e" filled="f" stroked="t" strokeweight=".469586pt" strokecolor="#4B4B4B">
                <v:path arrowok="t"/>
              </v:shape>
            </v:group>
            <v:group style="position:absolute;left:4959;top:7667;width:6532;height:2" coordorigin="4959,7667" coordsize="6532,2">
              <v:shape style="position:absolute;left:4959;top:7667;width:6532;height:2" coordorigin="4959,7667" coordsize="6532,0" path="m4959,7667l11491,7667e" filled="f" stroked="t" strokeweight=".704379pt" strokecolor="#5B5B5B">
                <v:path arrowok="t"/>
              </v:shape>
            </v:group>
            <v:group style="position:absolute;left:11486;top:7401;width:2;height:294" coordorigin="11486,7401" coordsize="2,294">
              <v:shape style="position:absolute;left:11486;top:7401;width:2;height:294" coordorigin="11486,7401" coordsize="0,294" path="m11486,7695l11486,7401e" filled="f" stroked="t" strokeweight=".469586pt" strokecolor="#484848">
                <v:path arrowok="t"/>
              </v:shape>
            </v:group>
            <v:group style="position:absolute;left:4954;top:7880;width:4372;height:2" coordorigin="4954,7880" coordsize="4372,2">
              <v:shape style="position:absolute;left:4954;top:7880;width:4372;height:2" coordorigin="4954,7880" coordsize="4372,0" path="m4954,7880l9326,7880e" filled="f" stroked="t" strokeweight=".704379pt" strokecolor="#606060">
                <v:path arrowok="t"/>
              </v:shape>
            </v:group>
            <v:group style="position:absolute;left:9270;top:7880;width:169;height:2" coordorigin="9270,7880" coordsize="169,2">
              <v:shape style="position:absolute;left:9270;top:7880;width:169;height:2" coordorigin="9270,7880" coordsize="169,0" path="m9270,7880l9439,7880e" filled="f" stroked="t" strokeweight=".469586pt" strokecolor="#444444">
                <v:path arrowok="t"/>
              </v:shape>
            </v:group>
            <v:group style="position:absolute;left:9382;top:7880;width:2108;height:2" coordorigin="9382,7880" coordsize="2108,2">
              <v:shape style="position:absolute;left:9382;top:7880;width:2108;height:2" coordorigin="9382,7880" coordsize="2108,0" path="m9382,7880l11491,7880e" filled="f" stroked="t" strokeweight=".704379pt" strokecolor="#5B5B5B">
                <v:path arrowok="t"/>
              </v:shape>
            </v:group>
            <v:group style="position:absolute;left:432;top:8096;width:2188;height:2" coordorigin="432,8096" coordsize="2188,2">
              <v:shape style="position:absolute;left:432;top:8096;width:2188;height:2" coordorigin="432,8096" coordsize="2188,0" path="m432,8096l2620,8096e" filled="f" stroked="t" strokeweight=".704379pt" strokecolor="#575757">
                <v:path arrowok="t"/>
              </v:shape>
            </v:group>
            <v:group style="position:absolute;left:2564;top:8099;width:319;height:2" coordorigin="2564,8099" coordsize="319,2">
              <v:shape style="position:absolute;left:2564;top:8099;width:319;height:2" coordorigin="2564,8099" coordsize="319,0" path="m2564,8099l2883,8099e" filled="f" stroked="t" strokeweight=".469586pt" strokecolor="#3F3F3F">
                <v:path arrowok="t"/>
              </v:shape>
            </v:group>
            <v:group style="position:absolute;left:2827;top:8099;width:1113;height:2" coordorigin="2827,8099" coordsize="1113,2">
              <v:shape style="position:absolute;left:2827;top:8099;width:1113;height:2" coordorigin="2827,8099" coordsize="1113,0" path="m2827,8099l3940,8099e" filled="f" stroked="t" strokeweight=".704379pt" strokecolor="#575757">
                <v:path arrowok="t"/>
              </v:shape>
            </v:group>
            <v:group style="position:absolute;left:3883;top:8099;width:174;height:2" coordorigin="3883,8099" coordsize="174,2">
              <v:shape style="position:absolute;left:3883;top:8099;width:174;height:2" coordorigin="3883,8099" coordsize="174,0" path="m3883,8099l4057,8099e" filled="f" stroked="t" strokeweight=".469586pt" strokecolor="#444444">
                <v:path arrowok="t"/>
              </v:shape>
            </v:group>
            <v:group style="position:absolute;left:4001;top:8099;width:446;height:2" coordorigin="4001,8099" coordsize="446,2">
              <v:shape style="position:absolute;left:4001;top:8099;width:446;height:2" coordorigin="4001,8099" coordsize="446,0" path="m4001,8099l4447,8099e" filled="f" stroked="t" strokeweight=".939172pt" strokecolor="#646464">
                <v:path arrowok="t"/>
              </v:shape>
            </v:group>
            <v:group style="position:absolute;left:4391;top:8099;width:296;height:2" coordorigin="4391,8099" coordsize="296,2">
              <v:shape style="position:absolute;left:4391;top:8099;width:296;height:2" coordorigin="4391,8099" coordsize="296,0" path="m4391,8099l4686,8099e" filled="f" stroked="t" strokeweight=".469586pt" strokecolor="#444444">
                <v:path arrowok="t"/>
              </v:shape>
            </v:group>
            <v:group style="position:absolute;left:4630;top:8099;width:366;height:2" coordorigin="4630,8099" coordsize="366,2">
              <v:shape style="position:absolute;left:4630;top:8099;width:366;height:2" coordorigin="4630,8099" coordsize="366,0" path="m4630,8099l4996,8099e" filled="f" stroked="t" strokeweight=".939172pt" strokecolor="#606060">
                <v:path arrowok="t"/>
              </v:shape>
            </v:group>
            <v:group style="position:absolute;left:4975;top:7871;width:2;height:233" coordorigin="4975,7871" coordsize="2,233">
              <v:shape style="position:absolute;left:4975;top:7871;width:2;height:233" coordorigin="4975,7871" coordsize="0,233" path="m4975,8103l4975,7871e" filled="f" stroked="t" strokeweight="1.408757pt" strokecolor="#4F4F4F">
                <v:path arrowok="t"/>
              </v:shape>
            </v:group>
            <v:group style="position:absolute;left:4917;top:8099;width:413;height:2" coordorigin="4917,8099" coordsize="413,2">
              <v:shape style="position:absolute;left:4917;top:8099;width:413;height:2" coordorigin="4917,8099" coordsize="413,0" path="m4917,8099l5330,8099e" filled="f" stroked="t" strokeweight=".469586pt" strokecolor="#484848">
                <v:path arrowok="t"/>
              </v:shape>
            </v:group>
            <v:group style="position:absolute;left:5259;top:8101;width:4067;height:2" coordorigin="5259,8101" coordsize="4067,2">
              <v:shape style="position:absolute;left:5259;top:8101;width:4067;height:2" coordorigin="5259,8101" coordsize="4067,0" path="m5259,8101l9326,8101e" filled="f" stroked="t" strokeweight=".704379pt" strokecolor="#606060">
                <v:path arrowok="t"/>
              </v:shape>
            </v:group>
            <v:group style="position:absolute;left:9270;top:8099;width:169;height:2" coordorigin="9270,8099" coordsize="169,2">
              <v:shape style="position:absolute;left:9270;top:8099;width:169;height:2" coordorigin="9270,8099" coordsize="169,0" path="m9270,8099l9439,8099e" filled="f" stroked="t" strokeweight=".469586pt" strokecolor="#343434">
                <v:path arrowok="t"/>
              </v:shape>
            </v:group>
            <v:group style="position:absolute;left:9382;top:8099;width:451;height:2" coordorigin="9382,8099" coordsize="451,2">
              <v:shape style="position:absolute;left:9382;top:8099;width:451;height:2" coordorigin="9382,8099" coordsize="451,0" path="m9382,8099l9833,8099e" filled="f" stroked="t" strokeweight=".704379pt" strokecolor="#606060">
                <v:path arrowok="t"/>
              </v:shape>
            </v:group>
            <v:group style="position:absolute;left:9777;top:8099;width:333;height:2" coordorigin="9777,8099" coordsize="333,2">
              <v:shape style="position:absolute;left:9777;top:8099;width:333;height:2" coordorigin="9777,8099" coordsize="333,0" path="m9777,8099l10110,8099e" filled="f" stroked="t" strokeweight=".469586pt" strokecolor="#3F3F3F">
                <v:path arrowok="t"/>
              </v:shape>
            </v:group>
            <v:group style="position:absolute;left:10054;top:8099;width:1437;height:2" coordorigin="10054,8099" coordsize="1437,2">
              <v:shape style="position:absolute;left:10054;top:8099;width:1437;height:2" coordorigin="10054,8099" coordsize="1437,0" path="m10054,8099l11491,8099e" filled="f" stroked="t" strokeweight=".704379pt" strokecolor="#5B5B5B">
                <v:path arrowok="t"/>
              </v:shape>
            </v:group>
            <v:group style="position:absolute;left:1615;top:8901;width:207;height:2" coordorigin="1615,8901" coordsize="207,2">
              <v:shape style="position:absolute;left:1615;top:8901;width:207;height:2" coordorigin="1615,8901" coordsize="207,0" path="m1615,8901l1822,8901e" filled="f" stroked="t" strokeweight=".469586pt" strokecolor="#444444">
                <v:path arrowok="t"/>
              </v:shape>
            </v:group>
            <v:group style="position:absolute;left:441;top:8899;width:4264;height:2" coordorigin="441,8899" coordsize="4264,2">
              <v:shape style="position:absolute;left:441;top:8899;width:4264;height:2" coordorigin="441,8899" coordsize="4264,0" path="m441,8899l4705,8899e" filled="f" stroked="t" strokeweight=".704379pt" strokecolor="#5B5B5B">
                <v:path arrowok="t"/>
              </v:shape>
            </v:group>
            <v:group style="position:absolute;left:4630;top:8901;width:352;height:2" coordorigin="4630,8901" coordsize="352,2">
              <v:shape style="position:absolute;left:4630;top:8901;width:352;height:2" coordorigin="4630,8901" coordsize="352,0" path="m4630,8901l4982,8901e" filled="f" stroked="t" strokeweight=".469586pt" strokecolor="#545454">
                <v:path arrowok="t"/>
              </v:shape>
            </v:group>
            <v:group style="position:absolute;left:4926;top:8901;width:6565;height:2" coordorigin="4926,8901" coordsize="6565,2">
              <v:shape style="position:absolute;left:4926;top:8901;width:6565;height:2" coordorigin="4926,8901" coordsize="6565,0" path="m4926,8901l11491,8901e" filled="f" stroked="t" strokeweight=".704379pt" strokecolor="#5B5B5B">
                <v:path arrowok="t"/>
              </v:shape>
            </v:group>
            <v:group style="position:absolute;left:11486;top:8194;width:2;height:873" coordorigin="11486,8194" coordsize="2,873">
              <v:shape style="position:absolute;left:11486;top:8194;width:2;height:873" coordorigin="11486,8194" coordsize="0,873" path="m11486,9067l11486,8194e" filled="f" stroked="t" strokeweight=".704379pt" strokecolor="#606060">
                <v:path arrowok="t"/>
              </v:shape>
            </v:group>
            <v:group style="position:absolute;left:2463;top:9086;width:2;height:280" coordorigin="2463,9086" coordsize="2,280">
              <v:shape style="position:absolute;left:2463;top:9086;width:2;height:280" coordorigin="2463,9086" coordsize="0,280" path="m2463,9366l2463,9086e" filled="f" stroked="t" strokeweight=".704379pt" strokecolor="#3B3B3B">
                <v:path arrowok="t"/>
              </v:shape>
            </v:group>
            <v:group style="position:absolute;left:11486;top:9086;width:2;height:1068" coordorigin="11486,9086" coordsize="2,1068">
              <v:shape style="position:absolute;left:11486;top:9086;width:2;height:1068" coordorigin="11486,9086" coordsize="0,1068" path="m11486,10154l11486,9086e" filled="f" stroked="t" strokeweight=".704379pt" strokecolor="#545454">
                <v:path arrowok="t"/>
              </v:shape>
            </v:group>
            <v:group style="position:absolute;left:437;top:9777;width:11054;height:2" coordorigin="437,9777" coordsize="11054,2">
              <v:shape style="position:absolute;left:437;top:9777;width:11054;height:2" coordorigin="437,9777" coordsize="11054,0" path="m437,9777l11491,9777e" filled="f" stroked="t" strokeweight=".704379pt" strokecolor="#5B5B5B">
                <v:path arrowok="t"/>
              </v:shape>
            </v:group>
            <v:group style="position:absolute;left:441;top:10107;width:11049;height:2" coordorigin="441,10107" coordsize="11049,2">
              <v:shape style="position:absolute;left:441;top:10107;width:11049;height:2" coordorigin="441,10107" coordsize="11049,0" path="m441,10107l11491,10107e" filled="f" stroked="t" strokeweight=".704379pt" strokecolor="#5B5B5B">
                <v:path arrowok="t"/>
              </v:shape>
            </v:group>
            <v:group style="position:absolute;left:453;top:10083;width:2;height:6385" coordorigin="453,10083" coordsize="2,6385">
              <v:shape style="position:absolute;left:453;top:10083;width:2;height:6385" coordorigin="453,10083" coordsize="0,6385" path="m453,16468l453,10083e" filled="f" stroked="t" strokeweight=".704379pt" strokecolor="#545454">
                <v:path arrowok="t"/>
              </v:shape>
            </v:group>
            <v:group style="position:absolute;left:2463;top:10083;width:2;height:522" coordorigin="2463,10083" coordsize="2,522">
              <v:shape style="position:absolute;left:2463;top:10083;width:2;height:522" coordorigin="2463,10083" coordsize="0,522" path="m2463,10605l2463,10083e" filled="f" stroked="t" strokeweight=".704379pt" strokecolor="#4B4B4B">
                <v:path arrowok="t"/>
              </v:shape>
            </v:group>
            <v:group style="position:absolute;left:437;top:10342;width:3503;height:2" coordorigin="437,10342" coordsize="3503,2">
              <v:shape style="position:absolute;left:437;top:10342;width:3503;height:2" coordorigin="437,10342" coordsize="3503,0" path="m437,10342l3940,10342e" filled="f" stroked="t" strokeweight=".704379pt" strokecolor="#5B5B5B">
                <v:path arrowok="t"/>
              </v:shape>
            </v:group>
            <v:group style="position:absolute;left:3883;top:10339;width:174;height:2" coordorigin="3883,10339" coordsize="174,2">
              <v:shape style="position:absolute;left:3883;top:10339;width:174;height:2" coordorigin="3883,10339" coordsize="174,0" path="m3883,10339l4057,10339e" filled="f" stroked="t" strokeweight=".469586pt" strokecolor="#484848">
                <v:path arrowok="t"/>
              </v:shape>
            </v:group>
            <v:group style="position:absolute;left:4001;top:10342;width:5325;height:2" coordorigin="4001,10342" coordsize="5325,2">
              <v:shape style="position:absolute;left:4001;top:10342;width:5325;height:2" coordorigin="4001,10342" coordsize="5325,0" path="m4001,10342l9326,10342e" filled="f" stroked="t" strokeweight=".704379pt" strokecolor="#646464">
                <v:path arrowok="t"/>
              </v:shape>
            </v:group>
            <v:group style="position:absolute;left:9270;top:10339;width:169;height:2" coordorigin="9270,10339" coordsize="169,2">
              <v:shape style="position:absolute;left:9270;top:10339;width:169;height:2" coordorigin="9270,10339" coordsize="169,0" path="m9270,10339l9439,10339e" filled="f" stroked="t" strokeweight=".469586pt" strokecolor="#3F3F3F">
                <v:path arrowok="t"/>
              </v:shape>
            </v:group>
            <v:group style="position:absolute;left:9382;top:10339;width:451;height:2" coordorigin="9382,10339" coordsize="451,2">
              <v:shape style="position:absolute;left:9382;top:10339;width:451;height:2" coordorigin="9382,10339" coordsize="451,0" path="m9382,10339l9833,10339e" filled="f" stroked="t" strokeweight=".704379pt" strokecolor="#646464">
                <v:path arrowok="t"/>
              </v:shape>
            </v:group>
            <v:group style="position:absolute;left:9777;top:10339;width:333;height:2" coordorigin="9777,10339" coordsize="333,2">
              <v:shape style="position:absolute;left:9777;top:10339;width:333;height:2" coordorigin="9777,10339" coordsize="333,0" path="m9777,10339l10110,10339e" filled="f" stroked="t" strokeweight=".469586pt" strokecolor="#4B4B4B">
                <v:path arrowok="t"/>
              </v:shape>
            </v:group>
            <v:group style="position:absolute;left:10054;top:10339;width:1437;height:2" coordorigin="10054,10339" coordsize="1437,2">
              <v:shape style="position:absolute;left:10054;top:10339;width:1437;height:2" coordorigin="10054,10339" coordsize="1437,0" path="m10054,10339l11491,10339e" filled="f" stroked="t" strokeweight=".704379pt" strokecolor="#606060">
                <v:path arrowok="t"/>
              </v:shape>
            </v:group>
            <v:group style="position:absolute;left:11488;top:10083;width:2;height:285" coordorigin="11488,10083" coordsize="2,285">
              <v:shape style="position:absolute;left:11488;top:10083;width:2;height:285" coordorigin="11488,10083" coordsize="0,285" path="m11488,10368l11488,10083e" filled="f" stroked="t" strokeweight=".469586pt" strokecolor="#3F3F3F">
                <v:path arrowok="t"/>
              </v:shape>
            </v:group>
            <v:group style="position:absolute;left:11486;top:10297;width:2;height:309" coordorigin="11486,10297" coordsize="2,309">
              <v:shape style="position:absolute;left:11486;top:10297;width:2;height:309" coordorigin="11486,10297" coordsize="0,309" path="m11486,10605l11486,10297e" filled="f" stroked="t" strokeweight=".469586pt" strokecolor="#606060">
                <v:path arrowok="t"/>
              </v:shape>
            </v:group>
            <v:group style="position:absolute;left:437;top:10819;width:2047;height:2" coordorigin="437,10819" coordsize="2047,2">
              <v:shape style="position:absolute;left:437;top:10819;width:2047;height:2" coordorigin="437,10819" coordsize="2047,0" path="m437,10819l2484,10819e" filled="f" stroked="t" strokeweight=".704379pt" strokecolor="#5B5B5B">
                <v:path arrowok="t"/>
              </v:shape>
            </v:group>
            <v:group style="position:absolute;left:2414;top:10821;width:207;height:2" coordorigin="2414,10821" coordsize="207,2">
              <v:shape style="position:absolute;left:2414;top:10821;width:207;height:2" coordorigin="2414,10821" coordsize="207,0" path="m2414,10821l2620,10821e" filled="f" stroked="t" strokeweight=".469586pt" strokecolor="#444444">
                <v:path arrowok="t"/>
              </v:shape>
            </v:group>
            <v:group style="position:absolute;left:2564;top:10819;width:1493;height:2" coordorigin="2564,10819" coordsize="1493,2">
              <v:shape style="position:absolute;left:2564;top:10819;width:1493;height:2" coordorigin="2564,10819" coordsize="1493,0" path="m2564,10819l4057,10819e" filled="f" stroked="t" strokeweight=".704379pt" strokecolor="#606060">
                <v:path arrowok="t"/>
              </v:shape>
            </v:group>
            <v:group style="position:absolute;left:4001;top:10819;width:446;height:2" coordorigin="4001,10819" coordsize="446,2">
              <v:shape style="position:absolute;left:4001;top:10819;width:446;height:2" coordorigin="4001,10819" coordsize="446,0" path="m4001,10819l4447,10819e" filled="f" stroked="t" strokeweight=".469586pt" strokecolor="#4B4B4B">
                <v:path arrowok="t"/>
              </v:shape>
            </v:group>
            <v:group style="position:absolute;left:4391;top:10819;width:296;height:2" coordorigin="4391,10819" coordsize="296,2">
              <v:shape style="position:absolute;left:4391;top:10819;width:296;height:2" coordorigin="4391,10819" coordsize="296,0" path="m4391,10819l4686,10819e" filled="f" stroked="t" strokeweight=".939172pt" strokecolor="#646464">
                <v:path arrowok="t"/>
              </v:shape>
            </v:group>
            <v:group style="position:absolute;left:4630;top:10819;width:352;height:2" coordorigin="4630,10819" coordsize="352,2">
              <v:shape style="position:absolute;left:4630;top:10819;width:352;height:2" coordorigin="4630,10819" coordsize="352,0" path="m4630,10819l4982,10819e" filled="f" stroked="t" strokeweight=".469586pt" strokecolor="#444444">
                <v:path arrowok="t"/>
              </v:shape>
            </v:group>
            <v:group style="position:absolute;left:4926;top:10816;width:6565;height:2" coordorigin="4926,10816" coordsize="6565,2">
              <v:shape style="position:absolute;left:4926;top:10816;width:6565;height:2" coordorigin="4926,10816" coordsize="6565,0" path="m4926,10816l11491,10816e" filled="f" stroked="t" strokeweight=".704379pt" strokecolor="#646464">
                <v:path arrowok="t"/>
              </v:shape>
            </v:group>
            <v:group style="position:absolute;left:11488;top:10548;width:2;height:299" coordorigin="11488,10548" coordsize="2,299">
              <v:shape style="position:absolute;left:11488;top:10548;width:2;height:299" coordorigin="11488,10548" coordsize="0,299" path="m11488,10847l11488,10548e" filled="f" stroked="t" strokeweight=".469586pt" strokecolor="#3B3B3B">
                <v:path arrowok="t"/>
              </v:shape>
            </v:group>
            <v:group style="position:absolute;left:2442;top:11070;width:1470;height:2" coordorigin="2442,11070" coordsize="1470,2">
              <v:shape style="position:absolute;left:2442;top:11070;width:1470;height:2" coordorigin="2442,11070" coordsize="1470,0" path="m2442,11070l3912,11070e" filled="f" stroked="t" strokeweight=".234793pt" strokecolor="#838383">
                <v:path arrowok="t"/>
              </v:shape>
            </v:group>
            <v:group style="position:absolute;left:3912;top:11070;width:117;height:2" coordorigin="3912,11070" coordsize="117,2">
              <v:shape style="position:absolute;left:3912;top:11070;width:117;height:2" coordorigin="3912,11070" coordsize="117,0" path="m3912,11070l4029,11070e" filled="f" stroked="t" strokeweight=".234793pt" strokecolor="#000000">
                <v:path arrowok="t"/>
              </v:shape>
            </v:group>
            <v:group style="position:absolute;left:437;top:11374;width:2019;height:2" coordorigin="437,11374" coordsize="2019,2">
              <v:shape style="position:absolute;left:437;top:11374;width:2019;height:2" coordorigin="437,11374" coordsize="2019,0" path="m437,11374l2456,11374e" filled="f" stroked="t" strokeweight=".234793pt" strokecolor="#5B5B5B">
                <v:path arrowok="t"/>
              </v:shape>
            </v:group>
            <v:group style="position:absolute;left:1033;top:11040;width:488;height:2" coordorigin="1033,11040" coordsize="488,2">
              <v:shape style="position:absolute;left:1033;top:11040;width:488;height:2" coordorigin="1033,11040" coordsize="488,0" path="m1033,11040l1521,11040e" filled="f" stroked="t" strokeweight=".234793pt" strokecolor="#575757">
                <v:path arrowok="t"/>
              </v:shape>
            </v:group>
            <v:group style="position:absolute;left:1233;top:11042;width:2;height:1923" coordorigin="1233,11042" coordsize="2,1923">
              <v:shape style="position:absolute;left:1233;top:11042;width:2;height:1923" coordorigin="1233,11042" coordsize="0,1923" path="m1233,12965l1233,11042e" filled="f" stroked="t" strokeweight=".704379pt" strokecolor="#4B4B4B">
                <v:path arrowok="t"/>
              </v:shape>
            </v:group>
            <v:group style="position:absolute;left:1766;top:11040;width:352;height:2" coordorigin="1766,11040" coordsize="352,2">
              <v:shape style="position:absolute;left:1766;top:11040;width:352;height:2" coordorigin="1766,11040" coordsize="352,0" path="m1766,11040l2118,11040e" filled="f" stroked="t" strokeweight=".234793pt" strokecolor="#606060">
                <v:path arrowok="t"/>
              </v:shape>
            </v:group>
            <v:group style="position:absolute;left:1806;top:11042;width:2;height:2601" coordorigin="1806,11042" coordsize="2,2601">
              <v:shape style="position:absolute;left:1806;top:11042;width:2;height:2601" coordorigin="1806,11042" coordsize="0,2601" path="m1806,13643l1806,11042e" filled="f" stroked="t" strokeweight=".704379pt" strokecolor="#4B4B4B">
                <v:path arrowok="t"/>
              </v:shape>
            </v:group>
            <v:group style="position:absolute;left:2442;top:11374;width:2216;height:2" coordorigin="2442,11374" coordsize="2216,2">
              <v:shape style="position:absolute;left:2442;top:11374;width:2216;height:2" coordorigin="2442,11374" coordsize="2216,0" path="m2442,11374l4658,11374e" filled="f" stroked="t" strokeweight=".234793pt" strokecolor="#3B3B3B">
                <v:path arrowok="t"/>
              </v:shape>
            </v:group>
            <v:group style="position:absolute;left:4658;top:11374;width:2310;height:2" coordorigin="4658,11374" coordsize="2310,2">
              <v:shape style="position:absolute;left:4658;top:11374;width:2310;height:2" coordorigin="4658,11374" coordsize="2310,0" path="m4658,11374l6969,11374e" filled="f" stroked="t" strokeweight=".234793pt" strokecolor="#000000">
                <v:path arrowok="t"/>
              </v:shape>
            </v:group>
            <v:group style="position:absolute;left:6969;top:11374;width:841;height:2" coordorigin="6969,11374" coordsize="841,2">
              <v:shape style="position:absolute;left:6969;top:11374;width:841;height:2" coordorigin="6969,11374" coordsize="841,0" path="m6969,11374l7809,11374e" filled="f" stroked="t" strokeweight=".234793pt" strokecolor="#131313">
                <v:path arrowok="t"/>
              </v:shape>
            </v:group>
            <v:group style="position:absolute;left:7391;top:11042;width:2;height:2753" coordorigin="7391,11042" coordsize="2,2753">
              <v:shape style="position:absolute;left:7391;top:11042;width:2;height:2753" coordorigin="7391,11042" coordsize="0,2753" path="m7391,13795l7391,11042e" filled="f" stroked="t" strokeweight=".704379pt" strokecolor="#575757">
                <v:path arrowok="t"/>
              </v:shape>
            </v:group>
            <v:group style="position:absolute;left:7809;top:11374;width:3653;height:2" coordorigin="7809,11374" coordsize="3653,2">
              <v:shape style="position:absolute;left:7809;top:11374;width:3653;height:2" coordorigin="7809,11374" coordsize="3653,0" path="m7809,11374l11463,11374e" filled="f" stroked="t" strokeweight=".234793pt" strokecolor="#000000">
                <v:path arrowok="t"/>
              </v:shape>
            </v:group>
            <v:group style="position:absolute;left:9058;top:11070;width:239;height:2" coordorigin="9058,11070" coordsize="239,2">
              <v:shape style="position:absolute;left:9058;top:11070;width:239;height:2" coordorigin="9058,11070" coordsize="239,0" path="m9058,11070l9298,11070e" filled="f" stroked="t" strokeweight=".234793pt" strokecolor="#000000">
                <v:path arrowok="t"/>
              </v:shape>
            </v:group>
            <v:group style="position:absolute;left:9284;top:11092;width:155;height:2" coordorigin="9284,11092" coordsize="155,2">
              <v:shape style="position:absolute;left:9284;top:11092;width:155;height:2" coordorigin="9284,11092" coordsize="155,0" path="m9284,11092l9439,11092e" filled="f" stroked="t" strokeweight=".469586pt" strokecolor="#3B3B3B">
                <v:path arrowok="t"/>
              </v:shape>
            </v:group>
            <v:group style="position:absolute;left:9410;top:11070;width:2052;height:2" coordorigin="9410,11070" coordsize="2052,2">
              <v:shape style="position:absolute;left:9410;top:11070;width:2052;height:2" coordorigin="9410,11070" coordsize="2052,0" path="m9410,11070l11463,11070e" filled="f" stroked="t" strokeweight=".234793pt" strokecolor="#000000">
                <v:path arrowok="t"/>
              </v:shape>
            </v:group>
            <v:group style="position:absolute;left:11486;top:10776;width:2;height:1405" coordorigin="11486,10776" coordsize="2,1405">
              <v:shape style="position:absolute;left:11486;top:10776;width:2;height:1405" coordorigin="11486,10776" coordsize="0,1405" path="m11486,12181l11486,10776e" filled="f" stroked="t" strokeweight=".469586pt" strokecolor="#646464">
                <v:path arrowok="t"/>
              </v:shape>
            </v:group>
            <v:group style="position:absolute;left:11458;top:11702;width:2;height:214" coordorigin="11458,11702" coordsize="2,214">
              <v:shape style="position:absolute;left:11458;top:11702;width:2;height:214" coordorigin="11458,11702" coordsize="0,214" path="m11458,11915l11458,11702e" filled="f" stroked="t" strokeweight=".234793pt" strokecolor="#000000">
                <v:path arrowok="t"/>
              </v:shape>
            </v:group>
            <v:group style="position:absolute;left:11488;top:11887;width:2;height:271" coordorigin="11488,11887" coordsize="2,271">
              <v:shape style="position:absolute;left:11488;top:11887;width:2;height:271" coordorigin="11488,11887" coordsize="0,271" path="m11488,12158l11488,11887e" filled="f" stroked="t" strokeweight=".469586pt" strokecolor="#808080">
                <v:path arrowok="t"/>
              </v:shape>
            </v:group>
            <v:group style="position:absolute;left:451;top:12101;width:2;height:142" coordorigin="451,12101" coordsize="2,142">
              <v:shape style="position:absolute;left:451;top:12101;width:2;height:142" coordorigin="451,12101" coordsize="0,142" path="m451,12243l451,12101e" filled="f" stroked="t" strokeweight=".469586pt" strokecolor="#383838">
                <v:path arrowok="t"/>
              </v:shape>
            </v:group>
            <v:group style="position:absolute;left:11458;top:12129;width:2;height:546" coordorigin="11458,12129" coordsize="2,546">
              <v:shape style="position:absolute;left:11458;top:12129;width:2;height:546" coordorigin="11458,12129" coordsize="0,546" path="m11458,12675l11458,12129e" filled="f" stroked="t" strokeweight=".234793pt" strokecolor="#000000">
                <v:path arrowok="t"/>
              </v:shape>
            </v:group>
            <v:group style="position:absolute;left:2470;top:11963;width:2;height:836" coordorigin="2470,11963" coordsize="2,836">
              <v:shape style="position:absolute;left:2470;top:11963;width:2;height:836" coordorigin="2470,11963" coordsize="0,836" path="m2470,12798l2470,11963e" filled="f" stroked="t" strokeweight=".704379pt" strokecolor="#575757">
                <v:path arrowok="t"/>
              </v:shape>
            </v:group>
            <v:group style="position:absolute;left:2470;top:12851;width:2;height:114" coordorigin="2470,12851" coordsize="2,114">
              <v:shape style="position:absolute;left:2470;top:12851;width:2;height:114" coordorigin="2470,12851" coordsize="0,114" path="m2470,12965l2470,12851e" filled="f" stroked="t" strokeweight=".469586pt" strokecolor="#444444">
                <v:path arrowok="t"/>
              </v:shape>
            </v:group>
            <v:group style="position:absolute;left:7391;top:12851;width:2;height:114" coordorigin="7391,12851" coordsize="2,114">
              <v:shape style="position:absolute;left:7391;top:12851;width:2;height:114" coordorigin="7391,12851" coordsize="0,114" path="m7391,12965l7391,12851e" filled="f" stroked="t" strokeweight=".469586pt" strokecolor="#2F2F2F">
                <v:path arrowok="t"/>
              </v:shape>
            </v:group>
            <v:group style="position:absolute;left:455;top:12908;width:2;height:266" coordorigin="455,12908" coordsize="2,266">
              <v:shape style="position:absolute;left:455;top:12908;width:2;height:266" coordorigin="455,12908" coordsize="0,266" path="m455,13173l455,12908e" filled="f" stroked="t" strokeweight=".469586pt" strokecolor="#3B3B3B">
                <v:path arrowok="t"/>
              </v:shape>
            </v:group>
            <v:group style="position:absolute;left:1235;top:12908;width:2;height:266" coordorigin="1235,12908" coordsize="2,266">
              <v:shape style="position:absolute;left:1235;top:12908;width:2;height:266" coordorigin="1235,12908" coordsize="0,266" path="m1235,13173l1235,12908e" filled="f" stroked="t" strokeweight=".469586pt" strokecolor="#343434">
                <v:path arrowok="t"/>
              </v:shape>
            </v:group>
            <v:group style="position:absolute;left:2470;top:12908;width:2;height:266" coordorigin="2470,12908" coordsize="2,266">
              <v:shape style="position:absolute;left:2470;top:12908;width:2;height:266" coordorigin="2470,12908" coordsize="0,266" path="m2470,13173l2470,12908e" filled="f" stroked="t" strokeweight=".939172pt" strokecolor="#545454">
                <v:path arrowok="t"/>
              </v:shape>
            </v:group>
            <v:group style="position:absolute;left:1237;top:13116;width:2;height:1571" coordorigin="1237,13116" coordsize="2,1571">
              <v:shape style="position:absolute;left:1237;top:13116;width:2;height:1571" coordorigin="1237,13116" coordsize="0,1571" path="m1237,14688l1237,13116e" filled="f" stroked="t" strokeweight=".939172pt" strokecolor="#545454">
                <v:path arrowok="t"/>
              </v:shape>
            </v:group>
            <v:group style="position:absolute;left:446;top:13337;width:2029;height:2" coordorigin="446,13337" coordsize="2029,2">
              <v:shape style="position:absolute;left:446;top:13337;width:2029;height:2" coordorigin="446,13337" coordsize="2029,0" path="m446,13337l2475,13337e" filled="f" stroked="t" strokeweight=".704379pt" strokecolor="#646464">
                <v:path arrowok="t"/>
              </v:shape>
            </v:group>
            <v:group style="position:absolute;left:2470;top:13292;width:2;height:195" coordorigin="2470,13292" coordsize="2,195">
              <v:shape style="position:absolute;left:2470;top:13292;width:2;height:195" coordorigin="2470,13292" coordsize="0,195" path="m2470,13487l2470,13292e" filled="f" stroked="t" strokeweight=".469586pt" strokecolor="#282828">
                <v:path arrowok="t"/>
              </v:shape>
            </v:group>
            <v:group style="position:absolute;left:458;top:13430;width:2;height:214" coordorigin="458,13430" coordsize="2,214">
              <v:shape style="position:absolute;left:458;top:13430;width:2;height:214" coordorigin="458,13430" coordsize="0,214" path="m458,13643l458,13430e" filled="f" stroked="t" strokeweight=".469586pt" strokecolor="#484848">
                <v:path arrowok="t"/>
              </v:shape>
            </v:group>
            <v:group style="position:absolute;left:2470;top:13430;width:2;height:513" coordorigin="2470,13430" coordsize="2,513">
              <v:shape style="position:absolute;left:2470;top:13430;width:2;height:513" coordorigin="2470,13430" coordsize="0,513" path="m2470,13943l2470,13430e" filled="f" stroked="t" strokeweight=".704379pt" strokecolor="#4F4F4F">
                <v:path arrowok="t"/>
              </v:shape>
            </v:group>
            <v:group style="position:absolute;left:455;top:13586;width:2;height:209" coordorigin="455,13586" coordsize="2,209">
              <v:shape style="position:absolute;left:455;top:13586;width:2;height:209" coordorigin="455,13586" coordsize="0,209" path="m455,13795l455,13586e" filled="f" stroked="t" strokeweight=".469586pt" strokecolor="#343434">
                <v:path arrowok="t"/>
              </v:shape>
            </v:group>
            <v:group style="position:absolute;left:1808;top:13586;width:2;height:209" coordorigin="1808,13586" coordsize="2,209">
              <v:shape style="position:absolute;left:1808;top:13586;width:2;height:209" coordorigin="1808,13586" coordsize="0,209" path="m1808,13795l1808,13586e" filled="f" stroked="t" strokeweight=".469586pt" strokecolor="#232323">
                <v:path arrowok="t"/>
              </v:shape>
            </v:group>
            <v:group style="position:absolute;left:1808;top:13738;width:2;height:470" coordorigin="1808,13738" coordsize="2,470">
              <v:shape style="position:absolute;left:1808;top:13738;width:2;height:470" coordorigin="1808,13738" coordsize="0,470" path="m1808,14208l1808,13738e" filled="f" stroked="t" strokeweight=".704379pt" strokecolor="#4F4F4F">
                <v:path arrowok="t"/>
              </v:shape>
            </v:group>
            <v:group style="position:absolute;left:7396;top:13738;width:2;height:204" coordorigin="7396,13738" coordsize="2,204">
              <v:shape style="position:absolute;left:7396;top:13738;width:2;height:204" coordorigin="7396,13738" coordsize="0,204" path="m7396,13943l7396,13738e" filled="f" stroked="t" strokeweight=".469586pt" strokecolor="#3F3F3F">
                <v:path arrowok="t"/>
              </v:shape>
            </v:group>
            <v:group style="position:absolute;left:455;top:13753;width:2;height:385" coordorigin="455,13753" coordsize="2,385">
              <v:shape style="position:absolute;left:455;top:13753;width:2;height:385" coordorigin="455,13753" coordsize="0,385" path="m455,14137l455,13753e" filled="f" stroked="t" strokeweight=".939172pt" strokecolor="#5B5B5B">
                <v:path arrowok="t"/>
              </v:shape>
            </v:group>
            <v:group style="position:absolute;left:2470;top:13886;width:2;height:204" coordorigin="2470,13886" coordsize="2,204">
              <v:shape style="position:absolute;left:2470;top:13886;width:2;height:204" coordorigin="2470,13886" coordsize="0,204" path="m2470,14090l2470,13886e" filled="f" stroked="t" strokeweight=".469586pt" strokecolor="#232323">
                <v:path arrowok="t"/>
              </v:shape>
            </v:group>
            <v:group style="position:absolute;left:7396;top:13886;width:2;height:204" coordorigin="7396,13886" coordsize="2,204">
              <v:shape style="position:absolute;left:7396;top:13886;width:2;height:204" coordorigin="7396,13886" coordsize="0,204" path="m7396,14090l7396,13886e" filled="f" stroked="t" strokeweight=".704379pt" strokecolor="#4F4F4F">
                <v:path arrowok="t"/>
              </v:shape>
            </v:group>
            <v:group style="position:absolute;left:458;top:14033;width:2;height:366" coordorigin="458,14033" coordsize="2,366">
              <v:shape style="position:absolute;left:458;top:14033;width:2;height:366" coordorigin="458,14033" coordsize="0,366" path="m458,14398l458,14033e" filled="f" stroked="t" strokeweight=".469586pt" strokecolor="#484848">
                <v:path arrowok="t"/>
              </v:shape>
            </v:group>
            <v:group style="position:absolute;left:2472;top:14033;width:2;height:494" coordorigin="2472,14033" coordsize="2,494">
              <v:shape style="position:absolute;left:2472;top:14033;width:2;height:494" coordorigin="2472,14033" coordsize="0,494" path="m2472,14526l2472,14033e" filled="f" stroked="t" strokeweight=".704379pt" strokecolor="#4F4F4F">
                <v:path arrowok="t"/>
              </v:shape>
            </v:group>
            <v:group style="position:absolute;left:1808;top:14151;width:2;height:247" coordorigin="1808,14151" coordsize="2,247">
              <v:shape style="position:absolute;left:1808;top:14151;width:2;height:247" coordorigin="1808,14151" coordsize="0,247" path="m1808,14398l1808,14151e" filled="f" stroked="t" strokeweight=".469586pt" strokecolor="#343434">
                <v:path arrowok="t"/>
              </v:shape>
            </v:group>
            <v:group style="position:absolute;left:7394;top:14014;width:2;height:385" coordorigin="7394,14014" coordsize="2,385">
              <v:shape style="position:absolute;left:7394;top:14014;width:2;height:385" coordorigin="7394,14014" coordsize="0,385" path="m7394,14398l7394,14014e" filled="f" stroked="t" strokeweight=".939172pt" strokecolor="#646464">
                <v:path arrowok="t"/>
              </v:shape>
            </v:group>
            <v:group style="position:absolute;left:1810;top:14341;width:2;height:2117" coordorigin="1810,14341" coordsize="2,2117">
              <v:shape style="position:absolute;left:1810;top:14341;width:2;height:2117" coordorigin="1810,14341" coordsize="0,2117" path="m1810,16459l1810,14341e" filled="f" stroked="t" strokeweight=".704379pt" strokecolor="#4F4F4F">
                <v:path arrowok="t"/>
              </v:shape>
            </v:group>
            <v:group style="position:absolute;left:7396;top:14341;width:2;height:185" coordorigin="7396,14341" coordsize="2,185">
              <v:shape style="position:absolute;left:7396;top:14341;width:2;height:185" coordorigin="7396,14341" coordsize="0,185" path="m7396,14526l7396,14341e" filled="f" stroked="t" strokeweight=".469586pt" strokecolor="#383838">
                <v:path arrowok="t"/>
              </v:shape>
            </v:group>
            <v:group style="position:absolute;left:2470;top:14469;width:2;height:218" coordorigin="2470,14469" coordsize="2,218">
              <v:shape style="position:absolute;left:2470;top:14469;width:2;height:218" coordorigin="2470,14469" coordsize="0,218" path="m2470,14688l2470,14469e" filled="f" stroked="t" strokeweight=".469586pt" strokecolor="#2F2F2F">
                <v:path arrowok="t"/>
              </v:shape>
            </v:group>
            <v:group style="position:absolute;left:7398;top:14469;width:2;height:1984" coordorigin="7398,14469" coordsize="2,1984">
              <v:shape style="position:absolute;left:7398;top:14469;width:2;height:1984" coordorigin="7398,14469" coordsize="0,1984" path="m7398,16454l7398,14469e" filled="f" stroked="t" strokeweight=".704379pt" strokecolor="#5B5B5B">
                <v:path arrowok="t"/>
              </v:shape>
            </v:group>
            <v:group style="position:absolute;left:1240;top:14631;width:2;height:152" coordorigin="1240,14631" coordsize="2,152">
              <v:shape style="position:absolute;left:1240;top:14631;width:2;height:152" coordorigin="1240,14631" coordsize="0,152" path="m1240,14783l1240,14631e" filled="f" stroked="t" strokeweight=".469586pt" strokecolor="#3F3F3F">
                <v:path arrowok="t"/>
              </v:shape>
            </v:group>
            <v:group style="position:absolute;left:1813;top:14631;width:2;height:152" coordorigin="1813,14631" coordsize="2,152">
              <v:shape style="position:absolute;left:1813;top:14631;width:2;height:152" coordorigin="1813,14631" coordsize="0,152" path="m1813,14783l1813,14631e" filled="f" stroked="t" strokeweight=".469586pt" strokecolor="#3B3B3B">
                <v:path arrowok="t"/>
              </v:shape>
            </v:group>
            <v:group style="position:absolute;left:1240;top:14726;width:2;height:1733" coordorigin="1240,14726" coordsize="2,1733">
              <v:shape style="position:absolute;left:1240;top:14726;width:2;height:1733" coordorigin="1240,14726" coordsize="0,1733" path="m1240,16459l1240,14726e" filled="f" stroked="t" strokeweight=".704379pt" strokecolor="#4F4F4F">
                <v:path arrowok="t"/>
              </v:shape>
            </v:group>
            <v:group style="position:absolute;left:2472;top:14631;width:2;height:1828" coordorigin="2472,14631" coordsize="2,1828">
              <v:shape style="position:absolute;left:2472;top:14631;width:2;height:1828" coordorigin="2472,14631" coordsize="0,1828" path="m2472,16459l2472,14631e" filled="f" stroked="t" strokeweight=".704379pt" strokecolor="#545454">
                <v:path arrowok="t"/>
              </v:shape>
            </v:group>
            <v:group style="position:absolute;left:1761;top:16451;width:718;height:2" coordorigin="1761,16451" coordsize="718,2">
              <v:shape style="position:absolute;left:1761;top:16451;width:718;height:2" coordorigin="1761,16451" coordsize="718,0" path="m1761,16451l2479,16451e" filled="f" stroked="t" strokeweight=".704379pt" strokecolor="#646464">
                <v:path arrowok="t"/>
              </v:shape>
            </v:group>
            <v:group style="position:absolute;left:455;top:16449;width:11059;height:2" coordorigin="455,16449" coordsize="11059,2">
              <v:shape style="position:absolute;left:455;top:16449;width:11059;height:2" coordorigin="455,16449" coordsize="11059,0" path="m455,16449l11514,16449e" filled="f" stroked="t" strokeweight=".704379pt" strokecolor="#6B6B6B">
                <v:path arrowok="t"/>
              </v:shape>
            </v:group>
            <v:group style="position:absolute;left:4391;top:16449;width:296;height:2" coordorigin="4391,16449" coordsize="296,2">
              <v:shape style="position:absolute;left:4391;top:16449;width:296;height:2" coordorigin="4391,16449" coordsize="296,0" path="m4391,16449l4686,16449e" filled="f" stroked="t" strokeweight=".469586pt" strokecolor="#606060">
                <v:path arrowok="t"/>
              </v:shape>
            </v:group>
            <v:group style="position:absolute;left:4926;top:16449;width:404;height:2" coordorigin="4926,16449" coordsize="404,2">
              <v:shape style="position:absolute;left:4926;top:16449;width:404;height:2" coordorigin="4926,16449" coordsize="404,0" path="m4926,16449l5330,16449e" filled="f" stroked="t" strokeweight=".469586pt" strokecolor="#646464">
                <v:path arrowok="t"/>
              </v:shape>
            </v:group>
            <v:group style="position:absolute;left:7964;top:16447;width:920;height:2" coordorigin="7964,16447" coordsize="920,2">
              <v:shape style="position:absolute;left:7964;top:16447;width:920;height:2" coordorigin="7964,16447" coordsize="920,0" path="m7964,16447l8885,16447e" filled="f" stroked="t" strokeweight=".469586pt" strokecolor="#6B6B6B">
                <v:path arrowok="t"/>
              </v:shape>
            </v:group>
            <v:group style="position:absolute;left:9030;top:16447;width:803;height:2" coordorigin="9030,16447" coordsize="803,2">
              <v:shape style="position:absolute;left:9030;top:16447;width:803;height:2" coordorigin="9030,16447" coordsize="803,0" path="m9030,16447l9833,16447e" filled="f" stroked="t" strokeweight=".469586pt" strokecolor="#676767">
                <v:path arrowok="t"/>
              </v:shape>
            </v:group>
            <v:group style="position:absolute;left:11458;top:14498;width:2;height:1040" coordorigin="11458,14498" coordsize="2,1040">
              <v:shape style="position:absolute;left:11458;top:14498;width:2;height:1040" coordorigin="11458,14498" coordsize="0,1040" path="m11458,15538l11458,14498e" filled="f" stroked="t" strokeweight=".234793pt" strokecolor="#000000">
                <v:path arrowok="t"/>
              </v:shape>
            </v:group>
            <v:group style="position:absolute;left:11458;top:15538;width:2;height:907" coordorigin="11458,15538" coordsize="2,907">
              <v:shape style="position:absolute;left:11458;top:15538;width:2;height:907" coordorigin="11458,15538" coordsize="0,907" path="m11458,16444l11458,15538e" filled="f" stroked="t" strokeweight=".234793pt" strokecolor="#575757">
                <v:path arrowok="t"/>
              </v:shape>
            </v:group>
            <v:group style="position:absolute;left:2493;top:3123;width:2;height:229" coordorigin="2493,3123" coordsize="2,229">
              <v:shape style="position:absolute;left:2493;top:3123;width:2;height:229" coordorigin="2493,3123" coordsize="0,229" path="m2493,3351l2493,3123e" filled="f" stroked="t" strokeweight="1.73625pt" strokecolor="#EBEBEB">
                <v:path arrowok="t"/>
              </v:shape>
            </v:group>
            <v:group style="position:absolute;left:5824;top:3880;width:2;height:188" coordorigin="5824,3880" coordsize="2,188">
              <v:shape style="position:absolute;left:5824;top:3880;width:2;height:188" coordorigin="5824,3880" coordsize="0,188" path="m5824,4069l5824,3880e" filled="f" stroked="t" strokeweight="1.885pt" strokecolor="#EBEBEB">
                <v:path arrowok="t"/>
              </v:shape>
            </v:group>
            <v:group style="position:absolute;left:11425;top:13957;width:2;height:85" coordorigin="11425,13957" coordsize="2,85">
              <v:shape style="position:absolute;left:11425;top:13957;width:2;height:85" coordorigin="11425,13957" coordsize="0,85" path="m11425,14042l11425,13957e" filled="f" stroked="t" strokeweight=".234793pt" strokecolor="#9C9C9C">
                <v:path arrowok="t"/>
              </v:shape>
            </v:group>
            <v:group style="position:absolute;left:11441;top:13650;width:2;height:327" coordorigin="11441,13650" coordsize="2,327">
              <v:shape style="position:absolute;left:11441;top:13650;width:2;height:327" coordorigin="11441,13650" coordsize="0,327" path="m11441,13978l11441,13650e" filled="f" stroked="t" strokeweight="2.3344pt" strokecolor="#EBEBEB">
                <v:path arrowok="t"/>
              </v:shape>
            </v:group>
            <v:group style="position:absolute;left:11501;top:13976;width:2;height:502" coordorigin="11501,13976" coordsize="2,502">
              <v:shape style="position:absolute;left:11501;top:13976;width:2;height:502" coordorigin="11501,13976" coordsize="0,502" path="m11501,14479l11501,13976e" filled="f" stroked="t" strokeweight="3.1324pt" strokecolor="#EBEBEB">
                <v:path arrowok="t"/>
              </v:shape>
            </v:group>
            <v:group style="position:absolute;left:11464;top:14181;width:2;height:202" coordorigin="11464,14181" coordsize="2,202">
              <v:shape style="position:absolute;left:11464;top:14181;width:2;height:202" coordorigin="11464,14181" coordsize="0,202" path="m11464,14383l11464,14181e" filled="f" stroked="t" strokeweight="2.275pt" strokecolor="#EBEBEB">
                <v:path arrowok="t"/>
              </v:shape>
            </v:group>
            <v:group style="position:absolute;left:11438;top:14320;width:2;height:213" coordorigin="11438,14320" coordsize="2,213">
              <v:shape style="position:absolute;left:11438;top:14320;width:2;height:213" coordorigin="11438,14320" coordsize="0,213" path="m11438,14533l11438,14320e" filled="f" stroked="t" strokeweight="3.24352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itfaiy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3A3A3A"/>
          <w:spacing w:val="12"/>
          <w:w w:val="82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Bat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ı</w:t>
      </w:r>
      <w:r>
        <w:rPr>
          <w:rFonts w:ascii="Arial" w:hAnsi="Arial" w:cs="Arial" w:eastAsia="Arial"/>
          <w:sz w:val="22"/>
          <w:szCs w:val="22"/>
          <w:color w:val="3A3A3A"/>
          <w:spacing w:val="17"/>
          <w:w w:val="82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Bölg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3A3A3A"/>
          <w:spacing w:val="-9"/>
          <w:w w:val="82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9" w:after="0" w:line="240" w:lineRule="auto"/>
        <w:ind w:left="2548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0A26AC"/>
          <w:spacing w:val="0"/>
          <w:w w:val="100"/>
          <w:b/>
          <w:bCs/>
        </w:rPr>
        <w:t>l'o\\O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3" w:lineRule="exact"/>
        <w:ind w:left="361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544098pt;margin-top:-16.476482pt;width:55.253193pt;height:54.5pt;mso-position-horizontal-relative:page;mso-position-vertical-relative:paragraph;z-index:-15078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343434"/>
                      <w:spacing w:val="0"/>
                      <w:w w:val="364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BÜYÜK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1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Hİ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"/>
          <w:w w:val="99"/>
          <w:position w:val="-4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-5"/>
          <w:w w:val="104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3727" w:right="-20"/>
        <w:jc w:val="left"/>
        <w:tabs>
          <w:tab w:pos="99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12"/>
          <w:position w:val="-1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39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24"/>
          <w:szCs w:val="24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2"/>
          <w:szCs w:val="32"/>
          <w:color w:val="4F5052"/>
          <w:spacing w:val="0"/>
          <w:w w:val="49"/>
          <w:position w:val="3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603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-2"/>
        </w:rPr>
        <w:t>BÜYÜKŞE</w:t>
      </w:r>
      <w:r>
        <w:rPr>
          <w:rFonts w:ascii="Arial" w:hAnsi="Arial" w:cs="Arial" w:eastAsia="Arial"/>
          <w:sz w:val="15"/>
          <w:szCs w:val="15"/>
          <w:color w:val="343434"/>
          <w:spacing w:val="-14"/>
          <w:w w:val="105"/>
          <w:position w:val="-2"/>
        </w:rPr>
        <w:t>H</w:t>
      </w:r>
      <w:r>
        <w:rPr>
          <w:rFonts w:ascii="Arial" w:hAnsi="Arial" w:cs="Arial" w:eastAsia="Arial"/>
          <w:sz w:val="15"/>
          <w:szCs w:val="15"/>
          <w:color w:val="1A1A1A"/>
          <w:spacing w:val="-16"/>
          <w:w w:val="105"/>
          <w:position w:val="-2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-2"/>
        </w:rPr>
        <w:t>R</w:t>
      </w:r>
      <w:r>
        <w:rPr>
          <w:rFonts w:ascii="Arial" w:hAnsi="Arial" w:cs="Arial" w:eastAsia="Arial"/>
          <w:sz w:val="15"/>
          <w:szCs w:val="15"/>
          <w:color w:val="343434"/>
          <w:spacing w:val="-42"/>
          <w:w w:val="105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ın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MUdahal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6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0"/>
          <w:w w:val="134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-36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54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F5052"/>
          <w:w w:val="105"/>
          <w:position w:val="9"/>
        </w:rPr>
        <w:t>BELED</w:t>
      </w:r>
      <w:r>
        <w:rPr>
          <w:rFonts w:ascii="Arial" w:hAnsi="Arial" w:cs="Arial" w:eastAsia="Arial"/>
          <w:sz w:val="15"/>
          <w:szCs w:val="15"/>
          <w:color w:val="4F5052"/>
          <w:spacing w:val="-17"/>
          <w:w w:val="105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88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86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6B6B6B"/>
          <w:spacing w:val="-3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F5052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5"/>
          <w:szCs w:val="15"/>
          <w:color w:val="4F5052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F5052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F505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5"/>
          <w:w w:val="79"/>
          <w:position w:val="-1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F5052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4F5052"/>
          <w:spacing w:val="7"/>
          <w:w w:val="79"/>
          <w:position w:val="-1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9"/>
          <w:position w:val="-1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RAPO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745363" w:type="dxa"/>
      </w:tblPr>
      <w:tblGrid/>
      <w:tr>
        <w:trPr>
          <w:trHeight w:val="235" w:hRule="exact"/>
        </w:trPr>
        <w:tc>
          <w:tcPr>
            <w:tcW w:w="1212" w:type="dxa"/>
            <w:tcBorders>
              <w:top w:val="single" w:sz="5.545344" w:space="0" w:color="777777"/>
              <w:bottom w:val="single" w:sz="5.54534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9"/>
                <w:w w:val="105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9" w:type="dxa"/>
            <w:tcBorders>
              <w:top w:val="single" w:sz="5.545344" w:space="0" w:color="777777"/>
              <w:bottom w:val="single" w:sz="5.54534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33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8" w:type="dxa"/>
            <w:tcBorders>
              <w:top w:val="single" w:sz="5.545344" w:space="0" w:color="777777"/>
              <w:bottom w:val="single" w:sz="5.54534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3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80" w:type="dxa"/>
            <w:gridSpan w:val="2"/>
            <w:tcBorders>
              <w:top w:val="single" w:sz="5.545344" w:space="0" w:color="777777"/>
              <w:bottom w:val="single" w:sz="5.545344" w:space="0" w:color="747474"/>
              <w:left w:val="nil" w:sz="6" w:space="0" w:color="auto"/>
              <w:right w:val="single" w:sz="5.545344" w:space="0" w:color="6B6B6B"/>
            </w:tcBorders>
          </w:tcPr>
          <w:p>
            <w:pPr>
              <w:spacing w:before="8" w:after="0" w:line="218" w:lineRule="exact"/>
              <w:ind w:left="209" w:right="-20"/>
              <w:jc w:val="left"/>
              <w:tabs>
                <w:tab w:pos="2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:18.05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81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8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212" w:type="dxa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9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1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18"/>
                <w:w w:val="11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6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98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9" w:type="dxa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7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97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"/>
                <w:w w:val="11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10.2017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8" w:type="dxa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23" w:lineRule="exact"/>
              <w:ind w:left="287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8"/>
                <w:w w:val="117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88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73"/>
                <w:position w:val="-1"/>
              </w:rPr>
              <w:t>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9"/>
                <w:w w:val="74"/>
                <w:position w:val="-1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54"/>
                <w:position w:val="-1"/>
              </w:rPr>
              <w:t>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0"/>
                <w:w w:val="133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-24"/>
                <w:w w:val="133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0"/>
              </w:rPr>
              <w:t>10216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80" w:type="dxa"/>
            <w:gridSpan w:val="2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single" w:sz="5.545344" w:space="0" w:color="6B6B6B"/>
            </w:tcBorders>
          </w:tcPr>
          <w:p>
            <w:pPr>
              <w:spacing w:before="8" w:after="0" w:line="218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6"/>
              </w:rPr>
              <w:t>lBil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7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0879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4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19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Kültü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373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10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2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3"/>
              </w:rPr>
              <w:t>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Daire:8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9"/>
                <w:position w:val="-1"/>
              </w:rPr>
              <w:t>ALl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29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2" w:hRule="exact"/>
        </w:trPr>
        <w:tc>
          <w:tcPr>
            <w:tcW w:w="1212" w:type="dxa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7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269" w:type="dxa"/>
            <w:gridSpan w:val="3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Kültü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Mahall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5"/>
                <w:w w:val="104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7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373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Daire:8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ALİ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8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23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97" w:type="dxa"/>
            <w:tcBorders>
              <w:top w:val="single" w:sz="5.545344" w:space="0" w:color="747474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5" w:hRule="exact"/>
        </w:trPr>
        <w:tc>
          <w:tcPr>
            <w:tcW w:w="1212" w:type="dxa"/>
            <w:tcBorders>
              <w:top w:val="single" w:sz="5.545344" w:space="0" w:color="777777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8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3"/>
                <w:w w:val="11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8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4"/>
                <w:w w:val="108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269" w:type="dxa"/>
            <w:gridSpan w:val="3"/>
            <w:tcBorders>
              <w:top w:val="single" w:sz="5.545344" w:space="0" w:color="777777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68"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-19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97" w:type="dxa"/>
            <w:tcBorders>
              <w:top w:val="single" w:sz="5.545344" w:space="0" w:color="777777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8"/>
                <w:w w:val="88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4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Kıvılcım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33" w:lineRule="exact"/>
        <w:ind w:left="155" w:right="-20"/>
        <w:jc w:val="left"/>
        <w:tabs>
          <w:tab w:pos="35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4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"/>
          <w:w w:val="93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5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3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3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6"/>
          <w:position w:val="-1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1"/>
          <w:w w:val="76"/>
          <w:position w:val="-1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3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460" w:right="340"/>
        </w:sectPr>
      </w:pPr>
      <w:rPr/>
    </w:p>
    <w:p>
      <w:pPr>
        <w:spacing w:before="3" w:after="0" w:line="67" w:lineRule="exact"/>
        <w:ind w:right="-20"/>
        <w:jc w:val="right"/>
        <w:tabs>
          <w:tab w:pos="420" w:val="left"/>
          <w:tab w:pos="100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3"/>
          <w:szCs w:val="13"/>
          <w:color w:val="343434"/>
          <w:w w:val="97"/>
          <w:position w:val="-43"/>
        </w:rPr>
        <w:t>X</w:t>
      </w:r>
      <w:r>
        <w:rPr>
          <w:rFonts w:ascii="Arial" w:hAnsi="Arial" w:cs="Arial" w:eastAsia="Arial"/>
          <w:sz w:val="13"/>
          <w:szCs w:val="13"/>
          <w:color w:val="343434"/>
          <w:w w:val="100"/>
          <w:position w:val="-43"/>
        </w:rPr>
        <w:tab/>
      </w:r>
      <w:r>
        <w:rPr>
          <w:rFonts w:ascii="Arial" w:hAnsi="Arial" w:cs="Arial" w:eastAsia="Arial"/>
          <w:sz w:val="13"/>
          <w:szCs w:val="13"/>
          <w:color w:val="343434"/>
          <w:w w:val="100"/>
          <w:position w:val="-43"/>
        </w:rPr>
      </w:r>
      <w:r>
        <w:rPr>
          <w:rFonts w:ascii="Arial" w:hAnsi="Arial" w:cs="Arial" w:eastAsia="Arial"/>
          <w:sz w:val="38"/>
          <w:szCs w:val="38"/>
          <w:color w:val="4F5052"/>
          <w:w w:val="55"/>
          <w:position w:val="-43"/>
        </w:rPr>
        <w:t>1</w:t>
      </w:r>
      <w:r>
        <w:rPr>
          <w:rFonts w:ascii="Arial" w:hAnsi="Arial" w:cs="Arial" w:eastAsia="Arial"/>
          <w:sz w:val="38"/>
          <w:szCs w:val="38"/>
          <w:color w:val="4F5052"/>
          <w:w w:val="100"/>
          <w:position w:val="-43"/>
        </w:rPr>
        <w:tab/>
      </w:r>
      <w:r>
        <w:rPr>
          <w:rFonts w:ascii="Arial" w:hAnsi="Arial" w:cs="Arial" w:eastAsia="Arial"/>
          <w:sz w:val="38"/>
          <w:szCs w:val="38"/>
          <w:color w:val="4F5052"/>
          <w:w w:val="100"/>
          <w:position w:val="-43"/>
        </w:rPr>
      </w:r>
      <w:r>
        <w:rPr>
          <w:rFonts w:ascii="Arial" w:hAnsi="Arial" w:cs="Arial" w:eastAsia="Arial"/>
          <w:sz w:val="52"/>
          <w:szCs w:val="52"/>
          <w:color w:val="4F5052"/>
          <w:spacing w:val="0"/>
          <w:w w:val="49"/>
          <w:position w:val="-43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909090"/>
          <w:spacing w:val="0"/>
          <w:w w:val="58"/>
          <w:position w:val="-44"/>
        </w:rPr>
        <w:t>-</w:t>
      </w:r>
      <w:r>
        <w:rPr>
          <w:rFonts w:ascii="Times New Roman" w:hAnsi="Times New Roman" w:cs="Times New Roman" w:eastAsia="Times New Roman"/>
          <w:sz w:val="61"/>
          <w:szCs w:val="61"/>
          <w:color w:val="909090"/>
          <w:spacing w:val="-9"/>
          <w:w w:val="58"/>
          <w:position w:val="-44"/>
        </w:rPr>
        <w:t>·</w:t>
      </w:r>
      <w:r>
        <w:rPr>
          <w:rFonts w:ascii="Times New Roman" w:hAnsi="Times New Roman" w:cs="Times New Roman" w:eastAsia="Times New Roman"/>
          <w:sz w:val="61"/>
          <w:szCs w:val="61"/>
          <w:color w:val="343434"/>
          <w:spacing w:val="0"/>
          <w:w w:val="58"/>
          <w:position w:val="-44"/>
        </w:rPr>
        <w:t>ı</w:t>
      </w:r>
      <w:r>
        <w:rPr>
          <w:rFonts w:ascii="Times New Roman" w:hAnsi="Times New Roman" w:cs="Times New Roman" w:eastAsia="Times New Roman"/>
          <w:sz w:val="61"/>
          <w:szCs w:val="61"/>
          <w:color w:val="343434"/>
          <w:spacing w:val="-87"/>
          <w:w w:val="58"/>
          <w:position w:val="-44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343434"/>
          <w:spacing w:val="0"/>
          <w:w w:val="100"/>
          <w:position w:val="-44"/>
        </w:rPr>
        <w:tab/>
      </w:r>
      <w:r>
        <w:rPr>
          <w:rFonts w:ascii="Times New Roman" w:hAnsi="Times New Roman" w:cs="Times New Roman" w:eastAsia="Times New Roman"/>
          <w:sz w:val="61"/>
          <w:szCs w:val="61"/>
          <w:color w:val="343434"/>
          <w:spacing w:val="0"/>
          <w:w w:val="100"/>
          <w:position w:val="-4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3"/>
          <w:position w:val="-4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5028" w:space="625"/>
            <w:col w:w="5467"/>
          </w:cols>
        </w:sectPr>
      </w:pPr>
      <w:rPr/>
    </w:p>
    <w:p>
      <w:pPr>
        <w:spacing w:before="0" w:after="0" w:line="199" w:lineRule="exact"/>
        <w:ind w:left="35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84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onarıtıc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1"/>
          <w:position w:val="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8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9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3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3"/>
          <w:position w:val="1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3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3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7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5423" w:right="5571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C8C8C8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297" w:lineRule="auto"/>
        <w:ind w:left="2137" w:right="2297" w:firstLine="-1982"/>
        <w:jc w:val="left"/>
        <w:tabs>
          <w:tab w:pos="21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8"/>
          <w:w w:val="9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Gözde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9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8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1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6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"/>
          <w:w w:val="12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6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ŞAH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19" w:right="-20"/>
        <w:jc w:val="left"/>
        <w:tabs>
          <w:tab w:pos="45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57"/>
        </w:rPr>
        <w:t>fA.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42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18.06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  <w:position w:val="1"/>
        </w:rPr>
        <w:t>Varı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  <w:position w:val="1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-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1"/>
        </w:rPr>
        <w:t>18.09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5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9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9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9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91" w:right="43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tLeast"/>
        <w:ind w:left="2142" w:right="3997" w:firstLine="2468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ınn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76"/>
        </w:rPr>
        <w:t>y_et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7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6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"/>
          <w:w w:val="10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55" w:right="-20"/>
        <w:jc w:val="left"/>
        <w:tabs>
          <w:tab w:pos="480" w:val="left"/>
          <w:tab w:pos="46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578884pt;margin-top:6.077762pt;width:2.641pt;height:10pt;mso-position-horizontal-relative:page;mso-position-vertical-relative:paragraph;z-index:-150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B1B1B1"/>
                      <w:spacing w:val="0"/>
                      <w:w w:val="138"/>
                    </w:rPr>
                    <w:t>'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F5052"/>
          <w:spacing w:val="-8"/>
          <w:w w:val="159"/>
          <w:position w:val="3"/>
        </w:rPr>
        <w:t>'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88"/>
          <w:position w:val="3"/>
        </w:rPr>
        <w:t>.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1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8"/>
          <w:w w:val="6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1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3"/>
          <w:position w:val="0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7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53" w:lineRule="auto"/>
        <w:ind w:left="155" w:right="2843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561" w:right="3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114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1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ndilrnı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38" w:lineRule="exact"/>
        <w:ind w:left="155" w:right="-20"/>
        <w:jc w:val="left"/>
        <w:tabs>
          <w:tab w:pos="2260" w:val="left"/>
          <w:tab w:pos="4580" w:val="left"/>
          <w:tab w:pos="648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10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7"/>
          <w:w w:val="104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55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F5052"/>
          <w:spacing w:val="0"/>
          <w:w w:val="79"/>
          <w:position w:val="-1"/>
        </w:rPr>
        <w:t>!</w:t>
      </w:r>
      <w:r>
        <w:rPr>
          <w:rFonts w:ascii="Arial" w:hAnsi="Arial" w:cs="Arial" w:eastAsia="Arial"/>
          <w:sz w:val="20"/>
          <w:szCs w:val="20"/>
          <w:color w:val="4F5052"/>
          <w:spacing w:val="-32"/>
          <w:w w:val="79"/>
          <w:position w:val="-1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9"/>
          <w:position w:val="-1"/>
        </w:rPr>
        <w:t>u</w:t>
      </w:r>
      <w:r>
        <w:rPr>
          <w:rFonts w:ascii="Arial" w:hAnsi="Arial" w:cs="Arial" w:eastAsia="Arial"/>
          <w:sz w:val="20"/>
          <w:szCs w:val="20"/>
          <w:color w:val="343434"/>
          <w:spacing w:val="14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87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Qli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56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B1B1B1"/>
          <w:spacing w:val="0"/>
          <w:w w:val="434"/>
          <w:position w:val="5"/>
        </w:rPr>
        <w:t>,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5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11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8" w:lineRule="auto"/>
        <w:ind w:left="164" w:right="1573" w:firstLine="-2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6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öndürn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1.50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9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8" w:lineRule="auto"/>
        <w:ind w:left="131" w:right="91" w:firstLine="2070"/>
        <w:jc w:val="right"/>
        <w:tabs>
          <w:tab w:pos="2100" w:val="left"/>
          <w:tab w:pos="10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odasında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9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rlilm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karşısında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sobanı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benzeri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şeylerle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uçuşara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9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2"/>
        </w:rPr>
        <w:t>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101" w:right="3302"/>
        <w:jc w:val="center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2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ıkm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3"/>
        </w:rPr>
        <w:t>ece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3" w:lineRule="auto"/>
        <w:ind w:left="168" w:right="3818" w:firstLine="-28"/>
        <w:jc w:val="left"/>
        <w:tabs>
          <w:tab w:pos="21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2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6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oı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5"/>
          <w:w w:val="8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8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41" w:right="-20"/>
        <w:jc w:val="left"/>
        <w:tabs>
          <w:tab w:pos="62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4F5052"/>
          <w:spacing w:val="0"/>
          <w:w w:val="100"/>
          <w:position w:val="1"/>
        </w:rPr>
        <w:t>W</w:t>
      </w:r>
      <w:r>
        <w:rPr>
          <w:rFonts w:ascii="Arial" w:hAnsi="Arial" w:cs="Arial" w:eastAsia="Arial"/>
          <w:sz w:val="29"/>
          <w:szCs w:val="29"/>
          <w:color w:val="4F5052"/>
          <w:spacing w:val="-78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4F50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4F50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19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F5052"/>
          <w:spacing w:val="-17"/>
          <w:w w:val="150"/>
          <w:position w:val="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39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8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3"/>
          <w:w w:val="9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6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8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7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eslım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dilcl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11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28" w:lineRule="exact"/>
        <w:ind w:left="168" w:right="-20"/>
        <w:jc w:val="left"/>
        <w:tabs>
          <w:tab w:pos="212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"/>
          <w:w w:val="91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5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6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14.10.2017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1"/>
          <w:position w:val="-1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-1"/>
          <w:w w:val="19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8.48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56" w:right="-20"/>
        <w:jc w:val="left"/>
        <w:tabs>
          <w:tab w:pos="104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F5052"/>
          <w:spacing w:val="3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lli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  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ALİ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9" w:lineRule="exact"/>
        <w:ind w:left="2294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108093pt;margin-top:4.583801pt;width:52.40383pt;height:14pt;mso-position-horizontal-relative:page;mso-position-vertical-relative:paragraph;z-index:-1507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w w:val="75"/>
                    </w:rPr>
                    <w:t>1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-3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0"/>
                      <w:w w:val="60"/>
                    </w:rPr>
                    <w:t>7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31"/>
                      <w:w w:val="6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0"/>
                      <w:w w:val="60"/>
                    </w:rPr>
                    <w:t>E\m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24"/>
                      <w:w w:val="6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-13"/>
                      <w:w w:val="59"/>
                    </w:rPr>
                    <w:t>2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B6B6B"/>
                      <w:spacing w:val="19"/>
                      <w:w w:val="47"/>
                    </w:rPr>
                    <w:t>D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0"/>
                      <w:w w:val="64"/>
                    </w:rPr>
                    <w:t>\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052"/>
                      <w:spacing w:val="0"/>
                      <w:w w:val="65"/>
                    </w:rPr>
                    <w:t>7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Ü</w:t>
      </w:r>
      <w:r>
        <w:rPr>
          <w:rFonts w:ascii="Arial" w:hAnsi="Arial" w:cs="Arial" w:eastAsia="Arial"/>
          <w:sz w:val="19"/>
          <w:szCs w:val="19"/>
          <w:color w:val="343434"/>
          <w:spacing w:val="-47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926" w:right="52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813" w:right="1606"/>
        <w:jc w:val="center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0"/>
          <w:position w:val="-12"/>
        </w:rPr>
        <w:t>ŞEK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-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8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81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4F5052"/>
          <w:spacing w:val="31"/>
          <w:w w:val="8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left="2357" w:right="1198"/>
        <w:jc w:val="center"/>
        <w:tabs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2"/>
          <w:w w:val="121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  <w:position w:val="-1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  <w:position w:val="-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2"/>
          <w:w w:val="121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  <w:position w:val="-1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74"/>
          <w:position w:val="-2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74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479"/>
          <w:spacing w:val="0"/>
          <w:w w:val="300"/>
          <w:position w:val="-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479"/>
          <w:spacing w:val="-24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  <w:position w:val="-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78" w:after="0" w:line="240" w:lineRule="auto"/>
        <w:ind w:left="18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4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F505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color w:val="4F50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9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24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2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2" w:lineRule="exact"/>
        <w:ind w:right="-204"/>
        <w:jc w:val="lef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9"/>
          <w:szCs w:val="109"/>
          <w:color w:val="4F5052"/>
          <w:spacing w:val="19"/>
          <w:w w:val="15"/>
          <w:position w:val="-26"/>
        </w:rPr>
        <w:t>E</w:t>
      </w:r>
      <w:r>
        <w:rPr>
          <w:rFonts w:ascii="Times New Roman" w:hAnsi="Times New Roman" w:cs="Times New Roman" w:eastAsia="Times New Roman"/>
          <w:sz w:val="109"/>
          <w:szCs w:val="109"/>
          <w:color w:val="343434"/>
          <w:spacing w:val="0"/>
          <w:w w:val="16"/>
          <w:position w:val="-26"/>
        </w:rPr>
        <w:t>rd</w:t>
      </w:r>
      <w:r>
        <w:rPr>
          <w:rFonts w:ascii="Times New Roman" w:hAnsi="Times New Roman" w:cs="Times New Roman" w:eastAsia="Times New Roman"/>
          <w:sz w:val="109"/>
          <w:szCs w:val="109"/>
          <w:color w:val="343434"/>
          <w:spacing w:val="-149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09"/>
          <w:szCs w:val="109"/>
          <w:color w:val="424479"/>
          <w:spacing w:val="0"/>
          <w:w w:val="101"/>
          <w:position w:val="-26"/>
        </w:rPr>
        <w:t>jfj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598" w:lineRule="exact"/>
        <w:ind w:right="-20"/>
        <w:jc w:val="left"/>
        <w:rPr>
          <w:rFonts w:ascii="Arial" w:hAnsi="Arial" w:cs="Arial" w:eastAsia="Arial"/>
          <w:sz w:val="69"/>
          <w:szCs w:val="69"/>
        </w:rPr>
      </w:pPr>
      <w:rPr/>
      <w:r>
        <w:rPr>
          <w:rFonts w:ascii="Arial" w:hAnsi="Arial" w:cs="Arial" w:eastAsia="Arial"/>
          <w:sz w:val="25"/>
          <w:szCs w:val="25"/>
          <w:color w:val="4F5052"/>
          <w:spacing w:val="-16"/>
          <w:w w:val="129"/>
          <w:position w:val="-17"/>
        </w:rPr>
        <w:t>B</w:t>
      </w:r>
      <w:r>
        <w:rPr>
          <w:rFonts w:ascii="Times New Roman" w:hAnsi="Times New Roman" w:cs="Times New Roman" w:eastAsia="Times New Roman"/>
          <w:sz w:val="93"/>
          <w:szCs w:val="93"/>
          <w:color w:val="343434"/>
          <w:spacing w:val="-81"/>
          <w:w w:val="25"/>
          <w:i/>
          <w:position w:val="-44"/>
        </w:rPr>
        <w:t>.</w:t>
      </w:r>
      <w:r>
        <w:rPr>
          <w:rFonts w:ascii="Arial" w:hAnsi="Arial" w:cs="Arial" w:eastAsia="Arial"/>
          <w:sz w:val="25"/>
          <w:szCs w:val="25"/>
          <w:color w:val="4F5052"/>
          <w:spacing w:val="0"/>
          <w:w w:val="83"/>
          <w:position w:val="-17"/>
        </w:rPr>
        <w:t>.</w:t>
      </w:r>
      <w:r>
        <w:rPr>
          <w:rFonts w:ascii="Arial" w:hAnsi="Arial" w:cs="Arial" w:eastAsia="Arial"/>
          <w:sz w:val="25"/>
          <w:szCs w:val="25"/>
          <w:color w:val="4F5052"/>
          <w:spacing w:val="3"/>
          <w:w w:val="84"/>
          <w:position w:val="-17"/>
        </w:rPr>
        <w:t>•</w:t>
      </w:r>
      <w:r>
        <w:rPr>
          <w:rFonts w:ascii="Arial" w:hAnsi="Arial" w:cs="Arial" w:eastAsia="Arial"/>
          <w:sz w:val="25"/>
          <w:szCs w:val="25"/>
          <w:color w:val="4F5052"/>
          <w:spacing w:val="0"/>
          <w:w w:val="347"/>
          <w:position w:val="-17"/>
        </w:rPr>
        <w:t>,</w:t>
      </w:r>
      <w:r>
        <w:rPr>
          <w:rFonts w:ascii="Arial" w:hAnsi="Arial" w:cs="Arial" w:eastAsia="Arial"/>
          <w:sz w:val="25"/>
          <w:szCs w:val="25"/>
          <w:color w:val="4F5052"/>
          <w:spacing w:val="24"/>
          <w:w w:val="100"/>
          <w:position w:val="-17"/>
        </w:rPr>
        <w:t> </w:t>
      </w:r>
      <w:r>
        <w:rPr>
          <w:rFonts w:ascii="Arial" w:hAnsi="Arial" w:cs="Arial" w:eastAsia="Arial"/>
          <w:sz w:val="30"/>
          <w:szCs w:val="30"/>
          <w:color w:val="5959A7"/>
          <w:spacing w:val="0"/>
          <w:w w:val="73"/>
          <w:position w:val="-17"/>
        </w:rPr>
        <w:t>n</w:t>
      </w:r>
      <w:r>
        <w:rPr>
          <w:rFonts w:ascii="Arial" w:hAnsi="Arial" w:cs="Arial" w:eastAsia="Arial"/>
          <w:sz w:val="30"/>
          <w:szCs w:val="30"/>
          <w:color w:val="5959A7"/>
          <w:spacing w:val="-60"/>
          <w:w w:val="100"/>
          <w:position w:val="-17"/>
        </w:rPr>
        <w:t> </w:t>
      </w:r>
      <w:r>
        <w:rPr>
          <w:rFonts w:ascii="Arial" w:hAnsi="Arial" w:cs="Arial" w:eastAsia="Arial"/>
          <w:sz w:val="30"/>
          <w:szCs w:val="30"/>
          <w:color w:val="232477"/>
          <w:spacing w:val="16"/>
          <w:w w:val="122"/>
          <w:position w:val="-17"/>
        </w:rPr>
        <w:t>'</w:t>
      </w:r>
      <w:r>
        <w:rPr>
          <w:rFonts w:ascii="Arial" w:hAnsi="Arial" w:cs="Arial" w:eastAsia="Arial"/>
          <w:sz w:val="69"/>
          <w:szCs w:val="69"/>
          <w:color w:val="424479"/>
          <w:spacing w:val="0"/>
          <w:w w:val="128"/>
          <w:i/>
          <w:position w:val="-17"/>
        </w:rPr>
        <w:t>If</w:t>
      </w:r>
      <w:r>
        <w:rPr>
          <w:rFonts w:ascii="Arial" w:hAnsi="Arial" w:cs="Arial" w:eastAsia="Arial"/>
          <w:sz w:val="69"/>
          <w:szCs w:val="69"/>
          <w:color w:val="6B6B6B"/>
          <w:spacing w:val="0"/>
          <w:w w:val="33"/>
          <w:i/>
          <w:position w:val="-17"/>
        </w:rPr>
        <w:t>·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4" w:equalWidth="0">
            <w:col w:w="801" w:space="1480"/>
            <w:col w:w="2167" w:space="333"/>
            <w:col w:w="1380" w:space="2169"/>
            <w:col w:w="2790"/>
          </w:cols>
        </w:sectPr>
      </w:pPr>
      <w:rPr/>
    </w:p>
    <w:p>
      <w:pPr>
        <w:spacing w:before="0" w:after="0" w:line="344" w:lineRule="exact"/>
        <w:ind w:left="5025" w:right="-20"/>
        <w:jc w:val="left"/>
        <w:tabs>
          <w:tab w:pos="5460" w:val="left"/>
          <w:tab w:pos="8540" w:val="left"/>
          <w:tab w:pos="9400" w:val="left"/>
          <w:tab w:pos="9960" w:val="left"/>
          <w:tab w:pos="104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61"/>
          <w:position w:val="-9"/>
        </w:rPr>
        <w:t>lıf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61"/>
          <w:position w:val="-9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3"/>
          <w:w w:val="61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4F5052"/>
          <w:spacing w:val="0"/>
          <w:w w:val="146"/>
          <w:position w:val="-9"/>
        </w:rPr>
        <w:t>i</w:t>
      </w:r>
      <w:r>
        <w:rPr>
          <w:rFonts w:ascii="Arial" w:hAnsi="Arial" w:cs="Arial" w:eastAsia="Arial"/>
          <w:sz w:val="18"/>
          <w:szCs w:val="18"/>
          <w:color w:val="4F5052"/>
          <w:spacing w:val="58"/>
          <w:w w:val="146"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424479"/>
          <w:spacing w:val="0"/>
          <w:w w:val="49"/>
          <w:position w:val="-9"/>
        </w:rPr>
        <w:t>:}4</w:t>
      </w:r>
      <w:r>
        <w:rPr>
          <w:rFonts w:ascii="Arial" w:hAnsi="Arial" w:cs="Arial" w:eastAsia="Arial"/>
          <w:sz w:val="25"/>
          <w:szCs w:val="25"/>
          <w:color w:val="424479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42447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-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73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  <w:position w:val="-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-1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69"/>
          <w:i/>
          <w:position w:val="-9"/>
        </w:rPr>
        <w:t>ll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41"/>
          <w:w w:val="69"/>
          <w:i/>
          <w:position w:val="-9"/>
        </w:rPr>
        <w:t>&gt;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92"/>
          <w:w w:val="182"/>
          <w:position w:val="-5"/>
        </w:rPr>
        <w:t>,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57"/>
          <w:position w:val="-9"/>
        </w:rPr>
        <w:t>Wit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100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254"/>
          <w:position w:val="-9"/>
        </w:rPr>
        <w:t>\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1447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9"/>
          <w:szCs w:val="19"/>
          <w:color w:val="4F5052"/>
          <w:spacing w:val="-3"/>
          <w:w w:val="86"/>
          <w:position w:val="-5"/>
        </w:rPr>
        <w:t>M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6"/>
          <w:position w:val="-5"/>
        </w:rPr>
        <w:t>üda</w:t>
      </w:r>
      <w:r>
        <w:rPr>
          <w:rFonts w:ascii="Arial" w:hAnsi="Arial" w:cs="Arial" w:eastAsia="Arial"/>
          <w:sz w:val="19"/>
          <w:szCs w:val="19"/>
          <w:color w:val="343434"/>
          <w:spacing w:val="1"/>
          <w:w w:val="86"/>
          <w:position w:val="-5"/>
        </w:rPr>
        <w:t>h</w:t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86"/>
          <w:position w:val="-5"/>
        </w:rPr>
        <w:t>ale</w:t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86"/>
          <w:position w:val="-5"/>
        </w:rPr>
        <w:t>  </w:t>
      </w:r>
      <w:r>
        <w:rPr>
          <w:rFonts w:ascii="Arial" w:hAnsi="Arial" w:cs="Arial" w:eastAsia="Arial"/>
          <w:sz w:val="19"/>
          <w:szCs w:val="19"/>
          <w:color w:val="4F5052"/>
          <w:spacing w:val="7"/>
          <w:w w:val="86"/>
          <w:position w:val="-5"/>
        </w:rPr>
        <w:t> 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65"/>
          <w:position w:val="-5"/>
        </w:rPr>
        <w:t>E</w:t>
      </w:r>
      <w:r>
        <w:rPr>
          <w:rFonts w:ascii="Arial" w:hAnsi="Arial" w:cs="Arial" w:eastAsia="Arial"/>
          <w:sz w:val="42"/>
          <w:szCs w:val="42"/>
          <w:color w:val="343434"/>
          <w:spacing w:val="-81"/>
          <w:w w:val="100"/>
          <w:position w:val="-5"/>
        </w:rPr>
        <w:t> </w:t>
      </w:r>
      <w:r>
        <w:rPr>
          <w:rFonts w:ascii="Arial" w:hAnsi="Arial" w:cs="Arial" w:eastAsia="Arial"/>
          <w:sz w:val="42"/>
          <w:szCs w:val="42"/>
          <w:color w:val="4F5052"/>
          <w:spacing w:val="0"/>
          <w:w w:val="85"/>
          <w:position w:val="-5"/>
        </w:rPr>
        <w:t>;;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620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4F5052"/>
          <w:spacing w:val="-43"/>
          <w:w w:val="160"/>
        </w:rPr>
        <w:t>•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39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39"/>
        </w:rPr>
        <w:t>   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6"/>
          <w:w w:val="3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-11"/>
          <w:w w:val="96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4F5052"/>
          <w:spacing w:val="0"/>
          <w:w w:val="94"/>
        </w:rPr>
        <w:t>.,ı</w:t>
      </w:r>
      <w:r>
        <w:rPr>
          <w:rFonts w:ascii="Times New Roman" w:hAnsi="Times New Roman" w:cs="Times New Roman" w:eastAsia="Times New Roman"/>
          <w:sz w:val="33"/>
          <w:szCs w:val="33"/>
          <w:color w:val="4F5052"/>
          <w:spacing w:val="0"/>
          <w:w w:val="114"/>
        </w:rPr>
        <w:t>·.;;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94" w:lineRule="exact"/>
        <w:ind w:left="5312" w:right="-20"/>
        <w:jc w:val="left"/>
        <w:tabs>
          <w:tab w:pos="6080" w:val="left"/>
          <w:tab w:pos="92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36A1"/>
          <w:spacing w:val="0"/>
          <w:w w:val="129"/>
          <w:position w:val="-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636A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36A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424479"/>
          <w:spacing w:val="0"/>
          <w:w w:val="129"/>
          <w:position w:val="-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2447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47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29"/>
          <w:position w:val="-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17"/>
          <w:w w:val="129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5052"/>
          <w:spacing w:val="-21"/>
          <w:w w:val="147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0"/>
          <w:i/>
          <w:position w:val="-12"/>
        </w:rPr>
        <w:t>-"J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80"/>
          <w:i/>
          <w:position w:val="-1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217"/>
          <w:position w:val="-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47"/>
          <w:position w:val="-12"/>
        </w:rPr>
        <w:t>llU1</w:t>
      </w:r>
      <w:r>
        <w:rPr>
          <w:rFonts w:ascii="Arial" w:hAnsi="Arial" w:cs="Arial" w:eastAsia="Arial"/>
          <w:sz w:val="16"/>
          <w:szCs w:val="16"/>
          <w:color w:val="343434"/>
          <w:spacing w:val="11"/>
          <w:w w:val="147"/>
          <w:position w:val="-12"/>
        </w:rPr>
        <w:t> </w:t>
      </w:r>
      <w:r>
        <w:rPr>
          <w:rFonts w:ascii="Arial" w:hAnsi="Arial" w:cs="Arial" w:eastAsia="Arial"/>
          <w:sz w:val="10"/>
          <w:szCs w:val="10"/>
          <w:color w:val="4F5052"/>
          <w:spacing w:val="0"/>
          <w:w w:val="147"/>
          <w:position w:val="-3"/>
        </w:rPr>
        <w:t>(</w:t>
      </w:r>
      <w:r>
        <w:rPr>
          <w:rFonts w:ascii="Arial" w:hAnsi="Arial" w:cs="Arial" w:eastAsia="Arial"/>
          <w:sz w:val="10"/>
          <w:szCs w:val="10"/>
          <w:color w:val="4F5052"/>
          <w:spacing w:val="0"/>
          <w:w w:val="147"/>
          <w:position w:val="-3"/>
        </w:rPr>
        <w:t>lı</w:t>
      </w:r>
      <w:r>
        <w:rPr>
          <w:rFonts w:ascii="Arial" w:hAnsi="Arial" w:cs="Arial" w:eastAsia="Arial"/>
          <w:sz w:val="10"/>
          <w:szCs w:val="10"/>
          <w:color w:val="4F5052"/>
          <w:spacing w:val="0"/>
          <w:w w:val="147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4F5052"/>
          <w:spacing w:val="8"/>
          <w:w w:val="147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31"/>
          <w:w w:val="76"/>
          <w:position w:val="-12"/>
        </w:rPr>
        <w:t>+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13"/>
          <w:position w:val="-3"/>
        </w:rPr>
        <w:t>....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0" w:after="0" w:line="489" w:lineRule="exact"/>
        <w:ind w:left="2368" w:right="-141"/>
        <w:jc w:val="left"/>
        <w:tabs>
          <w:tab w:pos="45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4F5052"/>
          <w:spacing w:val="0"/>
          <w:w w:val="26"/>
          <w:position w:val="-17"/>
        </w:rPr>
        <w:t>-</w:t>
      </w:r>
      <w:r>
        <w:rPr>
          <w:rFonts w:ascii="Times New Roman" w:hAnsi="Times New Roman" w:cs="Times New Roman" w:eastAsia="Times New Roman"/>
          <w:sz w:val="57"/>
          <w:szCs w:val="57"/>
          <w:color w:val="4F5052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57"/>
          <w:szCs w:val="57"/>
          <w:color w:val="4F5052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36"/>
          <w:szCs w:val="36"/>
          <w:color w:val="424479"/>
          <w:spacing w:val="0"/>
          <w:w w:val="103"/>
          <w:i/>
          <w:position w:val="10"/>
        </w:rPr>
        <w:t>P7/ft«&lt;Lt:</w:t>
      </w:r>
      <w:r>
        <w:rPr>
          <w:rFonts w:ascii="Times New Roman" w:hAnsi="Times New Roman" w:cs="Times New Roman" w:eastAsia="Times New Roman"/>
          <w:sz w:val="36"/>
          <w:szCs w:val="36"/>
          <w:color w:val="424479"/>
          <w:spacing w:val="-54"/>
          <w:w w:val="104"/>
          <w:i/>
          <w:position w:val="10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6B6795"/>
          <w:spacing w:val="0"/>
          <w:w w:val="62"/>
          <w:i/>
          <w:position w:val="10"/>
        </w:rPr>
        <w:t>_</w:t>
      </w:r>
      <w:r>
        <w:rPr>
          <w:rFonts w:ascii="Times New Roman" w:hAnsi="Times New Roman" w:cs="Times New Roman" w:eastAsia="Times New Roman"/>
          <w:sz w:val="36"/>
          <w:szCs w:val="36"/>
          <w:color w:val="6B6795"/>
          <w:spacing w:val="-27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24479"/>
          <w:spacing w:val="0"/>
          <w:w w:val="100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0" w:after="0" w:line="479" w:lineRule="exac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6B6B6B"/>
          <w:spacing w:val="-32"/>
          <w:w w:val="64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0"/>
          <w:w w:val="100"/>
          <w:i/>
          <w:position w:val="11"/>
        </w:rPr>
        <w:t>e</w:t>
        <w:tab/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0"/>
          <w:w w:val="100"/>
          <w:i/>
          <w:position w:val="11"/>
        </w:rPr>
      </w:r>
      <w:r>
        <w:rPr>
          <w:rFonts w:ascii="Times New Roman" w:hAnsi="Times New Roman" w:cs="Times New Roman" w:eastAsia="Times New Roman"/>
          <w:sz w:val="42"/>
          <w:szCs w:val="42"/>
          <w:color w:val="6B6B6B"/>
          <w:spacing w:val="0"/>
          <w:w w:val="32"/>
          <w:position w:val="-1"/>
        </w:rPr>
        <w:t>,...</w:t>
      </w:r>
      <w:r>
        <w:rPr>
          <w:rFonts w:ascii="Times New Roman" w:hAnsi="Times New Roman" w:cs="Times New Roman" w:eastAsia="Times New Roman"/>
          <w:sz w:val="42"/>
          <w:szCs w:val="42"/>
          <w:color w:val="6B6B6B"/>
          <w:spacing w:val="-44"/>
          <w:w w:val="32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0"/>
          <w:w w:val="118"/>
          <w:i/>
          <w:position w:val="11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-13"/>
          <w:w w:val="100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B6B6B"/>
          <w:spacing w:val="0"/>
          <w:w w:val="50"/>
          <w:position w:val="-1"/>
        </w:rPr>
        <w:t>....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  <w:cols w:num="2" w:equalWidth="0">
            <w:col w:w="6468" w:space="3086"/>
            <w:col w:w="1566"/>
          </w:cols>
        </w:sectPr>
      </w:pPr>
      <w:rPr/>
    </w:p>
    <w:p>
      <w:pPr>
        <w:spacing w:before="0" w:after="0" w:line="266" w:lineRule="exact"/>
        <w:ind w:left="182" w:right="-20"/>
        <w:jc w:val="left"/>
        <w:tabs>
          <w:tab w:pos="240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.073292pt;margin-top:42.24308pt;width:545.985105pt;height:780.484042pt;mso-position-horizontal-relative:page;mso-position-vertical-relative:page;z-index:-15079" coordorigin="561,845" coordsize="10920,15610">
            <v:group style="position:absolute;left:568;top:864;width:10860;height:2" coordorigin="568,864" coordsize="10860,2">
              <v:shape style="position:absolute;left:568;top:864;width:10860;height:2" coordorigin="568,864" coordsize="10860,0" path="m568,864l11428,864e" filled="f" stroked="t" strokeweight=".693168pt" strokecolor="#747474">
                <v:path arrowok="t"/>
              </v:shape>
            </v:group>
            <v:group style="position:absolute;left:589;top:852;width:2;height:2504" coordorigin="589,852" coordsize="2,2504">
              <v:shape style="position:absolute;left:589;top:852;width:2;height:2504" coordorigin="589,852" coordsize="0,2504" path="m589,3355l589,852e" filled="f" stroked="t" strokeweight=".693168pt" strokecolor="#606060">
                <v:path arrowok="t"/>
              </v:shape>
            </v:group>
            <v:group style="position:absolute;left:2569;top:852;width:2;height:1515" coordorigin="2569,852" coordsize="2,1515">
              <v:shape style="position:absolute;left:2569;top:852;width:2;height:1515" coordorigin="2569,852" coordsize="0,1515" path="m2569,2367l2569,852e" filled="f" stroked="t" strokeweight=".693168pt" strokecolor="#606060">
                <v:path arrowok="t"/>
              </v:shape>
            </v:group>
            <v:group style="position:absolute;left:9134;top:856;width:2;height:1506" coordorigin="9134,856" coordsize="2,1506">
              <v:shape style="position:absolute;left:9134;top:856;width:2;height:1506" coordorigin="9134,856" coordsize="0,1506" path="m9134,2362l9134,856e" filled="f" stroked="t" strokeweight=".693168pt" strokecolor="#676767">
                <v:path arrowok="t"/>
              </v:shape>
            </v:group>
            <v:group style="position:absolute;left:11423;top:852;width:2;height:2504" coordorigin="11423,852" coordsize="2,2504">
              <v:shape style="position:absolute;left:11423;top:852;width:2;height:2504" coordorigin="11423,852" coordsize="0,2504" path="m11423,3355l11423,852e" filled="f" stroked="t" strokeweight=".693168pt" strokecolor="#6B6B6B">
                <v:path arrowok="t"/>
              </v:shape>
            </v:group>
            <v:group style="position:absolute;left:596;top:3285;width:2;height:6810" coordorigin="596,3285" coordsize="2,6810">
              <v:shape style="position:absolute;left:596;top:3285;width:2;height:6810" coordorigin="596,3285" coordsize="0,6810" path="m596,10094l596,3285e" filled="f" stroked="t" strokeweight=".693168pt" strokecolor="#606060">
                <v:path arrowok="t"/>
              </v:shape>
            </v:group>
            <v:group style="position:absolute;left:11440;top:1369;width:2;height:8287" coordorigin="11440,1369" coordsize="2,8287">
              <v:shape style="position:absolute;left:11440;top:1369;width:2;height:8287" coordorigin="11440,1369" coordsize="0,8287" path="m11440,9657l11440,1369e" filled="f" stroked="t" strokeweight=".693168pt" strokecolor="#6B6B6B">
                <v:path arrowok="t"/>
              </v:shape>
            </v:group>
            <v:group style="position:absolute;left:7043;top:3525;width:2;height:758" coordorigin="7043,3525" coordsize="2,758">
              <v:shape style="position:absolute;left:7043;top:3525;width:2;height:758" coordorigin="7043,3525" coordsize="0,758" path="m7043,4282l7043,3525e" filled="f" stroked="t" strokeweight=".693168pt" strokecolor="#606060">
                <v:path arrowok="t"/>
              </v:shape>
            </v:group>
            <v:group style="position:absolute;left:7024;top:3981;width:2098;height:2" coordorigin="7024,3981" coordsize="2098,2">
              <v:shape style="position:absolute;left:7024;top:3981;width:2098;height:2" coordorigin="7024,3981" coordsize="2098,0" path="m7024,3981l9122,3981e" filled="f" stroked="t" strokeweight=".231056pt" strokecolor="#707070">
                <v:path arrowok="t"/>
              </v:shape>
            </v:group>
            <v:group style="position:absolute;left:9122;top:3981;width:1604;height:2" coordorigin="9122,3981" coordsize="1604,2">
              <v:shape style="position:absolute;left:9122;top:3981;width:1604;height:2" coordorigin="9122,3981" coordsize="1604,0" path="m9122,3981l10726,3981e" filled="f" stroked="t" strokeweight=".231056pt" strokecolor="#000000">
                <v:path arrowok="t"/>
              </v:shape>
            </v:group>
            <v:group style="position:absolute;left:10726;top:3981;width:712;height:2" coordorigin="10726,3981" coordsize="712,2">
              <v:shape style="position:absolute;left:10726;top:3981;width:712;height:2" coordorigin="10726,3981" coordsize="712,0" path="m10726,3981l11437,3981e" filled="f" stroked="t" strokeweight=".231056pt" strokecolor="#545454">
                <v:path arrowok="t"/>
              </v:shape>
            </v:group>
            <v:group style="position:absolute;left:587;top:4280;width:3466;height:2" coordorigin="587,4280" coordsize="3466,2">
              <v:shape style="position:absolute;left:587;top:4280;width:3466;height:2" coordorigin="587,4280" coordsize="3466,0" path="m587,4280l4053,4280e" filled="f" stroked="t" strokeweight=".693168pt" strokecolor="#747474">
                <v:path arrowok="t"/>
              </v:shape>
            </v:group>
            <v:group style="position:absolute;left:4023;top:3530;width:2;height:480" coordorigin="4023,3530" coordsize="2,480">
              <v:shape style="position:absolute;left:4023;top:3530;width:2;height:480" coordorigin="4023,3530" coordsize="0,480" path="m4023,4010l4023,3530e" filled="f" stroked="t" strokeweight=".462112pt" strokecolor="#575757">
                <v:path arrowok="t"/>
              </v:shape>
            </v:group>
            <v:group style="position:absolute;left:4020;top:3953;width:2214;height:2" coordorigin="4020,3953" coordsize="2214,2">
              <v:shape style="position:absolute;left:4020;top:3953;width:2214;height:2" coordorigin="4020,3953" coordsize="2214,0" path="m4020,3953l6234,3953e" filled="f" stroked="t" strokeweight=".693168pt" strokecolor="#747474">
                <v:path arrowok="t"/>
              </v:shape>
            </v:group>
            <v:group style="position:absolute;left:4032;top:3953;width:2;height:329" coordorigin="4032,3953" coordsize="2,329">
              <v:shape style="position:absolute;left:4032;top:3953;width:2;height:329" coordorigin="4032,3953" coordsize="0,329" path="m4032,4282l4032,3953e" filled="f" stroked="t" strokeweight=".924224pt" strokecolor="#383838">
                <v:path arrowok="t"/>
              </v:shape>
            </v:group>
            <v:group style="position:absolute;left:4011;top:4259;width:97;height:2" coordorigin="4011,4259" coordsize="97,2">
              <v:shape style="position:absolute;left:4011;top:4259;width:97;height:2" coordorigin="4011,4259" coordsize="97,0" path="m4011,4259l4108,4259e" filled="f" stroked="t" strokeweight=".693168pt" strokecolor="#444444">
                <v:path arrowok="t"/>
              </v:shape>
            </v:group>
            <v:group style="position:absolute;left:4080;top:4268;width:2934;height:2" coordorigin="4080,4268" coordsize="2934,2">
              <v:shape style="position:absolute;left:4080;top:4268;width:2934;height:2" coordorigin="4080,4268" coordsize="2934,0" path="m4080,4268l7015,4268e" filled="f" stroked="t" strokeweight="1.155280pt" strokecolor="#808080">
                <v:path arrowok="t"/>
              </v:shape>
            </v:group>
            <v:group style="position:absolute;left:6839;top:4278;width:4598;height:2" coordorigin="6839,4278" coordsize="4598,2">
              <v:shape style="position:absolute;left:6839;top:4278;width:4598;height:2" coordorigin="6839,4278" coordsize="4598,0" path="m6839,4278l11437,4278e" filled="f" stroked="t" strokeweight=".693168pt" strokecolor="#747474">
                <v:path arrowok="t"/>
              </v:shape>
            </v:group>
            <v:group style="position:absolute;left:587;top:4560;width:10855;height:2" coordorigin="587,4560" coordsize="10855,2">
              <v:shape style="position:absolute;left:587;top:4560;width:10855;height:2" coordorigin="587,4560" coordsize="10855,0" path="m587,4560l11442,4560e" filled="f" stroked="t" strokeweight=".693168pt" strokecolor="#777777">
                <v:path arrowok="t"/>
              </v:shape>
            </v:group>
            <v:group style="position:absolute;left:2581;top:4268;width:2;height:5445" coordorigin="2581,4268" coordsize="2,5445">
              <v:shape style="position:absolute;left:2581;top:4268;width:2;height:5445" coordorigin="2581,4268" coordsize="0,5445" path="m2581,9713l2581,4268e" filled="f" stroked="t" strokeweight=".693168pt" strokecolor="#646464">
                <v:path arrowok="t"/>
              </v:shape>
            </v:group>
            <v:group style="position:absolute;left:2569;top:4795;width:8873;height:2" coordorigin="2569,4795" coordsize="8873,2">
              <v:shape style="position:absolute;left:2569;top:4795;width:8873;height:2" coordorigin="2569,4795" coordsize="8873,0" path="m2569,4795l11442,4795e" filled="f" stroked="t" strokeweight=".693168pt" strokecolor="#747474">
                <v:path arrowok="t"/>
              </v:shape>
            </v:group>
            <v:group style="position:absolute;left:5046;top:4791;width:2;height:1600" coordorigin="5046,4791" coordsize="2,1600">
              <v:shape style="position:absolute;left:5046;top:4791;width:2;height:1600" coordorigin="5046,4791" coordsize="0,1600" path="m5046,6391l5046,4791e" filled="f" stroked="t" strokeweight=".693168pt" strokecolor="#676767">
                <v:path arrowok="t"/>
              </v:shape>
            </v:group>
            <v:group style="position:absolute;left:7782;top:4781;width:2;height:249" coordorigin="7782,4781" coordsize="2,249">
              <v:shape style="position:absolute;left:7782;top:4781;width:2;height:249" coordorigin="7782,4781" coordsize="0,249" path="m7782,5031l7782,4781e" filled="f" stroked="t" strokeweight=".231056pt" strokecolor="#4F4F4F">
                <v:path arrowok="t"/>
              </v:shape>
            </v:group>
            <v:group style="position:absolute;left:5037;top:5280;width:1913;height:2" coordorigin="5037,5280" coordsize="1913,2">
              <v:shape style="position:absolute;left:5037;top:5280;width:1913;height:2" coordorigin="5037,5280" coordsize="1913,0" path="m5037,5280l6950,5280e" filled="f" stroked="t" strokeweight=".693168pt" strokecolor="#7C7C7C">
                <v:path arrowok="t"/>
              </v:shape>
            </v:group>
            <v:group style="position:absolute;left:6895;top:5280;width:162;height:2" coordorigin="6895,5280" coordsize="162,2">
              <v:shape style="position:absolute;left:6895;top:5280;width:162;height:2" coordorigin="6895,5280" coordsize="162,0" path="m6895,5280l7056,5280e" filled="f" stroked="t" strokeweight=".462112pt" strokecolor="#676767">
                <v:path arrowok="t"/>
              </v:shape>
            </v:group>
            <v:group style="position:absolute;left:7001;top:5280;width:4446;height:2" coordorigin="7001,5280" coordsize="4446,2">
              <v:shape style="position:absolute;left:7001;top:5280;width:4446;height:2" coordorigin="7001,5280" coordsize="4446,0" path="m7001,5280l11447,5280e" filled="f" stroked="t" strokeweight=".693168pt" strokecolor="#777777">
                <v:path arrowok="t"/>
              </v:shape>
            </v:group>
            <v:group style="position:absolute;left:7782;top:5031;width:2;height:249" coordorigin="7782,5031" coordsize="2,249">
              <v:shape style="position:absolute;left:7782;top:5031;width:2;height:249" coordorigin="7782,5031" coordsize="0,249" path="m7782,5280l7782,5031e" filled="f" stroked="t" strokeweight=".231056pt" strokecolor="#777777">
                <v:path arrowok="t"/>
              </v:shape>
            </v:group>
            <v:group style="position:absolute;left:5037;top:5525;width:6409;height:2" coordorigin="5037,5525" coordsize="6409,2">
              <v:shape style="position:absolute;left:5037;top:5525;width:6409;height:2" coordorigin="5037,5525" coordsize="6409,0" path="m5037,5525l11447,5525e" filled="f" stroked="t" strokeweight=".693168pt" strokecolor="#7C7C7C">
                <v:path arrowok="t"/>
              </v:shape>
            </v:group>
            <v:group style="position:absolute;left:5042;top:5774;width:6405;height:2" coordorigin="5042,5774" coordsize="6405,2">
              <v:shape style="position:absolute;left:5042;top:5774;width:6405;height:2" coordorigin="5042,5774" coordsize="6405,0" path="m5042,5774l11447,5774e" filled="f" stroked="t" strokeweight=".693168pt" strokecolor="#777777">
                <v:path arrowok="t"/>
              </v:shape>
            </v:group>
            <v:group style="position:absolute;left:2574;top:6010;width:8873;height:2" coordorigin="2574,6010" coordsize="8873,2">
              <v:shape style="position:absolute;left:2574;top:6010;width:8873;height:2" coordorigin="2574,6010" coordsize="8873,0" path="m2574,6010l11447,6010e" filled="f" stroked="t" strokeweight=".693168pt" strokecolor="#777777">
                <v:path arrowok="t"/>
              </v:shape>
            </v:group>
            <v:group style="position:absolute;left:592;top:6247;width:10860;height:2" coordorigin="592,6247" coordsize="10860,2">
              <v:shape style="position:absolute;left:592;top:6247;width:10860;height:2" coordorigin="592,6247" coordsize="10860,0" path="m592,6247l11451,6247e" filled="f" stroked="t" strokeweight=".693168pt" strokecolor="#777777">
                <v:path arrowok="t"/>
              </v:shape>
            </v:group>
            <v:group style="position:absolute;left:7782;top:6231;width:2;height:132" coordorigin="7782,6231" coordsize="2,132">
              <v:shape style="position:absolute;left:7782;top:6231;width:2;height:132" coordorigin="7782,6231" coordsize="0,132" path="m7782,6363l7782,6231e" filled="f" stroked="t" strokeweight=".231056pt" strokecolor="#4B4B4B">
                <v:path arrowok="t"/>
              </v:shape>
            </v:group>
            <v:group style="position:absolute;left:5049;top:6334;width:2;height:188" coordorigin="5049,6334" coordsize="2,188">
              <v:shape style="position:absolute;left:5049;top:6334;width:2;height:188" coordorigin="5049,6334" coordsize="0,188" path="m5049,6523l5049,6334e" filled="f" stroked="t" strokeweight=".462112pt" strokecolor="#545454">
                <v:path arrowok="t"/>
              </v:shape>
            </v:group>
            <v:group style="position:absolute;left:7782;top:6363;width:2;height:132" coordorigin="7782,6363" coordsize="2,132">
              <v:shape style="position:absolute;left:7782;top:6363;width:2;height:132" coordorigin="7782,6363" coordsize="0,132" path="m7782,6494l7782,6363e" filled="f" stroked="t" strokeweight=".231056pt" strokecolor="#000000">
                <v:path arrowok="t"/>
              </v:shape>
            </v:group>
            <v:group style="position:absolute;left:5049;top:6466;width:2;height:489" coordorigin="5049,6466" coordsize="2,489">
              <v:shape style="position:absolute;left:5049;top:6466;width:2;height:489" coordorigin="5049,6466" coordsize="0,489" path="m5049,6956l5049,6466e" filled="f" stroked="t" strokeweight=".693168pt" strokecolor="#6B6B6B">
                <v:path arrowok="t"/>
              </v:shape>
            </v:group>
            <v:group style="position:absolute;left:3808;top:6711;width:236;height:2" coordorigin="3808,6711" coordsize="236,2">
              <v:shape style="position:absolute;left:3808;top:6711;width:236;height:2" coordorigin="3808,6711" coordsize="236,0" path="m3808,6711l4043,6711e" filled="f" stroked="t" strokeweight=".462112pt" strokecolor="#707070">
                <v:path arrowok="t"/>
              </v:shape>
            </v:group>
            <v:group style="position:absolute;left:2574;top:6708;width:8873;height:2" coordorigin="2574,6708" coordsize="8873,2">
              <v:shape style="position:absolute;left:2574;top:6708;width:8873;height:2" coordorigin="2574,6708" coordsize="8873,0" path="m2574,6708l11447,6708e" filled="f" stroked="t" strokeweight=".693168pt" strokecolor="#777777">
                <v:path arrowok="t"/>
              </v:shape>
            </v:group>
            <v:group style="position:absolute;left:7782;top:6494;width:2;height:212" coordorigin="7782,6494" coordsize="2,212">
              <v:shape style="position:absolute;left:7782;top:6494;width:2;height:212" coordorigin="7782,6494" coordsize="0,212" path="m7782,6706l7782,6494e" filled="f" stroked="t" strokeweight=".231056pt" strokecolor="#606060">
                <v:path arrowok="t"/>
              </v:shape>
            </v:group>
            <v:group style="position:absolute;left:7782;top:6692;width:2;height:249" coordorigin="7782,6692" coordsize="2,249">
              <v:shape style="position:absolute;left:7782;top:6692;width:2;height:249" coordorigin="7782,6692" coordsize="0,249" path="m7782,6941l7782,6692e" filled="f" stroked="t" strokeweight=".231056pt" strokecolor="#747474">
                <v:path arrowok="t"/>
              </v:shape>
            </v:group>
            <v:group style="position:absolute;left:2579;top:6944;width:8873;height:2" coordorigin="2579,6944" coordsize="8873,2">
              <v:shape style="position:absolute;left:2579;top:6944;width:8873;height:2" coordorigin="2579,6944" coordsize="8873,0" path="m2579,6944l11451,6944e" filled="f" stroked="t" strokeweight=".693168pt" strokecolor="#777777">
                <v:path arrowok="t"/>
              </v:shape>
            </v:group>
            <v:group style="position:absolute;left:592;top:7184;width:10860;height:2" coordorigin="592,7184" coordsize="10860,2">
              <v:shape style="position:absolute;left:592;top:7184;width:10860;height:2" coordorigin="592,7184" coordsize="10860,0" path="m592,7184l11451,7184e" filled="f" stroked="t" strokeweight=".693168pt" strokecolor="#7C7C7C">
                <v:path arrowok="t"/>
              </v:shape>
            </v:group>
            <v:group style="position:absolute;left:6895;top:7181;width:162;height:2" coordorigin="6895,7181" coordsize="162,2">
              <v:shape style="position:absolute;left:6895;top:7181;width:162;height:2" coordorigin="6895,7181" coordsize="162,0" path="m6895,7181l7056,7181e" filled="f" stroked="t" strokeweight=".462112pt" strokecolor="#747474">
                <v:path arrowok="t"/>
              </v:shape>
            </v:group>
            <v:group style="position:absolute;left:596;top:7139;width:2;height:532" coordorigin="596,7139" coordsize="2,532">
              <v:shape style="position:absolute;left:596;top:7139;width:2;height:532" coordorigin="596,7139" coordsize="0,532" path="m596,7671l596,7139e" filled="f" stroked="t" strokeweight=".462112pt" strokecolor="#5B5B5B">
                <v:path arrowok="t"/>
              </v:shape>
            </v:group>
            <v:group style="position:absolute;left:592;top:7647;width:6359;height:2" coordorigin="592,7647" coordsize="6359,2">
              <v:shape style="position:absolute;left:592;top:7647;width:6359;height:2" coordorigin="592,7647" coordsize="6359,0" path="m592,7647l6950,7647e" filled="f" stroked="t" strokeweight=".693168pt" strokecolor="#7C7C7C">
                <v:path arrowok="t"/>
              </v:shape>
            </v:group>
            <v:group style="position:absolute;left:3988;top:7647;width:148;height:2" coordorigin="3988,7647" coordsize="148,2">
              <v:shape style="position:absolute;left:3988;top:7647;width:148;height:2" coordorigin="3988,7647" coordsize="148,0" path="m3988,7647l4136,7647e" filled="f" stroked="t" strokeweight=".462112pt" strokecolor="#6B6B6B">
                <v:path arrowok="t"/>
              </v:shape>
            </v:group>
            <v:group style="position:absolute;left:6895;top:7643;width:162;height:2" coordorigin="6895,7643" coordsize="162,2">
              <v:shape style="position:absolute;left:6895;top:7643;width:162;height:2" coordorigin="6895,7643" coordsize="162,0" path="m6895,7643l7056,7643e" filled="f" stroked="t" strokeweight=".462112pt" strokecolor="#676767">
                <v:path arrowok="t"/>
              </v:shape>
            </v:group>
            <v:group style="position:absolute;left:7001;top:7643;width:4450;height:2" coordorigin="7001,7643" coordsize="4450,2">
              <v:shape style="position:absolute;left:7001;top:7643;width:4450;height:2" coordorigin="7001,7643" coordsize="4450,0" path="m7001,7643l11451,7643e" filled="f" stroked="t" strokeweight=".693168pt" strokecolor="#777777">
                <v:path arrowok="t"/>
              </v:shape>
            </v:group>
            <v:group style="position:absolute;left:5051;top:7643;width:2;height:922" coordorigin="5051,7643" coordsize="2,922">
              <v:shape style="position:absolute;left:5051;top:7643;width:2;height:922" coordorigin="5051,7643" coordsize="0,922" path="m5051,8565l5051,7643e" filled="f" stroked="t" strokeweight=".693168pt" strokecolor="#646464">
                <v:path arrowok="t"/>
              </v:shape>
            </v:group>
            <v:group style="position:absolute;left:5042;top:7880;width:6409;height:2" coordorigin="5042,7880" coordsize="6409,2">
              <v:shape style="position:absolute;left:5042;top:7880;width:6409;height:2" coordorigin="5042,7880" coordsize="6409,0" path="m5042,7880l11451,7880e" filled="f" stroked="t" strokeweight=".693168pt" strokecolor="#7C7C7C">
                <v:path arrowok="t"/>
              </v:shape>
            </v:group>
            <v:group style="position:absolute;left:5046;top:8118;width:6409;height:2" coordorigin="5046,8118" coordsize="6409,2">
              <v:shape style="position:absolute;left:5046;top:8118;width:6409;height:2" coordorigin="5046,8118" coordsize="6409,0" path="m5046,8118l11456,8118e" filled="f" stroked="t" strokeweight=".693168pt" strokecolor="#777777">
                <v:path arrowok="t"/>
              </v:shape>
            </v:group>
            <v:group style="position:absolute;left:6934;top:7873;width:2;height:687" coordorigin="6934,7873" coordsize="2,687">
              <v:shape style="position:absolute;left:6934;top:7873;width:2;height:687" coordorigin="6934,7873" coordsize="0,687" path="m6934,8560l6934,7873e" filled="f" stroked="t" strokeweight=".693168pt" strokecolor="#676767">
                <v:path arrowok="t"/>
              </v:shape>
            </v:group>
            <v:group style="position:absolute;left:8452;top:7868;width:2;height:696" coordorigin="8452,7868" coordsize="2,696">
              <v:shape style="position:absolute;left:8452;top:7868;width:2;height:696" coordorigin="8452,7868" coordsize="0,696" path="m8452,8565l8452,7868e" filled="f" stroked="t" strokeweight=".693168pt" strokecolor="#646464">
                <v:path arrowok="t"/>
              </v:shape>
            </v:group>
            <v:group style="position:absolute;left:3988;top:8560;width:148;height:2" coordorigin="3988,8560" coordsize="148,2">
              <v:shape style="position:absolute;left:3988;top:8560;width:148;height:2" coordorigin="3988,8560" coordsize="148,0" path="m3988,8560l4136,8560e" filled="f" stroked="t" strokeweight=".462112pt" strokecolor="#6B6B6B">
                <v:path arrowok="t"/>
              </v:shape>
            </v:group>
            <v:group style="position:absolute;left:592;top:8558;width:10864;height:2" coordorigin="592,8558" coordsize="10864,2">
              <v:shape style="position:absolute;left:592;top:8558;width:10864;height:2" coordorigin="592,8558" coordsize="10864,0" path="m592,8558l11456,8558e" filled="f" stroked="t" strokeweight=".693168pt" strokecolor="#777777">
                <v:path arrowok="t"/>
              </v:shape>
            </v:group>
            <v:group style="position:absolute;left:596;top:9363;width:10864;height:2" coordorigin="596,9363" coordsize="10864,2">
              <v:shape style="position:absolute;left:596;top:9363;width:10864;height:2" coordorigin="596,9363" coordsize="10864,0" path="m596,9363l11460,9363e" filled="f" stroked="t" strokeweight=".693168pt" strokecolor="#7C7C7C">
                <v:path arrowok="t"/>
              </v:shape>
            </v:group>
            <v:group style="position:absolute;left:2588;top:9581;width:2;height:1920" coordorigin="2588,9581" coordsize="2,1920">
              <v:shape style="position:absolute;left:2588;top:9581;width:2;height:1920" coordorigin="2588,9581" coordsize="0,1920" path="m2588,11502l2588,9581e" filled="f" stroked="t" strokeweight=".462112pt" strokecolor="#606060">
                <v:path arrowok="t"/>
              </v:shape>
            </v:group>
            <v:group style="position:absolute;left:11453;top:9530;width:2;height:3661" coordorigin="11453,9530" coordsize="2,3661">
              <v:shape style="position:absolute;left:11453;top:9530;width:2;height:3661" coordorigin="11453,9530" coordsize="0,3661" path="m11453,13191l11453,9530e" filled="f" stroked="t" strokeweight=".462112pt" strokecolor="#6B6B6B">
                <v:path arrowok="t"/>
              </v:shape>
            </v:group>
            <v:group style="position:absolute;left:612;top:4579;width:2;height:11869" coordorigin="612,4579" coordsize="2,11869">
              <v:shape style="position:absolute;left:612;top:4579;width:2;height:11869" coordorigin="612,4579" coordsize="0,11869" path="m612,16448l612,4579e" filled="f" stroked="t" strokeweight=".693168pt" strokecolor="#606060">
                <v:path arrowok="t"/>
              </v:shape>
            </v:group>
            <v:group style="position:absolute;left:592;top:10280;width:10869;height:2" coordorigin="592,10280" coordsize="10869,2">
              <v:shape style="position:absolute;left:592;top:10280;width:10869;height:2" coordorigin="592,10280" coordsize="10869,0" path="m592,10280l11460,10280e" filled="f" stroked="t" strokeweight=".693168pt" strokecolor="#7C7C7C">
                <v:path arrowok="t"/>
              </v:shape>
            </v:group>
            <v:group style="position:absolute;left:596;top:10520;width:10869;height:2" coordorigin="596,10520" coordsize="10869,2">
              <v:shape style="position:absolute;left:596;top:10520;width:10869;height:2" coordorigin="596,10520" coordsize="10869,0" path="m596,10520l11465,10520e" filled="f" stroked="t" strokeweight=".693168pt" strokecolor="#777777">
                <v:path arrowok="t"/>
              </v:shape>
            </v:group>
            <v:group style="position:absolute;left:1021;top:10758;width:3022;height:2" coordorigin="1021,10758" coordsize="3022,2">
              <v:shape style="position:absolute;left:1021;top:10758;width:3022;height:2" coordorigin="1021,10758" coordsize="3022,0" path="m1021,10758l4043,10758e" filled="f" stroked="t" strokeweight=".231056pt" strokecolor="#747474">
                <v:path arrowok="t"/>
              </v:shape>
            </v:group>
            <v:group style="position:absolute;left:3988;top:10760;width:148;height:2" coordorigin="3988,10760" coordsize="148,2">
              <v:shape style="position:absolute;left:3988;top:10760;width:148;height:2" coordorigin="3988,10760" coordsize="148,0" path="m3988,10760l4136,10760e" filled="f" stroked="t" strokeweight=".231056pt" strokecolor="#606060">
                <v:path arrowok="t"/>
              </v:shape>
            </v:group>
            <v:group style="position:absolute;left:4080;top:10756;width:2870;height:2" coordorigin="4080,10756" coordsize="2870,2">
              <v:shape style="position:absolute;left:4080;top:10756;width:2870;height:2" coordorigin="4080,10756" coordsize="2870,0" path="m4080,10756l6950,10756e" filled="f" stroked="t" strokeweight=".462112pt" strokecolor="#7C7C7C">
                <v:path arrowok="t"/>
              </v:shape>
            </v:group>
            <v:group style="position:absolute;left:6895;top:10758;width:162;height:2" coordorigin="6895,10758" coordsize="162,2">
              <v:shape style="position:absolute;left:6895;top:10758;width:162;height:2" coordorigin="6895,10758" coordsize="162,0" path="m6895,10758l7056,10758e" filled="f" stroked="t" strokeweight=".462112pt" strokecolor="#646464">
                <v:path arrowok="t"/>
              </v:shape>
            </v:group>
            <v:group style="position:absolute;left:7001;top:10758;width:4459;height:2" coordorigin="7001,10758" coordsize="4459,2">
              <v:shape style="position:absolute;left:7001;top:10758;width:4459;height:2" coordorigin="7001,10758" coordsize="4459,0" path="m7001,10758l11460,10758e" filled="f" stroked="t" strokeweight=".693168pt" strokecolor="#7C7C7C">
                <v:path arrowok="t"/>
              </v:shape>
            </v:group>
            <v:group style="position:absolute;left:3604;top:11243;width:259;height:2" coordorigin="3604,11243" coordsize="259,2">
              <v:shape style="position:absolute;left:3604;top:11243;width:259;height:2" coordorigin="3604,11243" coordsize="259,0" path="m3604,11243l3863,11243e" filled="f" stroked="t" strokeweight=".462112pt" strokecolor="#747474">
                <v:path arrowok="t"/>
              </v:shape>
            </v:group>
            <v:group style="position:absolute;left:3988;top:11243;width:148;height:2" coordorigin="3988,11243" coordsize="148,2">
              <v:shape style="position:absolute;left:3988;top:11243;width:148;height:2" coordorigin="3988,11243" coordsize="148,0" path="m3988,11243l4136,11243e" filled="f" stroked="t" strokeweight=".462112pt" strokecolor="#707070">
                <v:path arrowok="t"/>
              </v:shape>
            </v:group>
            <v:group style="position:absolute;left:6895;top:11238;width:162;height:2" coordorigin="6895,11238" coordsize="162,2">
              <v:shape style="position:absolute;left:6895;top:11238;width:162;height:2" coordorigin="6895,11238" coordsize="162,0" path="m6895,11238l7056,11238e" filled="f" stroked="t" strokeweight=".462112pt" strokecolor="#6B6B6B">
                <v:path arrowok="t"/>
              </v:shape>
            </v:group>
            <v:group style="position:absolute;left:596;top:11238;width:10864;height:2" coordorigin="596,11238" coordsize="10864,2">
              <v:shape style="position:absolute;left:596;top:11238;width:10864;height:2" coordorigin="596,11238" coordsize="10864,0" path="m596,11238l11460,11238e" filled="f" stroked="t" strokeweight=".693168pt" strokecolor="#777777">
                <v:path arrowok="t"/>
              </v:shape>
            </v:group>
            <v:group style="position:absolute;left:596;top:11473;width:10864;height:2" coordorigin="596,11473" coordsize="10864,2">
              <v:shape style="position:absolute;left:596;top:11473;width:10864;height:2" coordorigin="596,11473" coordsize="10864,0" path="m596,11473l11460,11473e" filled="f" stroked="t" strokeweight=".693168pt" strokecolor="#7C7C7C">
                <v:path arrowok="t"/>
              </v:shape>
            </v:group>
            <v:group style="position:absolute;left:1382;top:11431;width:2;height:5007" coordorigin="1382,11431" coordsize="2,5007">
              <v:shape style="position:absolute;left:1382;top:11431;width:2;height:5007" coordorigin="1382,11431" coordsize="0,5007" path="m1382,16438l1382,11431e" filled="f" stroked="t" strokeweight=".693168pt" strokecolor="#676767">
                <v:path arrowok="t"/>
              </v:shape>
            </v:group>
            <v:group style="position:absolute;left:1945;top:11469;width:2;height:4970" coordorigin="1945,11469" coordsize="2,4970">
              <v:shape style="position:absolute;left:1945;top:11469;width:2;height:4970" coordorigin="1945,11469" coordsize="0,4970" path="m1945,16438l1945,11469e" filled="f" stroked="t" strokeweight=".693168pt" strokecolor="#646464">
                <v:path arrowok="t"/>
              </v:shape>
            </v:group>
            <v:group style="position:absolute;left:2588;top:11431;width:2;height:221" coordorigin="2588,11431" coordsize="2,221">
              <v:shape style="position:absolute;left:2588;top:11431;width:2;height:221" coordorigin="2588,11431" coordsize="0,221" path="m2588,11652l2588,11431e" filled="f" stroked="t" strokeweight=".231056pt" strokecolor="#747474">
                <v:path arrowok="t"/>
              </v:shape>
            </v:group>
            <v:group style="position:absolute;left:7449;top:11464;width:2;height:3139" coordorigin="7449,11464" coordsize="2,3139">
              <v:shape style="position:absolute;left:7449;top:11464;width:2;height:3139" coordorigin="7449,11464" coordsize="0,3139" path="m7449,14603l7449,11464e" filled="f" stroked="t" strokeweight=".693168pt" strokecolor="#676767">
                <v:path arrowok="t"/>
              </v:shape>
            </v:group>
            <v:group style="position:absolute;left:601;top:11718;width:10860;height:2" coordorigin="601,11718" coordsize="10860,2">
              <v:shape style="position:absolute;left:601;top:11718;width:10860;height:2" coordorigin="601,11718" coordsize="10860,0" path="m601,11718l11460,11718e" filled="f" stroked="t" strokeweight=".693168pt" strokecolor="#7C7C7C">
                <v:path arrowok="t"/>
              </v:shape>
            </v:group>
            <v:group style="position:absolute;left:2590;top:11680;width:2;height:240" coordorigin="2590,11680" coordsize="2,240">
              <v:shape style="position:absolute;left:2590;top:11680;width:2;height:240" coordorigin="2590,11680" coordsize="0,240" path="m2590,11920l2590,11680e" filled="f" stroked="t" strokeweight=".231056pt" strokecolor="#646464">
                <v:path arrowok="t"/>
              </v:shape>
            </v:group>
            <v:group style="position:absolute;left:2560;top:12189;width:2;height:216" coordorigin="2560,12189" coordsize="2,216">
              <v:shape style="position:absolute;left:2560;top:12189;width:2;height:216" coordorigin="2560,12189" coordsize="0,216" path="m2560,12405l2560,12189e" filled="f" stroked="t" strokeweight=".231056pt" strokecolor="#000000">
                <v:path arrowok="t"/>
              </v:shape>
            </v:group>
            <v:group style="position:absolute;left:2590;top:12377;width:2;height:193" coordorigin="2590,12377" coordsize="2,193">
              <v:shape style="position:absolute;left:2590;top:12377;width:2;height:193" coordorigin="2590,12377" coordsize="0,193" path="m2590,12570l2590,12377e" filled="f" stroked="t" strokeweight=".231056pt" strokecolor="#707070">
                <v:path arrowok="t"/>
              </v:shape>
            </v:group>
            <v:group style="position:absolute;left:2590;top:12730;width:2;height:184" coordorigin="2590,12730" coordsize="2,184">
              <v:shape style="position:absolute;left:2590;top:12730;width:2;height:184" coordorigin="2590,12730" coordsize="0,184" path="m2590,12913l2590,12730e" filled="f" stroked="t" strokeweight=".231056pt" strokecolor="#777777">
                <v:path arrowok="t"/>
              </v:shape>
            </v:group>
            <v:group style="position:absolute;left:2590;top:13055;width:2;height:122" coordorigin="2590,13055" coordsize="2,122">
              <v:shape style="position:absolute;left:2590;top:13055;width:2;height:122" coordorigin="2590,13055" coordsize="0,122" path="m2590,13177l2590,13055e" filled="f" stroked="t" strokeweight=".231056pt" strokecolor="#777777">
                <v:path arrowok="t"/>
              </v:shape>
            </v:group>
            <v:group style="position:absolute;left:2560;top:13163;width:2;height:504" coordorigin="2560,13163" coordsize="2,504">
              <v:shape style="position:absolute;left:2560;top:13163;width:2;height:504" coordorigin="2560,13163" coordsize="0,504" path="m2560,13666l2560,13163e" filled="f" stroked="t" strokeweight=".231056pt" strokecolor="#000000">
                <v:path arrowok="t"/>
              </v:shape>
            </v:group>
            <v:group style="position:absolute;left:11458;top:13135;width:2;height:560" coordorigin="11458,13135" coordsize="2,560">
              <v:shape style="position:absolute;left:11458;top:13135;width:2;height:560" coordorigin="11458,13135" coordsize="0,560" path="m11458,13695l11458,13135e" filled="f" stroked="t" strokeweight=".231056pt" strokecolor="#6B6B6B">
                <v:path arrowok="t"/>
              </v:shape>
            </v:group>
            <v:group style="position:absolute;left:610;top:13779;width:1982;height:2" coordorigin="610,13779" coordsize="1982,2">
              <v:shape style="position:absolute;left:610;top:13779;width:1982;height:2" coordorigin="610,13779" coordsize="1982,0" path="m610,13779l2592,13779e" filled="f" stroked="t" strokeweight=".693168pt" strokecolor="#7C7C7C">
                <v:path arrowok="t"/>
              </v:shape>
            </v:group>
            <v:group style="position:absolute;left:2560;top:13666;width:2;height:151" coordorigin="2560,13666" coordsize="2,151">
              <v:shape style="position:absolute;left:2560;top:13666;width:2;height:151" coordorigin="2560,13666" coordsize="0,151" path="m2560,13817l2560,13666e" filled="f" stroked="t" strokeweight=".231056pt" strokecolor="#676767">
                <v:path arrowok="t"/>
              </v:shape>
            </v:group>
            <v:group style="position:absolute;left:11456;top:13638;width:2;height:85" coordorigin="11456,13638" coordsize="2,85">
              <v:shape style="position:absolute;left:11456;top:13638;width:2;height:85" coordorigin="11456,13638" coordsize="0,85" path="m11456,13723l11456,13638e" filled="f" stroked="t" strokeweight=".462112pt" strokecolor="#808080">
                <v:path arrowok="t"/>
              </v:shape>
            </v:group>
            <v:group style="position:absolute;left:2560;top:13803;width:2;height:1515" coordorigin="2560,13803" coordsize="2,1515">
              <v:shape style="position:absolute;left:2560;top:13803;width:2;height:1515" coordorigin="2560,13803" coordsize="0,1515" path="m2560,15318l2560,13803e" filled="f" stroked="t" strokeweight=".231056pt" strokecolor="#000000">
                <v:path arrowok="t"/>
              </v:shape>
            </v:group>
            <v:group style="position:absolute;left:11458;top:13831;width:2;height:207" coordorigin="11458,13831" coordsize="2,207">
              <v:shape style="position:absolute;left:11458;top:13831;width:2;height:207" coordorigin="11458,13831" coordsize="0,207" path="m11458,14038l11458,13831e" filled="f" stroked="t" strokeweight=".231056pt" strokecolor="#707070">
                <v:path arrowok="t"/>
              </v:shape>
            </v:group>
            <v:group style="position:absolute;left:11428;top:14010;width:2;height:320" coordorigin="11428,14010" coordsize="2,320">
              <v:shape style="position:absolute;left:11428;top:14010;width:2;height:320" coordorigin="11428,14010" coordsize="0,320" path="m11428,14330l11428,14010e" filled="f" stroked="t" strokeweight=".693168pt" strokecolor="#A3A3A3">
                <v:path arrowok="t"/>
              </v:shape>
            </v:group>
            <v:group style="position:absolute;left:9617;top:14311;width:2;height:113" coordorigin="9617,14311" coordsize="2,113">
              <v:shape style="position:absolute;left:9617;top:14311;width:2;height:113" coordorigin="9617,14311" coordsize="0,113" path="m9617,14424l9617,14311e" filled="f" stroked="t" strokeweight=".924224pt" strokecolor="#5B5B5B">
                <v:path arrowok="t"/>
              </v:shape>
            </v:group>
            <v:group style="position:absolute;left:11428;top:14330;width:2;height:165" coordorigin="11428,14330" coordsize="2,165">
              <v:shape style="position:absolute;left:11428;top:14330;width:2;height:165" coordorigin="11428,14330" coordsize="0,165" path="m11428,14495l11428,14330e" filled="f" stroked="t" strokeweight=".231056pt" strokecolor="#000000">
                <v:path arrowok="t"/>
              </v:shape>
            </v:group>
            <v:group style="position:absolute;left:9598;top:14495;width:2;height:80" coordorigin="9598,14495" coordsize="2,80">
              <v:shape style="position:absolute;left:9598;top:14495;width:2;height:80" coordorigin="9598,14495" coordsize="0,80" path="m9598,14575l9598,14495e" filled="f" stroked="t" strokeweight=".231056pt" strokecolor="#000000">
                <v:path arrowok="t"/>
              </v:shape>
            </v:group>
            <v:group style="position:absolute;left:11458;top:14513;width:2;height:169" coordorigin="11458,14513" coordsize="2,169">
              <v:shape style="position:absolute;left:11458;top:14513;width:2;height:169" coordorigin="11458,14513" coordsize="0,169" path="m11458,14683l11458,14513e" filled="f" stroked="t" strokeweight=".231056pt" strokecolor="#838383">
                <v:path arrowok="t"/>
              </v:shape>
            </v:group>
            <v:group style="position:absolute;left:1384;top:14546;width:2;height:231" coordorigin="1384,14546" coordsize="2,231">
              <v:shape style="position:absolute;left:1384;top:14546;width:2;height:231" coordorigin="1384,14546" coordsize="0,231" path="m1384,14777l1384,14546e" filled="f" stroked="t" strokeweight=".693168pt" strokecolor="#707070">
                <v:path arrowok="t"/>
              </v:shape>
            </v:group>
            <v:group style="position:absolute;left:7458;top:14546;width:2;height:607" coordorigin="7458,14546" coordsize="2,607">
              <v:shape style="position:absolute;left:7458;top:14546;width:2;height:607" coordorigin="7458,14546" coordsize="0,607" path="m7458,15153l7458,14546e" filled="f" stroked="t" strokeweight=".693168pt" strokecolor="#6B6B6B">
                <v:path arrowok="t"/>
              </v:shape>
            </v:group>
            <v:group style="position:absolute;left:11428;top:14749;width:2;height:569" coordorigin="11428,14749" coordsize="2,569">
              <v:shape style="position:absolute;left:11428;top:14749;width:2;height:569" coordorigin="11428,14749" coordsize="0,569" path="m11428,15318l11428,14749e" filled="f" stroked="t" strokeweight=".231056pt" strokecolor="#000000">
                <v:path arrowok="t"/>
              </v:shape>
            </v:group>
            <v:group style="position:absolute;left:7458;top:15097;width:2;height:249" coordorigin="7458,15097" coordsize="2,249">
              <v:shape style="position:absolute;left:7458;top:15097;width:2;height:249" coordorigin="7458,15097" coordsize="0,249" path="m7458,15346l7458,15097e" filled="f" stroked="t" strokeweight=".462112pt" strokecolor="#606060">
                <v:path arrowok="t"/>
              </v:shape>
            </v:group>
            <v:group style="position:absolute;left:2560;top:15318;width:2;height:1111" coordorigin="2560,15318" coordsize="2,1111">
              <v:shape style="position:absolute;left:2560;top:15318;width:2;height:1111" coordorigin="2560,15318" coordsize="0,1111" path="m2560,16429l2560,15318e" filled="f" stroked="t" strokeweight=".231056pt" strokecolor="#909090">
                <v:path arrowok="t"/>
              </v:shape>
            </v:group>
            <v:group style="position:absolute;left:615;top:16431;width:10860;height:2" coordorigin="615,16431" coordsize="10860,2">
              <v:shape style="position:absolute;left:615;top:16431;width:10860;height:2" coordorigin="615,16431" coordsize="10860,0" path="m615,16431l11474,16431e" filled="f" stroked="t" strokeweight=".693168pt" strokecolor="#838383">
                <v:path arrowok="t"/>
              </v:shape>
            </v:group>
            <v:group style="position:absolute;left:6895;top:16429;width:162;height:2" coordorigin="6895,16429" coordsize="162,2">
              <v:shape style="position:absolute;left:6895;top:16429;width:162;height:2" coordorigin="6895,16429" coordsize="162,0" path="m6895,16429l7056,16429e" filled="f" stroked="t" strokeweight=".462112pt" strokecolor="#777777">
                <v:path arrowok="t"/>
              </v:shape>
            </v:group>
            <v:group style="position:absolute;left:7458;top:15266;width:2;height:1172" coordorigin="7458,15266" coordsize="2,1172">
              <v:shape style="position:absolute;left:7458;top:15266;width:2;height:1172" coordorigin="7458,15266" coordsize="0,1172" path="m7458,16438l7458,15266e" filled="f" stroked="t" strokeweight=".693168pt" strokecolor="#707070">
                <v:path arrowok="t"/>
              </v:shape>
            </v:group>
            <v:group style="position:absolute;left:11428;top:15318;width:2;height:1111" coordorigin="11428,15318" coordsize="2,1111">
              <v:shape style="position:absolute;left:11428;top:15318;width:2;height:1111" coordorigin="11428,15318" coordsize="0,1111" path="m11428,16429l11428,15318e" filled="f" stroked="t" strokeweight=".231056pt" strokecolor="#A8A8A8">
                <v:path arrowok="t"/>
              </v:shape>
            </v:group>
            <v:group style="position:absolute;left:10210;top:14152;width:2;height:444" coordorigin="10210,14152" coordsize="2,444">
              <v:shape style="position:absolute;left:10210;top:14152;width:2;height:444" coordorigin="10210,14152" coordsize="0,444" path="m10210,14596l10210,14152e" filled="f" stroked="t" strokeweight="1.70875pt" strokecolor="#CACAC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78"/>
          <w:position w:val="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5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2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2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Hikmet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KEDİKLİ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400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-10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iye</w:t>
      </w:r>
      <w:r>
        <w:rPr>
          <w:rFonts w:ascii="Arial" w:hAnsi="Arial" w:cs="Arial" w:eastAsia="Arial"/>
          <w:sz w:val="18"/>
          <w:szCs w:val="18"/>
          <w:color w:val="343434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86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2"/>
          <w:w w:val="86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08" w:right="416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045902pt;margin-top:-15.293629pt;width:38.030402pt;height:45pt;mso-position-horizontal-relative:page;mso-position-vertical-relative:paragraph;z-index:-15074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5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61" w:lineRule="exact"/>
        <w:ind w:left="3718" w:right="431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  <w:position w:val="-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9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DAİ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87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8"/>
          <w:w w:val="133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98"/>
          <w:position w:val="-2"/>
        </w:rPr>
        <w:t>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05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47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143" w:right="3349" w:firstLine="-2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!Ola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2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8"/>
          <w:w w:val="9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18.05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!T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8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5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10215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6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:Güzelhisa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</w:rPr>
        <w:t>Şimşekle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Şantiye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ALiAGA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8" w:right="48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Güzelhisa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3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ALiAGA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218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7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43" w:right="20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35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6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86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28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2"/>
        </w:rPr>
        <w:t>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6"/>
        </w:rPr>
        <w:t>Hayva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Damı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3613" w:right="-20"/>
        <w:jc w:val="left"/>
        <w:tabs>
          <w:tab w:pos="690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w w:val="85"/>
          <w:position w:val="-4"/>
        </w:rPr>
        <w:t>Bctonarını;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4"/>
          <w:w w:val="100"/>
          <w:position w:val="-4"/>
        </w:rPr>
        <w:t> </w:t>
      </w:r>
      <w:r>
        <w:rPr>
          <w:rFonts w:ascii="Arial" w:hAnsi="Arial" w:cs="Arial" w:eastAsia="Arial"/>
          <w:sz w:val="52"/>
          <w:szCs w:val="52"/>
          <w:color w:val="545456"/>
          <w:spacing w:val="-13"/>
          <w:w w:val="40"/>
          <w:position w:val="-2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8"/>
          <w:position w:val="-4"/>
        </w:rPr>
        <w:t>Kagir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4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-55"/>
          <w:w w:val="103"/>
          <w:position w:val="-4"/>
        </w:rPr>
        <w:t>A</w:t>
      </w:r>
      <w:r>
        <w:rPr>
          <w:rFonts w:ascii="Arial" w:hAnsi="Arial" w:cs="Arial" w:eastAsia="Arial"/>
          <w:sz w:val="52"/>
          <w:szCs w:val="52"/>
          <w:color w:val="444444"/>
          <w:spacing w:val="-24"/>
          <w:w w:val="50"/>
          <w:position w:val="-26"/>
        </w:rPr>
        <w:t>ı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4"/>
          <w:position w:val="-4"/>
        </w:rPr>
        <w:t>hşap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5"/>
          <w:szCs w:val="15"/>
          <w:color w:val="44444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9"/>
          <w:position w:val="-4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9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42"/>
          <w:szCs w:val="42"/>
          <w:color w:val="444444"/>
          <w:spacing w:val="23"/>
          <w:w w:val="81"/>
          <w:position w:val="-2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7"/>
          <w:w w:val="88"/>
          <w:position w:val="-4"/>
        </w:rPr>
        <w:t>D</w:t>
      </w:r>
      <w:r>
        <w:rPr>
          <w:rFonts w:ascii="Times New Roman" w:hAnsi="Times New Roman" w:cs="Times New Roman" w:eastAsia="Times New Roman"/>
          <w:sz w:val="42"/>
          <w:szCs w:val="42"/>
          <w:color w:val="878989"/>
          <w:spacing w:val="-34"/>
          <w:w w:val="171"/>
          <w:position w:val="-2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88"/>
          <w:position w:val="-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4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80808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80808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80808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380" w:right="320"/>
        </w:sectPr>
      </w:pPr>
      <w:rPr/>
    </w:p>
    <w:p>
      <w:pPr>
        <w:spacing w:before="0" w:after="0" w:line="296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3"/>
          <w:szCs w:val="13"/>
          <w:color w:val="444444"/>
          <w:spacing w:val="0"/>
          <w:w w:val="100"/>
        </w:rPr>
        <w:t>X</w:t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100"/>
        </w:rPr>
        <w:t>    </w:t>
      </w:r>
      <w:r>
        <w:rPr>
          <w:rFonts w:ascii="Arial" w:hAnsi="Arial" w:cs="Arial" w:eastAsia="Arial"/>
          <w:sz w:val="13"/>
          <w:szCs w:val="13"/>
          <w:color w:val="444444"/>
          <w:spacing w:val="8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CACACA"/>
          <w:spacing w:val="0"/>
          <w:w w:val="100"/>
        </w:rPr>
        <w:t>ı</w:t>
      </w:r>
      <w:r>
        <w:rPr>
          <w:rFonts w:ascii="Arial" w:hAnsi="Arial" w:cs="Arial" w:eastAsia="Arial"/>
          <w:sz w:val="29"/>
          <w:szCs w:val="29"/>
          <w:color w:val="CACACA"/>
          <w:spacing w:val="6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CACACA"/>
          <w:spacing w:val="0"/>
          <w:w w:val="59"/>
        </w:rPr>
        <w:t>·-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7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19.20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  <w:cols w:num="2" w:equalWidth="0">
            <w:col w:w="5772" w:space="886"/>
            <w:col w:w="4562"/>
          </w:cols>
        </w:sectPr>
      </w:pPr>
      <w:rPr/>
    </w:p>
    <w:p>
      <w:pPr>
        <w:spacing w:before="82" w:after="0" w:line="240" w:lineRule="auto"/>
        <w:ind w:left="143" w:right="-20"/>
        <w:jc w:val="left"/>
        <w:tabs>
          <w:tab w:pos="212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9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KARACA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32" w:right="-20"/>
        <w:jc w:val="left"/>
        <w:tabs>
          <w:tab w:pos="46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6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18.06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18.12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2" w:lineRule="exact"/>
        <w:ind w:left="13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368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52" w:right="-20"/>
        <w:jc w:val="left"/>
        <w:tabs>
          <w:tab w:pos="3260" w:val="left"/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699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  <w:position w:val="-1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6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8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617" w:right="43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tLeast"/>
        <w:ind w:left="2151" w:right="4019" w:firstLine="2494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ınn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.ye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1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8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g,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lg_az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left="134" w:right="-20"/>
        <w:jc w:val="left"/>
        <w:tabs>
          <w:tab w:pos="580" w:val="left"/>
          <w:tab w:pos="462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5"/>
        </w:rPr>
        <w:t>y,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-6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,ncı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67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5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9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83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8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89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6"/>
          <w:position w:val="-1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28" w:lineRule="exact"/>
        <w:ind w:left="152" w:right="2480" w:firstLine="-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4615" w:right="37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782593pt;margin-top:9.995952pt;width:.49206pt;height:1.5pt;mso-position-horizontal-relative:page;mso-position-vertical-relative:paragraph;z-index:-15071" type="#_x0000_t202" filled="f" stroked="f">
            <v:textbox inset="0,0,0,0">
              <w:txbxContent>
                <w:p>
                  <w:pPr>
                    <w:spacing w:before="0" w:after="0" w:line="30" w:lineRule="exact"/>
                    <w:ind w:right="-44"/>
                    <w:jc w:val="left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6B6D6D"/>
                      <w:spacing w:val="0"/>
                      <w:w w:val="59"/>
                    </w:rPr>
                    <w:t>1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1"/>
        </w:rPr>
        <w:t>Söndiiı·ınede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7" w:lineRule="exact"/>
        <w:ind w:left="134" w:right="-20"/>
        <w:jc w:val="left"/>
        <w:tabs>
          <w:tab w:pos="2480" w:val="left"/>
          <w:tab w:pos="4620" w:val="left"/>
          <w:tab w:pos="6520" w:val="left"/>
          <w:tab w:pos="8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-4"/>
          <w:w w:val="32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7"/>
          <w:position w:val="-3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-4"/>
        </w:rPr>
        <w:t>KöpUk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2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33"/>
          <w:position w:val="-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3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6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5009" w:right="-20"/>
        <w:jc w:val="left"/>
        <w:tabs>
          <w:tab w:pos="652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55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B6D6D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1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1"/>
        </w:rPr>
        <w:t>öğrenilemeye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adalı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hayva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tahmini:4.000.-TL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Sörıdiirme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Dağlı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ARSLA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4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kovanı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Arıları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birlikte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nmak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5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tahmini:2.000.TL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zarar:6.000.-TL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4" w:lineRule="auto"/>
        <w:ind w:left="121" w:right="94" w:firstLine="2088"/>
        <w:jc w:val="right"/>
        <w:tabs>
          <w:tab w:pos="2080" w:val="left"/>
          <w:tab w:pos="6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Şimşekle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şantiye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arkasındaki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ğu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örillmi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9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ıkara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içersindeki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kovanlarına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3"/>
          <w:position w:val="1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lçJkmı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0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</w:rPr>
        <w:t>abi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eceği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6" w:lineRule="auto"/>
        <w:ind w:left="157" w:right="3857" w:firstLine="-23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D6D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6"/>
          <w:w w:val="6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5" w:lineRule="exact"/>
        <w:ind w:left="134" w:right="-20"/>
        <w:jc w:val="left"/>
        <w:tabs>
          <w:tab w:pos="580" w:val="left"/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545456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30"/>
          <w:szCs w:val="30"/>
          <w:color w:val="545456"/>
          <w:spacing w:val="-81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>;n</w:t>
      </w:r>
      <w:r>
        <w:rPr>
          <w:rFonts w:ascii="Arial" w:hAnsi="Arial" w:cs="Arial" w:eastAsia="Arial"/>
          <w:sz w:val="15"/>
          <w:szCs w:val="15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0" w:lineRule="exact"/>
        <w:ind w:left="162" w:right="-20"/>
        <w:jc w:val="left"/>
        <w:tabs>
          <w:tab w:pos="214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391449pt;margin-top:10.589891pt;width:62.727003pt;height:50.0pt;mso-position-horizontal-relative:page;mso-position-vertical-relative:paragraph;z-index:-15073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Times New Roman" w:hAnsi="Times New Roman" w:cs="Times New Roman" w:eastAsia="Times New Roman"/>
                      <w:sz w:val="100"/>
                      <w:szCs w:val="10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384666"/>
                      <w:spacing w:val="0"/>
                      <w:w w:val="57"/>
                    </w:rPr>
                    <w:t>::R:--</w:t>
                  </w:r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1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1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6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6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1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20.05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50" w:right="-20"/>
        <w:jc w:val="left"/>
        <w:tabs>
          <w:tab w:pos="1040" w:val="left"/>
          <w:tab w:pos="8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44444"/>
          <w:spacing w:val="3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</w:rPr>
        <w:t>lll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</w:rPr>
        <w:t>   </w:t>
      </w:r>
      <w:r>
        <w:rPr>
          <w:rFonts w:ascii="Arial" w:hAnsi="Arial" w:cs="Arial" w:eastAsia="Arial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5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ALlACiA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7"/>
          <w:szCs w:val="2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2301" w:right="-20"/>
        <w:jc w:val="left"/>
        <w:tabs>
          <w:tab w:pos="4760" w:val="left"/>
          <w:tab w:pos="86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76"/>
          <w:position w:val="-8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-34"/>
          <w:w w:val="100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1"/>
          <w:position w:val="-8"/>
        </w:rPr>
        <w:t>7</w:t>
      </w:r>
      <w:r>
        <w:rPr>
          <w:rFonts w:ascii="Arial" w:hAnsi="Arial" w:cs="Arial" w:eastAsia="Arial"/>
          <w:sz w:val="28"/>
          <w:szCs w:val="28"/>
          <w:color w:val="343434"/>
          <w:spacing w:val="35"/>
          <w:w w:val="61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2"/>
          <w:position w:val="-8"/>
        </w:rPr>
        <w:t>E!</w:t>
      </w:r>
      <w:r>
        <w:rPr>
          <w:rFonts w:ascii="Arial" w:hAnsi="Arial" w:cs="Arial" w:eastAsia="Arial"/>
          <w:sz w:val="28"/>
          <w:szCs w:val="28"/>
          <w:color w:val="343434"/>
          <w:spacing w:val="-37"/>
          <w:w w:val="100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1"/>
          <w:position w:val="-8"/>
        </w:rPr>
        <w:t>: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1"/>
          <w:position w:val="-8"/>
        </w:rPr>
        <w:t>m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1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9"/>
          <w:w w:val="51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1"/>
          <w:position w:val="-8"/>
        </w:rPr>
        <w:t>2D17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37" w:right="81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B6D6D"/>
          <w:spacing w:val="0"/>
          <w:w w:val="20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B6D6D"/>
          <w:spacing w:val="29"/>
          <w:w w:val="2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B6D6D"/>
          <w:spacing w:val="-18"/>
          <w:w w:val="227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878989"/>
          <w:spacing w:val="0"/>
          <w:w w:val="151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878989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87898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7898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87898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D6D"/>
          <w:spacing w:val="-27"/>
          <w:w w:val="136"/>
        </w:rPr>
        <w:t>Ş</w:t>
      </w:r>
      <w:r>
        <w:rPr>
          <w:rFonts w:ascii="Times New Roman" w:hAnsi="Times New Roman" w:cs="Times New Roman" w:eastAsia="Times New Roman"/>
          <w:sz w:val="25"/>
          <w:szCs w:val="25"/>
          <w:color w:val="878989"/>
          <w:spacing w:val="0"/>
          <w:w w:val="136"/>
        </w:rPr>
        <w:t>it</w:t>
      </w:r>
      <w:r>
        <w:rPr>
          <w:rFonts w:ascii="Times New Roman" w:hAnsi="Times New Roman" w:cs="Times New Roman" w:eastAsia="Times New Roman"/>
          <w:sz w:val="25"/>
          <w:szCs w:val="25"/>
          <w:color w:val="878989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78989"/>
          <w:spacing w:val="10"/>
          <w:w w:val="136"/>
        </w:rPr>
        <w:t> </w:t>
      </w:r>
      <w:r>
        <w:rPr>
          <w:rFonts w:ascii="Arial" w:hAnsi="Arial" w:cs="Arial" w:eastAsia="Arial"/>
          <w:sz w:val="23"/>
          <w:szCs w:val="23"/>
          <w:color w:val="97999A"/>
          <w:spacing w:val="0"/>
          <w:w w:val="84"/>
        </w:rPr>
        <w:t>Ş"€.</w:t>
      </w:r>
      <w:r>
        <w:rPr>
          <w:rFonts w:ascii="Arial" w:hAnsi="Arial" w:cs="Arial" w:eastAsia="Arial"/>
          <w:sz w:val="23"/>
          <w:szCs w:val="23"/>
          <w:color w:val="97999A"/>
          <w:spacing w:val="37"/>
          <w:w w:val="84"/>
        </w:rPr>
        <w:t> </w:t>
      </w:r>
      <w:r>
        <w:rPr>
          <w:rFonts w:ascii="Arial" w:hAnsi="Arial" w:cs="Arial" w:eastAsia="Arial"/>
          <w:sz w:val="23"/>
          <w:szCs w:val="23"/>
          <w:color w:val="A8AAAF"/>
          <w:spacing w:val="0"/>
          <w:w w:val="172"/>
        </w:rPr>
        <w:t>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6" w:after="0" w:line="240" w:lineRule="auto"/>
        <w:ind w:left="171" w:right="-20"/>
        <w:jc w:val="left"/>
        <w:tabs>
          <w:tab w:pos="25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6"/>
          <w:position w:val="-3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97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88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99"/>
          <w:position w:val="-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6B6D6D"/>
          <w:spacing w:val="0"/>
          <w:w w:val="118"/>
          <w:position w:val="0"/>
        </w:rPr>
        <w:t>Itfaiy</w:t>
      </w:r>
      <w:r>
        <w:rPr>
          <w:rFonts w:ascii="Arial" w:hAnsi="Arial" w:cs="Arial" w:eastAsia="Arial"/>
          <w:sz w:val="19"/>
          <w:szCs w:val="19"/>
          <w:color w:val="6B6D6D"/>
          <w:spacing w:val="0"/>
          <w:w w:val="118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6B6D6D"/>
          <w:spacing w:val="36"/>
          <w:w w:val="118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B6D6D"/>
          <w:spacing w:val="0"/>
          <w:w w:val="118"/>
          <w:position w:val="0"/>
        </w:rPr>
        <w:t>Kuze</w:t>
      </w:r>
      <w:r>
        <w:rPr>
          <w:rFonts w:ascii="Arial" w:hAnsi="Arial" w:cs="Arial" w:eastAsia="Arial"/>
          <w:sz w:val="19"/>
          <w:szCs w:val="19"/>
          <w:color w:val="6B6D6D"/>
          <w:spacing w:val="0"/>
          <w:w w:val="118"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6B6D6D"/>
          <w:spacing w:val="-15"/>
          <w:w w:val="118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B6D6D"/>
          <w:spacing w:val="0"/>
          <w:w w:val="118"/>
          <w:position w:val="0"/>
        </w:rPr>
        <w:t>Bölg2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414" w:right="-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B6D6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6B6D6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B6D6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19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1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16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469" w:lineRule="auto"/>
        <w:ind w:right="1207" w:firstLine="32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1" w:lineRule="exact"/>
        <w:ind w:left="1486" w:right="1026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212121"/>
          <w:spacing w:val="0"/>
          <w:w w:val="113"/>
          <w:position w:val="-7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320"/>
          <w:cols w:num="3" w:equalWidth="0">
            <w:col w:w="4619" w:space="386"/>
            <w:col w:w="874" w:space="2563"/>
            <w:col w:w="2778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afa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KARA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0"/>
          <w:w w:val="100"/>
          <w:b/>
          <w:bCs/>
          <w:position w:val="-7"/>
        </w:rPr>
        <w:t>Büle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-16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2"/>
          <w:b/>
          <w:bCs/>
          <w:position w:val="-7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  <w:cols w:num="2" w:equalWidth="0">
            <w:col w:w="6074" w:space="2368"/>
            <w:col w:w="2778"/>
          </w:cols>
        </w:sectPr>
      </w:pPr>
      <w:rPr/>
    </w:p>
    <w:p>
      <w:pPr>
        <w:spacing w:before="0" w:after="0" w:line="334" w:lineRule="exact"/>
        <w:ind w:left="5061" w:right="-20"/>
        <w:jc w:val="left"/>
        <w:tabs>
          <w:tab w:pos="8640" w:val="left"/>
          <w:tab w:pos="10340" w:val="left"/>
          <w:tab w:pos="109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9"/>
          <w:position w:val="11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1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5"/>
          <w:position w:val="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6"/>
          <w:position w:val="-3"/>
        </w:rPr>
        <w:t>ltfa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5"/>
          <w:w w:val="86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59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60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4666"/>
          <w:spacing w:val="0"/>
          <w:w w:val="116"/>
          <w:position w:val="-3"/>
        </w:rPr>
        <w:t>!.</w:t>
      </w:r>
      <w:r>
        <w:rPr>
          <w:rFonts w:ascii="Times New Roman" w:hAnsi="Times New Roman" w:cs="Times New Roman" w:eastAsia="Times New Roman"/>
          <w:sz w:val="20"/>
          <w:szCs w:val="20"/>
          <w:color w:val="384666"/>
          <w:spacing w:val="0"/>
          <w:w w:val="115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4666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78989"/>
          <w:spacing w:val="0"/>
          <w:w w:val="96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78989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36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3"/>
        </w:rPr>
        <w:t>'!.</w:t>
      </w:r>
      <w:r>
        <w:rPr>
          <w:rFonts w:ascii="Arial" w:hAnsi="Arial" w:cs="Arial" w:eastAsia="Arial"/>
          <w:sz w:val="24"/>
          <w:szCs w:val="24"/>
          <w:color w:val="343434"/>
          <w:spacing w:val="-65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4"/>
          <w:szCs w:val="34"/>
          <w:color w:val="1149B5"/>
          <w:spacing w:val="0"/>
          <w:w w:val="51"/>
          <w:position w:val="-3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right="417"/>
        <w:jc w:val="right"/>
        <w:tabs>
          <w:tab w:pos="1860" w:val="left"/>
          <w:tab w:pos="21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w w:val="82"/>
          <w:position w:val="-6"/>
        </w:rPr>
        <w:t>Müda</w:t>
      </w:r>
      <w:r>
        <w:rPr>
          <w:rFonts w:ascii="Arial" w:hAnsi="Arial" w:cs="Arial" w:eastAsia="Arial"/>
          <w:sz w:val="20"/>
          <w:szCs w:val="20"/>
          <w:color w:val="343434"/>
          <w:spacing w:val="-17"/>
          <w:w w:val="82"/>
          <w:position w:val="-6"/>
        </w:rPr>
        <w:t>h</w:t>
      </w:r>
      <w:r>
        <w:rPr>
          <w:rFonts w:ascii="Arial" w:hAnsi="Arial" w:cs="Arial" w:eastAsia="Arial"/>
          <w:sz w:val="20"/>
          <w:szCs w:val="20"/>
          <w:color w:val="6B6D6D"/>
          <w:spacing w:val="0"/>
          <w:w w:val="65"/>
          <w:position w:val="-6"/>
        </w:rPr>
        <w:t>·;:</w:t>
      </w:r>
      <w:r>
        <w:rPr>
          <w:rFonts w:ascii="Arial" w:hAnsi="Arial" w:cs="Arial" w:eastAsia="Arial"/>
          <w:sz w:val="20"/>
          <w:szCs w:val="20"/>
          <w:color w:val="6B6D6D"/>
          <w:spacing w:val="-12"/>
          <w:w w:val="65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384666"/>
          <w:spacing w:val="0"/>
          <w:w w:val="117"/>
          <w:position w:val="-6"/>
        </w:rPr>
        <w:t>.a</w:t>
      </w:r>
      <w:r>
        <w:rPr>
          <w:rFonts w:ascii="Arial" w:hAnsi="Arial" w:cs="Arial" w:eastAsia="Arial"/>
          <w:sz w:val="20"/>
          <w:szCs w:val="20"/>
          <w:color w:val="384666"/>
          <w:spacing w:val="-15"/>
          <w:w w:val="117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6"/>
          <w:position w:val="-6"/>
        </w:rPr>
        <w:t>"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A8AAAF"/>
          <w:spacing w:val="0"/>
          <w:w w:val="92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A8AAA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A8AAAF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1"/>
          <w:position w:val="-6"/>
        </w:rPr>
        <w:t>""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320"/>
        </w:sectPr>
      </w:pPr>
      <w:rPr/>
    </w:p>
    <w:p>
      <w:pPr>
        <w:spacing w:before="0" w:after="0" w:line="340" w:lineRule="exact"/>
        <w:ind w:left="2394" w:right="-208"/>
        <w:jc w:val="left"/>
        <w:tabs>
          <w:tab w:pos="89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12"/>
          <w:szCs w:val="112"/>
          <w:color w:val="38468A"/>
          <w:spacing w:val="0"/>
          <w:w w:val="54"/>
          <w:i/>
          <w:position w:val="-64"/>
        </w:rPr>
        <w:t>e1tml-</w:t>
      </w:r>
      <w:r>
        <w:rPr>
          <w:rFonts w:ascii="Arial" w:hAnsi="Arial" w:cs="Arial" w:eastAsia="Arial"/>
          <w:sz w:val="112"/>
          <w:szCs w:val="112"/>
          <w:color w:val="38468A"/>
          <w:spacing w:val="0"/>
          <w:w w:val="100"/>
          <w:i/>
          <w:position w:val="-64"/>
        </w:rPr>
        <w:tab/>
      </w:r>
      <w:r>
        <w:rPr>
          <w:rFonts w:ascii="Arial" w:hAnsi="Arial" w:cs="Arial" w:eastAsia="Arial"/>
          <w:sz w:val="112"/>
          <w:szCs w:val="112"/>
          <w:color w:val="38468A"/>
          <w:spacing w:val="0"/>
          <w:w w:val="100"/>
          <w:i/>
          <w:position w:val="-64"/>
        </w:rPr>
      </w:r>
      <w:r>
        <w:rPr>
          <w:rFonts w:ascii="Arial" w:hAnsi="Arial" w:cs="Arial" w:eastAsia="Arial"/>
          <w:sz w:val="38"/>
          <w:szCs w:val="38"/>
          <w:color w:val="545456"/>
          <w:spacing w:val="-14"/>
          <w:w w:val="64"/>
          <w:i/>
          <w:position w:val="-4"/>
        </w:rPr>
        <w:t>,</w:t>
      </w:r>
      <w:r>
        <w:rPr>
          <w:rFonts w:ascii="Arial" w:hAnsi="Arial" w:cs="Arial" w:eastAsia="Arial"/>
          <w:sz w:val="38"/>
          <w:szCs w:val="38"/>
          <w:color w:val="6B6D6D"/>
          <w:spacing w:val="0"/>
          <w:w w:val="90"/>
          <w:i/>
          <w:position w:val="-4"/>
        </w:rPr>
        <w:t>••</w:t>
      </w:r>
      <w:r>
        <w:rPr>
          <w:rFonts w:ascii="Arial" w:hAnsi="Arial" w:cs="Arial" w:eastAsia="Arial"/>
          <w:sz w:val="38"/>
          <w:szCs w:val="38"/>
          <w:color w:val="6B6D6D"/>
          <w:spacing w:val="42"/>
          <w:w w:val="100"/>
          <w:i/>
          <w:position w:val="-4"/>
        </w:rPr>
        <w:t> </w:t>
      </w:r>
      <w:r>
        <w:rPr>
          <w:rFonts w:ascii="Arial" w:hAnsi="Arial" w:cs="Arial" w:eastAsia="Arial"/>
          <w:sz w:val="38"/>
          <w:szCs w:val="38"/>
          <w:color w:val="6B6D6D"/>
          <w:spacing w:val="-114"/>
          <w:w w:val="178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80"/>
          <w:i/>
          <w:position w:val="-12"/>
        </w:rPr>
        <w:t>'1'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1"/>
          <w:w w:val="100"/>
          <w:i/>
          <w:position w:val="-12"/>
        </w:rPr>
        <w:t> </w:t>
      </w:r>
      <w:r>
        <w:rPr>
          <w:rFonts w:ascii="Arial" w:hAnsi="Arial" w:cs="Arial" w:eastAsia="Arial"/>
          <w:sz w:val="38"/>
          <w:szCs w:val="38"/>
          <w:color w:val="6B6D6D"/>
          <w:spacing w:val="0"/>
          <w:w w:val="178"/>
          <w:i/>
          <w:position w:val="-4"/>
        </w:rPr>
        <w:t>:ı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57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45456"/>
          <w:w w:val="72"/>
          <w:position w:val="-7"/>
        </w:rPr>
        <w:t>&lt;;.</w:t>
      </w:r>
      <w:r>
        <w:rPr>
          <w:rFonts w:ascii="Arial" w:hAnsi="Arial" w:cs="Arial" w:eastAsia="Arial"/>
          <w:sz w:val="12"/>
          <w:szCs w:val="12"/>
          <w:color w:val="545456"/>
          <w:spacing w:val="-32"/>
          <w:w w:val="73"/>
          <w:position w:val="-7"/>
        </w:rPr>
        <w:t>)</w:t>
      </w:r>
      <w:r>
        <w:rPr>
          <w:rFonts w:ascii="Arial" w:hAnsi="Arial" w:cs="Arial" w:eastAsia="Arial"/>
          <w:sz w:val="12"/>
          <w:szCs w:val="12"/>
          <w:color w:val="545456"/>
          <w:spacing w:val="0"/>
          <w:w w:val="226"/>
          <w:position w:val="-7"/>
        </w:rPr>
        <w:t>..</w:t>
      </w:r>
      <w:r>
        <w:rPr>
          <w:rFonts w:ascii="Arial" w:hAnsi="Arial" w:cs="Arial" w:eastAsia="Arial"/>
          <w:sz w:val="12"/>
          <w:szCs w:val="12"/>
          <w:color w:val="545456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2"/>
          <w:szCs w:val="12"/>
          <w:color w:val="545456"/>
          <w:spacing w:val="11"/>
          <w:w w:val="100"/>
          <w:position w:val="-7"/>
        </w:rPr>
        <w:t> </w:t>
      </w:r>
      <w:r>
        <w:rPr>
          <w:rFonts w:ascii="Arial" w:hAnsi="Arial" w:cs="Arial" w:eastAsia="Arial"/>
          <w:sz w:val="12"/>
          <w:szCs w:val="12"/>
          <w:color w:val="878989"/>
          <w:spacing w:val="0"/>
          <w:w w:val="600"/>
          <w:position w:val="-7"/>
        </w:rPr>
        <w:t>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  <w:cols w:num="2" w:equalWidth="0">
            <w:col w:w="10059" w:space="153"/>
            <w:col w:w="1008"/>
          </w:cols>
        </w:sectPr>
      </w:pPr>
      <w:rPr/>
    </w:p>
    <w:p>
      <w:pPr>
        <w:spacing w:before="0" w:after="0" w:line="190" w:lineRule="exact"/>
        <w:ind w:right="591"/>
        <w:jc w:val="right"/>
        <w:tabs>
          <w:tab w:pos="420" w:val="left"/>
          <w:tab w:pos="1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D6D"/>
          <w:w w:val="51"/>
          <w:position w:val="-4"/>
        </w:rPr>
        <w:t>ı..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D6D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4"/>
        </w:rPr>
        <w:t>.t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98"/>
          <w:position w:val="-4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05"/>
          <w:position w:val="-4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04"/>
          <w:position w:val="-4"/>
        </w:rPr>
        <w:t>,.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652"/>
        <w:jc w:val="right"/>
        <w:tabs>
          <w:tab w:pos="4280" w:val="left"/>
          <w:tab w:pos="53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56"/>
          <w:szCs w:val="56"/>
          <w:color w:val="A8AAAF"/>
          <w:spacing w:val="-2"/>
          <w:w w:val="41"/>
          <w:position w:val="-35"/>
        </w:rPr>
        <w:t>.</w:t>
      </w:r>
      <w:r>
        <w:rPr>
          <w:rFonts w:ascii="Arial" w:hAnsi="Arial" w:cs="Arial" w:eastAsia="Arial"/>
          <w:sz w:val="56"/>
          <w:szCs w:val="56"/>
          <w:color w:val="38468A"/>
          <w:spacing w:val="0"/>
          <w:w w:val="113"/>
          <w:position w:val="-35"/>
        </w:rPr>
        <w:t>W-</w:t>
      </w:r>
      <w:r>
        <w:rPr>
          <w:rFonts w:ascii="Arial" w:hAnsi="Arial" w:cs="Arial" w:eastAsia="Arial"/>
          <w:sz w:val="56"/>
          <w:szCs w:val="56"/>
          <w:color w:val="38468A"/>
          <w:spacing w:val="0"/>
          <w:w w:val="100"/>
          <w:position w:val="-35"/>
        </w:rPr>
        <w:tab/>
      </w:r>
      <w:r>
        <w:rPr>
          <w:rFonts w:ascii="Arial" w:hAnsi="Arial" w:cs="Arial" w:eastAsia="Arial"/>
          <w:sz w:val="56"/>
          <w:szCs w:val="56"/>
          <w:color w:val="38468A"/>
          <w:spacing w:val="0"/>
          <w:w w:val="100"/>
          <w:position w:val="-35"/>
        </w:rPr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0"/>
          <w:w w:val="67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0"/>
          <w:w w:val="67"/>
          <w:position w:val="-1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97999A"/>
          <w:spacing w:val="15"/>
          <w:w w:val="67"/>
          <w:position w:val="-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274"/>
          <w:i/>
          <w:position w:val="-1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35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78"/>
          <w:i/>
          <w:position w:val="-10"/>
        </w:rPr>
        <w:t>ı-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70"/>
          <w:i/>
          <w:position w:val="-10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32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1" w:right="-94"/>
        <w:jc w:val="left"/>
        <w:tabs>
          <w:tab w:pos="2380" w:val="left"/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635468pt;margin-top:10.804372pt;width:24.761936pt;height:12pt;mso-position-horizontal-relative:page;mso-position-vertical-relative:paragraph;z-index:-15072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7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2"/>
                      <w:w w:val="7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45456"/>
                      <w:spacing w:val="0"/>
                      <w:w w:val="79"/>
                    </w:rPr>
                    <w:t>f.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45456"/>
                      <w:spacing w:val="10"/>
                      <w:w w:val="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B6D6D"/>
                      <w:spacing w:val="10"/>
                      <w:w w:val="89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12121"/>
                      <w:spacing w:val="0"/>
                      <w:w w:val="7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12121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44444"/>
                      <w:spacing w:val="0"/>
                      <w:w w:val="6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5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5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1"/>
          <w:w w:val="100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5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54"/>
          <w:w w:val="100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D6D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DURMAN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9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80"/>
          <w:position w:val="-2"/>
        </w:rPr>
        <w:t>f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8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20"/>
          <w:w w:val="18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2"/>
        </w:rPr>
        <w:t>&amp;</w:t>
      </w:r>
      <w:r>
        <w:rPr>
          <w:rFonts w:ascii="Arial" w:hAnsi="Arial" w:cs="Arial" w:eastAsia="Arial"/>
          <w:sz w:val="14"/>
          <w:szCs w:val="14"/>
          <w:color w:val="343434"/>
          <w:spacing w:val="24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6B6D6D"/>
          <w:spacing w:val="0"/>
          <w:w w:val="199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6B6D6D"/>
          <w:spacing w:val="0"/>
          <w:w w:val="199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6B6D6D"/>
          <w:spacing w:val="36"/>
          <w:w w:val="199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8AAAF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A8AAAF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8AAAF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0"/>
          <w:w w:val="115"/>
          <w:i/>
          <w:position w:val="7"/>
        </w:rPr>
        <w:t>_1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B6D6D"/>
          <w:w w:val="35"/>
          <w:b/>
          <w:bCs/>
          <w:i/>
          <w:position w:val="1"/>
        </w:rPr>
        <w:t>..</w:t>
      </w:r>
      <w:r>
        <w:rPr>
          <w:rFonts w:ascii="Arial" w:hAnsi="Arial" w:cs="Arial" w:eastAsia="Arial"/>
          <w:sz w:val="20"/>
          <w:szCs w:val="20"/>
          <w:color w:val="6B6D6D"/>
          <w:spacing w:val="-2"/>
          <w:w w:val="35"/>
          <w:b/>
          <w:bCs/>
          <w:i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6B6D6D"/>
          <w:spacing w:val="0"/>
          <w:w w:val="84"/>
          <w:b/>
          <w:bCs/>
          <w:i/>
          <w:position w:val="1"/>
        </w:rPr>
        <w:t>-:--r"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  <w:cols w:num="2" w:equalWidth="0">
            <w:col w:w="6045" w:space="3625"/>
            <w:col w:w="1550"/>
          </w:cols>
        </w:sectPr>
      </w:pPr>
      <w:rPr/>
    </w:p>
    <w:p>
      <w:pPr>
        <w:spacing w:before="18" w:after="0" w:line="240" w:lineRule="auto"/>
        <w:ind w:left="234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3.467087pt;margin-top:42.254303pt;width:552.001894pt;height:780.600597pt;mso-position-horizontal-relative:page;mso-position-vertical-relative:page;z-index:-15075" coordorigin="469,845" coordsize="11040,15612">
            <v:group style="position:absolute;left:476;top:869;width:10975;height:2" coordorigin="476,869" coordsize="10975,2">
              <v:shape style="position:absolute;left:476;top:869;width:10975;height:2" coordorigin="476,869" coordsize="10975,0" path="m476,869l11451,869e" filled="f" stroked="t" strokeweight=".70051pt" strokecolor="#777777">
                <v:path arrowok="t"/>
              </v:shape>
            </v:group>
            <v:group style="position:absolute;left:2498;top:862;width:2;height:852" coordorigin="2498,862" coordsize="2,852">
              <v:shape style="position:absolute;left:2498;top:862;width:2;height:852" coordorigin="2498,862" coordsize="0,852" path="m2498,1714l2498,862e" filled="f" stroked="t" strokeweight=".70051pt" strokecolor="#606060">
                <v:path arrowok="t"/>
              </v:shape>
            </v:group>
            <v:group style="position:absolute;left:9132;top:862;width:2;height:1515" coordorigin="9132,862" coordsize="2,1515">
              <v:shape style="position:absolute;left:9132;top:862;width:2;height:1515" coordorigin="9132,862" coordsize="0,1515" path="m9132,2376l9132,862e" filled="f" stroked="t" strokeweight=".70051pt" strokecolor="#676767">
                <v:path arrowok="t"/>
              </v:shape>
            </v:group>
            <v:group style="position:absolute;left:11449;top:862;width:2;height:2178" coordorigin="11449,862" coordsize="2,2178">
              <v:shape style="position:absolute;left:11449;top:862;width:2;height:2178" coordorigin="11449,862" coordsize="0,2178" path="m11449,3039l11449,862e" filled="f" stroked="t" strokeweight=".70051pt" strokecolor="#6B6B6B">
                <v:path arrowok="t"/>
              </v:shape>
            </v:group>
            <v:group style="position:absolute;left:11446;top:1094;width:2;height:649" coordorigin="11446,1094" coordsize="2,649">
              <v:shape style="position:absolute;left:11446;top:1094;width:2;height:649" coordorigin="11446,1094" coordsize="0,649" path="m11446,1742l11446,1094e" filled="f" stroked="t" strokeweight=".467007pt" strokecolor="#6B6B6B">
                <v:path arrowok="t"/>
              </v:shape>
            </v:group>
            <v:group style="position:absolute;left:504;top:852;width:2;height:14751" coordorigin="504,852" coordsize="2,14751">
              <v:shape style="position:absolute;left:504;top:852;width:2;height:14751" coordorigin="504,852" coordsize="0,14751" path="m504,15603l504,852e" filled="f" stroked="t" strokeweight=".70051pt" strokecolor="#646464">
                <v:path arrowok="t"/>
              </v:shape>
            </v:group>
            <v:group style="position:absolute;left:2498;top:1657;width:2;height:265" coordorigin="2498,1657" coordsize="2,265">
              <v:shape style="position:absolute;left:2498;top:1657;width:2;height:265" coordorigin="2498,1657" coordsize="0,265" path="m2498,1922l2498,1657e" filled="f" stroked="t" strokeweight=".467007pt" strokecolor="#545454">
                <v:path arrowok="t"/>
              </v:shape>
            </v:group>
            <v:group style="position:absolute;left:2498;top:1865;width:2;height:521" coordorigin="2498,1865" coordsize="2,521">
              <v:shape style="position:absolute;left:2498;top:1865;width:2;height:521" coordorigin="2498,1865" coordsize="0,521" path="m2498,2386l2498,1865e" filled="f" stroked="t" strokeweight=".70051pt" strokecolor="#646464">
                <v:path arrowok="t"/>
              </v:shape>
            </v:group>
            <v:group style="position:absolute;left:490;top:2374;width:10970;height:2" coordorigin="490,2374" coordsize="10970,2">
              <v:shape style="position:absolute;left:490;top:2374;width:10970;height:2" coordorigin="490,2374" coordsize="10970,0" path="m490,2374l11460,2374e" filled="f" stroked="t" strokeweight=".70051pt" strokecolor="#777777">
                <v:path arrowok="t"/>
              </v:shape>
            </v:group>
            <v:group style="position:absolute;left:495;top:2611;width:10961;height:2" coordorigin="495,2611" coordsize="10961,2">
              <v:shape style="position:absolute;left:495;top:2611;width:10961;height:2" coordorigin="495,2611" coordsize="10961,0" path="m495,2611l11456,2611e" filled="f" stroked="t" strokeweight=".70051pt" strokecolor="#747474">
                <v:path arrowok="t"/>
              </v:shape>
            </v:group>
            <v:group style="position:absolute;left:500;top:862;width:2;height:2656" coordorigin="500,862" coordsize="2,2656">
              <v:shape style="position:absolute;left:500;top:862;width:2;height:2656" coordorigin="500,862" coordsize="0,2656" path="m500,3517l500,862e" filled="f" stroked="t" strokeweight=".70051pt" strokecolor="#5B5B5B">
                <v:path arrowok="t"/>
              </v:shape>
            </v:group>
            <v:group style="position:absolute;left:490;top:2847;width:10970;height:2" coordorigin="490,2847" coordsize="10970,2">
              <v:shape style="position:absolute;left:490;top:2847;width:10970;height:2" coordorigin="490,2847" coordsize="10970,0" path="m490,2847l11460,2847e" filled="f" stroked="t" strokeweight=".70051pt" strokecolor="#777777">
                <v:path arrowok="t"/>
              </v:shape>
            </v:group>
            <v:group style="position:absolute;left:6730;top:3086;width:308;height:2" coordorigin="6730,3086" coordsize="308,2">
              <v:shape style="position:absolute;left:6730;top:3086;width:308;height:2" coordorigin="6730,3086" coordsize="308,0" path="m6730,3086l7038,3086e" filled="f" stroked="t" strokeweight=".467007pt" strokecolor="#6B6B6B">
                <v:path arrowok="t"/>
              </v:shape>
            </v:group>
            <v:group style="position:absolute;left:495;top:3084;width:10961;height:2" coordorigin="495,3084" coordsize="10961,2">
              <v:shape style="position:absolute;left:495;top:3084;width:10961;height:2" coordorigin="495,3084" coordsize="10961,0" path="m495,3084l11456,3084e" filled="f" stroked="t" strokeweight=".70051pt" strokecolor="#747474">
                <v:path arrowok="t"/>
              </v:shape>
            </v:group>
            <v:group style="position:absolute;left:11460;top:2755;width:2;height:6604" coordorigin="11460,2755" coordsize="2,6604">
              <v:shape style="position:absolute;left:11460;top:2755;width:2;height:6604" coordorigin="11460,2755" coordsize="0,6604" path="m11460,9359l11460,2755e" filled="f" stroked="t" strokeweight=".70051pt" strokecolor="#6B6B6B">
                <v:path arrowok="t"/>
              </v:shape>
            </v:group>
            <v:group style="position:absolute;left:490;top:3323;width:10975;height:2" coordorigin="490,3323" coordsize="10975,2">
              <v:shape style="position:absolute;left:490;top:3323;width:10975;height:2" coordorigin="490,3323" coordsize="10975,0" path="m490,3323l11465,3323e" filled="f" stroked="t" strokeweight=".70051pt" strokecolor="#777777">
                <v:path arrowok="t"/>
              </v:shape>
            </v:group>
            <v:group style="position:absolute;left:10097;top:3323;width:229;height:2" coordorigin="10097,3323" coordsize="229,2">
              <v:shape style="position:absolute;left:10097;top:3323;width:229;height:2" coordorigin="10097,3323" coordsize="229,0" path="m10097,3323l10326,3323e" filled="f" stroked="t" strokeweight=".467007pt" strokecolor="#6B6B6B">
                <v:path arrowok="t"/>
              </v:shape>
            </v:group>
            <v:group style="position:absolute;left:6730;top:3560;width:308;height:2" coordorigin="6730,3560" coordsize="308,2">
              <v:shape style="position:absolute;left:6730;top:3560;width:308;height:2" coordorigin="6730,3560" coordsize="308,0" path="m6730,3560l7038,3560e" filled="f" stroked="t" strokeweight=".467007pt" strokecolor="#6B6B6B">
                <v:path arrowok="t"/>
              </v:shape>
            </v:group>
            <v:group style="position:absolute;left:10097;top:3560;width:229;height:2" coordorigin="10097,3560" coordsize="229,2">
              <v:shape style="position:absolute;left:10097;top:3560;width:229;height:2" coordorigin="10097,3560" coordsize="229,0" path="m10097,3560l10326,3560e" filled="f" stroked="t" strokeweight=".467007pt" strokecolor="#646464">
                <v:path arrowok="t"/>
              </v:shape>
            </v:group>
            <v:group style="position:absolute;left:495;top:3557;width:10965;height:2" coordorigin="495,3557" coordsize="10965,2">
              <v:shape style="position:absolute;left:495;top:3557;width:10965;height:2" coordorigin="495,3557" coordsize="10965,0" path="m495,3557l11460,3557e" filled="f" stroked="t" strokeweight=".70051pt" strokecolor="#747474">
                <v:path arrowok="t"/>
              </v:shape>
            </v:group>
            <v:group style="position:absolute;left:3970;top:3555;width:2;height:265" coordorigin="3970,3555" coordsize="2,265">
              <v:shape style="position:absolute;left:3970;top:3555;width:2;height:265" coordorigin="3970,3555" coordsize="0,265" path="m3970,3820l3970,3555e" filled="f" stroked="t" strokeweight=".934013pt" strokecolor="#6B6B6B">
                <v:path arrowok="t"/>
              </v:shape>
            </v:group>
            <v:group style="position:absolute;left:7019;top:3555;width:2;height:757" coordorigin="7019,3555" coordsize="2,757">
              <v:shape style="position:absolute;left:7019;top:3555;width:2;height:757" coordorigin="7019,3555" coordsize="0,757" path="m7019,4313l7019,3555e" filled="f" stroked="t" strokeweight=".70051pt" strokecolor="#646464">
                <v:path arrowok="t"/>
              </v:shape>
            </v:group>
            <v:group style="position:absolute;left:3970;top:3584;width:2;height:738" coordorigin="3970,3584" coordsize="2,738">
              <v:shape style="position:absolute;left:3970;top:3584;width:2;height:738" coordorigin="3970,3584" coordsize="0,738" path="m3970,4322l3970,3584e" filled="f" stroked="t" strokeweight=".70051pt" strokecolor="#4B4B4B">
                <v:path arrowok="t"/>
              </v:shape>
            </v:group>
            <v:group style="position:absolute;left:3965;top:3981;width:1985;height:2" coordorigin="3965,3981" coordsize="1985,2">
              <v:shape style="position:absolute;left:3965;top:3981;width:1985;height:2" coordorigin="3965,3981" coordsize="1985,0" path="m3965,3981l5950,3981e" filled="f" stroked="t" strokeweight=".70051pt" strokecolor="#777777">
                <v:path arrowok="t"/>
              </v:shape>
            </v:group>
            <v:group style="position:absolute;left:9891;top:3972;width:234;height:2" coordorigin="9891,3972" coordsize="234,2">
              <v:shape style="position:absolute;left:9891;top:3972;width:234;height:2" coordorigin="9891,3972" coordsize="234,0" path="m9891,3972l10125,3972e" filled="f" stroked="t" strokeweight=".233503pt" strokecolor="#000000">
                <v:path arrowok="t"/>
              </v:shape>
            </v:group>
            <v:group style="position:absolute;left:10143;top:3941;width:243;height:2" coordorigin="10143,3941" coordsize="243,2">
              <v:shape style="position:absolute;left:10143;top:3941;width:243;height:2" coordorigin="10143,3941" coordsize="243,0" path="m10143,3941l10386,3941e" filled="f" stroked="t" strokeweight=".233503pt" strokecolor="#838383">
                <v:path arrowok="t"/>
              </v:shape>
            </v:group>
            <v:group style="position:absolute;left:10461;top:3972;width:467;height:2" coordorigin="10461,3972" coordsize="467,2">
              <v:shape style="position:absolute;left:10461;top:3972;width:467;height:2" coordorigin="10461,3972" coordsize="467,0" path="m10461,3972l10928,3972e" filled="f" stroked="t" strokeweight=".233503pt" strokecolor="#000000">
                <v:path arrowok="t"/>
              </v:shape>
            </v:group>
            <v:group style="position:absolute;left:11119;top:3941;width:187;height:2" coordorigin="11119,3941" coordsize="187,2">
              <v:shape style="position:absolute;left:11119;top:3941;width:187;height:2" coordorigin="11119,3941" coordsize="187,0" path="m11119,3941l11306,3941e" filled="f" stroked="t" strokeweight=".233503pt" strokecolor="#909090">
                <v:path arrowok="t"/>
              </v:shape>
            </v:group>
            <v:group style="position:absolute;left:11278;top:3972;width:187;height:2" coordorigin="11278,3972" coordsize="187,2">
              <v:shape style="position:absolute;left:11278;top:3972;width:187;height:2" coordorigin="11278,3972" coordsize="187,0" path="m11278,3972l11465,3972e" filled="f" stroked="t" strokeweight=".233503pt" strokecolor="#575757">
                <v:path arrowok="t"/>
              </v:shape>
            </v:group>
            <v:group style="position:absolute;left:11456;top:3574;width:2;height:701" coordorigin="11456,3574" coordsize="2,701">
              <v:shape style="position:absolute;left:11456;top:3574;width:2;height:701" coordorigin="11456,3574" coordsize="0,701" path="m11456,4275l11456,3574e" filled="f" stroked="t" strokeweight=".467007pt" strokecolor="#707070">
                <v:path arrowok="t"/>
              </v:shape>
            </v:group>
            <v:group style="position:absolute;left:500;top:4310;width:3507;height:2" coordorigin="500,4310" coordsize="3507,2">
              <v:shape style="position:absolute;left:500;top:4310;width:3507;height:2" coordorigin="500,4310" coordsize="3507,0" path="m500,4310l4007,4310e" filled="f" stroked="t" strokeweight=".70051pt" strokecolor="#747474">
                <v:path arrowok="t"/>
              </v:shape>
            </v:group>
            <v:group style="position:absolute;left:3977;top:3972;width:2;height:350" coordorigin="3977,3972" coordsize="2,350">
              <v:shape style="position:absolute;left:3977;top:3972;width:2;height:350" coordorigin="3977,3972" coordsize="0,350" path="m3977,4322l3977,3972e" filled="f" stroked="t" strokeweight=".934013pt" strokecolor="#383838">
                <v:path arrowok="t"/>
              </v:shape>
            </v:group>
            <v:group style="position:absolute;left:3773;top:4298;width:953;height:2" coordorigin="3773,4298" coordsize="953,2">
              <v:shape style="position:absolute;left:3773;top:4298;width:953;height:2" coordorigin="3773,4298" coordsize="953,0" path="m3773,4298l4726,4298e" filled="f" stroked="t" strokeweight="1.40102pt" strokecolor="#777777">
                <v:path arrowok="t"/>
              </v:shape>
            </v:group>
            <v:group style="position:absolute;left:4698;top:4308;width:2349;height:2" coordorigin="4698,4308" coordsize="2349,2">
              <v:shape style="position:absolute;left:4698;top:4308;width:2349;height:2" coordorigin="4698,4308" coordsize="2349,0" path="m4698,4308l7047,4308e" filled="f" stroked="t" strokeweight=".467007pt" strokecolor="#777777">
                <v:path arrowok="t"/>
              </v:shape>
            </v:group>
            <v:group style="position:absolute;left:6977;top:4305;width:4483;height:2" coordorigin="6977,4305" coordsize="4483,2">
              <v:shape style="position:absolute;left:6977;top:4305;width:4483;height:2" coordorigin="6977,4305" coordsize="4483,0" path="m6977,4305l11460,4305e" filled="f" stroked="t" strokeweight=".70051pt" strokecolor="#777777">
                <v:path arrowok="t"/>
              </v:shape>
            </v:group>
            <v:group style="position:absolute;left:2510;top:4298;width:2;height:6059" coordorigin="2510,4298" coordsize="2,6059">
              <v:shape style="position:absolute;left:2510;top:4298;width:2;height:6059" coordorigin="2510,4298" coordsize="0,6059" path="m2510,10358l2510,4298e" filled="f" stroked="t" strokeweight=".70051pt" strokecolor="#646464">
                <v:path arrowok="t"/>
              </v:shape>
            </v:group>
            <v:group style="position:absolute;left:495;top:4589;width:10970;height:2" coordorigin="495,4589" coordsize="10970,2">
              <v:shape style="position:absolute;left:495;top:4589;width:10970;height:2" coordorigin="495,4589" coordsize="10970,0" path="m495,4589l11465,4589e" filled="f" stroked="t" strokeweight=".70051pt" strokecolor="#777777">
                <v:path arrowok="t"/>
              </v:shape>
            </v:group>
            <v:group style="position:absolute;left:2498;top:4829;width:4287;height:2" coordorigin="2498,4829" coordsize="4287,2">
              <v:shape style="position:absolute;left:2498;top:4829;width:4287;height:2" coordorigin="2498,4829" coordsize="4287,0" path="m2498,4829l6786,4829e" filled="f" stroked="t" strokeweight=".70051pt" strokecolor="#747474">
                <v:path arrowok="t"/>
              </v:shape>
            </v:group>
            <v:group style="position:absolute;left:6730;top:4829;width:308;height:2" coordorigin="6730,4829" coordsize="308,2">
              <v:shape style="position:absolute;left:6730;top:4829;width:308;height:2" coordorigin="6730,4829" coordsize="308,0" path="m6730,4829l7038,4829e" filled="f" stroked="t" strokeweight=".467007pt" strokecolor="#707070">
                <v:path arrowok="t"/>
              </v:shape>
            </v:group>
            <v:group style="position:absolute;left:6982;top:4826;width:4483;height:2" coordorigin="6982,4826" coordsize="4483,2">
              <v:shape style="position:absolute;left:6982;top:4826;width:4483;height:2" coordorigin="6982,4826" coordsize="4483,0" path="m6982,4826l11465,4826e" filled="f" stroked="t" strokeweight=".70051pt" strokecolor="#777777">
                <v:path arrowok="t"/>
              </v:shape>
            </v:group>
            <v:group style="position:absolute;left:7776;top:4814;width:2;height:502" coordorigin="7776,4814" coordsize="2,502">
              <v:shape style="position:absolute;left:7776;top:4814;width:2;height:502" coordorigin="7776,4814" coordsize="0,502" path="m7776,5316l7776,4814e" filled="f" stroked="t" strokeweight=".233503pt" strokecolor="#6B6B6B">
                <v:path arrowok="t"/>
              </v:shape>
            </v:group>
            <v:group style="position:absolute;left:509;top:5042;width:2;height:7162" coordorigin="509,5042" coordsize="2,7162">
              <v:shape style="position:absolute;left:509;top:5042;width:2;height:7162" coordorigin="509,5042" coordsize="0,7162" path="m509,12204l509,5042e" filled="f" stroked="t" strokeweight=".70051pt" strokecolor="#646464">
                <v:path arrowok="t"/>
              </v:shape>
            </v:group>
            <v:group style="position:absolute;left:5006;top:5042;width:2;height:1742" coordorigin="5006,5042" coordsize="2,1742">
              <v:shape style="position:absolute;left:5006;top:5042;width:2;height:1742" coordorigin="5006,5042" coordsize="0,1742" path="m5006,6784l5006,5042e" filled="f" stroked="t" strokeweight=".70051pt" strokecolor="#646464">
                <v:path arrowok="t"/>
              </v:shape>
            </v:group>
            <v:group style="position:absolute;left:4992;top:5316;width:4927;height:2" coordorigin="4992,5316" coordsize="4927,2">
              <v:shape style="position:absolute;left:4992;top:5316;width:4927;height:2" coordorigin="4992,5316" coordsize="4927,0" path="m4992,5316l9919,5316e" filled="f" stroked="t" strokeweight=".70051pt" strokecolor="#777777">
                <v:path arrowok="t"/>
              </v:shape>
            </v:group>
            <v:group style="position:absolute;left:9863;top:5316;width:290;height:2" coordorigin="9863,5316" coordsize="290,2">
              <v:shape style="position:absolute;left:9863;top:5316;width:290;height:2" coordorigin="9863,5316" coordsize="290,0" path="m9863,5316l10153,5316e" filled="f" stroked="t" strokeweight=".467007pt" strokecolor="#6B6B6B">
                <v:path arrowok="t"/>
              </v:shape>
            </v:group>
            <v:group style="position:absolute;left:10097;top:5316;width:1373;height:2" coordorigin="10097,5316" coordsize="1373,2">
              <v:shape style="position:absolute;left:10097;top:5316;width:1373;height:2" coordorigin="10097,5316" coordsize="1373,0" path="m10097,5316l11470,5316e" filled="f" stroked="t" strokeweight=".70051pt" strokecolor="#777777">
                <v:path arrowok="t"/>
              </v:shape>
            </v:group>
            <v:group style="position:absolute;left:5006;top:5278;width:2;height:303" coordorigin="5006,5278" coordsize="2,303">
              <v:shape style="position:absolute;left:5006;top:5278;width:2;height:303" coordorigin="5006,5278" coordsize="0,303" path="m5006,5581l5006,5278e" filled="f" stroked="t" strokeweight=".467007pt" strokecolor="#5B5B5B">
                <v:path arrowok="t"/>
              </v:shape>
            </v:group>
            <v:group style="position:absolute;left:4997;top:5562;width:6468;height:2" coordorigin="4997,5562" coordsize="6468,2">
              <v:shape style="position:absolute;left:4997;top:5562;width:6468;height:2" coordorigin="4997,5562" coordsize="6468,0" path="m4997,5562l11465,5562e" filled="f" stroked="t" strokeweight=".70051pt" strokecolor="#777777">
                <v:path arrowok="t"/>
              </v:shape>
            </v:group>
            <v:group style="position:absolute;left:4992;top:5811;width:6477;height:2" coordorigin="4992,5811" coordsize="6477,2">
              <v:shape style="position:absolute;left:4992;top:5811;width:6477;height:2" coordorigin="4992,5811" coordsize="6477,0" path="m4992,5811l11470,5811e" filled="f" stroked="t" strokeweight=".70051pt" strokecolor="#777777">
                <v:path arrowok="t"/>
              </v:shape>
            </v:group>
            <v:group style="position:absolute;left:2498;top:6052;width:6650;height:2" coordorigin="2498,6052" coordsize="6650,2">
              <v:shape style="position:absolute;left:2498;top:6052;width:6650;height:2" coordorigin="2498,6052" coordsize="6650,0" path="m2498,6052l9149,6052e" filled="f" stroked="t" strokeweight=".70051pt" strokecolor="#777777">
                <v:path arrowok="t"/>
              </v:shape>
            </v:group>
            <v:group style="position:absolute;left:5006;top:5771;width:2;height:322" coordorigin="5006,5771" coordsize="2,322">
              <v:shape style="position:absolute;left:5006;top:5771;width:2;height:322" coordorigin="5006,5771" coordsize="0,322" path="m5006,6092l5006,5771e" filled="f" stroked="t" strokeweight=".467007pt" strokecolor="#575757">
                <v:path arrowok="t"/>
              </v:shape>
            </v:group>
            <v:group style="position:absolute;left:9093;top:6047;width:280;height:2" coordorigin="9093,6047" coordsize="280,2">
              <v:shape style="position:absolute;left:9093;top:6047;width:280;height:2" coordorigin="9093,6047" coordsize="280,0" path="m9093,6047l9373,6047e" filled="f" stroked="t" strokeweight=".467007pt" strokecolor="#646464">
                <v:path arrowok="t"/>
              </v:shape>
            </v:group>
            <v:group style="position:absolute;left:9317;top:6047;width:2148;height:2" coordorigin="9317,6047" coordsize="2148,2">
              <v:shape style="position:absolute;left:9317;top:6047;width:2148;height:2" coordorigin="9317,6047" coordsize="2148,0" path="m9317,6047l11465,6047e" filled="f" stroked="t" strokeweight=".70051pt" strokecolor="#7C7C7C">
                <v:path arrowok="t"/>
              </v:shape>
            </v:group>
            <v:group style="position:absolute;left:1013;top:6291;width:304;height:2" coordorigin="1013,6291" coordsize="304,2">
              <v:shape style="position:absolute;left:1013;top:6291;width:304;height:2" coordorigin="1013,6291" coordsize="304,0" path="m1013,6291l1317,6291e" filled="f" stroked="t" strokeweight=".934013pt" strokecolor="#878787">
                <v:path arrowok="t"/>
              </v:shape>
            </v:group>
            <v:group style="position:absolute;left:1182;top:6289;width:10288;height:2" coordorigin="1182,6289" coordsize="10288,2">
              <v:shape style="position:absolute;left:1182;top:6289;width:10288;height:2" coordorigin="1182,6289" coordsize="10288,0" path="m1182,6289l11470,6289e" filled="f" stroked="t" strokeweight=".70051pt" strokecolor="#747474">
                <v:path arrowok="t"/>
              </v:shape>
            </v:group>
            <v:group style="position:absolute;left:7776;top:6296;width:2;height:691" coordorigin="7776,6296" coordsize="2,691">
              <v:shape style="position:absolute;left:7776;top:6296;width:2;height:691" coordorigin="7776,6296" coordsize="0,691" path="m7776,6987l7776,6296e" filled="f" stroked="t" strokeweight=".233503pt" strokecolor="#878787">
                <v:path arrowok="t"/>
              </v:shape>
            </v:group>
            <v:group style="position:absolute;left:2498;top:6755;width:7421;height:2" coordorigin="2498,6755" coordsize="7421,2">
              <v:shape style="position:absolute;left:2498;top:6755;width:7421;height:2" coordorigin="2498,6755" coordsize="7421,0" path="m2498,6755l9919,6755e" filled="f" stroked="t" strokeweight=".70051pt" strokecolor="#777777">
                <v:path arrowok="t"/>
              </v:shape>
            </v:group>
            <v:group style="position:absolute;left:9863;top:6755;width:290;height:2" coordorigin="9863,6755" coordsize="290,2">
              <v:shape style="position:absolute;left:9863;top:6755;width:290;height:2" coordorigin="9863,6755" coordsize="290,0" path="m9863,6755l10153,6755e" filled="f" stroked="t" strokeweight=".467007pt" strokecolor="#646464">
                <v:path arrowok="t"/>
              </v:shape>
            </v:group>
            <v:group style="position:absolute;left:10097;top:6755;width:1373;height:2" coordorigin="10097,6755" coordsize="1373,2">
              <v:shape style="position:absolute;left:10097;top:6755;width:1373;height:2" coordorigin="10097,6755" coordsize="1373,0" path="m10097,6755l11470,6755e" filled="f" stroked="t" strokeweight=".70051pt" strokecolor="#777777">
                <v:path arrowok="t"/>
              </v:shape>
            </v:group>
            <v:group style="position:absolute;left:5009;top:6713;width:2;height:289" coordorigin="5009,6713" coordsize="2,289">
              <v:shape style="position:absolute;left:5009;top:6713;width:2;height:289" coordorigin="5009,6713" coordsize="0,289" path="m5009,7001l5009,6713e" filled="f" stroked="t" strokeweight=".467007pt" strokecolor="#4F4F4F">
                <v:path arrowok="t"/>
              </v:shape>
            </v:group>
            <v:group style="position:absolute;left:2503;top:6994;width:7416;height:2" coordorigin="2503,6994" coordsize="7416,2">
              <v:shape style="position:absolute;left:2503;top:6994;width:7416;height:2" coordorigin="2503,6994" coordsize="7416,0" path="m2503,6994l9919,6994e" filled="f" stroked="t" strokeweight=".70051pt" strokecolor="#777777">
                <v:path arrowok="t"/>
              </v:shape>
            </v:group>
            <v:group style="position:absolute;left:9863;top:6992;width:290;height:2" coordorigin="9863,6992" coordsize="290,2">
              <v:shape style="position:absolute;left:9863;top:6992;width:290;height:2" coordorigin="9863,6992" coordsize="290,0" path="m9863,6992l10153,6992e" filled="f" stroked="t" strokeweight=".467007pt" strokecolor="#6B6B6B">
                <v:path arrowok="t"/>
              </v:shape>
            </v:group>
            <v:group style="position:absolute;left:10097;top:6992;width:1378;height:2" coordorigin="10097,6992" coordsize="1378,2">
              <v:shape style="position:absolute;left:10097;top:6992;width:1378;height:2" coordorigin="10097,6992" coordsize="1378,0" path="m10097,6992l11474,6992e" filled="f" stroked="t" strokeweight=".70051pt" strokecolor="#777777">
                <v:path arrowok="t"/>
              </v:shape>
            </v:group>
            <v:group style="position:absolute;left:11460;top:6571;width:2;height:625" coordorigin="11460,6571" coordsize="2,625">
              <v:shape style="position:absolute;left:11460;top:6571;width:2;height:625" coordorigin="11460,6571" coordsize="0,625" path="m11460,7195l11460,6571e" filled="f" stroked="t" strokeweight=".70051pt" strokecolor="#707070">
                <v:path arrowok="t"/>
              </v:shape>
            </v:group>
            <v:group style="position:absolute;left:500;top:7231;width:9420;height:2" coordorigin="500,7231" coordsize="9420,2">
              <v:shape style="position:absolute;left:500;top:7231;width:9420;height:2" coordorigin="500,7231" coordsize="9420,0" path="m500,7231l9919,7231e" filled="f" stroked="t" strokeweight=".70051pt" strokecolor="#777777">
                <v:path arrowok="t"/>
              </v:shape>
            </v:group>
            <v:group style="position:absolute;left:9863;top:7229;width:290;height:2" coordorigin="9863,7229" coordsize="290,2">
              <v:shape style="position:absolute;left:9863;top:7229;width:290;height:2" coordorigin="9863,7229" coordsize="290,0" path="m9863,7229l10153,7229e" filled="f" stroked="t" strokeweight=".467007pt" strokecolor="#747474">
                <v:path arrowok="t"/>
              </v:shape>
            </v:group>
            <v:group style="position:absolute;left:10097;top:7229;width:1373;height:2" coordorigin="10097,7229" coordsize="1373,2">
              <v:shape style="position:absolute;left:10097;top:7229;width:1373;height:2" coordorigin="10097,7229" coordsize="1373,0" path="m10097,7229l11470,7229e" filled="f" stroked="t" strokeweight=".70051pt" strokecolor="#7C7C7C">
                <v:path arrowok="t"/>
              </v:shape>
            </v:group>
            <v:group style="position:absolute;left:500;top:7695;width:10807;height:2" coordorigin="500,7695" coordsize="10807,2">
              <v:shape style="position:absolute;left:500;top:7695;width:10807;height:2" coordorigin="500,7695" coordsize="10807,0" path="m500,7695l11306,7695e" filled="f" stroked="t" strokeweight=".70051pt" strokecolor="#777777">
                <v:path arrowok="t"/>
              </v:shape>
            </v:group>
            <v:group style="position:absolute;left:9863;top:7692;width:290;height:2" coordorigin="9863,7692" coordsize="290,2">
              <v:shape style="position:absolute;left:9863;top:7692;width:290;height:2" coordorigin="9863,7692" coordsize="290,0" path="m9863,7692l10153,7692e" filled="f" stroked="t" strokeweight=".467007pt" strokecolor="#707070">
                <v:path arrowok="t"/>
              </v:shape>
            </v:group>
            <v:group style="position:absolute;left:11250;top:7690;width:219;height:2" coordorigin="11250,7690" coordsize="219,2">
              <v:shape style="position:absolute;left:11250;top:7690;width:219;height:2" coordorigin="11250,7690" coordsize="219,0" path="m11250,7690l11470,7690e" filled="f" stroked="t" strokeweight=".467007pt" strokecolor="#606060">
                <v:path arrowok="t"/>
              </v:shape>
            </v:group>
            <v:group style="position:absolute;left:5011;top:7692;width:2;height:729" coordorigin="5011,7692" coordsize="2,729">
              <v:shape style="position:absolute;left:5011;top:7692;width:2;height:729" coordorigin="5011,7692" coordsize="0,729" path="m5011,8422l5011,7692e" filled="f" stroked="t" strokeweight=".70051pt" strokecolor="#6B6B6B">
                <v:path arrowok="t"/>
              </v:shape>
            </v:group>
            <v:group style="position:absolute;left:5002;top:7932;width:4918;height:2" coordorigin="5002,7932" coordsize="4918,2">
              <v:shape style="position:absolute;left:5002;top:7932;width:4918;height:2" coordorigin="5002,7932" coordsize="4918,0" path="m5002,7932l9919,7932e" filled="f" stroked="t" strokeweight=".70051pt" strokecolor="#777777">
                <v:path arrowok="t"/>
              </v:shape>
            </v:group>
            <v:group style="position:absolute;left:9863;top:7929;width:290;height:2" coordorigin="9863,7929" coordsize="290,2">
              <v:shape style="position:absolute;left:9863;top:7929;width:290;height:2" coordorigin="9863,7929" coordsize="290,0" path="m9863,7929l10153,7929e" filled="f" stroked="t" strokeweight=".467007pt" strokecolor="#6B6B6B">
                <v:path arrowok="t"/>
              </v:shape>
            </v:group>
            <v:group style="position:absolute;left:10097;top:7929;width:1378;height:2" coordorigin="10097,7929" coordsize="1378,2">
              <v:shape style="position:absolute;left:10097;top:7929;width:1378;height:2" coordorigin="10097,7929" coordsize="1378,0" path="m10097,7929l11474,7929e" filled="f" stroked="t" strokeweight=".70051pt" strokecolor="#7C7C7C">
                <v:path arrowok="t"/>
              </v:shape>
            </v:group>
            <v:group style="position:absolute;left:5006;top:8168;width:6463;height:2" coordorigin="5006,8168" coordsize="6463,2">
              <v:shape style="position:absolute;left:5006;top:8168;width:6463;height:2" coordorigin="5006,8168" coordsize="6463,0" path="m5006,8168l11470,8168e" filled="f" stroked="t" strokeweight=".70051pt" strokecolor="#777777">
                <v:path arrowok="t"/>
              </v:shape>
            </v:group>
            <v:group style="position:absolute;left:11465;top:7385;width:2;height:828" coordorigin="11465,7385" coordsize="2,828">
              <v:shape style="position:absolute;left:11465;top:7385;width:2;height:828" coordorigin="11465,7385" coordsize="0,828" path="m11465,8213l11465,7385e" filled="f" stroked="t" strokeweight=".70051pt" strokecolor="#6B6B6B">
                <v:path arrowok="t"/>
              </v:shape>
            </v:group>
            <v:group style="position:absolute;left:2512;top:7915;width:2;height:644" coordorigin="2512,7915" coordsize="2,644">
              <v:shape style="position:absolute;left:2512;top:7915;width:2;height:644" coordorigin="2512,7915" coordsize="0,644" path="m2512,8559l2512,7915e" filled="f" stroked="t" strokeweight=".467007pt" strokecolor="#606060">
                <v:path arrowok="t"/>
              </v:shape>
            </v:group>
            <v:group style="position:absolute;left:504;top:8410;width:9648;height:2" coordorigin="504,8410" coordsize="9648,2">
              <v:shape style="position:absolute;left:504;top:8410;width:9648;height:2" coordorigin="504,8410" coordsize="9648,0" path="m504,8410l10153,8410e" filled="f" stroked="t" strokeweight=".70051pt" strokecolor="#777777">
                <v:path arrowok="t"/>
              </v:shape>
            </v:group>
            <v:group style="position:absolute;left:10097;top:8407;width:229;height:2" coordorigin="10097,8407" coordsize="229,2">
              <v:shape style="position:absolute;left:10097;top:8407;width:229;height:2" coordorigin="10097,8407" coordsize="229,0" path="m10097,8407l10326,8407e" filled="f" stroked="t" strokeweight=".467007pt" strokecolor="#646464">
                <v:path arrowok="t"/>
              </v:shape>
            </v:group>
            <v:group style="position:absolute;left:10269;top:8405;width:1205;height:2" coordorigin="10269,8405" coordsize="1205,2">
              <v:shape style="position:absolute;left:10269;top:8405;width:1205;height:2" coordorigin="10269,8405" coordsize="1205,0" path="m10269,8405l11474,8405e" filled="f" stroked="t" strokeweight=".70051pt" strokecolor="#808080">
                <v:path arrowok="t"/>
              </v:shape>
            </v:group>
            <v:group style="position:absolute;left:2512;top:8365;width:2;height:303" coordorigin="2512,8365" coordsize="2,303">
              <v:shape style="position:absolute;left:2512;top:8365;width:2;height:303" coordorigin="2512,8365" coordsize="0,303" path="m2512,8668l2512,8365e" filled="f" stroked="t" strokeweight=".70051pt" strokecolor="#646464">
                <v:path arrowok="t"/>
              </v:shape>
            </v:group>
            <v:group style="position:absolute;left:11467;top:8365;width:2;height:303" coordorigin="11467,8365" coordsize="2,303">
              <v:shape style="position:absolute;left:11467;top:8365;width:2;height:303" coordorigin="11467,8365" coordsize="0,303" path="m11467,8668l11467,8365e" filled="f" stroked="t" strokeweight=".467007pt" strokecolor="#676767">
                <v:path arrowok="t"/>
              </v:shape>
            </v:group>
            <v:group style="position:absolute;left:10097;top:9326;width:229;height:2" coordorigin="10097,9326" coordsize="229,2">
              <v:shape style="position:absolute;left:10097;top:9326;width:229;height:2" coordorigin="10097,9326" coordsize="229,0" path="m10097,9326l10326,9326e" filled="f" stroked="t" strokeweight=".467007pt" strokecolor="#676767">
                <v:path arrowok="t"/>
              </v:shape>
            </v:group>
            <v:group style="position:absolute;left:504;top:9326;width:10975;height:2" coordorigin="504,9326" coordsize="10975,2">
              <v:shape style="position:absolute;left:504;top:9326;width:10975;height:2" coordorigin="504,9326" coordsize="10975,0" path="m504,9326l11479,9326e" filled="f" stroked="t" strokeweight=".70051pt" strokecolor="#7C7C7C">
                <v:path arrowok="t"/>
              </v:shape>
            </v:group>
            <v:group style="position:absolute;left:11474;top:4847;width:2;height:11475" coordorigin="11474,4847" coordsize="2,11475">
              <v:shape style="position:absolute;left:11474;top:4847;width:2;height:11475" coordorigin="11474,4847" coordsize="0,11475" path="m11474,16322l11474,4847e" filled="f" stroked="t" strokeweight=".70051pt" strokecolor="#6B6B6B">
                <v:path arrowok="t"/>
              </v:shape>
            </v:group>
            <v:group style="position:absolute;left:516;top:9827;width:2;height:909" coordorigin="516,9827" coordsize="2,909">
              <v:shape style="position:absolute;left:516;top:9827;width:2;height:909" coordorigin="516,9827" coordsize="0,909" path="m516,10736l516,9827e" filled="f" stroked="t" strokeweight=".70051pt" strokecolor="#606060">
                <v:path arrowok="t"/>
              </v:shape>
            </v:group>
            <v:group style="position:absolute;left:509;top:10246;width:9644;height:2" coordorigin="509,10246" coordsize="9644,2">
              <v:shape style="position:absolute;left:509;top:10246;width:9644;height:2" coordorigin="509,10246" coordsize="9644,0" path="m509,10246l10153,10246e" filled="f" stroked="t" strokeweight=".70051pt" strokecolor="#777777">
                <v:path arrowok="t"/>
              </v:shape>
            </v:group>
            <v:group style="position:absolute;left:10097;top:10244;width:229;height:2" coordorigin="10097,10244" coordsize="229,2">
              <v:shape style="position:absolute;left:10097;top:10244;width:229;height:2" coordorigin="10097,10244" coordsize="229,0" path="m10097,10244l10326,10244e" filled="f" stroked="t" strokeweight=".467007pt" strokecolor="#646464">
                <v:path arrowok="t"/>
              </v:shape>
            </v:group>
            <v:group style="position:absolute;left:10269;top:10244;width:1210;height:2" coordorigin="10269,10244" coordsize="1210,2">
              <v:shape style="position:absolute;left:10269;top:10244;width:1210;height:2" coordorigin="10269,10244" coordsize="1210,0" path="m10269,10244l11479,10244e" filled="f" stroked="t" strokeweight=".70051pt" strokecolor="#747474">
                <v:path arrowok="t"/>
              </v:shape>
            </v:group>
            <v:group style="position:absolute;left:2515;top:9676;width:2;height:3995" coordorigin="2515,9676" coordsize="2,3995">
              <v:shape style="position:absolute;left:2515;top:9676;width:2;height:3995" coordorigin="2515,9676" coordsize="0,3995" path="m2515,13671l2515,9676e" filled="f" stroked="t" strokeweight=".70051pt" strokecolor="#646464">
                <v:path arrowok="t"/>
              </v:shape>
            </v:group>
            <v:group style="position:absolute;left:504;top:10485;width:10979;height:2" coordorigin="504,10485" coordsize="10979,2">
              <v:shape style="position:absolute;left:504;top:10485;width:10979;height:2" coordorigin="504,10485" coordsize="10979,0" path="m504,10485l11484,10485e" filled="f" stroked="t" strokeweight=".70051pt" strokecolor="#777777">
                <v:path arrowok="t"/>
              </v:shape>
            </v:group>
            <v:group style="position:absolute;left:892;top:10732;width:3101;height:2" coordorigin="892,10732" coordsize="3101,2">
              <v:shape style="position:absolute;left:892;top:10732;width:3101;height:2" coordorigin="892,10732" coordsize="3101,0" path="m892,10732l3993,10732e" filled="f" stroked="t" strokeweight=".467007pt" strokecolor="#777777">
                <v:path arrowok="t"/>
              </v:shape>
            </v:group>
            <v:group style="position:absolute;left:4698;top:10732;width:332;height:2" coordorigin="4698,10732" coordsize="332,2">
              <v:shape style="position:absolute;left:4698;top:10732;width:332;height:2" coordorigin="4698,10732" coordsize="332,0" path="m4698,10732l5030,10732e" filled="f" stroked="t" strokeweight=".467007pt" strokecolor="#6B6B6B">
                <v:path arrowok="t"/>
              </v:shape>
            </v:group>
            <v:group style="position:absolute;left:10097;top:10727;width:229;height:2" coordorigin="10097,10727" coordsize="229,2">
              <v:shape style="position:absolute;left:10097;top:10727;width:229;height:2" coordorigin="10097,10727" coordsize="229,0" path="m10097,10727l10326,10727e" filled="f" stroked="t" strokeweight=".467007pt" strokecolor="#747474">
                <v:path arrowok="t"/>
              </v:shape>
            </v:group>
            <v:group style="position:absolute;left:2536;top:10727;width:8948;height:2" coordorigin="2536,10727" coordsize="8948,2">
              <v:shape style="position:absolute;left:2536;top:10727;width:8948;height:2" coordorigin="2536,10727" coordsize="8948,0" path="m2536,10727l11484,10727e" filled="f" stroked="t" strokeweight=".70051pt" strokecolor="#7C7C7C">
                <v:path arrowok="t"/>
              </v:shape>
            </v:group>
            <v:group style="position:absolute;left:509;top:11219;width:2013;height:2" coordorigin="509,11219" coordsize="2013,2">
              <v:shape style="position:absolute;left:509;top:11219;width:2013;height:2" coordorigin="509,11219" coordsize="2013,0" path="m509,11219l2522,11219e" filled="f" stroked="t" strokeweight=".70051pt" strokecolor="#777777">
                <v:path arrowok="t"/>
              </v:shape>
            </v:group>
            <v:group style="position:absolute;left:523;top:10935;width:2;height:5515" coordorigin="523,10935" coordsize="2,5515">
              <v:shape style="position:absolute;left:523;top:10935;width:2;height:5515" coordorigin="523,10935" coordsize="0,5515" path="m523,16450l523,10935e" filled="f" stroked="t" strokeweight=".70051pt" strokecolor="#676767">
                <v:path arrowok="t"/>
              </v:shape>
            </v:group>
            <v:group style="position:absolute;left:3395;top:11217;width:1210;height:2" coordorigin="3395,11217" coordsize="1210,2">
              <v:shape style="position:absolute;left:3395;top:11217;width:1210;height:2" coordorigin="3395,11217" coordsize="1210,0" path="m3395,11217l4605,11217e" filled="f" stroked="t" strokeweight=".70051pt" strokecolor="#7C7C7C">
                <v:path arrowok="t"/>
              </v:shape>
            </v:group>
            <v:group style="position:absolute;left:4698;top:11217;width:444;height:2" coordorigin="4698,11217" coordsize="444,2">
              <v:shape style="position:absolute;left:4698;top:11217;width:444;height:2" coordorigin="4698,11217" coordsize="444,0" path="m4698,11217l5142,11217e" filled="f" stroked="t" strokeweight=".70051pt" strokecolor="#7C7C7C">
                <v:path arrowok="t"/>
              </v:shape>
            </v:group>
            <v:group style="position:absolute;left:2461;top:11212;width:9027;height:2" coordorigin="2461,11212" coordsize="9027,2">
              <v:shape style="position:absolute;left:2461;top:11212;width:9027;height:2" coordorigin="2461,11212" coordsize="9027,0" path="m2461,11212l11488,11212e" filled="f" stroked="t" strokeweight=".70051pt" strokecolor="#7C7C7C">
                <v:path arrowok="t"/>
              </v:shape>
            </v:group>
            <v:group style="position:absolute;left:10097;top:11210;width:229;height:2" coordorigin="10097,11210" coordsize="229,2">
              <v:shape style="position:absolute;left:10097;top:11210;width:229;height:2" coordorigin="10097,11210" coordsize="229,0" path="m10097,11210l10326,11210e" filled="f" stroked="t" strokeweight=".467007pt" strokecolor="#6B6B6B">
                <v:path arrowok="t"/>
              </v:shape>
            </v:group>
            <v:group style="position:absolute;left:514;top:11451;width:9639;height:2" coordorigin="514,11451" coordsize="9639,2">
              <v:shape style="position:absolute;left:514;top:11451;width:9639;height:2" coordorigin="514,11451" coordsize="9639,0" path="m514,11451l10153,11451e" filled="f" stroked="t" strokeweight=".70051pt" strokecolor="#7C7C7C">
                <v:path arrowok="t"/>
              </v:shape>
            </v:group>
            <v:group style="position:absolute;left:10097;top:11446;width:229;height:2" coordorigin="10097,11446" coordsize="229,2">
              <v:shape style="position:absolute;left:10097;top:11446;width:229;height:2" coordorigin="10097,11446" coordsize="229,0" path="m10097,11446l10326,11446e" filled="f" stroked="t" strokeweight=".467007pt" strokecolor="#6B6B6B">
                <v:path arrowok="t"/>
              </v:shape>
            </v:group>
            <v:group style="position:absolute;left:10269;top:11446;width:1219;height:2" coordorigin="10269,11446" coordsize="1219,2">
              <v:shape style="position:absolute;left:10269;top:11446;width:1219;height:2" coordorigin="10269,11446" coordsize="1219,0" path="m10269,11446l11488,11446e" filled="f" stroked="t" strokeweight=".70051pt" strokecolor="#7C7C7C">
                <v:path arrowok="t"/>
              </v:shape>
            </v:group>
            <v:group style="position:absolute;left:509;top:11702;width:2013;height:2" coordorigin="509,11702" coordsize="2013,2">
              <v:shape style="position:absolute;left:509;top:11702;width:2013;height:2" coordorigin="509,11702" coordsize="2013,0" path="m509,11702l2522,11702e" filled="f" stroked="t" strokeweight=".70051pt" strokecolor="#7C7C7C">
                <v:path arrowok="t"/>
              </v:shape>
            </v:group>
            <v:group style="position:absolute;left:1210;top:11437;width:2;height:734" coordorigin="1210,11437" coordsize="2,734">
              <v:shape style="position:absolute;left:1210;top:11437;width:2;height:734" coordorigin="1210,11437" coordsize="0,734" path="m1210,12171l1210,11437e" filled="f" stroked="t" strokeweight=".233503pt" strokecolor="#575757">
                <v:path arrowok="t"/>
              </v:shape>
            </v:group>
            <v:group style="position:absolute;left:1868;top:11451;width:2;height:2826" coordorigin="1868,11451" coordsize="2,2826">
              <v:shape style="position:absolute;left:1868;top:11451;width:2;height:2826" coordorigin="1868,11451" coordsize="0,2826" path="m1868,14277l1868,11451e" filled="f" stroked="t" strokeweight=".70051pt" strokecolor="#676767">
                <v:path arrowok="t"/>
              </v:shape>
            </v:group>
            <v:group style="position:absolute;left:2274;top:11695;width:9214;height:2" coordorigin="2274,11695" coordsize="9214,2">
              <v:shape style="position:absolute;left:2274;top:11695;width:9214;height:2" coordorigin="2274,11695" coordsize="9214,0" path="m2274,11695l11488,11695e" filled="f" stroked="t" strokeweight=".70051pt" strokecolor="#7C7C7C">
                <v:path arrowok="t"/>
              </v:shape>
            </v:group>
            <v:group style="position:absolute;left:2520;top:11655;width:2;height:1501" coordorigin="2520,11655" coordsize="2,1501">
              <v:shape style="position:absolute;left:2520;top:11655;width:2;height:1501" coordorigin="2520,11655" coordsize="0,1501" path="m2520,13155l2520,11655e" filled="f" stroked="t" strokeweight=".70051pt" strokecolor="#606060">
                <v:path arrowok="t"/>
              </v:shape>
            </v:group>
            <v:group style="position:absolute;left:7435;top:11442;width:2;height:3034" coordorigin="7435,11442" coordsize="2,3034">
              <v:shape style="position:absolute;left:7435;top:11442;width:2;height:3034" coordorigin="7435,11442" coordsize="0,3034" path="m7435,14476l7435,11442e" filled="f" stroked="t" strokeweight=".70051pt" strokecolor="#676767">
                <v:path arrowok="t"/>
              </v:shape>
            </v:group>
            <v:group style="position:absolute;left:11481;top:8199;width:2;height:8123" coordorigin="11481,8199" coordsize="2,8123">
              <v:shape style="position:absolute;left:11481;top:8199;width:2;height:8123" coordorigin="11481,8199" coordsize="0,8123" path="m11481,16322l11481,8199e" filled="f" stroked="t" strokeweight=".467007pt" strokecolor="#6B6B6B">
                <v:path arrowok="t"/>
              </v:shape>
            </v:group>
            <v:group style="position:absolute;left:1210;top:12171;width:2;height:1406" coordorigin="1210,12171" coordsize="2,1406">
              <v:shape style="position:absolute;left:1210;top:12171;width:2;height:1406" coordorigin="1210,12171" coordsize="0,1406" path="m1210,13577l1210,12171e" filled="f" stroked="t" strokeweight=".233503pt" strokecolor="#000000">
                <v:path arrowok="t"/>
              </v:shape>
            </v:group>
            <v:group style="position:absolute;left:2520;top:13004;width:2;height:791" coordorigin="2520,13004" coordsize="2,791">
              <v:shape style="position:absolute;left:2520;top:13004;width:2;height:791" coordorigin="2520,13004" coordsize="0,791" path="m2520,13794l2520,13004e" filled="f" stroked="t" strokeweight=".70051pt" strokecolor="#777777">
                <v:path arrowok="t"/>
              </v:shape>
            </v:group>
            <v:group style="position:absolute;left:523;top:13506;width:2;height:99" coordorigin="523,13506" coordsize="2,99">
              <v:shape style="position:absolute;left:523;top:13506;width:2;height:99" coordorigin="523,13506" coordsize="0,99" path="m523,13605l523,13506e" filled="f" stroked="t" strokeweight=".467007pt" strokecolor="#444444">
                <v:path arrowok="t"/>
              </v:shape>
            </v:group>
            <v:group style="position:absolute;left:1868;top:13506;width:2;height:99" coordorigin="1868,13506" coordsize="2,99">
              <v:shape style="position:absolute;left:1868;top:13506;width:2;height:99" coordorigin="1868,13506" coordsize="0,99" path="m1868,13605l1868,13506e" filled="f" stroked="t" strokeweight=".467007pt" strokecolor="#383838">
                <v:path arrowok="t"/>
              </v:shape>
            </v:group>
            <v:group style="position:absolute;left:7439;top:13506;width:2;height:99" coordorigin="7439,13506" coordsize="2,99">
              <v:shape style="position:absolute;left:7439;top:13506;width:2;height:99" coordorigin="7439,13506" coordsize="0,99" path="m7439,13605l7439,13506e" filled="f" stroked="t" strokeweight=".467007pt" strokecolor="#4B4B4B">
                <v:path arrowok="t"/>
              </v:shape>
            </v:group>
            <v:group style="position:absolute;left:10141;top:13506;width:2;height:71" coordorigin="10141,13506" coordsize="2,71">
              <v:shape style="position:absolute;left:10141;top:13506;width:2;height:71" coordorigin="10141,13506" coordsize="0,71" path="m10141,13577l10141,13506e" filled="f" stroked="t" strokeweight="1.634523pt" strokecolor="#676B6B">
                <v:path arrowok="t"/>
              </v:shape>
            </v:group>
            <v:group style="position:absolute;left:10106;top:13555;width:215;height:2" coordorigin="10106,13555" coordsize="215,2">
              <v:shape style="position:absolute;left:10106;top:13555;width:215;height:2" coordorigin="10106,13555" coordsize="215,0" path="m10106,13555l10321,13555e" filled="f" stroked="t" strokeweight="2.568537pt" strokecolor="#4B5767">
                <v:path arrowok="t"/>
              </v:shape>
            </v:group>
            <v:group style="position:absolute;left:514;top:13771;width:2008;height:2" coordorigin="514,13771" coordsize="2008,2">
              <v:shape style="position:absolute;left:514;top:13771;width:2008;height:2" coordorigin="514,13771" coordsize="2008,0" path="m514,13771l2522,13771e" filled="f" stroked="t" strokeweight=".70051pt" strokecolor="#7C7C7C">
                <v:path arrowok="t"/>
              </v:shape>
            </v:group>
            <v:group style="position:absolute;left:1210;top:13577;width:2;height:488" coordorigin="1210,13577" coordsize="2,488">
              <v:shape style="position:absolute;left:1210;top:13577;width:2;height:488" coordorigin="1210,13577" coordsize="0,488" path="m1210,14064l1210,13577e" filled="f" stroked="t" strokeweight=".233503pt" strokecolor="#808080">
                <v:path arrowok="t"/>
              </v:shape>
            </v:group>
            <v:group style="position:absolute;left:525;top:13723;width:2;height:369" coordorigin="525,13723" coordsize="2,369">
              <v:shape style="position:absolute;left:525;top:13723;width:2;height:369" coordorigin="525,13723" coordsize="0,369" path="m525,14093l525,13723e" filled="f" stroked="t" strokeweight=".70051pt" strokecolor="#676767">
                <v:path arrowok="t"/>
              </v:shape>
            </v:group>
            <v:group style="position:absolute;left:2489;top:13752;width:2;height:312" coordorigin="2489,13752" coordsize="2,312">
              <v:shape style="position:absolute;left:2489;top:13752;width:2;height:312" coordorigin="2489,13752" coordsize="0,312" path="m2489,14064l2489,13752e" filled="f" stroked="t" strokeweight=".233503pt" strokecolor="#A3A3A3">
                <v:path arrowok="t"/>
              </v:shape>
            </v:group>
            <v:group style="position:absolute;left:1210;top:14064;width:2;height:2367" coordorigin="1210,14064" coordsize="2,2367">
              <v:shape style="position:absolute;left:1210;top:14064;width:2;height:2367" coordorigin="1210,14064" coordsize="0,2367" path="m1210,16431l1210,14064e" filled="f" stroked="t" strokeweight=".233503pt" strokecolor="#000000">
                <v:path arrowok="t"/>
              </v:shape>
            </v:group>
            <v:group style="position:absolute;left:2489;top:14064;width:2;height:1453" coordorigin="2489,14064" coordsize="2,1453">
              <v:shape style="position:absolute;left:2489;top:14064;width:2;height:1453" coordorigin="2489,14064" coordsize="0,1453" path="m2489,15518l2489,14064e" filled="f" stroked="t" strokeweight=".233503pt" strokecolor="#000000">
                <v:path arrowok="t"/>
              </v:shape>
            </v:group>
            <v:group style="position:absolute;left:11250;top:14036;width:2;height:142" coordorigin="11250,14036" coordsize="2,142">
              <v:shape style="position:absolute;left:11250;top:14036;width:2;height:142" coordorigin="11250,14036" coordsize="0,142" path="m11250,14178l11250,14036e" filled="f" stroked="t" strokeweight=".934013pt" strokecolor="#4B4B4B">
                <v:path arrowok="t"/>
              </v:shape>
            </v:group>
            <v:group style="position:absolute;left:528;top:14216;width:2;height:260" coordorigin="528,14216" coordsize="2,260">
              <v:shape style="position:absolute;left:528;top:14216;width:2;height:260" coordorigin="528,14216" coordsize="0,260" path="m528,14476l528,14216e" filled="f" stroked="t" strokeweight=".467007pt" strokecolor="#545454">
                <v:path arrowok="t"/>
              </v:shape>
            </v:group>
            <v:group style="position:absolute;left:9366;top:14301;width:2;height:293" coordorigin="9366,14301" coordsize="2,293">
              <v:shape style="position:absolute;left:9366;top:14301;width:2;height:293" coordorigin="9366,14301" coordsize="0,293" path="m9366,14594l9366,14301e" filled="f" stroked="t" strokeweight=".70051pt" strokecolor="#3F64AF">
                <v:path arrowok="t"/>
              </v:shape>
            </v:group>
            <v:group style="position:absolute;left:11292;top:14149;width:2;height:246" coordorigin="11292,14149" coordsize="2,246">
              <v:shape style="position:absolute;left:11292;top:14149;width:2;height:246" coordorigin="11292,14149" coordsize="0,246" path="m11292,14396l11292,14149e" filled="f" stroked="t" strokeweight=".934013pt" strokecolor="#3F60A8">
                <v:path arrowok="t"/>
              </v:shape>
            </v:group>
            <v:group style="position:absolute;left:11486;top:10717;width:2;height:5714" coordorigin="11486,10717" coordsize="2,5714">
              <v:shape style="position:absolute;left:11486;top:10717;width:2;height:5714" coordorigin="11486,10717" coordsize="0,5714" path="m11486,16431l11486,10717e" filled="f" stroked="t" strokeweight=".467007pt" strokecolor="#6B6B6B">
                <v:path arrowok="t"/>
              </v:shape>
            </v:group>
            <v:group style="position:absolute;left:1870;top:14216;width:2;height:388" coordorigin="1870,14216" coordsize="2,388">
              <v:shape style="position:absolute;left:1870;top:14216;width:2;height:388" coordorigin="1870,14216" coordsize="0,388" path="m1870,14604l1870,14216e" filled="f" stroked="t" strokeweight=".467007pt" strokecolor="#5B5B5B">
                <v:path arrowok="t"/>
              </v:shape>
            </v:group>
            <v:group style="position:absolute;left:7446;top:12005;width:2;height:4431" coordorigin="7446,12005" coordsize="2,4431">
              <v:shape style="position:absolute;left:7446;top:12005;width:2;height:4431" coordorigin="7446,12005" coordsize="0,4431" path="m7446,16436l7446,12005e" filled="f" stroked="t" strokeweight=".70051pt" strokecolor="#676767">
                <v:path arrowok="t"/>
              </v:shape>
            </v:group>
            <v:group style="position:absolute;left:1873;top:14547;width:2;height:204" coordorigin="1873,14547" coordsize="2,204">
              <v:shape style="position:absolute;left:1873;top:14547;width:2;height:204" coordorigin="1873,14547" coordsize="0,204" path="m1873,14751l1873,14547e" filled="f" stroked="t" strokeweight=".70051pt" strokecolor="#747474">
                <v:path arrowok="t"/>
              </v:shape>
            </v:group>
            <v:group style="position:absolute;left:9335;top:14443;width:2;height:308" coordorigin="9335,14443" coordsize="2,308">
              <v:shape style="position:absolute;left:9335;top:14443;width:2;height:308" coordorigin="9335,14443" coordsize="0,308" path="m9335,14751l9335,14443e" filled="f" stroked="t" strokeweight=".934013pt" strokecolor="#2F60D8">
                <v:path arrowok="t"/>
              </v:shape>
            </v:group>
            <v:group style="position:absolute;left:528;top:14694;width:2;height:194" coordorigin="528,14694" coordsize="2,194">
              <v:shape style="position:absolute;left:528;top:14694;width:2;height:194" coordorigin="528,14694" coordsize="0,194" path="m528,14888l528,14694e" filled="f" stroked="t" strokeweight=".467007pt" strokecolor="#4B4B4B">
                <v:path arrowok="t"/>
              </v:shape>
            </v:group>
            <v:group style="position:absolute;left:1873;top:14694;width:2;height:194" coordorigin="1873,14694" coordsize="2,194">
              <v:shape style="position:absolute;left:1873;top:14694;width:2;height:194" coordorigin="1873,14694" coordsize="0,194" path="m1873,14888l1873,14694e" filled="f" stroked="t" strokeweight=".467007pt" strokecolor="#545454">
                <v:path arrowok="t"/>
              </v:shape>
            </v:group>
            <v:group style="position:absolute;left:9345;top:14396;width:2;height:511" coordorigin="9345,14396" coordsize="2,511">
              <v:shape style="position:absolute;left:9345;top:14396;width:2;height:511" coordorigin="9345,14396" coordsize="0,511" path="m9345,14907l9345,14396e" filled="f" stroked="t" strokeweight=".934013pt" strokecolor="#3867CF">
                <v:path arrowok="t"/>
              </v:shape>
            </v:group>
            <v:group style="position:absolute;left:1873;top:14831;width:2;height:355" coordorigin="1873,14831" coordsize="2,355">
              <v:shape style="position:absolute;left:1873;top:14831;width:2;height:355" coordorigin="1873,14831" coordsize="0,355" path="m1873,15186l1873,14831e" filled="f" stroked="t" strokeweight=".70051pt" strokecolor="#676767">
                <v:path arrowok="t"/>
              </v:shape>
            </v:group>
            <v:group style="position:absolute;left:9363;top:14755;width:2;height:156" coordorigin="9363,14755" coordsize="2,156">
              <v:shape style="position:absolute;left:9363;top:14755;width:2;height:156" coordorigin="9363,14755" coordsize="0,156" path="m9363,14912l9363,14755e" filled="f" stroked="t" strokeweight=".934013pt" strokecolor="#4477C3">
                <v:path arrowok="t"/>
              </v:shape>
            </v:group>
            <v:group style="position:absolute;left:528;top:15115;width:2;height:227" coordorigin="528,15115" coordsize="2,227">
              <v:shape style="position:absolute;left:528;top:15115;width:2;height:227" coordorigin="528,15115" coordsize="0,227" path="m528,15342l528,15115e" filled="f" stroked="t" strokeweight=".467007pt" strokecolor="#575757">
                <v:path arrowok="t"/>
              </v:shape>
            </v:group>
            <v:group style="position:absolute;left:1873;top:15115;width:2;height:227" coordorigin="1873,15115" coordsize="2,227">
              <v:shape style="position:absolute;left:1873;top:15115;width:2;height:227" coordorigin="1873,15115" coordsize="0,227" path="m1873,15342l1873,15115e" filled="f" stroked="t" strokeweight=".467007pt" strokecolor="#606060">
                <v:path arrowok="t"/>
              </v:shape>
            </v:group>
            <v:group style="position:absolute;left:1873;top:15286;width:2;height:1165" coordorigin="1873,15286" coordsize="2,1165">
              <v:shape style="position:absolute;left:1873;top:15286;width:2;height:1165" coordorigin="1873,15286" coordsize="0,1165" path="m1873,16450l1873,15286e" filled="f" stroked="t" strokeweight=".70051pt" strokecolor="#676767">
                <v:path arrowok="t"/>
              </v:shape>
            </v:group>
            <v:group style="position:absolute;left:528;top:16441;width:4502;height:2" coordorigin="528,16441" coordsize="4502,2">
              <v:shape style="position:absolute;left:528;top:16441;width:4502;height:2" coordorigin="528,16441" coordsize="4502,0" path="m528,16441l5030,16441e" filled="f" stroked="t" strokeweight=".70051pt" strokecolor="#808080">
                <v:path arrowok="t"/>
              </v:shape>
            </v:group>
            <v:group style="position:absolute;left:532;top:15333;width:2;height:1117" coordorigin="532,15333" coordsize="2,1117">
              <v:shape style="position:absolute;left:532;top:15333;width:2;height:1117" coordorigin="532,15333" coordsize="0,1117" path="m532,16450l532,15333e" filled="f" stroked="t" strokeweight=".70051pt" strokecolor="#6B6B6B">
                <v:path arrowok="t"/>
              </v:shape>
            </v:group>
            <v:group style="position:absolute;left:2489;top:15518;width:2;height:914" coordorigin="2489,15518" coordsize="2,914">
              <v:shape style="position:absolute;left:2489;top:15518;width:2;height:914" coordorigin="2489,15518" coordsize="0,914" path="m2489,16431l2489,15518e" filled="f" stroked="t" strokeweight=".233503pt" strokecolor="#ACACAC">
                <v:path arrowok="t"/>
              </v:shape>
            </v:group>
            <v:group style="position:absolute;left:5520;top:16434;width:1947;height:2" coordorigin="5520,16434" coordsize="1947,2">
              <v:shape style="position:absolute;left:5520;top:16434;width:1947;height:2" coordorigin="5520,16434" coordsize="1947,0" path="m5520,16434l7467,16434e" filled="f" stroked="t" strokeweight=".467007pt" strokecolor="#808080">
                <v:path arrowok="t"/>
              </v:shape>
            </v:group>
            <v:group style="position:absolute;left:4974;top:16431;width:6529;height:2" coordorigin="4974,16431" coordsize="6529,2">
              <v:shape style="position:absolute;left:4974;top:16431;width:6529;height:2" coordorigin="4974,16431" coordsize="6529,0" path="m4974,16431l11502,16431e" filled="f" stroked="t" strokeweight=".70051pt" strokecolor="#8787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15"/>
          <w:w w:val="9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Böl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48" w:right="43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457123pt;margin-top:-16.284718pt;width:37.780202pt;height:45pt;mso-position-horizontal-relative:page;mso-position-vertical-relative:paragraph;z-index:-1506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0"/>
                      <w:w w:val="15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3657" w:right="44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1"/>
        </w:rPr>
        <w:t>S</w:t>
      </w:r>
      <w:r>
        <w:rPr>
          <w:rFonts w:ascii="Arial" w:hAnsi="Arial" w:cs="Arial" w:eastAsia="Arial"/>
          <w:sz w:val="21"/>
          <w:szCs w:val="21"/>
          <w:color w:val="2F2F2F"/>
          <w:spacing w:val="-7"/>
          <w:w w:val="24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6" w:lineRule="exact"/>
        <w:ind w:left="580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>BO</w:t>
      </w:r>
      <w:r>
        <w:rPr>
          <w:rFonts w:ascii="Arial" w:hAnsi="Arial" w:cs="Arial" w:eastAsia="Arial"/>
          <w:sz w:val="18"/>
          <w:szCs w:val="18"/>
          <w:color w:val="2F2F2F"/>
          <w:spacing w:val="4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2F2F2F"/>
          <w:spacing w:val="3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>HIR</w:t>
      </w:r>
      <w:r>
        <w:rPr>
          <w:rFonts w:ascii="Arial" w:hAnsi="Arial" w:cs="Arial" w:eastAsia="Arial"/>
          <w:sz w:val="18"/>
          <w:szCs w:val="18"/>
          <w:color w:val="2F2F2F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1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22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14141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14141"/>
          <w:spacing w:val="-7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1414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1414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8" w:right="-20"/>
        <w:jc w:val="left"/>
        <w:tabs>
          <w:tab w:pos="1460" w:val="left"/>
          <w:tab w:pos="3080" w:val="left"/>
          <w:tab w:pos="540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8"/>
          <w:position w:val="1"/>
        </w:rPr>
        <w:t>Qlay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89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17:34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0"/>
        </w:rPr>
        <w:t>tTcl: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6323943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52" w:lineRule="auto"/>
        <w:ind w:left="127" w:right="3794" w:firstLine="5"/>
        <w:jc w:val="left"/>
        <w:tabs>
          <w:tab w:pos="1460" w:val="left"/>
          <w:tab w:pos="3060" w:val="left"/>
          <w:tab w:pos="44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10214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4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B.AKÇA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Tavşantepe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Tavşantepe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5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2" w:lineRule="auto"/>
        <w:ind w:left="127" w:right="897" w:firstLine="-19"/>
        <w:jc w:val="left"/>
        <w:tabs>
          <w:tab w:pos="1460" w:val="left"/>
          <w:tab w:pos="3260" w:val="left"/>
          <w:tab w:pos="484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  <w:position w:val="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7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  <w:position w:val="0"/>
        </w:rPr>
        <w:t>Ateş_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6"/>
          <w:position w:val="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3299"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Betonarıni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Kagirl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-2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7"/>
          <w:position w:val="-2"/>
        </w:rPr>
        <w:t>t'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4"/>
          <w:position w:val="-2"/>
        </w:rPr>
        <w:t>çerk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8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465"/>
          <w:position w:val="-2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6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127" w:right="-20"/>
        <w:jc w:val="left"/>
        <w:tabs>
          <w:tab w:pos="2140" w:val="left"/>
          <w:tab w:pos="5580" w:val="left"/>
          <w:tab w:pos="75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2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20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Sadri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ÖZDALKIRAN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92" w:right="-20"/>
        <w:jc w:val="left"/>
        <w:tabs>
          <w:tab w:pos="45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213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4"/>
          <w:w w:val="2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:17:35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</w:rPr>
        <w:t>:17:38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27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GideJı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6" w:right="-20"/>
        <w:jc w:val="left"/>
        <w:tabs>
          <w:tab w:pos="460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24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46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55" w:lineRule="exact"/>
        <w:ind w:left="136" w:right="-20"/>
        <w:jc w:val="left"/>
        <w:tabs>
          <w:tab w:pos="2100" w:val="left"/>
          <w:tab w:pos="460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14141"/>
          <w:spacing w:val="0"/>
          <w:w w:val="227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1414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1414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1"/>
          <w:position w:val="3"/>
        </w:rPr>
        <w:t>rson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4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60" w:bottom="280" w:left="420" w:right="200"/>
        </w:sectPr>
      </w:pPr>
      <w:rPr/>
    </w:p>
    <w:p>
      <w:pPr>
        <w:spacing w:before="0" w:after="0" w:line="203" w:lineRule="exact"/>
        <w:ind w:left="136" w:right="-7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7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w w:val="118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8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5"/>
          <w:position w:val="0"/>
        </w:rPr>
        <w:t>J1Cı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2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92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3" w:equalWidth="0">
            <w:col w:w="2000" w:space="109"/>
            <w:col w:w="2146" w:space="346"/>
            <w:col w:w="6699"/>
          </w:cols>
        </w:sectPr>
      </w:pPr>
      <w:rPr/>
    </w:p>
    <w:p>
      <w:pPr>
        <w:spacing w:before="21" w:after="0" w:line="248" w:lineRule="auto"/>
        <w:ind w:left="140" w:right="2817" w:firstLine="-14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blayı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78" w:lineRule="exact"/>
        <w:ind w:left="4557" w:right="39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7" w:right="-20"/>
        <w:jc w:val="left"/>
        <w:tabs>
          <w:tab w:pos="2100" w:val="left"/>
          <w:tab w:pos="5180" w:val="left"/>
          <w:tab w:pos="6460" w:val="left"/>
          <w:tab w:pos="6820" w:val="left"/>
          <w:tab w:pos="7980" w:val="left"/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-2"/>
        </w:rPr>
        <w:t>Söndi.lrme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-2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6"/>
        </w:rPr>
        <w:t>Sıı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5518" w:right="-20"/>
        <w:jc w:val="left"/>
        <w:tabs>
          <w:tab w:pos="6460" w:val="left"/>
          <w:tab w:pos="6760" w:val="left"/>
          <w:tab w:pos="7980" w:val="left"/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0"/>
          <w:w w:val="161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Kullanılınadı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27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8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  <w:position w:val="1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  <w:position w:val="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olup.Yapılan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8" w:lineRule="auto"/>
        <w:ind w:left="2169" w:right="69" w:firstLine="-202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ateşini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otlan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unışturması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7" w:right="-20"/>
        <w:jc w:val="left"/>
        <w:tabs>
          <w:tab w:pos="21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0.064148pt;margin-top:11.020585pt;width:12.506147pt;height:.231595pt;mso-position-horizontal-relative:page;mso-position-vertical-relative:paragraph;z-index:-15069" coordorigin="9201,220" coordsize="250,5">
            <v:group style="position:absolute;left:9204;top:223;width:167;height:2" coordorigin="9204,223" coordsize="167,2">
              <v:shape style="position:absolute;left:9204;top:223;width:167;height:2" coordorigin="9204,223" coordsize="167,0" path="m9204,223l9370,223e" filled="f" stroked="t" strokeweight=".231595pt" strokecolor="#484848">
                <v:path arrowok="t"/>
              </v:shape>
            </v:group>
            <v:group style="position:absolute;left:9315;top:223;width:134;height:2" coordorigin="9315,223" coordsize="134,2">
              <v:shape style="position:absolute;left:9315;top:223;width:134;height:2" coordorigin="9315,223" coordsize="134,0" path="m9315,223l9449,223e" filled="f" stroked="t" strokeweight=".231595pt" strokecolor="#60606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560333pt;margin-top:11.136382pt;width:9.032218pt;height:.1pt;mso-position-horizontal-relative:page;mso-position-vertical-relative:paragraph;z-index:-15068" coordorigin="9611,223" coordsize="181,2">
            <v:shape style="position:absolute;left:9611;top:223;width:181;height:2" coordorigin="9611,223" coordsize="181,0" path="m9611,223l9792,223e" filled="f" stroked="t" strokeweight=".231595pt" strokecolor="#5B5B5B">
              <v:path arrowok="t"/>
            </v:shape>
          </v:group>
          <w10:wrap type="none"/>
        </w:pict>
      </w:r>
      <w:r>
        <w:rPr/>
        <w:pict>
          <v:group style="position:absolute;margin-left:497.235199pt;margin-top:11.136382pt;width:11.811362pt;height:.1pt;mso-position-horizontal-relative:page;mso-position-vertical-relative:paragraph;z-index:-15067" coordorigin="9945,223" coordsize="236,2">
            <v:shape style="position:absolute;left:9945;top:223;width:236;height:2" coordorigin="9945,223" coordsize="236,0" path="m9945,223l10181,223e" filled="f" stroked="t" strokeweight=".231595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6"/>
          <w:w w:val="16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2"/>
        </w:rPr>
        <w:t>oıtalı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62"/>
        </w:rPr>
        <w:t>Ha_ç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w w:val="6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2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Ka_ybı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8" w:lineRule="auto"/>
        <w:ind w:left="178" w:right="9662" w:firstLine="-2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150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68"/>
          <w:position w:val="3"/>
        </w:rPr>
        <w:t>El&lt;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6"/>
          <w:w w:val="161"/>
          <w:position w:val="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61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5"/>
          <w:w w:val="16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0"/>
          <w:w w:val="158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4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3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Dönüşti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  <w:position w:val="0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3"/>
          <w:position w:val="0"/>
        </w:rPr>
        <w:t>aati:l8:05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7" w:lineRule="exact"/>
        <w:ind w:left="145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545454"/>
          <w:spacing w:val="0"/>
          <w:w w:val="600"/>
          <w:position w:val="-2"/>
        </w:rPr>
        <w:t>-</w:t>
      </w:r>
      <w:r>
        <w:rPr>
          <w:rFonts w:ascii="Times New Roman" w:hAnsi="Times New Roman" w:cs="Times New Roman" w:eastAsia="Times New Roman"/>
          <w:sz w:val="3"/>
          <w:szCs w:val="3"/>
          <w:color w:val="54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200"/>
          <w:position w:val="-2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</w:sectPr>
      </w:pPr>
      <w:rPr/>
    </w:p>
    <w:p>
      <w:pPr>
        <w:spacing w:before="0" w:after="0" w:line="203" w:lineRule="exact"/>
        <w:ind w:left="238" w:right="-68"/>
        <w:jc w:val="left"/>
        <w:tabs>
          <w:tab w:pos="96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tabs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6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3" w:right="-20"/>
        <w:jc w:val="left"/>
        <w:tabs>
          <w:tab w:pos="2540" w:val="left"/>
          <w:tab w:pos="64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580.030518pt;margin-top:-.084862pt;width:.1pt;height:9.66089pt;mso-position-horizontal-relative:page;mso-position-vertical-relative:paragraph;z-index:-15066" coordorigin="11601,-2" coordsize="2,193">
            <v:shape style="position:absolute;left:11601;top:-2;width:2;height:193" coordorigin="11601,-2" coordsize="0,193" path="m11601,192l11601,-2e" filled="f" stroked="t" strokeweight=".231595pt" strokecolor="#606060">
              <v:path arrowok="t"/>
            </v:shape>
          </v:group>
          <w10:wrap type="none"/>
        </w:pict>
      </w:r>
      <w:r>
        <w:rPr/>
        <w:pict>
          <v:group style="position:absolute;margin-left:578.409363pt;margin-top:17.471701pt;width:1.736965pt;height:21.202797pt;mso-position-horizontal-relative:page;mso-position-vertical-relative:paragraph;z-index:-15065" coordorigin="11568,349" coordsize="35,424">
            <v:group style="position:absolute;left:11601;top:352;width:2;height:127" coordorigin="11601,352" coordsize="2,127">
              <v:shape style="position:absolute;left:11601;top:352;width:2;height:127" coordorigin="11601,352" coordsize="0,127" path="m11601,479l11601,352e" filled="f" stroked="t" strokeweight=".231595pt" strokecolor="#747474">
                <v:path arrowok="t"/>
              </v:shape>
            </v:group>
            <v:group style="position:absolute;left:11571;top:465;width:2;height:306" coordorigin="11571,465" coordsize="2,306">
              <v:shape style="position:absolute;left:11571;top:465;width:2;height:306" coordorigin="11571,465" coordsize="0,306" path="m11571,771l11571,465e" filled="f" stroked="t" strokeweight=".231595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419006pt;margin-top:12.535043pt;width:43.314453pt;height:9.5pt;mso-position-horizontal-relative:page;mso-position-vertical-relative:paragraph;z-index:-1506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1"/>
          <w:position w:val="-12"/>
        </w:rPr>
        <w:t>Z</w:t>
      </w:r>
      <w:r>
        <w:rPr>
          <w:rFonts w:ascii="Arial" w:hAnsi="Arial" w:cs="Arial" w:eastAsia="Arial"/>
          <w:sz w:val="28"/>
          <w:szCs w:val="28"/>
          <w:color w:val="2F2F2F"/>
          <w:spacing w:val="14"/>
          <w:w w:val="51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1"/>
          <w:position w:val="-12"/>
        </w:rPr>
        <w:t>5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1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16"/>
          <w:w w:val="51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5"/>
          <w:position w:val="-12"/>
        </w:rPr>
        <w:t>El</w:t>
      </w:r>
      <w:r>
        <w:rPr>
          <w:rFonts w:ascii="Arial" w:hAnsi="Arial" w:cs="Arial" w:eastAsia="Arial"/>
          <w:sz w:val="28"/>
          <w:szCs w:val="28"/>
          <w:color w:val="2F2F2F"/>
          <w:spacing w:val="-34"/>
          <w:w w:val="100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2"/>
          <w:position w:val="-12"/>
        </w:rPr>
        <w:t>im</w:t>
      </w:r>
      <w:r>
        <w:rPr>
          <w:rFonts w:ascii="Arial" w:hAnsi="Arial" w:cs="Arial" w:eastAsia="Arial"/>
          <w:sz w:val="28"/>
          <w:szCs w:val="28"/>
          <w:color w:val="2F2F2F"/>
          <w:spacing w:val="21"/>
          <w:w w:val="52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2"/>
          <w:position w:val="-12"/>
        </w:rPr>
        <w:t>1.017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2" w:equalWidth="0">
            <w:col w:w="1991" w:space="179"/>
            <w:col w:w="91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75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5"/>
          <w:szCs w:val="25"/>
          <w:color w:val="545454"/>
          <w:spacing w:val="-9"/>
          <w:w w:val="139"/>
          <w:position w:val="3"/>
        </w:rPr>
        <w:t>B</w:t>
      </w:r>
      <w:r>
        <w:rPr>
          <w:rFonts w:ascii="Arial" w:hAnsi="Arial" w:cs="Arial" w:eastAsia="Arial"/>
          <w:sz w:val="22"/>
          <w:szCs w:val="22"/>
          <w:color w:val="414141"/>
          <w:spacing w:val="-2"/>
          <w:w w:val="84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3"/>
          <w:position w:val="0"/>
        </w:rPr>
        <w:t>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95" w:after="0" w:line="240" w:lineRule="auto"/>
        <w:ind w:left="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1"/>
          <w:i/>
        </w:rPr>
        <w:t>  </w:t>
      </w:r>
      <w:r>
        <w:rPr>
          <w:rFonts w:ascii="Arial" w:hAnsi="Arial" w:cs="Arial" w:eastAsia="Arial"/>
          <w:sz w:val="19"/>
          <w:szCs w:val="19"/>
          <w:color w:val="414141"/>
          <w:spacing w:val="36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right="-256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25"/>
          <w:szCs w:val="25"/>
          <w:color w:val="545454"/>
          <w:spacing w:val="0"/>
          <w:w w:val="140"/>
          <w:position w:val="-96"/>
        </w:rPr>
        <w:t>e</w:t>
      </w:r>
      <w:r>
        <w:rPr>
          <w:rFonts w:ascii="Arial" w:hAnsi="Arial" w:cs="Arial" w:eastAsia="Arial"/>
          <w:sz w:val="25"/>
          <w:szCs w:val="25"/>
          <w:color w:val="545454"/>
          <w:spacing w:val="77"/>
          <w:w w:val="140"/>
          <w:position w:val="-96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545454"/>
          <w:spacing w:val="-22"/>
          <w:w w:val="100"/>
          <w:position w:val="-96"/>
        </w:rPr>
        <w:t>t</w:t>
      </w:r>
      <w:r>
        <w:rPr>
          <w:rFonts w:ascii="Arial" w:hAnsi="Arial" w:cs="Arial" w:eastAsia="Arial"/>
          <w:sz w:val="49"/>
          <w:szCs w:val="49"/>
          <w:color w:val="383D69"/>
          <w:spacing w:val="-115"/>
          <w:w w:val="100"/>
          <w:position w:val="-99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545454"/>
          <w:spacing w:val="-596"/>
          <w:w w:val="100"/>
          <w:position w:val="-96"/>
        </w:rPr>
        <w:t>*</w:t>
      </w:r>
      <w:r>
        <w:rPr>
          <w:rFonts w:ascii="Arial" w:hAnsi="Arial" w:cs="Arial" w:eastAsia="Arial"/>
          <w:sz w:val="49"/>
          <w:szCs w:val="49"/>
          <w:color w:val="383D69"/>
          <w:spacing w:val="0"/>
          <w:w w:val="100"/>
          <w:position w:val="-99"/>
        </w:rPr>
        <w:t>.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434" w:lineRule="exact"/>
        <w:ind w:right="-256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545454"/>
          <w:spacing w:val="-362"/>
          <w:w w:val="91"/>
          <w:position w:val="-100"/>
        </w:rPr>
        <w:t>"</w:t>
      </w:r>
      <w:r>
        <w:rPr>
          <w:rFonts w:ascii="Arial" w:hAnsi="Arial" w:cs="Arial" w:eastAsia="Arial"/>
          <w:sz w:val="49"/>
          <w:szCs w:val="49"/>
          <w:color w:val="7E7E7E"/>
          <w:spacing w:val="0"/>
          <w:w w:val="19"/>
          <w:position w:val="-103"/>
        </w:rPr>
        <w:t>....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434" w:lineRule="exact"/>
        <w:ind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7E7E7E"/>
          <w:spacing w:val="31"/>
          <w:w w:val="52"/>
          <w:position w:val="-100"/>
        </w:rPr>
        <w:t>\</w:t>
      </w:r>
      <w:r>
        <w:rPr>
          <w:rFonts w:ascii="Arial" w:hAnsi="Arial" w:cs="Arial" w:eastAsia="Arial"/>
          <w:sz w:val="49"/>
          <w:szCs w:val="49"/>
          <w:color w:val="696B6B"/>
          <w:spacing w:val="0"/>
          <w:w w:val="26"/>
          <w:position w:val="-103"/>
        </w:rPr>
        <w:t>,,,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4" w:equalWidth="0">
            <w:col w:w="8585" w:space="131"/>
            <w:col w:w="978" w:space="409"/>
            <w:col w:w="314" w:space="107"/>
            <w:col w:w="776"/>
          </w:cols>
        </w:sectPr>
      </w:pPr>
      <w:rPr/>
    </w:p>
    <w:p>
      <w:pPr>
        <w:spacing w:before="0" w:after="0" w:line="743" w:lineRule="atLeast"/>
        <w:ind w:left="164" w:right="-20"/>
        <w:jc w:val="left"/>
        <w:tabs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5"/>
        </w:rPr>
        <w:t>İtfııiyeci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</w:sectPr>
      </w:pPr>
      <w:rPr/>
    </w:p>
    <w:p>
      <w:pPr>
        <w:spacing w:before="0" w:after="0" w:line="17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Sadri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ÖZDALKIRAN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52" w:lineRule="exact"/>
        <w:ind w:right="11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1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5"/>
        </w:rPr>
        <w:t>Müdah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8" w:lineRule="exact"/>
        <w:ind w:right="-20"/>
        <w:jc w:val="left"/>
        <w:tabs>
          <w:tab w:pos="1260" w:val="left"/>
          <w:tab w:pos="1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75"/>
          <w:szCs w:val="75"/>
          <w:color w:val="383D69"/>
          <w:spacing w:val="0"/>
          <w:w w:val="58"/>
          <w:position w:val="5"/>
        </w:rPr>
        <w:t>r</w:t>
      </w:r>
      <w:r>
        <w:rPr>
          <w:rFonts w:ascii="Arial" w:hAnsi="Arial" w:cs="Arial" w:eastAsia="Arial"/>
          <w:sz w:val="75"/>
          <w:szCs w:val="75"/>
          <w:color w:val="383D69"/>
          <w:spacing w:val="-1"/>
          <w:w w:val="58"/>
          <w:position w:val="5"/>
        </w:rPr>
        <w:t>q</w:t>
      </w:r>
      <w:r>
        <w:rPr>
          <w:rFonts w:ascii="Arial" w:hAnsi="Arial" w:cs="Arial" w:eastAsia="Arial"/>
          <w:sz w:val="61"/>
          <w:szCs w:val="61"/>
          <w:color w:val="545454"/>
          <w:spacing w:val="0"/>
          <w:w w:val="58"/>
          <w:position w:val="5"/>
        </w:rPr>
        <w:t>tr.</w:t>
      </w:r>
      <w:r>
        <w:rPr>
          <w:rFonts w:ascii="Arial" w:hAnsi="Arial" w:cs="Arial" w:eastAsia="Arial"/>
          <w:sz w:val="61"/>
          <w:szCs w:val="61"/>
          <w:color w:val="545454"/>
          <w:spacing w:val="0"/>
          <w:w w:val="58"/>
          <w:position w:val="5"/>
        </w:rPr>
        <w:t>  </w:t>
      </w:r>
      <w:r>
        <w:rPr>
          <w:rFonts w:ascii="Arial" w:hAnsi="Arial" w:cs="Arial" w:eastAsia="Arial"/>
          <w:sz w:val="61"/>
          <w:szCs w:val="61"/>
          <w:color w:val="545454"/>
          <w:spacing w:val="1"/>
          <w:w w:val="58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58"/>
          <w:position w:val="5"/>
        </w:rPr>
        <w:t>c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40"/>
          <w:position w:val="5"/>
        </w:rPr>
        <w:t>.</w:t>
      </w:r>
      <w:r>
        <w:rPr>
          <w:rFonts w:ascii="Arial" w:hAnsi="Arial" w:cs="Arial" w:eastAsia="Arial"/>
          <w:sz w:val="19"/>
          <w:szCs w:val="19"/>
          <w:color w:val="A8A8A8"/>
          <w:spacing w:val="-21"/>
          <w:w w:val="14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40"/>
          <w:i/>
          <w:position w:val="5"/>
        </w:rPr>
        <w:t>: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40"/>
          <w:i/>
          <w:position w:val="5"/>
        </w:rPr>
        <w:t>(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40"/>
          <w:i/>
          <w:position w:val="5"/>
        </w:rPr>
        <w:t>\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50"/>
          <w:position w:val="5"/>
        </w:rPr>
        <w:t>'&lt;&gt;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50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9"/>
          <w:w w:val="50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75"/>
          <w:position w:val="5"/>
        </w:rPr>
        <w:t>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left="477" w:right="-20"/>
        <w:jc w:val="left"/>
        <w:tabs>
          <w:tab w:pos="162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480.328735pt;margin-top:2.632634pt;width:2.779144pt;height:14.932328pt;mso-position-horizontal-relative:page;mso-position-vertical-relative:paragraph;z-index:-15064" coordorigin="9607,53" coordsize="56,299">
            <v:group style="position:absolute;left:9627;top:73;width:2;height:151" coordorigin="9627,73" coordsize="2,151">
              <v:shape style="position:absolute;left:9627;top:73;width:2;height:151" coordorigin="9627,73" coordsize="0,151" path="m9627,224l9627,73e" filled="f" stroked="t" strokeweight="2.084358pt" strokecolor="#7C8080">
                <v:path arrowok="t"/>
              </v:shape>
            </v:group>
            <v:group style="position:absolute;left:9648;top:73;width:2;height:264" coordorigin="9648,73" coordsize="2,264">
              <v:shape style="position:absolute;left:9648;top:73;width:2;height:264" coordorigin="9648,73" coordsize="0,264" path="m9648,337l9648,73e" filled="f" stroked="t" strokeweight="1.389572pt" strokecolor="#747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696B6B"/>
          <w:spacing w:val="0"/>
          <w:w w:val="50"/>
        </w:rPr>
        <w:t>If,\.;.</w:t>
      </w:r>
      <w:r>
        <w:rPr>
          <w:rFonts w:ascii="Arial" w:hAnsi="Arial" w:cs="Arial" w:eastAsia="Arial"/>
          <w:sz w:val="20"/>
          <w:szCs w:val="20"/>
          <w:color w:val="696B6B"/>
          <w:spacing w:val="0"/>
          <w:w w:val="50"/>
        </w:rPr>
        <w:t>   </w:t>
      </w:r>
      <w:r>
        <w:rPr>
          <w:rFonts w:ascii="Arial" w:hAnsi="Arial" w:cs="Arial" w:eastAsia="Arial"/>
          <w:sz w:val="20"/>
          <w:szCs w:val="20"/>
          <w:color w:val="696B6B"/>
          <w:spacing w:val="20"/>
          <w:w w:val="50"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414141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A8A8A8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A8A8A8"/>
          <w:spacing w:val="0"/>
          <w:w w:val="100"/>
        </w:rPr>
        <w:t>'</w:t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100"/>
        </w:rPr>
        <w:t>!</w:t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100"/>
        </w:rPr>
        <w:t>!":!'</w:t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68"/>
          <w:i/>
        </w:rPr>
        <w:t>4:1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68"/>
          <w:i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6"/>
          <w:w w:val="68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51"/>
          <w:i/>
        </w:rPr>
        <w:t>::?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-47"/>
          <w:w w:val="100"/>
          <w:i/>
        </w:rPr>
        <w:t> </w:t>
      </w:r>
      <w:r>
        <w:rPr>
          <w:rFonts w:ascii="Arial" w:hAnsi="Arial" w:cs="Arial" w:eastAsia="Arial"/>
          <w:sz w:val="42"/>
          <w:szCs w:val="42"/>
          <w:color w:val="7E7E7E"/>
          <w:spacing w:val="0"/>
          <w:w w:val="132"/>
          <w:i/>
        </w:rPr>
        <w:t>!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3" w:equalWidth="0">
            <w:col w:w="6971" w:space="1326"/>
            <w:col w:w="494" w:space="80"/>
            <w:col w:w="2429"/>
          </w:cols>
        </w:sectPr>
      </w:pPr>
      <w:rPr/>
    </w:p>
    <w:p>
      <w:pPr>
        <w:spacing w:before="0" w:after="0" w:line="188" w:lineRule="atLeast"/>
        <w:ind w:right="202"/>
        <w:jc w:val="right"/>
        <w:tabs>
          <w:tab w:pos="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96B6B"/>
          <w:w w:val="96"/>
        </w:rPr>
        <w:t>,,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-20"/>
          <w:w w:val="36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149"/>
        </w:rPr>
        <w:t>'·-'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207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20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-65"/>
          <w:w w:val="2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-7"/>
          <w:w w:val="62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-66"/>
          <w:w w:val="10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6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0"/>
          <w:w w:val="52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22"/>
          <w:w w:val="5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0"/>
          <w:w w:val="213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5" w:after="0" w:line="114" w:lineRule="exact"/>
        <w:ind w:left="219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A8A8A8"/>
          <w:w w:val="109"/>
          <w:position w:val="-27"/>
        </w:rPr>
        <w:t>.</w:t>
      </w:r>
      <w:r>
        <w:rPr>
          <w:rFonts w:ascii="Arial" w:hAnsi="Arial" w:cs="Arial" w:eastAsia="Arial"/>
          <w:sz w:val="38"/>
          <w:szCs w:val="38"/>
          <w:color w:val="C8C8C8"/>
          <w:w w:val="72"/>
          <w:position w:val="-27"/>
        </w:rPr>
        <w:t>.</w:t>
      </w:r>
      <w:r>
        <w:rPr>
          <w:rFonts w:ascii="Arial" w:hAnsi="Arial" w:cs="Arial" w:eastAsia="Arial"/>
          <w:sz w:val="38"/>
          <w:szCs w:val="38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723" w:lineRule="exact"/>
        <w:ind w:left="2572" w:right="-136"/>
        <w:jc w:val="left"/>
        <w:tabs>
          <w:tab w:pos="4560" w:val="left"/>
        </w:tabs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288879pt;margin-top:2.185649pt;width:25.677907pt;height:8pt;mso-position-horizontal-relative:page;mso-position-vertical-relative:paragraph;z-index:-1506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414141"/>
                      <w:spacing w:val="0"/>
                      <w:w w:val="187"/>
                    </w:rPr>
                    <w:t>ll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414141"/>
                      <w:spacing w:val="-21"/>
                      <w:w w:val="187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96B6B"/>
                      <w:spacing w:val="0"/>
                      <w:w w:val="138"/>
                    </w:rPr>
                    <w:t>-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62912pt;margin-top:46.100613pt;width:83.158354pt;height:55pt;mso-position-horizontal-relative:page;mso-position-vertical-relative:paragraph;z-index:-15060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545982"/>
                      <w:spacing w:val="0"/>
                      <w:w w:val="100"/>
                      <w:i/>
                      <w:position w:val="-1"/>
                    </w:rPr>
                    <w:t>fjjl!t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99"/>
          <w:i/>
          <w:position w:val="-2"/>
        </w:rPr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99"/>
          <w:i/>
          <w:u w:val="single" w:color="283BBF"/>
          <w:position w:val="-2"/>
        </w:rPr>
        <w:t>-A_.</w:t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99"/>
          <w:i/>
          <w:u w:val="single" w:color="283BBF"/>
          <w:position w:val="-2"/>
        </w:rPr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100"/>
          <w:i/>
          <w:u w:val="single" w:color="283BBF"/>
          <w:position w:val="-2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100"/>
          <w:i/>
          <w:u w:val="single" w:color="283BBF"/>
          <w:position w:val="-2"/>
        </w:rPr>
        <w:tab/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100"/>
          <w:i/>
          <w:u w:val="single" w:color="283BBF"/>
          <w:position w:val="-2"/>
        </w:rPr>
      </w:r>
      <w:r>
        <w:rPr>
          <w:rFonts w:ascii="Times New Roman" w:hAnsi="Times New Roman" w:cs="Times New Roman" w:eastAsia="Times New Roman"/>
          <w:sz w:val="64"/>
          <w:szCs w:val="64"/>
          <w:color w:val="2836AC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64"/>
          <w:szCs w:val="64"/>
          <w:color w:val="000000"/>
          <w:w w:val="100"/>
          <w:position w:val="0"/>
        </w:rPr>
      </w:r>
    </w:p>
    <w:p>
      <w:pPr>
        <w:spacing w:before="0" w:after="0" w:line="145" w:lineRule="exact"/>
        <w:ind w:left="-34" w:right="293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1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68"/>
          <w:position w:val="1"/>
        </w:rPr>
        <w:t>&lt;4.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68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9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1"/>
        </w:rPr>
        <w:t>Cı;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00"/>
          <w:position w:val="1"/>
        </w:rPr>
        <w:t>t:</w:t>
      </w:r>
      <w:r>
        <w:rPr>
          <w:rFonts w:ascii="Arial" w:hAnsi="Arial" w:cs="Arial" w:eastAsia="Arial"/>
          <w:sz w:val="13"/>
          <w:szCs w:val="13"/>
          <w:color w:val="41414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100"/>
          <w:position w:val="1"/>
        </w:rPr>
        <w:t>'ı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105"/>
          <w:i/>
          <w:position w:val="1"/>
        </w:rPr>
        <w:t>;: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-29"/>
          <w:w w:val="105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545454"/>
          <w:spacing w:val="0"/>
          <w:w w:val="163"/>
          <w:i/>
          <w:position w:val="1"/>
        </w:rPr>
        <w:t>.,</w:t>
      </w:r>
      <w:r>
        <w:rPr>
          <w:rFonts w:ascii="Times New Roman" w:hAnsi="Times New Roman" w:cs="Times New Roman" w:eastAsia="Times New Roman"/>
          <w:sz w:val="13"/>
          <w:szCs w:val="13"/>
          <w:color w:val="545454"/>
          <w:spacing w:val="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265"/>
          <w:position w:val="1"/>
        </w:rPr>
        <w:t>/'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1" w:after="0" w:line="114" w:lineRule="exact"/>
        <w:ind w:left="931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60"/>
          <w:position w:val="-2"/>
        </w:rPr>
        <w:t>t-o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60"/>
          <w:position w:val="-2"/>
        </w:rPr>
        <w:t>        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2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left="418" w:right="670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C8C8C8"/>
          <w:spacing w:val="0"/>
          <w:w w:val="172"/>
          <w:b/>
          <w:bCs/>
          <w:position w:val="1"/>
        </w:rPr>
        <w:t>'</w:t>
      </w:r>
      <w:r>
        <w:rPr>
          <w:rFonts w:ascii="Arial" w:hAnsi="Arial" w:cs="Arial" w:eastAsia="Arial"/>
          <w:sz w:val="9"/>
          <w:szCs w:val="9"/>
          <w:color w:val="C8C8C8"/>
          <w:spacing w:val="-28"/>
          <w:w w:val="172"/>
          <w:b/>
          <w:bCs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2F2F2F"/>
          <w:spacing w:val="0"/>
          <w:w w:val="100"/>
          <w:b/>
          <w:bCs/>
          <w:position w:val="1"/>
        </w:rPr>
        <w:t>!'iı</w:t>
      </w:r>
      <w:r>
        <w:rPr>
          <w:rFonts w:ascii="Arial" w:hAnsi="Arial" w:cs="Arial" w:eastAsia="Arial"/>
          <w:sz w:val="9"/>
          <w:szCs w:val="9"/>
          <w:color w:val="2F2F2F"/>
          <w:spacing w:val="2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414141"/>
          <w:spacing w:val="0"/>
          <w:w w:val="152"/>
          <w:position w:val="1"/>
        </w:rPr>
        <w:t>·;</w:t>
      </w:r>
      <w:r>
        <w:rPr>
          <w:rFonts w:ascii="Arial" w:hAnsi="Arial" w:cs="Arial" w:eastAsia="Arial"/>
          <w:sz w:val="9"/>
          <w:szCs w:val="9"/>
          <w:color w:val="414141"/>
          <w:spacing w:val="26"/>
          <w:w w:val="152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7E7E7E"/>
          <w:spacing w:val="0"/>
          <w:w w:val="100"/>
          <w:position w:val="1"/>
        </w:rPr>
        <w:t>,..</w:t>
      </w:r>
      <w:r>
        <w:rPr>
          <w:rFonts w:ascii="Arial" w:hAnsi="Arial" w:cs="Arial" w:eastAsia="Arial"/>
          <w:sz w:val="9"/>
          <w:szCs w:val="9"/>
          <w:color w:val="7E7E7E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9"/>
          <w:szCs w:val="9"/>
          <w:color w:val="7E7E7E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A8A8A8"/>
          <w:spacing w:val="2"/>
          <w:w w:val="106"/>
          <w:position w:val="1"/>
        </w:rPr>
        <w:t>_</w:t>
      </w:r>
      <w:r>
        <w:rPr>
          <w:rFonts w:ascii="Arial" w:hAnsi="Arial" w:cs="Arial" w:eastAsia="Arial"/>
          <w:sz w:val="9"/>
          <w:szCs w:val="9"/>
          <w:color w:val="939393"/>
          <w:spacing w:val="0"/>
          <w:w w:val="62"/>
          <w:position w:val="1"/>
        </w:rPr>
        <w:t>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271" w:right="787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545454"/>
          <w:spacing w:val="0"/>
          <w:w w:val="133"/>
        </w:rPr>
        <w:t>•</w:t>
      </w:r>
      <w:r>
        <w:rPr>
          <w:rFonts w:ascii="Arial" w:hAnsi="Arial" w:cs="Arial" w:eastAsia="Arial"/>
          <w:sz w:val="7"/>
          <w:szCs w:val="7"/>
          <w:color w:val="545454"/>
          <w:spacing w:val="22"/>
          <w:w w:val="133"/>
        </w:rPr>
        <w:t> 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373"/>
        </w:rPr>
        <w:t>,</w:t>
      </w:r>
      <w:r>
        <w:rPr>
          <w:rFonts w:ascii="Arial" w:hAnsi="Arial" w:cs="Arial" w:eastAsia="Arial"/>
          <w:sz w:val="7"/>
          <w:szCs w:val="7"/>
          <w:color w:val="A8A8A8"/>
          <w:spacing w:val="5"/>
          <w:w w:val="373"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230"/>
        </w:rPr>
        <w:t>"";.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230"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21"/>
          <w:w w:val="230"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26"/>
          <w:b/>
          <w:bCs/>
        </w:rPr>
        <w:t>i</w:t>
      </w:r>
      <w:r>
        <w:rPr>
          <w:rFonts w:ascii="Arial" w:hAnsi="Arial" w:cs="Arial" w:eastAsia="Arial"/>
          <w:sz w:val="7"/>
          <w:szCs w:val="7"/>
          <w:color w:val="7E7E7E"/>
          <w:spacing w:val="-1"/>
          <w:w w:val="126"/>
          <w:b/>
          <w:bCs/>
        </w:rPr>
        <w:t>"</w:t>
      </w:r>
      <w:r>
        <w:rPr>
          <w:rFonts w:ascii="Arial" w:hAnsi="Arial" w:cs="Arial" w:eastAsia="Arial"/>
          <w:sz w:val="7"/>
          <w:szCs w:val="7"/>
          <w:color w:val="7E7E7E"/>
          <w:spacing w:val="-19"/>
          <w:w w:val="127"/>
          <w:b/>
          <w:bCs/>
        </w:rPr>
        <w:t>!</w:t>
      </w:r>
      <w:r>
        <w:rPr>
          <w:rFonts w:ascii="Arial" w:hAnsi="Arial" w:cs="Arial" w:eastAsia="Arial"/>
          <w:sz w:val="7"/>
          <w:szCs w:val="7"/>
          <w:color w:val="A8A8A8"/>
          <w:spacing w:val="2"/>
          <w:w w:val="98"/>
          <w:b/>
          <w:bCs/>
        </w:rPr>
        <w:t>-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27"/>
          <w:b/>
          <w:bCs/>
        </w:rPr>
        <w:t>·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00"/>
          <w:cols w:num="2" w:equalWidth="0">
            <w:col w:w="4574" w:space="4909"/>
            <w:col w:w="1817"/>
          </w:cols>
        </w:sectPr>
      </w:pPr>
      <w:rPr/>
    </w:p>
    <w:p>
      <w:pPr>
        <w:spacing w:before="74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6" w:lineRule="exact"/>
        <w:ind w:left="14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14141"/>
          <w:w w:val="286"/>
          <w:b/>
          <w:bCs/>
          <w:position w:val="-1"/>
        </w:rPr>
        <w:t>.A</w:t>
      </w:r>
      <w:r>
        <w:rPr>
          <w:rFonts w:ascii="Arial" w:hAnsi="Arial" w:cs="Arial" w:eastAsia="Arial"/>
          <w:sz w:val="30"/>
          <w:szCs w:val="30"/>
          <w:color w:val="383D69"/>
          <w:w w:val="183"/>
          <w:b/>
          <w:bCs/>
          <w:position w:val="-1"/>
        </w:rPr>
        <w:t>1.</w:t>
      </w:r>
      <w:r>
        <w:rPr>
          <w:rFonts w:ascii="Arial" w:hAnsi="Arial" w:cs="Arial" w:eastAsia="Arial"/>
          <w:sz w:val="30"/>
          <w:szCs w:val="30"/>
          <w:color w:val="383D69"/>
          <w:spacing w:val="-17"/>
          <w:w w:val="184"/>
          <w:b/>
          <w:bCs/>
          <w:position w:val="-1"/>
        </w:rPr>
        <w:t>6</w:t>
      </w:r>
      <w:r>
        <w:rPr>
          <w:rFonts w:ascii="Arial" w:hAnsi="Arial" w:cs="Arial" w:eastAsia="Arial"/>
          <w:sz w:val="30"/>
          <w:szCs w:val="30"/>
          <w:color w:val="414141"/>
          <w:spacing w:val="0"/>
          <w:w w:val="88"/>
          <w:b/>
          <w:bCs/>
          <w:position w:val="-1"/>
        </w:rPr>
        <w:t>SE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93"/>
        </w:rPr>
        <w:t>ltfaıy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-16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2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2F2F2F"/>
          <w:spacing w:val="-2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2"/>
          <w:b/>
          <w:bCs/>
          <w:i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2" w:equalWidth="0">
            <w:col w:w="512" w:space="1768"/>
            <w:col w:w="9020"/>
          </w:cols>
        </w:sectPr>
      </w:pPr>
      <w:rPr/>
    </w:p>
    <w:p>
      <w:pPr>
        <w:spacing w:before="83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5.35969pt;margin-top:45.129482pt;width:555.134019pt;height:776.157975pt;mso-position-horizontal-relative:page;mso-position-vertical-relative:page;z-index:-15070" coordorigin="507,903" coordsize="11103,15523">
            <v:group style="position:absolute;left:514;top:928;width:11061;height:2" coordorigin="514,928" coordsize="11061,2">
              <v:shape style="position:absolute;left:514;top:928;width:11061;height:2" coordorigin="514,928" coordsize="11061,0" path="m514,928l11575,928e" filled="f" stroked="t" strokeweight=".694786pt" strokecolor="#545454">
                <v:path arrowok="t"/>
              </v:shape>
            </v:group>
            <v:group style="position:absolute;left:523;top:910;width:2;height:1065" coordorigin="523,910" coordsize="2,1065">
              <v:shape style="position:absolute;left:523;top:910;width:2;height:1065" coordorigin="523,910" coordsize="0,1065" path="m523,1975l523,910e" filled="f" stroked="t" strokeweight=".694786pt" strokecolor="#979797">
                <v:path arrowok="t"/>
              </v:shape>
            </v:group>
            <v:group style="position:absolute;left:3539;top:940;width:8036;height:2" coordorigin="3539,940" coordsize="8036,2">
              <v:shape style="position:absolute;left:3539;top:940;width:8036;height:2" coordorigin="3539,940" coordsize="8036,0" path="m3539,940l11575,940e" filled="f" stroked="t" strokeweight=".694786pt" strokecolor="#545454">
                <v:path arrowok="t"/>
              </v:shape>
            </v:group>
            <v:group style="position:absolute;left:9106;top:933;width:2;height:1499" coordorigin="9106,933" coordsize="2,1499">
              <v:shape style="position:absolute;left:9106;top:933;width:2;height:1499" coordorigin="9106,933" coordsize="0,1499" path="m9106,2432l9106,933e" filled="f" stroked="t" strokeweight=".694786pt" strokecolor="#545454">
                <v:path arrowok="t"/>
              </v:shape>
            </v:group>
            <v:group style="position:absolute;left:11575;top:928;width:2;height:4675" coordorigin="11575,928" coordsize="2,4675">
              <v:shape style="position:absolute;left:11575;top:928;width:2;height:4675" coordorigin="11575,928" coordsize="0,4675" path="m11575,5603l11575,928e" filled="f" stroked="t" strokeweight=".694786pt" strokecolor="#5B5B5B">
                <v:path arrowok="t"/>
              </v:shape>
            </v:group>
            <v:group style="position:absolute;left:2501;top:924;width:2;height:1499" coordorigin="2501,924" coordsize="2,1499">
              <v:shape style="position:absolute;left:2501;top:924;width:2;height:1499" coordorigin="2501,924" coordsize="0,1499" path="m2501,2422l2501,924e" filled="f" stroked="t" strokeweight=".694786pt" strokecolor="#4B4B4B">
                <v:path arrowok="t"/>
              </v:shape>
            </v:group>
            <v:group style="position:absolute;left:523;top:2418;width:11056;height:2" coordorigin="523,2418" coordsize="11056,2">
              <v:shape style="position:absolute;left:523;top:2418;width:11056;height:2" coordorigin="523,2418" coordsize="11056,0" path="m523,2418l11580,2418e" filled="f" stroked="t" strokeweight=".694786pt" strokecolor="#545454">
                <v:path arrowok="t"/>
              </v:shape>
            </v:group>
            <v:group style="position:absolute;left:528;top:1593;width:2;height:848" coordorigin="528,1593" coordsize="2,848">
              <v:shape style="position:absolute;left:528;top:1593;width:2;height:848" coordorigin="528,1593" coordsize="0,848" path="m528,2441l528,1593e" filled="f" stroked="t" strokeweight=".694786pt" strokecolor="#777777">
                <v:path arrowok="t"/>
              </v:shape>
            </v:group>
            <v:group style="position:absolute;left:519;top:2653;width:11061;height:2" coordorigin="519,2653" coordsize="11061,2">
              <v:shape style="position:absolute;left:519;top:2653;width:11061;height:2" coordorigin="519,2653" coordsize="11061,0" path="m519,2653l11580,2653e" filled="f" stroked="t" strokeweight=".694786pt" strokecolor="#545454">
                <v:path arrowok="t"/>
              </v:shape>
            </v:group>
            <v:group style="position:absolute;left:533;top:1593;width:2;height:4001" coordorigin="533,1593" coordsize="2,4001">
              <v:shape style="position:absolute;left:533;top:1593;width:2;height:4001" coordorigin="533,1593" coordsize="0,4001" path="m533,5594l533,1593e" filled="f" stroked="t" strokeweight=".694786pt" strokecolor="#606060">
                <v:path arrowok="t"/>
              </v:shape>
            </v:group>
            <v:group style="position:absolute;left:523;top:2884;width:1325;height:2" coordorigin="523,2884" coordsize="1325,2">
              <v:shape style="position:absolute;left:523;top:2884;width:1325;height:2" coordorigin="523,2884" coordsize="1325,0" path="m523,2884l1848,2884e" filled="f" stroked="t" strokeweight=".694786pt" strokecolor="#4F4F4F">
                <v:path arrowok="t"/>
              </v:shape>
            </v:group>
            <v:group style="position:absolute;left:1793;top:2896;width:9787;height:2" coordorigin="1793,2896" coordsize="9787,2">
              <v:shape style="position:absolute;left:1793;top:2896;width:9787;height:2" coordorigin="1793,2896" coordsize="9787,0" path="m1793,2896l11580,2896e" filled="f" stroked="t" strokeweight=".694786pt" strokecolor="#4F4F4F">
                <v:path arrowok="t"/>
              </v:shape>
            </v:group>
            <v:group style="position:absolute;left:523;top:3132;width:11061;height:2" coordorigin="523,3132" coordsize="11061,2">
              <v:shape style="position:absolute;left:523;top:3132;width:11061;height:2" coordorigin="523,3132" coordsize="11061,0" path="m523,3132l11584,3132e" filled="f" stroked="t" strokeweight=".694786pt" strokecolor="#4F4F4F">
                <v:path arrowok="t"/>
              </v:shape>
            </v:group>
            <v:group style="position:absolute;left:528;top:3365;width:11052;height:2" coordorigin="528,3365" coordsize="11052,2">
              <v:shape style="position:absolute;left:528;top:3365;width:11052;height:2" coordorigin="528,3365" coordsize="11052,0" path="m528,3365l11580,3365e" filled="f" stroked="t" strokeweight=".694786pt" strokecolor="#545454">
                <v:path arrowok="t"/>
              </v:shape>
            </v:group>
            <v:group style="position:absolute;left:523;top:3603;width:11075;height:2" coordorigin="523,3603" coordsize="11075,2">
              <v:shape style="position:absolute;left:523;top:3603;width:11075;height:2" coordorigin="523,3603" coordsize="11075,0" path="m523,3603l11598,3603e" filled="f" stroked="t" strokeweight=".694786pt" strokecolor="#545454">
                <v:path arrowok="t"/>
              </v:shape>
            </v:group>
            <v:group style="position:absolute;left:3701;top:3600;width:2;height:377" coordorigin="3701,3600" coordsize="2,377">
              <v:shape style="position:absolute;left:3701;top:3600;width:2;height:377" coordorigin="3701,3600" coordsize="0,377" path="m3701,3977l3701,3600e" filled="f" stroked="t" strokeweight=".463191pt" strokecolor="#3F3F3F">
                <v:path arrowok="t"/>
              </v:shape>
            </v:group>
            <v:group style="position:absolute;left:7068;top:3600;width:2;height:759" coordorigin="7068,3600" coordsize="2,759">
              <v:shape style="position:absolute;left:7068;top:3600;width:2;height:759" coordorigin="7068,3600" coordsize="0,759" path="m7068,4359l7068,3600e" filled="f" stroked="t" strokeweight=".694786pt" strokecolor="#606060">
                <v:path arrowok="t"/>
              </v:shape>
            </v:group>
            <v:group style="position:absolute;left:7059;top:3963;width:4525;height:2" coordorigin="7059,3963" coordsize="4525,2">
              <v:shape style="position:absolute;left:7059;top:3963;width:4525;height:2" coordorigin="7059,3963" coordsize="4525,0" path="m7059,3963l11584,3963e" filled="f" stroked="t" strokeweight=".694786pt" strokecolor="#646464">
                <v:path arrowok="t"/>
              </v:shape>
            </v:group>
            <v:group style="position:absolute;left:3701;top:3897;width:2;height:467" coordorigin="3701,3897" coordsize="2,467">
              <v:shape style="position:absolute;left:3701;top:3897;width:2;height:467" coordorigin="3701,3897" coordsize="0,467" path="m3701,4364l3701,3897e" filled="f" stroked="t" strokeweight=".694786pt" strokecolor="#484848">
                <v:path arrowok="t"/>
              </v:shape>
            </v:group>
            <v:group style="position:absolute;left:523;top:4350;width:11066;height:2" coordorigin="523,4350" coordsize="11066,2">
              <v:shape style="position:absolute;left:523;top:4350;width:11066;height:2" coordorigin="523,4350" coordsize="11066,0" path="m523,4350l11589,4350e" filled="f" stroked="t" strokeweight=".926381pt" strokecolor="#4F4F4F">
                <v:path arrowok="t"/>
              </v:shape>
            </v:group>
            <v:group style="position:absolute;left:523;top:4625;width:11066;height:2" coordorigin="523,4625" coordsize="11066,2">
              <v:shape style="position:absolute;left:523;top:4625;width:11066;height:2" coordorigin="523,4625" coordsize="11066,0" path="m523,4625l11589,4625e" filled="f" stroked="t" strokeweight=".694786pt" strokecolor="#545454">
                <v:path arrowok="t"/>
              </v:shape>
            </v:group>
            <v:group style="position:absolute;left:2513;top:4345;width:2;height:2663" coordorigin="2513,4345" coordsize="2,2663">
              <v:shape style="position:absolute;left:2513;top:4345;width:2;height:2663" coordorigin="2513,4345" coordsize="0,2663" path="m2513,7008l2513,4345e" filled="f" stroked="t" strokeweight=".694786pt" strokecolor="#4F4F4F">
                <v:path arrowok="t"/>
              </v:shape>
            </v:group>
            <v:group style="position:absolute;left:2501;top:4863;width:9088;height:2" coordorigin="2501,4863" coordsize="9088,2">
              <v:shape style="position:absolute;left:2501;top:4863;width:9088;height:2" coordorigin="2501,4863" coordsize="9088,0" path="m2501,4863l11589,4863e" filled="f" stroked="t" strokeweight=".694786pt" strokecolor="#545454">
                <v:path arrowok="t"/>
              </v:shape>
            </v:group>
            <v:group style="position:absolute;left:5002;top:4859;width:2;height:514" coordorigin="5002,4859" coordsize="2,514">
              <v:shape style="position:absolute;left:5002;top:4859;width:2;height:514" coordorigin="5002,4859" coordsize="0,514" path="m5002,5372l5002,4859e" filled="f" stroked="t" strokeweight=".694786pt" strokecolor="#545454">
                <v:path arrowok="t"/>
              </v:shape>
            </v:group>
            <v:group style="position:absolute;left:7830;top:4859;width:2;height:490" coordorigin="7830,4859" coordsize="2,490">
              <v:shape style="position:absolute;left:7830;top:4859;width:2;height:490" coordorigin="7830,4859" coordsize="0,490" path="m7830,5349l7830,4859e" filled="f" stroked="t" strokeweight=".926381pt" strokecolor="#545454">
                <v:path arrowok="t"/>
              </v:shape>
            </v:group>
            <v:group style="position:absolute;left:4993;top:5342;width:6596;height:2" coordorigin="4993,5342" coordsize="6596,2">
              <v:shape style="position:absolute;left:4993;top:5342;width:6596;height:2" coordorigin="4993,5342" coordsize="6596,0" path="m4993,5342l11589,5342e" filled="f" stroked="t" strokeweight=".694786pt" strokecolor="#575757">
                <v:path arrowok="t"/>
              </v:shape>
            </v:group>
            <v:group style="position:absolute;left:5002;top:5316;width:2;height:278" coordorigin="5002,5316" coordsize="2,278">
              <v:shape style="position:absolute;left:5002;top:5316;width:2;height:278" coordorigin="5002,5316" coordsize="0,278" path="m5002,5594l5002,5316e" filled="f" stroked="t" strokeweight=".463191pt" strokecolor="#3F3F3F">
                <v:path arrowok="t"/>
              </v:shape>
            </v:group>
            <v:group style="position:absolute;left:4998;top:5577;width:6591;height:2" coordorigin="4998,5577" coordsize="6591,2">
              <v:shape style="position:absolute;left:4998;top:5577;width:6591;height:2" coordorigin="4998,5577" coordsize="6591,0" path="m4998,5577l11589,5577e" filled="f" stroked="t" strokeweight=".694786pt" strokecolor="#575757">
                <v:path arrowok="t"/>
              </v:shape>
            </v:group>
            <v:group style="position:absolute;left:537;top:5481;width:2;height:4486" coordorigin="537,5481" coordsize="2,4486">
              <v:shape style="position:absolute;left:537;top:5481;width:2;height:4486" coordorigin="537,5481" coordsize="0,4486" path="m537,9967l537,5481e" filled="f" stroked="t" strokeweight=".694786pt" strokecolor="#606060">
                <v:path arrowok="t"/>
              </v:shape>
            </v:group>
            <v:group style="position:absolute;left:5002;top:5537;width:2;height:297" coordorigin="5002,5537" coordsize="2,297">
              <v:shape style="position:absolute;left:5002;top:5537;width:2;height:297" coordorigin="5002,5537" coordsize="0,297" path="m5002,5834l5002,5537e" filled="f" stroked="t" strokeweight=".926381pt" strokecolor="#545454">
                <v:path arrowok="t"/>
              </v:shape>
            </v:group>
            <v:group style="position:absolute;left:4998;top:5818;width:6596;height:2" coordorigin="4998,5818" coordsize="6596,2">
              <v:shape style="position:absolute;left:4998;top:5818;width:6596;height:2" coordorigin="4998,5818" coordsize="6596,0" path="m4998,5818l11594,5818e" filled="f" stroked="t" strokeweight=".694786pt" strokecolor="#575757">
                <v:path arrowok="t"/>
              </v:shape>
            </v:group>
            <v:group style="position:absolute;left:11589;top:2771;width:2;height:6131" coordorigin="11589,2771" coordsize="2,6131">
              <v:shape style="position:absolute;left:11589;top:2771;width:2;height:6131" coordorigin="11589,2771" coordsize="0,6131" path="m11589,8902l11589,2771e" filled="f" stroked="t" strokeweight=".694786pt" strokecolor="#5B5B5B">
                <v:path arrowok="t"/>
              </v:shape>
            </v:group>
            <v:group style="position:absolute;left:533;top:5594;width:2;height:528" coordorigin="533,5594" coordsize="2,528">
              <v:shape style="position:absolute;left:533;top:5594;width:2;height:528" coordorigin="533,5594" coordsize="0,528" path="m533,6122l533,5594e" filled="f" stroked="t" strokeweight=".694786pt" strokecolor="#838383">
                <v:path arrowok="t"/>
              </v:shape>
            </v:group>
            <v:group style="position:absolute;left:5002;top:5778;width:2;height:542" coordorigin="5002,5778" coordsize="2,542">
              <v:shape style="position:absolute;left:5002;top:5778;width:2;height:542" coordorigin="5002,5778" coordsize="0,542" path="m5002,6320l5002,5778e" filled="f" stroked="t" strokeweight=".463191pt" strokecolor="#444444">
                <v:path arrowok="t"/>
              </v:shape>
            </v:group>
            <v:group style="position:absolute;left:2510;top:6053;width:9079;height:2" coordorigin="2510,6053" coordsize="9079,2">
              <v:shape style="position:absolute;left:2510;top:6053;width:9079;height:2" coordorigin="2510,6053" coordsize="9079,0" path="m2510,6053l11589,6053e" filled="f" stroked="t" strokeweight=".694786pt" strokecolor="#545454">
                <v:path arrowok="t"/>
              </v:shape>
            </v:group>
            <v:group style="position:absolute;left:973;top:6289;width:8694;height:2" coordorigin="973,6289" coordsize="8694,2">
              <v:shape style="position:absolute;left:973;top:6289;width:8694;height:2" coordorigin="973,6289" coordsize="8694,0" path="m973,6289l9667,6289e" filled="f" stroked="t" strokeweight=".694786pt" strokecolor="#4F4F4F">
                <v:path arrowok="t"/>
              </v:shape>
            </v:group>
            <v:group style="position:absolute;left:9611;top:6287;width:181;height:2" coordorigin="9611,6287" coordsize="181,2">
              <v:shape style="position:absolute;left:9611;top:6287;width:181;height:2" coordorigin="9611,6287" coordsize="181,0" path="m9611,6287l9792,6287e" filled="f" stroked="t" strokeweight=".463191pt" strokecolor="#3F3F3F">
                <v:path arrowok="t"/>
              </v:shape>
            </v:group>
            <v:group style="position:absolute;left:9736;top:6287;width:1853;height:2" coordorigin="9736,6287" coordsize="1853,2">
              <v:shape style="position:absolute;left:9736;top:6287;width:1853;height:2" coordorigin="9736,6287" coordsize="1853,0" path="m9736,6287l11589,6287e" filled="f" stroked="t" strokeweight=".694786pt" strokecolor="#575757">
                <v:path arrowok="t"/>
              </v:shape>
            </v:group>
            <v:group style="position:absolute;left:7835;top:6282;width:2;height:716" coordorigin="7835,6282" coordsize="2,716">
              <v:shape style="position:absolute;left:7835;top:6282;width:2;height:716" coordorigin="7835,6282" coordsize="0,716" path="m7835,6998l7835,6282e" filled="f" stroked="t" strokeweight=".926381pt" strokecolor="#575757">
                <v:path arrowok="t"/>
              </v:shape>
            </v:group>
            <v:group style="position:absolute;left:5005;top:6249;width:2;height:749" coordorigin="5005,6249" coordsize="2,749">
              <v:shape style="position:absolute;left:5005;top:6249;width:2;height:749" coordorigin="5005,6249" coordsize="0,749" path="m5005,6998l5005,6249e" filled="f" stroked="t" strokeweight=".694786pt" strokecolor="#545454">
                <v:path arrowok="t"/>
              </v:shape>
            </v:group>
            <v:group style="position:absolute;left:2510;top:6753;width:9083;height:2" coordorigin="2510,6753" coordsize="9083,2">
              <v:shape style="position:absolute;left:2510;top:6753;width:9083;height:2" coordorigin="2510,6753" coordsize="9083,0" path="m2510,6753l11594,6753e" filled="f" stroked="t" strokeweight=".694786pt" strokecolor="#545454">
                <v:path arrowok="t"/>
              </v:shape>
            </v:group>
            <v:group style="position:absolute;left:2515;top:6991;width:9083;height:2" coordorigin="2515,6991" coordsize="9083,2">
              <v:shape style="position:absolute;left:2515;top:6991;width:9083;height:2" coordorigin="2515,6991" coordsize="9083,0" path="m2515,6991l11598,6991e" filled="f" stroked="t" strokeweight=".694786pt" strokecolor="#545454">
                <v:path arrowok="t"/>
              </v:shape>
            </v:group>
            <v:group style="position:absolute;left:533;top:7232;width:9134;height:2" coordorigin="533,7232" coordsize="9134,2">
              <v:shape style="position:absolute;left:533;top:7232;width:9134;height:2" coordorigin="533,7232" coordsize="9134,0" path="m533,7232l9667,7232e" filled="f" stroked="t" strokeweight=".694786pt" strokecolor="#545454">
                <v:path arrowok="t"/>
              </v:shape>
            </v:group>
            <v:group style="position:absolute;left:2515;top:6951;width:2;height:957" coordorigin="2515,6951" coordsize="2,957">
              <v:shape style="position:absolute;left:2515;top:6951;width:2;height:957" coordorigin="2515,6951" coordsize="0,957" path="m2515,7908l2515,6951e" filled="f" stroked="t" strokeweight=".463191pt" strokecolor="#484848">
                <v:path arrowok="t"/>
              </v:shape>
            </v:group>
            <v:group style="position:absolute;left:9611;top:7229;width:181;height:2" coordorigin="9611,7229" coordsize="181,2">
              <v:shape style="position:absolute;left:9611;top:7229;width:181;height:2" coordorigin="9611,7229" coordsize="181,0" path="m9611,7229l9792,7229e" filled="f" stroked="t" strokeweight=".463191pt" strokecolor="#343434">
                <v:path arrowok="t"/>
              </v:shape>
            </v:group>
            <v:group style="position:absolute;left:9736;top:7227;width:1857;height:2" coordorigin="9736,7227" coordsize="1857,2">
              <v:shape style="position:absolute;left:9736;top:7227;width:1857;height:2" coordorigin="9736,7227" coordsize="1857,0" path="m9736,7227l11594,7227e" filled="f" stroked="t" strokeweight=".694786pt" strokecolor="#575757">
                <v:path arrowok="t"/>
              </v:shape>
            </v:group>
            <v:group style="position:absolute;left:551;top:5481;width:2;height:6876" coordorigin="551,5481" coordsize="2,6876">
              <v:shape style="position:absolute;left:551;top:5481;width:2;height:6876" coordorigin="551,5481" coordsize="0,6876" path="m551,12357l551,5481e" filled="f" stroked="t" strokeweight=".694786pt" strokecolor="#606060">
                <v:path arrowok="t"/>
              </v:shape>
            </v:group>
            <v:group style="position:absolute;left:533;top:7698;width:760;height:2" coordorigin="533,7698" coordsize="760,2">
              <v:shape style="position:absolute;left:533;top:7698;width:760;height:2" coordorigin="533,7698" coordsize="760,0" path="m533,7698l1292,7698e" filled="f" stroked="t" strokeweight=".694786pt" strokecolor="#575757">
                <v:path arrowok="t"/>
              </v:shape>
            </v:group>
            <v:group style="position:absolute;left:6661;top:7698;width:1190;height:2" coordorigin="6661,7698" coordsize="1190,2">
              <v:shape style="position:absolute;left:6661;top:7698;width:1190;height:2" coordorigin="6661,7698" coordsize="1190,0" path="m6661,7698l7851,7698e" filled="f" stroked="t" strokeweight=".694786pt" strokecolor="#4F4F4F">
                <v:path arrowok="t"/>
              </v:shape>
            </v:group>
            <v:group style="position:absolute;left:556;top:7696;width:11042;height:2" coordorigin="556,7696" coordsize="11042,2">
              <v:shape style="position:absolute;left:556;top:7696;width:11042;height:2" coordorigin="556,7696" coordsize="11042,0" path="m556,7696l11598,7696e" filled="f" stroked="t" strokeweight=".694786pt" strokecolor="#545454">
                <v:path arrowok="t"/>
              </v:shape>
            </v:group>
            <v:group style="position:absolute;left:5012;top:7696;width:2;height:730" coordorigin="5012,7696" coordsize="2,730">
              <v:shape style="position:absolute;left:5012;top:7696;width:2;height:730" coordorigin="5012,7696" coordsize="0,730" path="m5012,8426l5012,7696e" filled="f" stroked="t" strokeweight=".694786pt" strokecolor="#4F4F4F">
                <v:path arrowok="t"/>
              </v:shape>
            </v:group>
            <v:group style="position:absolute;left:5002;top:7934;width:6600;height:2" coordorigin="5002,7934" coordsize="6600,2">
              <v:shape style="position:absolute;left:5002;top:7934;width:6600;height:2" coordorigin="5002,7934" coordsize="6600,0" path="m5002,7934l11603,7934e" filled="f" stroked="t" strokeweight=".694786pt" strokecolor="#545454">
                <v:path arrowok="t"/>
              </v:shape>
            </v:group>
            <v:group style="position:absolute;left:5007;top:8172;width:6596;height:2" coordorigin="5007,8172" coordsize="6596,2">
              <v:shape style="position:absolute;left:5007;top:8172;width:6596;height:2" coordorigin="5007,8172" coordsize="6596,0" path="m5007,8172l11603,8172e" filled="f" stroked="t" strokeweight=".694786pt" strokecolor="#545454">
                <v:path arrowok="t"/>
              </v:shape>
            </v:group>
            <v:group style="position:absolute;left:2515;top:7931;width:2;height:646" coordorigin="2515,7931" coordsize="2,646">
              <v:shape style="position:absolute;left:2515;top:7931;width:2;height:646" coordorigin="2515,7931" coordsize="0,646" path="m2515,8577l2515,7931e" filled="f" stroked="t" strokeweight=".231595pt" strokecolor="#4B4B4B">
                <v:path arrowok="t"/>
              </v:shape>
            </v:group>
            <v:group style="position:absolute;left:537;top:8414;width:11066;height:2" coordorigin="537,8414" coordsize="11066,2">
              <v:shape style="position:absolute;left:537;top:8414;width:11066;height:2" coordorigin="537,8414" coordsize="11066,0" path="m537,8414l11603,8414e" filled="f" stroked="t" strokeweight=".694786pt" strokecolor="#545454">
                <v:path arrowok="t"/>
              </v:shape>
            </v:group>
            <v:group style="position:absolute;left:537;top:8879;width:1311;height:2" coordorigin="537,8879" coordsize="1311,2">
              <v:shape style="position:absolute;left:537;top:8879;width:1311;height:2" coordorigin="537,8879" coordsize="1311,0" path="m537,8879l1848,8879e" filled="f" stroked="t" strokeweight=".463191pt" strokecolor="#4F4F4F">
                <v:path arrowok="t"/>
              </v:shape>
            </v:group>
            <v:group style="position:absolute;left:547;top:8643;width:2;height:259" coordorigin="547,8643" coordsize="2,259">
              <v:shape style="position:absolute;left:547;top:8643;width:2;height:259" coordorigin="547,8643" coordsize="0,259" path="m547,8902l547,8643e" filled="f" stroked="t" strokeweight=".463191pt" strokecolor="#545454">
                <v:path arrowok="t"/>
              </v:shape>
            </v:group>
            <v:group style="position:absolute;left:2517;top:8690;width:2;height:160" coordorigin="2517,8690" coordsize="2,160">
              <v:shape style="position:absolute;left:2517;top:8690;width:2;height:160" coordorigin="2517,8690" coordsize="0,160" path="m2517,8850l2517,8690e" filled="f" stroked="t" strokeweight=".231595pt" strokecolor="#575757">
                <v:path arrowok="t"/>
              </v:shape>
            </v:group>
            <v:group style="position:absolute;left:1755;top:8874;width:9847;height:2" coordorigin="1755,8874" coordsize="9847,2">
              <v:shape style="position:absolute;left:1755;top:8874;width:9847;height:2" coordorigin="1755,8874" coordsize="9847,0" path="m1755,8874l11603,8874e" filled="f" stroked="t" strokeweight=".694786pt" strokecolor="#545454">
                <v:path arrowok="t"/>
              </v:shape>
            </v:group>
            <v:group style="position:absolute;left:2487;top:8860;width:2;height:273" coordorigin="2487,8860" coordsize="2,273">
              <v:shape style="position:absolute;left:2487;top:8860;width:2;height:273" coordorigin="2487,8860" coordsize="0,273" path="m2487,9133l2487,8860e" filled="f" stroked="t" strokeweight=".231595pt" strokecolor="#484848">
                <v:path arrowok="t"/>
              </v:shape>
            </v:group>
            <v:group style="position:absolute;left:2487;top:9133;width:2;height:226" coordorigin="2487,9133" coordsize="2,226">
              <v:shape style="position:absolute;left:2487;top:9133;width:2;height:226" coordorigin="2487,9133" coordsize="0,226" path="m2487,9359l2487,9133e" filled="f" stroked="t" strokeweight=".231595pt" strokecolor="#000000">
                <v:path arrowok="t"/>
              </v:shape>
            </v:group>
            <v:group style="position:absolute;left:2487;top:9359;width:2;height:349" coordorigin="2487,9359" coordsize="2,349">
              <v:shape style="position:absolute;left:2487;top:9359;width:2;height:349" coordorigin="2487,9359" coordsize="0,349" path="m2487,9708l2487,9359e" filled="f" stroked="t" strokeweight=".231595pt" strokecolor="#282828">
                <v:path arrowok="t"/>
              </v:shape>
            </v:group>
            <v:group style="position:absolute;left:542;top:9708;width:11061;height:2" coordorigin="542,9708" coordsize="11061,2">
              <v:shape style="position:absolute;left:542;top:9708;width:11061;height:2" coordorigin="542,9708" coordsize="11061,0" path="m542,9708l11603,9708e" filled="f" stroked="t" strokeweight=".694786pt" strokecolor="#545454">
                <v:path arrowok="t"/>
              </v:shape>
            </v:group>
            <v:group style="position:absolute;left:760;top:9951;width:5693;height:2" coordorigin="760,9951" coordsize="5693,2">
              <v:shape style="position:absolute;left:760;top:9951;width:5693;height:2" coordorigin="760,9951" coordsize="5693,0" path="m760,9951l6452,9951e" filled="f" stroked="t" strokeweight=".694786pt" strokecolor="#545454">
                <v:path arrowok="t"/>
              </v:shape>
            </v:group>
            <v:group style="position:absolute;left:2487;top:9694;width:2;height:518" coordorigin="2487,9694" coordsize="2,518">
              <v:shape style="position:absolute;left:2487;top:9694;width:2;height:518" coordorigin="2487,9694" coordsize="0,518" path="m2487,10212l2487,9694e" filled="f" stroked="t" strokeweight=".231595pt" strokecolor="#606060">
                <v:path arrowok="t"/>
              </v:shape>
            </v:group>
            <v:group style="position:absolute;left:6397;top:9948;width:2724;height:2" coordorigin="6397,9948" coordsize="2724,2">
              <v:shape style="position:absolute;left:6397;top:9948;width:2724;height:2" coordorigin="6397,9948" coordsize="2724,0" path="m6397,9948l9120,9948e" filled="f" stroked="t" strokeweight=".463191pt" strokecolor="#4F4F4F">
                <v:path arrowok="t"/>
              </v:shape>
            </v:group>
            <v:group style="position:absolute;left:10246;top:9977;width:1329;height:2" coordorigin="10246,9977" coordsize="1329,2">
              <v:shape style="position:absolute;left:10246;top:9977;width:1329;height:2" coordorigin="10246,9977" coordsize="1329,0" path="m10246,9977l11575,9977e" filled="f" stroked="t" strokeweight=".231595pt" strokecolor="#000000">
                <v:path arrowok="t"/>
              </v:shape>
            </v:group>
            <v:group style="position:absolute;left:11596;top:8831;width:2;height:2135" coordorigin="11596,8831" coordsize="2,2135">
              <v:shape style="position:absolute;left:11596;top:8831;width:2;height:2135" coordorigin="11596,8831" coordsize="0,2135" path="m11596,10966l11596,8831e" filled="f" stroked="t" strokeweight=".463191pt" strokecolor="#5B5B5B">
                <v:path arrowok="t"/>
              </v:shape>
            </v:group>
            <v:group style="position:absolute;left:542;top:10182;width:11061;height:2" coordorigin="542,10182" coordsize="11061,2">
              <v:shape style="position:absolute;left:542;top:10182;width:11061;height:2" coordorigin="542,10182" coordsize="11061,0" path="m542,10182l11603,10182e" filled="f" stroked="t" strokeweight=".694786pt" strokecolor="#545454">
                <v:path arrowok="t"/>
              </v:shape>
            </v:group>
            <v:group style="position:absolute;left:2487;top:10198;width:2;height:226" coordorigin="2487,10198" coordsize="2,226">
              <v:shape style="position:absolute;left:2487;top:10198;width:2;height:226" coordorigin="2487,10198" coordsize="0,226" path="m2487,10424l2487,10198e" filled="f" stroked="t" strokeweight=".231595pt" strokecolor="#939393">
                <v:path arrowok="t"/>
              </v:shape>
            </v:group>
            <v:group style="position:absolute;left:2487;top:10424;width:2;height:221" coordorigin="2487,10424" coordsize="2,221">
              <v:shape style="position:absolute;left:2487;top:10424;width:2;height:221" coordorigin="2487,10424" coordsize="0,221" path="m2487,10646l2487,10424e" filled="f" stroked="t" strokeweight=".231595pt" strokecolor="#707070">
                <v:path arrowok="t"/>
              </v:shape>
            </v:group>
            <v:group style="position:absolute;left:542;top:10648;width:11061;height:2" coordorigin="542,10648" coordsize="11061,2">
              <v:shape style="position:absolute;left:542;top:10648;width:11061;height:2" coordorigin="542,10648" coordsize="11061,0" path="m542,10648l11603,10648e" filled="f" stroked="t" strokeweight=".694786pt" strokecolor="#545454">
                <v:path arrowok="t"/>
              </v:shape>
            </v:group>
            <v:group style="position:absolute;left:551;top:10603;width:2;height:325" coordorigin="551,10603" coordsize="2,325">
              <v:shape style="position:absolute;left:551;top:10603;width:2;height:325" coordorigin="551,10603" coordsize="0,325" path="m551,10929l551,10603e" filled="f" stroked="t" strokeweight=".463191pt" strokecolor="#4F4F4F">
                <v:path arrowok="t"/>
              </v:shape>
            </v:group>
            <v:group style="position:absolute;left:2487;top:10632;width:2;height:622" coordorigin="2487,10632" coordsize="2,622">
              <v:shape style="position:absolute;left:2487;top:10632;width:2;height:622" coordorigin="2487,10632" coordsize="0,622" path="m2487,11254l2487,10632e" filled="f" stroked="t" strokeweight=".231595pt" strokecolor="#484848">
                <v:path arrowok="t"/>
              </v:shape>
            </v:group>
            <v:group style="position:absolute;left:1051;top:10881;width:10551;height:2" coordorigin="1051,10881" coordsize="10551,2">
              <v:shape style="position:absolute;left:1051;top:10881;width:10551;height:2" coordorigin="1051,10881" coordsize="10551,0" path="m1051,10881l11603,10881e" filled="f" stroked="t" strokeweight=".694786pt" strokecolor="#575757">
                <v:path arrowok="t"/>
              </v:shape>
            </v:group>
            <v:group style="position:absolute;left:1820;top:10886;width:2;height:52" coordorigin="1820,10886" coordsize="2,52">
              <v:shape style="position:absolute;left:1820;top:10886;width:2;height:52" coordorigin="1820,10886" coordsize="0,52" path="m1820,10938l1820,10886e" filled="f" stroked="t" strokeweight=".231595pt" strokecolor="#3F3F3F">
                <v:path arrowok="t"/>
              </v:shape>
            </v:group>
            <v:group style="position:absolute;left:2487;top:11249;width:3437;height:2" coordorigin="2487,11249" coordsize="3437,2">
              <v:shape style="position:absolute;left:2487;top:11249;width:3437;height:2" coordorigin="2487,11249" coordsize="3437,0" path="m2487,11249l5924,11249e" filled="f" stroked="t" strokeweight=".231595pt" strokecolor="#2B2B2B">
                <v:path arrowok="t"/>
              </v:shape>
            </v:group>
            <v:group style="position:absolute;left:7416;top:10872;width:2;height:4326" coordorigin="7416,10872" coordsize="2,4326">
              <v:shape style="position:absolute;left:7416;top:10872;width:2;height:4326" coordorigin="7416,10872" coordsize="0,4326" path="m7416,15198l7416,10872e" filled="f" stroked="t" strokeweight=".694786pt" strokecolor="#575757">
                <v:path arrowok="t"/>
              </v:shape>
            </v:group>
            <v:group style="position:absolute;left:537;top:11249;width:1955;height:2" coordorigin="537,11249" coordsize="1955,2">
              <v:shape style="position:absolute;left:537;top:11249;width:1955;height:2" coordorigin="537,11249" coordsize="1955,0" path="m537,11249l2492,11249e" filled="f" stroked="t" strokeweight=".231595pt" strokecolor="#646464">
                <v:path arrowok="t"/>
              </v:shape>
            </v:group>
            <v:group style="position:absolute;left:1820;top:10938;width:2;height:316" coordorigin="1820,10938" coordsize="2,316">
              <v:shape style="position:absolute;left:1820;top:10938;width:2;height:316" coordorigin="1820,10938" coordsize="0,316" path="m1820,11254l1820,10938e" filled="f" stroked="t" strokeweight=".231595pt" strokecolor="#1F1F1F">
                <v:path arrowok="t"/>
              </v:shape>
            </v:group>
            <v:group style="position:absolute;left:5924;top:11249;width:1130;height:2" coordorigin="5924,11249" coordsize="1130,2">
              <v:shape style="position:absolute;left:5924;top:11249;width:1130;height:2" coordorigin="5924,11249" coordsize="1130,0" path="m5924,11249l7054,11249e" filled="f" stroked="t" strokeweight=".231595pt" strokecolor="#000000">
                <v:path arrowok="t"/>
              </v:shape>
            </v:group>
            <v:group style="position:absolute;left:7054;top:11249;width:769;height:2" coordorigin="7054,11249" coordsize="769,2">
              <v:shape style="position:absolute;left:7054;top:11249;width:769;height:2" coordorigin="7054,11249" coordsize="769,0" path="m7054,11249l7823,11249e" filled="f" stroked="t" strokeweight=".231595pt" strokecolor="#606060">
                <v:path arrowok="t"/>
              </v:shape>
            </v:group>
            <v:group style="position:absolute;left:7823;top:11249;width:3752;height:2" coordorigin="7823,11249" coordsize="3752,2">
              <v:shape style="position:absolute;left:7823;top:11249;width:3752;height:2" coordorigin="7823,11249" coordsize="3752,0" path="m7823,11249l11575,11249e" filled="f" stroked="t" strokeweight=".231595pt" strokecolor="#000000">
                <v:path arrowok="t"/>
              </v:shape>
            </v:group>
            <v:group style="position:absolute;left:11601;top:10910;width:2;height:325" coordorigin="11601,10910" coordsize="2,325">
              <v:shape style="position:absolute;left:11601;top:10910;width:2;height:325" coordorigin="11601,10910" coordsize="0,325" path="m11601,11235l11601,10910e" filled="f" stroked="t" strokeweight=".231595pt" strokecolor="#545454">
                <v:path arrowok="t"/>
              </v:shape>
            </v:group>
            <v:group style="position:absolute;left:1274;top:11221;width:2;height:2328" coordorigin="1274,11221" coordsize="2,2328">
              <v:shape style="position:absolute;left:1274;top:11221;width:2;height:2328" coordorigin="1274,11221" coordsize="0,2328" path="m1274,13549l1274,11221e" filled="f" stroked="t" strokeweight=".694786pt" strokecolor="#4B4B4B">
                <v:path arrowok="t"/>
              </v:shape>
            </v:group>
            <v:group style="position:absolute;left:1820;top:11249;width:2;height:1824" coordorigin="1820,11249" coordsize="2,1824">
              <v:shape style="position:absolute;left:1820;top:11249;width:2;height:1824" coordorigin="1820,11249" coordsize="0,1824" path="m1820,13073l1820,11249e" filled="f" stroked="t" strokeweight=".231595pt" strokecolor="#000000">
                <v:path arrowok="t"/>
              </v:shape>
            </v:group>
            <v:group style="position:absolute;left:2487;top:11249;width:2;height:1824" coordorigin="2487,11249" coordsize="2,1824">
              <v:shape style="position:absolute;left:2487;top:11249;width:2;height:1824" coordorigin="2487,11249" coordsize="0,1824" path="m2487,13073l2487,11249e" filled="f" stroked="t" strokeweight=".231595pt" strokecolor="#000000">
                <v:path arrowok="t"/>
              </v:shape>
            </v:group>
            <v:group style="position:absolute;left:537;top:13068;width:1288;height:2" coordorigin="537,13068" coordsize="1288,2">
              <v:shape style="position:absolute;left:537;top:13068;width:1288;height:2" coordorigin="537,13068" coordsize="1288,0" path="m537,13068l1825,13068e" filled="f" stroked="t" strokeweight=".231595pt" strokecolor="#606060">
                <v:path arrowok="t"/>
              </v:shape>
            </v:group>
            <v:group style="position:absolute;left:563;top:12093;width:2;height:4326" coordorigin="563,12093" coordsize="2,4326">
              <v:shape style="position:absolute;left:563;top:12093;width:2;height:4326" coordorigin="563,12093" coordsize="0,4326" path="m563,16419l563,12093e" filled="f" stroked="t" strokeweight=".694786pt" strokecolor="#606060">
                <v:path arrowok="t"/>
              </v:shape>
            </v:group>
            <v:group style="position:absolute;left:1820;top:13068;width:672;height:2" coordorigin="1820,13068" coordsize="672,2">
              <v:shape style="position:absolute;left:1820;top:13068;width:672;height:2" coordorigin="1820,13068" coordsize="672,0" path="m1820,13068l2492,13068e" filled="f" stroked="t" strokeweight=".231595pt" strokecolor="#232323">
                <v:path arrowok="t"/>
              </v:shape>
            </v:group>
            <v:group style="position:absolute;left:1820;top:13068;width:2;height:189" coordorigin="1820,13068" coordsize="2,189">
              <v:shape style="position:absolute;left:1820;top:13068;width:2;height:189" coordorigin="1820,13068" coordsize="0,189" path="m1820,13257l1820,13068e" filled="f" stroked="t" strokeweight=".231595pt" strokecolor="#575757">
                <v:path arrowok="t"/>
              </v:shape>
            </v:group>
            <v:group style="position:absolute;left:2487;top:13068;width:2;height:189" coordorigin="2487,13068" coordsize="2,189">
              <v:shape style="position:absolute;left:2487;top:13068;width:2;height:189" coordorigin="2487,13068" coordsize="0,189" path="m2487,13257l2487,13068e" filled="f" stroked="t" strokeweight=".231595pt" strokecolor="#676767">
                <v:path arrowok="t"/>
              </v:shape>
            </v:group>
            <v:group style="position:absolute;left:1820;top:13257;width:2;height:3143" coordorigin="1820,13257" coordsize="2,3143">
              <v:shape style="position:absolute;left:1820;top:13257;width:2;height:3143" coordorigin="1820,13257" coordsize="0,3143" path="m1820,16400l1820,13257e" filled="f" stroked="t" strokeweight=".231595pt" strokecolor="#000000">
                <v:path arrowok="t"/>
              </v:shape>
            </v:group>
            <v:group style="position:absolute;left:2487;top:13257;width:2;height:3143" coordorigin="2487,13257" coordsize="2,3143">
              <v:shape style="position:absolute;left:2487;top:13257;width:2;height:3143" coordorigin="2487,13257" coordsize="0,3143" path="m2487,16400l2487,13257e" filled="f" stroked="t" strokeweight=".231595pt" strokecolor="#000000">
                <v:path arrowok="t"/>
              </v:shape>
            </v:group>
            <v:group style="position:absolute;left:1278;top:13294;width:2;height:566" coordorigin="1278,13294" coordsize="2,566">
              <v:shape style="position:absolute;left:1278;top:13294;width:2;height:566" coordorigin="1278,13294" coordsize="0,566" path="m1278,13860l1278,13294e" filled="f" stroked="t" strokeweight=".463191pt" strokecolor="#545454">
                <v:path arrowok="t"/>
              </v:shape>
            </v:group>
            <v:group style="position:absolute;left:7430;top:13384;width:2;height:3026" coordorigin="7430,13384" coordsize="2,3026">
              <v:shape style="position:absolute;left:7430;top:13384;width:2;height:3026" coordorigin="7430,13384" coordsize="0,3026" path="m7430,16409l7430,13384e" filled="f" stroked="t" strokeweight=".694786pt" strokecolor="#5B5B5B">
                <v:path arrowok="t"/>
              </v:shape>
            </v:group>
            <v:group style="position:absolute;left:1278;top:13605;width:2;height:641" coordorigin="1278,13605" coordsize="2,641">
              <v:shape style="position:absolute;left:1278;top:13605;width:2;height:641" coordorigin="1278,13605" coordsize="0,641" path="m1278,14246l1278,13605e" filled="f" stroked="t" strokeweight=".694786pt" strokecolor="#575757">
                <v:path arrowok="t"/>
              </v:shape>
            </v:group>
            <v:group style="position:absolute;left:563;top:14039;width:2;height:306" coordorigin="563,14039" coordsize="2,306">
              <v:shape style="position:absolute;left:563;top:14039;width:2;height:306" coordorigin="563,14039" coordsize="0,306" path="m563,14345l563,14039e" filled="f" stroked="t" strokeweight=".463191pt" strokecolor="#777777">
                <v:path arrowok="t"/>
              </v:shape>
            </v:group>
            <v:group style="position:absolute;left:1281;top:14171;width:2;height:165" coordorigin="1281,14171" coordsize="2,165">
              <v:shape style="position:absolute;left:1281;top:14171;width:2;height:165" coordorigin="1281,14171" coordsize="0,165" path="m1281,14336l1281,14171e" filled="f" stroked="t" strokeweight=".463191pt" strokecolor="#3B3B3B">
                <v:path arrowok="t"/>
              </v:shape>
            </v:group>
            <v:group style="position:absolute;left:1285;top:14279;width:2;height:2140" coordorigin="1285,14279" coordsize="2,2140">
              <v:shape style="position:absolute;left:1285;top:14279;width:2;height:2140" coordorigin="1285,14279" coordsize="0,2140" path="m1285,16419l1285,14279e" filled="f" stroked="t" strokeweight=".694786pt" strokecolor="#545454">
                <v:path arrowok="t"/>
              </v:shape>
            </v:group>
            <v:group style="position:absolute;left:570;top:15627;width:2;height:792" coordorigin="570,15627" coordsize="2,792">
              <v:shape style="position:absolute;left:570;top:15627;width:2;height:792" coordorigin="570,15627" coordsize="0,792" path="m570,16419l570,15627e" filled="f" stroked="t" strokeweight=".694786pt" strokecolor="#606060">
                <v:path arrowok="t"/>
              </v:shape>
            </v:group>
            <v:group style="position:absolute;left:565;top:16412;width:6976;height:2" coordorigin="565,16412" coordsize="6976,2">
              <v:shape style="position:absolute;left:565;top:16412;width:6976;height:2" coordorigin="565,16412" coordsize="6976,0" path="m565,16412l7541,16412e" filled="f" stroked="t" strokeweight=".694786pt" strokecolor="#5B5B5B">
                <v:path arrowok="t"/>
              </v:shape>
            </v:group>
            <v:group style="position:absolute;left:3664;top:16400;width:7842;height:2" coordorigin="3664,16400" coordsize="7842,2">
              <v:shape style="position:absolute;left:3664;top:16400;width:7842;height:2" coordorigin="3664,16400" coordsize="7842,0" path="m3664,16400l11506,16400e" filled="f" stroked="t" strokeweight=".694786pt" strokecolor="#646464">
                <v:path arrowok="t"/>
              </v:shape>
            </v:group>
            <v:group style="position:absolute;left:6309;top:4333;width:157;height:2" coordorigin="6309,4333" coordsize="157,2">
              <v:shape style="position:absolute;left:6309;top:4333;width:157;height:2" coordorigin="6309,4333" coordsize="157,0" path="m6309,4333l6466,4333e" filled="f" stroked="t" strokeweight=".23159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</w:rPr>
        <w:t>i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</w:rPr>
        <w:t>t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3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ıil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00"/>
          <w:cols w:num="2" w:equalWidth="0">
            <w:col w:w="5554" w:space="284"/>
            <w:col w:w="5462"/>
          </w:cols>
        </w:sectPr>
      </w:pPr>
      <w:rPr/>
    </w:p>
    <w:p>
      <w:pPr>
        <w:spacing w:before="0" w:after="0" w:line="677" w:lineRule="exact"/>
        <w:ind w:left="891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7"/>
          <w:szCs w:val="87"/>
          <w:color w:val="1A1C1A"/>
          <w:spacing w:val="0"/>
          <w:w w:val="209"/>
          <w:i/>
          <w:position w:val="-26"/>
        </w:rPr>
        <w:t>l</w:t>
      </w:r>
      <w:r>
        <w:rPr>
          <w:rFonts w:ascii="Arial" w:hAnsi="Arial" w:cs="Arial" w:eastAsia="Arial"/>
          <w:sz w:val="87"/>
          <w:szCs w:val="87"/>
          <w:color w:val="1A1C1A"/>
          <w:spacing w:val="0"/>
          <w:w w:val="100"/>
          <w:i/>
          <w:position w:val="-26"/>
        </w:rPr>
        <w:tab/>
      </w:r>
      <w:r>
        <w:rPr>
          <w:rFonts w:ascii="Arial" w:hAnsi="Arial" w:cs="Arial" w:eastAsia="Arial"/>
          <w:sz w:val="87"/>
          <w:szCs w:val="87"/>
          <w:color w:val="1A1C1A"/>
          <w:spacing w:val="0"/>
          <w:w w:val="100"/>
          <w:i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1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0"/>
          <w:position w:val="-4"/>
        </w:rPr>
        <w:t>KŞEHİR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15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3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11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6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  <w:position w:val="-4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420" w:right="240"/>
        </w:sectPr>
      </w:pPr>
      <w:rPr/>
    </w:p>
    <w:p>
      <w:pPr>
        <w:spacing w:before="97" w:after="0" w:line="133" w:lineRule="exact"/>
        <w:ind w:left="882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2F31"/>
          <w:spacing w:val="0"/>
          <w:w w:val="105"/>
          <w:position w:val="-4"/>
        </w:rPr>
        <w:t>IZMIR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w w:val="10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  <w:cols w:num="2" w:equalWidth="0">
            <w:col w:w="1343" w:space="2432"/>
            <w:col w:w="7485"/>
          </w:cols>
        </w:sectPr>
      </w:pPr>
      <w:rPr/>
    </w:p>
    <w:p>
      <w:pPr>
        <w:spacing w:before="0" w:after="0" w:line="208" w:lineRule="exact"/>
        <w:ind w:left="615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-1"/>
        </w:rPr>
        <w:t>B0Y0KSEHIR</w:t>
      </w:r>
      <w:r>
        <w:rPr>
          <w:rFonts w:ascii="Arial" w:hAnsi="Arial" w:cs="Arial" w:eastAsia="Arial"/>
          <w:sz w:val="16"/>
          <w:szCs w:val="16"/>
          <w:color w:val="2F2F31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666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31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951218" w:type="dxa"/>
      </w:tblPr>
      <w:tblGrid/>
      <w:tr>
        <w:trPr>
          <w:trHeight w:val="239" w:hRule="exact"/>
        </w:trPr>
        <w:tc>
          <w:tcPr>
            <w:tcW w:w="1224" w:type="dxa"/>
            <w:tcBorders>
              <w:top w:val="single" w:sz="5.619512" w:space="0" w:color="575757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9" w:type="dxa"/>
            <w:tcBorders>
              <w:top w:val="single" w:sz="5.619512" w:space="0" w:color="575757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14.1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8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7"/>
                <w:w w:val="114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2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619512" w:space="0" w:color="575757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32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4"/>
              </w:rPr>
              <w:t>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39" w:type="dxa"/>
            <w:gridSpan w:val="2"/>
            <w:tcBorders>
              <w:top w:val="single" w:sz="5.619512" w:space="0" w:color="646464"/>
              <w:bottom w:val="single" w:sz="5.619512" w:space="0" w:color="646464"/>
              <w:left w:val="nil" w:sz="6" w:space="0" w:color="auto"/>
              <w:right w:val="single" w:sz="5.619512" w:space="0" w:color="676767"/>
            </w:tcBorders>
          </w:tcPr>
          <w:p>
            <w:pPr>
              <w:spacing w:before="22" w:after="0" w:line="209" w:lineRule="exact"/>
              <w:ind w:left="217" w:right="-20"/>
              <w:jc w:val="left"/>
              <w:tabs>
                <w:tab w:pos="2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5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17.34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4"/>
                <w:position w:val="-1"/>
              </w:rPr>
              <w:t>!T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"/>
                <w:w w:val="94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5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B6B"/>
                <w:spacing w:val="0"/>
                <w:w w:val="13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B6B"/>
                <w:spacing w:val="19"/>
                <w:w w:val="13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0533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448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3"/>
                <w:position w:val="-1"/>
              </w:rPr>
              <w:t>61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5" w:hRule="exact"/>
        </w:trPr>
        <w:tc>
          <w:tcPr>
            <w:tcW w:w="1224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4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1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5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9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1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334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w w:val="46"/>
              </w:rPr>
              <w:t>[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6"/>
              </w:rPr>
              <w:t>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10213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39" w:type="dxa"/>
            <w:gridSpan w:val="2"/>
            <w:tcBorders>
              <w:top w:val="single" w:sz="5.619512" w:space="0" w:color="646464"/>
              <w:bottom w:val="single" w:sz="5.619512" w:space="0" w:color="575757"/>
              <w:left w:val="nil" w:sz="6" w:space="0" w:color="auto"/>
              <w:right w:val="single" w:sz="5.619512" w:space="0" w:color="676767"/>
            </w:tcBorders>
          </w:tcPr>
          <w:p>
            <w:pPr>
              <w:spacing w:before="14" w:after="0" w:line="218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spacing w:val="-16"/>
                <w:w w:val="15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8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Mustafa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4"/>
                <w:w w:val="11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spacing w:val="6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8"/>
              </w:rPr>
              <w:t>RİM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996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4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3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24"/>
                <w:w w:val="13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Çörl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mevkisi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çöplü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alanı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1"/>
                <w:position w:val="-1"/>
              </w:rPr>
              <w:t>Çan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2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8"/>
                <w:w w:val="96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10"/>
                <w:position w:val="-1"/>
              </w:rPr>
              <w:t>rlı/DiKiLi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4" w:hRule="exact"/>
        </w:trPr>
        <w:tc>
          <w:tcPr>
            <w:tcW w:w="1224" w:type="dxa"/>
            <w:tcBorders>
              <w:top w:val="nil" w:sz="6" w:space="0" w:color="auto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w w:val="99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4"/>
                <w:w w:val="9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0"/>
                <w:w w:val="21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4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28" w:type="dxa"/>
            <w:gridSpan w:val="3"/>
            <w:tcBorders>
              <w:top w:val="nil" w:sz="6" w:space="0" w:color="auto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7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9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2"/>
                <w:w w:val="98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4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3"/>
              </w:rPr>
              <w:t>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1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1"/>
              </w:rPr>
              <w:t>ç_örl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1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22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mevkisi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eski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çöplü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alanı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10"/>
                <w:w w:val="111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8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1"/>
              </w:rPr>
              <w:t>nd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rlı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36"/>
                <w:w w:val="100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2F2F31"/>
                <w:spacing w:val="0"/>
                <w:w w:val="88"/>
                <w:i/>
              </w:rPr>
              <w:t>IDi</w:t>
            </w:r>
            <w:r>
              <w:rPr>
                <w:rFonts w:ascii="Arial" w:hAnsi="Arial" w:cs="Arial" w:eastAsia="Arial"/>
                <w:sz w:val="23"/>
                <w:szCs w:val="23"/>
                <w:color w:val="2F2F31"/>
                <w:spacing w:val="-33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-1"/>
                <w:w w:val="7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2"/>
                <w:w w:val="12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44" w:type="dxa"/>
            <w:tcBorders>
              <w:top w:val="nil" w:sz="6" w:space="0" w:color="auto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24" w:type="dxa"/>
            <w:tcBorders>
              <w:top w:val="single" w:sz="5.619512" w:space="0" w:color="545454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3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28" w:type="dxa"/>
            <w:gridSpan w:val="3"/>
            <w:tcBorders>
              <w:top w:val="single" w:sz="5.61951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9" w:right="-20"/>
              <w:jc w:val="left"/>
              <w:tabs>
                <w:tab w:pos="3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:Baraka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6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7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7"/>
                <w:w w:val="126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4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44" w:type="dxa"/>
            <w:tcBorders>
              <w:top w:val="single" w:sz="5.619512" w:space="0" w:color="606060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15" w:lineRule="exact"/>
              <w:ind w:left="16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B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B6B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6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ateş.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2" w:after="0" w:line="166" w:lineRule="auto"/>
        <w:ind w:left="3626" w:right="3228" w:firstLine="-3470"/>
        <w:jc w:val="left"/>
        <w:tabs>
          <w:tab w:pos="36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575607pt;margin-top:12.515935pt;width:90.363601pt;height:27.529633pt;mso-position-horizontal-relative:page;mso-position-vertical-relative:paragraph;z-index:-15052" type="#_x0000_t202" filled="f" stroked="f">
            <v:textbox inset="0,0,0,0">
              <w:txbxContent>
                <w:p>
                  <w:pPr>
                    <w:spacing w:before="0" w:after="0" w:line="551" w:lineRule="exact"/>
                    <w:ind w:right="-123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7595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959"/>
                      <w:spacing w:val="0"/>
                      <w:w w:val="13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0"/>
                      <w:w w:val="72"/>
                      <w:position w:val="6"/>
                    </w:rPr>
                    <w:t>ıx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9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8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9"/>
          <w:position w:val="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9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2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0"/>
        </w:rPr>
        <w:t>lla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3"/>
          <w:position w:val="0"/>
        </w:rPr>
        <w:t>Q_elik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3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5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5513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9E9E9E"/>
          <w:spacing w:val="0"/>
          <w:w w:val="154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9E9E9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9E9E9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1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8"/>
        </w:rPr>
        <w:t>18.10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56" w:right="-20"/>
        <w:jc w:val="left"/>
        <w:tabs>
          <w:tab w:pos="214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:Murat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iŞiR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14" w:lineRule="exact"/>
        <w:ind w:left="2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1"/>
        </w:rPr>
        <w:t>ERiM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</w:sectPr>
      </w:pPr>
      <w:rPr/>
    </w:p>
    <w:p>
      <w:pPr>
        <w:spacing w:before="22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156" w:right="-7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w w:val="82"/>
          <w:position w:val="1"/>
        </w:rPr>
        <w:t>Gi.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w w:val="8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5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1"/>
        </w:rPr>
        <w:t>615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7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7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:17.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:17.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  <w:cols w:num="2" w:equalWidth="0">
            <w:col w:w="4061" w:space="586"/>
            <w:col w:w="6613"/>
          </w:cols>
        </w:sectPr>
      </w:pPr>
      <w:rPr/>
    </w:p>
    <w:p>
      <w:pPr>
        <w:spacing w:before="1" w:after="0" w:line="240" w:lineRule="auto"/>
        <w:ind w:left="165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5"/>
        </w:rPr>
        <w:t>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8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8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643" w:right="44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30" w:lineRule="atLeast"/>
        <w:ind w:left="2160" w:right="4061" w:firstLine="2515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2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C1A"/>
          <w:spacing w:val="8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51" w:right="-20"/>
        <w:jc w:val="left"/>
        <w:tabs>
          <w:tab w:pos="540" w:val="left"/>
          <w:tab w:pos="46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F2F31"/>
          <w:spacing w:val="0"/>
          <w:w w:val="100"/>
          <w:position w:val="6"/>
        </w:rPr>
        <w:t>y</w:t>
      </w:r>
      <w:r>
        <w:rPr>
          <w:rFonts w:ascii="Arial" w:hAnsi="Arial" w:cs="Arial" w:eastAsia="Arial"/>
          <w:sz w:val="26"/>
          <w:szCs w:val="26"/>
          <w:color w:val="2F2F31"/>
          <w:spacing w:val="-59"/>
          <w:w w:val="100"/>
          <w:position w:val="6"/>
        </w:rPr>
        <w:t> </w:t>
      </w:r>
      <w:r>
        <w:rPr>
          <w:rFonts w:ascii="Arial" w:hAnsi="Arial" w:cs="Arial" w:eastAsia="Arial"/>
          <w:sz w:val="26"/>
          <w:szCs w:val="26"/>
          <w:color w:val="2F2F31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6"/>
          <w:szCs w:val="26"/>
          <w:color w:val="2F2F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ııncı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w w:val="97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lll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6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7"/>
          <w:position w:val="-1"/>
        </w:rPr>
        <w:t>ipAmirini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69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1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5"/>
          <w:position w:val="-1"/>
        </w:rPr>
        <w:t>mail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UÇ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1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4" w:lineRule="auto"/>
        <w:ind w:left="170" w:right="2626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w w:val="99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50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7" w:lineRule="exact"/>
        <w:ind w:left="170" w:right="-20"/>
        <w:jc w:val="left"/>
        <w:tabs>
          <w:tab w:pos="2340" w:val="left"/>
          <w:tab w:pos="5060" w:val="left"/>
          <w:tab w:pos="654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5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5"/>
          <w:position w:val="-2"/>
        </w:rPr>
        <w:t>ndUrı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86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6"/>
          <w:position w:val="-4"/>
        </w:rPr>
        <w:t>pUk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6"/>
          <w:position w:val="-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4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6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15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5082" w:right="-20"/>
        <w:jc w:val="left"/>
        <w:tabs>
          <w:tab w:pos="654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alanını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yolu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sağında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kurulu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yetişire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baraka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7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4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ttip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battaniye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9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5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barakada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2.500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rdır.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9" w:lineRule="auto"/>
        <w:ind w:left="175" w:right="63" w:firstLine="200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Çandarlı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ıkları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yayılara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barakaya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edere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tahmi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edilmektedi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4" w:lineRule="auto"/>
        <w:ind w:left="175" w:right="3873"/>
        <w:jc w:val="left"/>
        <w:tabs>
          <w:tab w:pos="21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8"/>
          <w:w w:val="11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494949"/>
          <w:spacing w:val="0"/>
          <w:w w:val="142"/>
          <w:position w:val="1"/>
        </w:rPr>
        <w:t>Y</w:t>
      </w:r>
      <w:r>
        <w:rPr>
          <w:rFonts w:ascii="Arial" w:hAnsi="Arial" w:cs="Arial" w:eastAsia="Arial"/>
          <w:sz w:val="31"/>
          <w:szCs w:val="31"/>
          <w:color w:val="494949"/>
          <w:spacing w:val="32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left="184" w:right="-20"/>
        <w:jc w:val="left"/>
        <w:tabs>
          <w:tab w:pos="21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7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7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:20.00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6" w:lineRule="exact"/>
        <w:ind w:left="273" w:right="-20"/>
        <w:jc w:val="left"/>
        <w:tabs>
          <w:tab w:pos="106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Ölll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2F2F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Çandarlı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143"/>
          <w:position w:val="-1"/>
        </w:rPr>
        <w:t>I.</w:t>
      </w:r>
      <w:r>
        <w:rPr>
          <w:rFonts w:ascii="Arial" w:hAnsi="Arial" w:cs="Arial" w:eastAsia="Arial"/>
          <w:sz w:val="20"/>
          <w:szCs w:val="20"/>
          <w:color w:val="2F2F31"/>
          <w:spacing w:val="-41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yec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73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t</w:t>
      </w:r>
      <w:r>
        <w:rPr>
          <w:rFonts w:ascii="Arial" w:hAnsi="Arial" w:cs="Arial" w:eastAsia="Arial"/>
          <w:sz w:val="19"/>
          <w:szCs w:val="19"/>
          <w:color w:val="494949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3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61" w:lineRule="exact"/>
        <w:ind w:left="29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4"/>
          <w:szCs w:val="24"/>
          <w:color w:val="575959"/>
          <w:w w:val="115"/>
        </w:rPr>
        <w:t>.</w:t>
      </w:r>
      <w:r>
        <w:rPr>
          <w:rFonts w:ascii="Arial" w:hAnsi="Arial" w:cs="Arial" w:eastAsia="Arial"/>
          <w:sz w:val="24"/>
          <w:szCs w:val="24"/>
          <w:color w:val="575959"/>
          <w:spacing w:val="-72"/>
          <w:w w:val="116"/>
        </w:rPr>
        <w:t>N</w:t>
      </w:r>
      <w:r>
        <w:rPr>
          <w:rFonts w:ascii="Arial" w:hAnsi="Arial" w:cs="Arial" w:eastAsia="Arial"/>
          <w:sz w:val="32"/>
          <w:szCs w:val="32"/>
          <w:color w:val="575959"/>
          <w:spacing w:val="0"/>
          <w:w w:val="183"/>
          <w:position w:val="-1"/>
        </w:rPr>
        <w:t>rııH</w:t>
      </w:r>
      <w:r>
        <w:rPr>
          <w:rFonts w:ascii="Arial" w:hAnsi="Arial" w:cs="Arial" w:eastAsia="Arial"/>
          <w:sz w:val="32"/>
          <w:szCs w:val="32"/>
          <w:color w:val="575959"/>
          <w:spacing w:val="-16"/>
          <w:w w:val="183"/>
          <w:position w:val="-1"/>
        </w:rPr>
        <w:t>&lt;</w:t>
      </w:r>
      <w:r>
        <w:rPr>
          <w:rFonts w:ascii="Arial" w:hAnsi="Arial" w:cs="Arial" w:eastAsia="Arial"/>
          <w:sz w:val="32"/>
          <w:szCs w:val="32"/>
          <w:color w:val="575959"/>
          <w:spacing w:val="-122"/>
          <w:w w:val="183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82"/>
          <w:position w:val="0"/>
        </w:rPr>
        <w:t>.:</w:t>
      </w:r>
      <w:r>
        <w:rPr>
          <w:rFonts w:ascii="Arial" w:hAnsi="Arial" w:cs="Arial" w:eastAsia="Arial"/>
          <w:sz w:val="23"/>
          <w:szCs w:val="23"/>
          <w:color w:val="7C7E7E"/>
          <w:spacing w:val="-19"/>
          <w:w w:val="82"/>
          <w:position w:val="0"/>
        </w:rPr>
        <w:t>ı</w:t>
      </w:r>
      <w:r>
        <w:rPr>
          <w:rFonts w:ascii="Arial" w:hAnsi="Arial" w:cs="Arial" w:eastAsia="Arial"/>
          <w:sz w:val="32"/>
          <w:szCs w:val="32"/>
          <w:color w:val="575959"/>
          <w:spacing w:val="0"/>
          <w:w w:val="183"/>
          <w:position w:val="-1"/>
        </w:rPr>
        <w:t>'!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28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75959"/>
          <w:spacing w:val="0"/>
          <w:w w:val="118"/>
          <w:position w:val="-12"/>
        </w:rPr>
        <w:t>Itfaiy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18"/>
          <w:position w:val="-12"/>
        </w:rPr>
        <w:t>e</w:t>
      </w:r>
      <w:r>
        <w:rPr>
          <w:rFonts w:ascii="Arial" w:hAnsi="Arial" w:cs="Arial" w:eastAsia="Arial"/>
          <w:sz w:val="19"/>
          <w:szCs w:val="19"/>
          <w:color w:val="575959"/>
          <w:spacing w:val="45"/>
          <w:w w:val="118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18"/>
          <w:position w:val="-12"/>
        </w:rPr>
        <w:t>Kuze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18"/>
          <w:position w:val="-12"/>
        </w:rPr>
        <w:t>y</w:t>
      </w:r>
      <w:r>
        <w:rPr>
          <w:rFonts w:ascii="Arial" w:hAnsi="Arial" w:cs="Arial" w:eastAsia="Arial"/>
          <w:sz w:val="19"/>
          <w:szCs w:val="19"/>
          <w:color w:val="575959"/>
          <w:spacing w:val="-20"/>
          <w:w w:val="118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18"/>
          <w:position w:val="-12"/>
        </w:rPr>
        <w:t>Bölqe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98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57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21"/>
          <w:w w:val="5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-34"/>
          <w:w w:val="63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11"/>
          <w:w w:val="127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64"/>
        </w:rPr>
        <w:t>E''l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65"/>
        </w:rPr>
        <w:t>&lt;lı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-3"/>
          <w:w w:val="6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31"/>
          <w:spacing w:val="0"/>
          <w:w w:val="65"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4.897583pt;margin-top:8.994845pt;width:2.809757pt;height:16.937236pt;mso-position-horizontal-relative:page;mso-position-vertical-relative:paragraph;z-index:-15058" coordorigin="9298,180" coordsize="56,339">
            <v:group style="position:absolute;left:9342;top:192;width:2;height:114" coordorigin="9342,192" coordsize="2,114">
              <v:shape style="position:absolute;left:9342;top:192;width:2;height:114" coordorigin="9342,192" coordsize="0,114" path="m9342,305l9342,192e" filled="f" stroked="t" strokeweight="1.170732pt" strokecolor="#000000">
                <v:path arrowok="t"/>
              </v:shape>
            </v:group>
            <v:group style="position:absolute;left:9303;top:220;width:2;height:294" coordorigin="9303,220" coordsize="2,294">
              <v:shape style="position:absolute;left:9303;top:220;width:2;height:294" coordorigin="9303,220" coordsize="0,294" path="m9303,514l9303,220e" filled="f" stroked="t" strokeweight=".468293pt" strokecolor="#3B4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57074pt;margin-top:3.337183pt;width:27.023082pt;height:23.5pt;mso-position-horizontal-relative:page;mso-position-vertical-relative:paragraph;z-index:-15051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-9"/>
                      <w:w w:val="50"/>
                    </w:rPr>
                    <w:t>'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-9"/>
                      <w:w w:val="50"/>
                    </w:rPr>
                    <w:t>1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-8"/>
                      <w:w w:val="50"/>
                    </w:rPr>
                    <w:t>f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0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0"/>
                      <w:w w:val="5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31"/>
                      <w:spacing w:val="42"/>
                      <w:w w:val="5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1B1B1"/>
                      <w:spacing w:val="-103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6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8"/>
        </w:rPr>
        <w:t>n: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6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1"/>
          <w:w w:val="175"/>
        </w:rPr>
        <w:t>*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</w:rPr>
        <w:t>.i-.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  <w:cols w:num="3" w:equalWidth="0">
            <w:col w:w="825" w:space="1504"/>
            <w:col w:w="3935" w:space="2204"/>
            <w:col w:w="2792"/>
          </w:cols>
        </w:sectPr>
      </w:pPr>
      <w:rPr/>
    </w:p>
    <w:p>
      <w:pPr>
        <w:spacing w:before="0" w:after="0" w:line="382" w:lineRule="exact"/>
        <w:ind w:left="2493" w:right="-99"/>
        <w:jc w:val="left"/>
        <w:tabs>
          <w:tab w:pos="5120" w:val="left"/>
          <w:tab w:pos="8680" w:val="left"/>
          <w:tab w:pos="956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v:group style="position:absolute;margin-left:446.985382pt;margin-top:13.706455pt;width:.1pt;height:6.63671pt;mso-position-horizontal-relative:page;mso-position-vertical-relative:paragraph;z-index:-15057" coordorigin="8940,274" coordsize="2,133">
            <v:shape style="position:absolute;left:8940;top:274;width:2;height:133" coordorigin="8940,274" coordsize="0,133" path="m8940,407l8940,274e" filled="f" stroked="t" strokeweight="1.639024pt" strokecolor="#4B4B5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626709pt;margin-top:7.763669pt;width:11.309328pt;height:44.5pt;mso-position-horizontal-relative:page;mso-position-vertical-relative:paragraph;z-index:-15050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96B6B"/>
                      <w:spacing w:val="-244"/>
                      <w:w w:val="153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8C8C8C"/>
                      <w:spacing w:val="0"/>
                      <w:w w:val="32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575959"/>
          <w:spacing w:val="1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position w:val="-4"/>
        </w:rPr>
        <w:t>Post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25"/>
          <w:position w:val="-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25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5"/>
          <w:w w:val="12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7"/>
          <w:position w:val="-4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8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7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A1A5C6"/>
          <w:spacing w:val="0"/>
          <w:w w:val="77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1A5C6"/>
          <w:spacing w:val="-36"/>
          <w:w w:val="7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5C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5C6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242659"/>
          <w:spacing w:val="0"/>
          <w:w w:val="197"/>
          <w:i/>
          <w:position w:val="2"/>
        </w:rPr>
        <w:t>)</w:t>
      </w:r>
      <w:r>
        <w:rPr>
          <w:rFonts w:ascii="Arial" w:hAnsi="Arial" w:cs="Arial" w:eastAsia="Arial"/>
          <w:sz w:val="21"/>
          <w:szCs w:val="21"/>
          <w:color w:val="242659"/>
          <w:spacing w:val="-101"/>
          <w:w w:val="197"/>
          <w:i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242659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242659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21"/>
          <w:szCs w:val="21"/>
          <w:color w:val="363A5D"/>
          <w:spacing w:val="0"/>
          <w:w w:val="197"/>
          <w:position w:val="2"/>
        </w:rPr>
        <w:t>//ı</w:t>
      </w:r>
      <w:r>
        <w:rPr>
          <w:rFonts w:ascii="Arial" w:hAnsi="Arial" w:cs="Arial" w:eastAsia="Arial"/>
          <w:sz w:val="21"/>
          <w:szCs w:val="21"/>
          <w:color w:val="363A5D"/>
          <w:spacing w:val="-66"/>
          <w:w w:val="197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1"/>
          <w:szCs w:val="21"/>
          <w:color w:val="9E9E9E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35"/>
          <w:szCs w:val="35"/>
          <w:color w:val="363A5D"/>
          <w:spacing w:val="0"/>
          <w:w w:val="76"/>
          <w:i/>
          <w:position w:val="2"/>
        </w:rPr>
        <w:t>r</w:t>
      </w:r>
      <w:r>
        <w:rPr>
          <w:rFonts w:ascii="Arial" w:hAnsi="Arial" w:cs="Arial" w:eastAsia="Arial"/>
          <w:sz w:val="35"/>
          <w:szCs w:val="35"/>
          <w:color w:val="363A5D"/>
          <w:spacing w:val="-27"/>
          <w:w w:val="75"/>
          <w:i/>
          <w:position w:val="2"/>
        </w:rPr>
        <w:t>.</w:t>
      </w:r>
      <w:r>
        <w:rPr>
          <w:rFonts w:ascii="Arial" w:hAnsi="Arial" w:cs="Arial" w:eastAsia="Arial"/>
          <w:sz w:val="35"/>
          <w:szCs w:val="35"/>
          <w:color w:val="696B6B"/>
          <w:spacing w:val="0"/>
          <w:w w:val="33"/>
          <w:i/>
          <w:position w:val="2"/>
        </w:rPr>
        <w:t>J·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4" w:lineRule="atLeast"/>
        <w:ind w:left="5129" w:right="-20"/>
        <w:jc w:val="left"/>
        <w:tabs>
          <w:tab w:pos="8300" w:val="left"/>
          <w:tab w:pos="97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65.600006pt;margin-top:13.726606pt;width:4.800001pt;height:19.652951pt;mso-position-horizontal-relative:page;mso-position-vertical-relative:paragraph;z-index:-15056" coordorigin="9312,275" coordsize="96,393">
            <v:group style="position:absolute;left:9342;top:362;width:2;height:114" coordorigin="9342,362" coordsize="2,114">
              <v:shape style="position:absolute;left:9342;top:362;width:2;height:114" coordorigin="9342,362" coordsize="0,114" path="m9342,476l9342,362e" filled="f" stroked="t" strokeweight="3.043903pt" strokecolor="#4F4F4F">
                <v:path arrowok="t"/>
              </v:shape>
            </v:group>
            <v:group style="position:absolute;left:9375;top:296;width:2;height:299" coordorigin="9375,296" coordsize="2,299">
              <v:shape style="position:absolute;left:9375;top:296;width:2;height:299" coordorigin="9375,296" coordsize="0,299" path="m9375,594l9375,296e" filled="f" stroked="t" strokeweight="2.107317pt" strokecolor="#545757">
                <v:path arrowok="t"/>
              </v:shape>
            </v:group>
            <v:group style="position:absolute;left:9396;top:552;width:2;height:104" coordorigin="9396,552" coordsize="2,104">
              <v:shape style="position:absolute;left:9396;top:552;width:2;height:104" coordorigin="9396,552" coordsize="0,104" path="m9396,656l9396,552e" filled="f" stroked="t" strokeweight="1.170732pt" strokecolor="#67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4.682922pt;margin-top:20.113335pt;width:1.873171pt;height:.1pt;mso-position-horizontal-relative:page;mso-position-vertical-relative:paragraph;z-index:-15055" coordorigin="9694,402" coordsize="37,2">
            <v:shape style="position:absolute;left:9694;top:402;width:37;height:2" coordorigin="9694,402" coordsize="37,0" path="m9694,402l9731,402e" filled="f" stroked="t" strokeweight="3.55538pt" strokecolor="#4F544F">
              <v:path arrowok="t"/>
            </v:shape>
          </v:group>
          <w10:wrap type="none"/>
        </w:pict>
      </w:r>
      <w:r>
        <w:rPr/>
        <w:pict>
          <v:group style="position:absolute;margin-left:498.029266pt;margin-top:19.428169pt;width:.1pt;height:4.214634pt;mso-position-horizontal-relative:page;mso-position-vertical-relative:paragraph;z-index:-15054" coordorigin="9961,389" coordsize="2,84">
            <v:shape style="position:absolute;left:9961;top:389;width:2;height:84" coordorigin="9961,389" coordsize="0,84" path="m9961,389l9961,473e" filled="f" stroked="t" strokeweight="4.214635pt" strokecolor="#7C808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75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31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191"/>
          <w:position w:val="-14"/>
        </w:rPr>
        <w:t>lll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100"/>
          <w:position w:val="-14"/>
        </w:rPr>
      </w:r>
      <w:r>
        <w:rPr>
          <w:rFonts w:ascii="Arial" w:hAnsi="Arial" w:cs="Arial" w:eastAsia="Arial"/>
          <w:sz w:val="26"/>
          <w:szCs w:val="26"/>
          <w:color w:val="494949"/>
          <w:spacing w:val="-89"/>
          <w:w w:val="188"/>
          <w:position w:val="-14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3" w:lineRule="atLeast"/>
        <w:ind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696B6B"/>
          <w:w w:val="51"/>
          <w:i/>
        </w:rPr>
        <w:t>ı</w:t>
      </w:r>
      <w:r>
        <w:rPr>
          <w:rFonts w:ascii="Times New Roman" w:hAnsi="Times New Roman" w:cs="Times New Roman" w:eastAsia="Times New Roman"/>
          <w:sz w:val="52"/>
          <w:szCs w:val="52"/>
          <w:color w:val="696B6B"/>
          <w:spacing w:val="29"/>
          <w:w w:val="52"/>
          <w:i/>
        </w:rPr>
        <w:t>:</w:t>
      </w:r>
      <w:r>
        <w:rPr>
          <w:rFonts w:ascii="Times New Roman" w:hAnsi="Times New Roman" w:cs="Times New Roman" w:eastAsia="Times New Roman"/>
          <w:sz w:val="52"/>
          <w:szCs w:val="52"/>
          <w:color w:val="8C8C8C"/>
          <w:spacing w:val="0"/>
          <w:w w:val="46"/>
          <w:i/>
        </w:rPr>
        <w:t>J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  <w:cols w:num="2" w:equalWidth="0">
            <w:col w:w="10331" w:space="132"/>
            <w:col w:w="797"/>
          </w:cols>
        </w:sectPr>
      </w:pPr>
      <w:rPr/>
    </w:p>
    <w:p>
      <w:pPr>
        <w:spacing w:before="0" w:after="0" w:line="388" w:lineRule="atLeast"/>
        <w:ind w:left="4609" w:right="-20"/>
        <w:jc w:val="left"/>
        <w:tabs>
          <w:tab w:pos="5440" w:val="left"/>
          <w:tab w:pos="8120" w:val="left"/>
          <w:tab w:pos="9840" w:val="left"/>
          <w:tab w:pos="106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1"/>
        </w:rPr>
        <w:t>f:</w:t>
      </w:r>
      <w:r>
        <w:rPr>
          <w:rFonts w:ascii="Arial" w:hAnsi="Arial" w:cs="Arial" w:eastAsia="Arial"/>
          <w:sz w:val="18"/>
          <w:szCs w:val="18"/>
          <w:color w:val="494949"/>
          <w:spacing w:val="-4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696B6B"/>
          <w:spacing w:val="0"/>
          <w:w w:val="56"/>
          <w:position w:val="0"/>
        </w:rPr>
        <w:t>-</w:t>
      </w:r>
      <w:r>
        <w:rPr>
          <w:rFonts w:ascii="Arial" w:hAnsi="Arial" w:cs="Arial" w:eastAsia="Arial"/>
          <w:sz w:val="31"/>
          <w:szCs w:val="31"/>
          <w:color w:val="696B6B"/>
          <w:spacing w:val="0"/>
          <w:w w:val="56"/>
          <w:position w:val="0"/>
        </w:rPr>
        <w:t>  </w:t>
      </w:r>
      <w:r>
        <w:rPr>
          <w:rFonts w:ascii="Arial" w:hAnsi="Arial" w:cs="Arial" w:eastAsia="Arial"/>
          <w:sz w:val="31"/>
          <w:szCs w:val="31"/>
          <w:color w:val="696B6B"/>
          <w:spacing w:val="13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7C7E7E"/>
          <w:spacing w:val="-4"/>
          <w:w w:val="116"/>
          <w:position w:val="0"/>
        </w:rPr>
        <w:t>B</w:t>
      </w:r>
      <w:r>
        <w:rPr>
          <w:rFonts w:ascii="Arial" w:hAnsi="Arial" w:cs="Arial" w:eastAsia="Arial"/>
          <w:sz w:val="23"/>
          <w:szCs w:val="23"/>
          <w:color w:val="575959"/>
          <w:spacing w:val="4"/>
          <w:w w:val="165"/>
          <w:position w:val="0"/>
        </w:rPr>
        <w:t>ü</w:t>
      </w:r>
      <w:r>
        <w:rPr>
          <w:rFonts w:ascii="Arial" w:hAnsi="Arial" w:cs="Arial" w:eastAsia="Arial"/>
          <w:sz w:val="23"/>
          <w:szCs w:val="23"/>
          <w:color w:val="2F2F31"/>
          <w:spacing w:val="-4"/>
          <w:w w:val="139"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85"/>
          <w:position w:val="0"/>
        </w:rPr>
        <w:t>tıl'1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75959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63A5D"/>
          <w:spacing w:val="0"/>
          <w:w w:val="39"/>
          <w:position w:val="0"/>
        </w:rPr>
        <w:t>VJJ.</w:t>
      </w:r>
      <w:r>
        <w:rPr>
          <w:rFonts w:ascii="Times New Roman" w:hAnsi="Times New Roman" w:cs="Times New Roman" w:eastAsia="Times New Roman"/>
          <w:sz w:val="37"/>
          <w:szCs w:val="37"/>
          <w:color w:val="363A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63A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7"/>
          <w:szCs w:val="37"/>
          <w:color w:val="494949"/>
          <w:spacing w:val="0"/>
          <w:w w:val="56"/>
          <w:position w:val="0"/>
        </w:rPr>
        <w:t>"</w:t>
      </w:r>
      <w:r>
        <w:rPr>
          <w:rFonts w:ascii="Times New Roman" w:hAnsi="Times New Roman" w:cs="Times New Roman" w:eastAsia="Times New Roman"/>
          <w:sz w:val="37"/>
          <w:szCs w:val="37"/>
          <w:color w:val="8C8C8C"/>
          <w:spacing w:val="0"/>
          <w:w w:val="37"/>
          <w:position w:val="0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8C8C8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8C8C8C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7"/>
          <w:szCs w:val="37"/>
          <w:color w:val="696B6B"/>
          <w:spacing w:val="0"/>
          <w:w w:val="34"/>
          <w:position w:val="0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696B6B"/>
          <w:spacing w:val="-6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8C8C8C"/>
          <w:spacing w:val="0"/>
          <w:w w:val="76"/>
          <w:position w:val="0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</w:sectPr>
      </w:pPr>
      <w:rPr/>
    </w:p>
    <w:p>
      <w:pPr>
        <w:spacing w:before="0" w:after="0" w:line="80" w:lineRule="exact"/>
        <w:ind w:right="-20"/>
        <w:jc w:val="right"/>
        <w:tabs>
          <w:tab w:pos="94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18"/>
          <w:szCs w:val="18"/>
          <w:color w:val="8C8C8C"/>
          <w:w w:val="90"/>
          <w:position w:val="10"/>
        </w:rPr>
        <w:t>M</w:t>
      </w:r>
      <w:r>
        <w:rPr>
          <w:rFonts w:ascii="Arial" w:hAnsi="Arial" w:cs="Arial" w:eastAsia="Arial"/>
          <w:sz w:val="18"/>
          <w:szCs w:val="18"/>
          <w:color w:val="8C8C8C"/>
          <w:spacing w:val="2"/>
          <w:w w:val="90"/>
          <w:position w:val="10"/>
        </w:rPr>
        <w:t>ü</w:t>
      </w:r>
      <w:r>
        <w:rPr>
          <w:rFonts w:ascii="Arial" w:hAnsi="Arial" w:cs="Arial" w:eastAsia="Arial"/>
          <w:sz w:val="16"/>
          <w:szCs w:val="16"/>
          <w:color w:val="696B6B"/>
          <w:spacing w:val="0"/>
          <w:w w:val="102"/>
          <w:position w:val="10"/>
        </w:rPr>
        <w:t>d</w:t>
      </w:r>
      <w:r>
        <w:rPr>
          <w:rFonts w:ascii="Arial" w:hAnsi="Arial" w:cs="Arial" w:eastAsia="Arial"/>
          <w:sz w:val="16"/>
          <w:szCs w:val="16"/>
          <w:color w:val="696B6B"/>
          <w:spacing w:val="-5"/>
          <w:w w:val="102"/>
          <w:position w:val="10"/>
        </w:rPr>
        <w:t>a</w:t>
      </w:r>
      <w:r>
        <w:rPr>
          <w:rFonts w:ascii="Arial" w:hAnsi="Arial" w:cs="Arial" w:eastAsia="Arial"/>
          <w:sz w:val="16"/>
          <w:szCs w:val="16"/>
          <w:color w:val="696B6B"/>
          <w:spacing w:val="0"/>
          <w:w w:val="69"/>
          <w:position w:val="10"/>
        </w:rPr>
        <w:t>IP.</w:t>
      </w:r>
      <w:r>
        <w:rPr>
          <w:rFonts w:ascii="Arial" w:hAnsi="Arial" w:cs="Arial" w:eastAsia="Arial"/>
          <w:sz w:val="16"/>
          <w:szCs w:val="16"/>
          <w:color w:val="696B6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6"/>
          <w:szCs w:val="16"/>
          <w:color w:val="696B6B"/>
          <w:spacing w:val="0"/>
          <w:w w:val="100"/>
          <w:position w:val="10"/>
        </w:rPr>
      </w:r>
      <w:r>
        <w:rPr>
          <w:rFonts w:ascii="Arial" w:hAnsi="Arial" w:cs="Arial" w:eastAsia="Arial"/>
          <w:sz w:val="50"/>
          <w:szCs w:val="50"/>
          <w:color w:val="2F2F31"/>
          <w:spacing w:val="0"/>
          <w:w w:val="70"/>
          <w:position w:val="-4"/>
        </w:rPr>
        <w:t>,.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494949"/>
          <w:spacing w:val="-17"/>
          <w:w w:val="147"/>
          <w:position w:val="10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7C7E7E"/>
          <w:spacing w:val="-93"/>
          <w:w w:val="114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-38"/>
          <w:w w:val="87"/>
          <w:position w:val="5"/>
        </w:rPr>
        <w:t>·</w:t>
      </w:r>
      <w:r>
        <w:rPr>
          <w:rFonts w:ascii="Arial" w:hAnsi="Arial" w:cs="Arial" w:eastAsia="Arial"/>
          <w:sz w:val="16"/>
          <w:szCs w:val="16"/>
          <w:color w:val="494949"/>
          <w:spacing w:val="-19"/>
          <w:w w:val="146"/>
          <w:position w:val="10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37"/>
          <w:w w:val="122"/>
          <w:position w:val="5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7C7E7E"/>
          <w:spacing w:val="-105"/>
          <w:w w:val="114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494949"/>
          <w:spacing w:val="-15"/>
          <w:w w:val="147"/>
          <w:position w:val="10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575959"/>
          <w:spacing w:val="-32"/>
          <w:w w:val="43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494949"/>
          <w:spacing w:val="-38"/>
          <w:w w:val="146"/>
          <w:position w:val="10"/>
        </w:rPr>
        <w:t>t</w:t>
      </w:r>
      <w:r>
        <w:rPr>
          <w:rFonts w:ascii="Times New Roman" w:hAnsi="Times New Roman" w:cs="Times New Roman" w:eastAsia="Times New Roman"/>
          <w:sz w:val="38"/>
          <w:szCs w:val="38"/>
          <w:color w:val="575959"/>
          <w:spacing w:val="0"/>
          <w:w w:val="43"/>
          <w:position w:val="-4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left="-112" w:right="401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696B6B"/>
          <w:spacing w:val="-106"/>
          <w:w w:val="169"/>
          <w:position w:val="13"/>
        </w:rPr>
        <w:t>&amp;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10"/>
          <w:i/>
          <w:position w:val="5"/>
        </w:rPr>
        <w:t>j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00"/>
          <w:i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-20"/>
          <w:w w:val="100"/>
          <w:i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69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7C7E7E"/>
          <w:spacing w:val="-37"/>
          <w:w w:val="69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23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80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186" w:right="553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7C7E7E"/>
          <w:spacing w:val="0"/>
          <w:w w:val="153"/>
          <w:i/>
          <w:position w:val="-16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40"/>
          <w:cols w:num="3" w:equalWidth="0">
            <w:col w:w="9274" w:space="426"/>
            <w:col w:w="370" w:space="197"/>
            <w:col w:w="993"/>
          </w:cols>
        </w:sectPr>
      </w:pPr>
      <w:rPr/>
    </w:p>
    <w:p>
      <w:pPr>
        <w:spacing w:before="0" w:after="0" w:line="136" w:lineRule="exact"/>
        <w:ind w:right="78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556122pt;margin-top:6.815514pt;width:55.284478pt;height:28pt;mso-position-horizontal-relative:page;mso-position-vertical-relative:paragraph;z-index:-15048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9E9E9E"/>
                      <w:spacing w:val="-15"/>
                      <w:w w:val="3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E9E9E"/>
                      <w:spacing w:val="-144"/>
                      <w:w w:val="3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96B6B"/>
                      <w:spacing w:val="0"/>
                      <w:w w:val="49"/>
                      <w:position w:val="18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96B6B"/>
                      <w:spacing w:val="9"/>
                      <w:w w:val="49"/>
                      <w:position w:val="18"/>
                    </w:rPr>
                    <w:t>.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E9E9E"/>
                      <w:spacing w:val="-107"/>
                      <w:w w:val="3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96B6B"/>
                      <w:spacing w:val="-11"/>
                      <w:w w:val="49"/>
                      <w:position w:val="18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E9E9E"/>
                      <w:spacing w:val="-10"/>
                      <w:w w:val="155"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E9E9E"/>
                      <w:spacing w:val="-40"/>
                      <w:w w:val="3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E9E9E"/>
                      <w:spacing w:val="-68"/>
                      <w:w w:val="74"/>
                      <w:position w:val="18"/>
                    </w:rPr>
                    <w:t>&gt;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E9E9E"/>
                      <w:spacing w:val="26"/>
                      <w:w w:val="3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75959"/>
                      <w:spacing w:val="-18"/>
                      <w:w w:val="70"/>
                      <w:position w:val="18"/>
                    </w:rPr>
                    <w:t>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494949"/>
                      <w:spacing w:val="-39"/>
                      <w:w w:val="141"/>
                      <w:position w:val="11"/>
                    </w:rPr>
                    <w:t>f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75959"/>
                      <w:spacing w:val="0"/>
                      <w:w w:val="70"/>
                      <w:position w:val="18"/>
                    </w:rPr>
                    <w:t>\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75959"/>
                      <w:spacing w:val="0"/>
                      <w:w w:val="71"/>
                      <w:position w:val="1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75959"/>
                      <w:spacing w:val="-24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C8C8C"/>
                      <w:spacing w:val="0"/>
                      <w:w w:val="258"/>
                      <w:position w:val="18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C8C8C"/>
                      <w:spacing w:val="-73"/>
                      <w:w w:val="258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96B6B"/>
                      <w:spacing w:val="-6"/>
                      <w:w w:val="310"/>
                      <w:position w:val="1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E9E9E"/>
                      <w:spacing w:val="0"/>
                      <w:w w:val="77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E9E9E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E9E9E"/>
                      <w:spacing w:val="-3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113"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-25"/>
                      <w:w w:val="113"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96B6B"/>
                      <w:spacing w:val="-14"/>
                      <w:w w:val="196"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-14"/>
                      <w:w w:val="349"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349"/>
                      <w:emboss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349"/>
                      <w:emboss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349"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100"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15"/>
                      <w:w w:val="100"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C7E7E"/>
                      <w:spacing w:val="-8"/>
                      <w:w w:val="103"/>
                      <w:position w:val="18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75959"/>
                      <w:spacing w:val="0"/>
                      <w:w w:val="42"/>
                      <w:position w:val="1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60"/>
          <w:i/>
          <w:position w:val="-4"/>
        </w:rPr>
        <w:t>-(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60"/>
          <w:i/>
          <w:position w:val="-4"/>
        </w:rPr>
        <w:t>}'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60"/>
          <w:i/>
          <w:position w:val="-4"/>
        </w:rPr>
        <w:t>   </w:t>
      </w:r>
      <w:r>
        <w:rPr>
          <w:rFonts w:ascii="Arial" w:hAnsi="Arial" w:cs="Arial" w:eastAsia="Arial"/>
          <w:sz w:val="19"/>
          <w:szCs w:val="19"/>
          <w:color w:val="494949"/>
          <w:spacing w:val="6"/>
          <w:w w:val="6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92"/>
          <w:i/>
          <w:position w:val="-4"/>
        </w:rPr>
        <w:t>IJI,</w:t>
      </w:r>
      <w:r>
        <w:rPr>
          <w:rFonts w:ascii="Arial" w:hAnsi="Arial" w:cs="Arial" w:eastAsia="Arial"/>
          <w:sz w:val="19"/>
          <w:szCs w:val="19"/>
          <w:color w:val="696B6B"/>
          <w:spacing w:val="-17"/>
          <w:w w:val="92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76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575959"/>
          <w:spacing w:val="-48"/>
          <w:w w:val="76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2F2F31"/>
          <w:spacing w:val="5"/>
          <w:w w:val="162"/>
          <w:position w:val="-4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91"/>
          <w:position w:val="-4"/>
        </w:rPr>
        <w:t>;ı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-12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2F2F31"/>
          <w:spacing w:val="0"/>
          <w:w w:val="152"/>
          <w:position w:val="-4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2F2F31"/>
          <w:spacing w:val="0"/>
          <w:w w:val="153"/>
          <w:position w:val="-4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2F2F31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E7E"/>
          <w:spacing w:val="0"/>
          <w:w w:val="87"/>
          <w:position w:val="-4"/>
        </w:rPr>
        <w:t>:;ı</w:t>
      </w:r>
      <w:r>
        <w:rPr>
          <w:rFonts w:ascii="Times New Roman" w:hAnsi="Times New Roman" w:cs="Times New Roman" w:eastAsia="Times New Roman"/>
          <w:sz w:val="18"/>
          <w:szCs w:val="18"/>
          <w:color w:val="7C7E7E"/>
          <w:spacing w:val="0"/>
          <w:w w:val="87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C7E7E"/>
          <w:spacing w:val="4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87"/>
          <w:position w:val="-4"/>
        </w:rPr>
        <w:t>,,.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20" w:right="24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6.692684pt;margin-top:41.839294pt;width:552.70245pt;height:780.278824pt;mso-position-horizontal-relative:page;mso-position-vertical-relative:page;z-index:-15059" coordorigin="534,837" coordsize="11054,15606">
            <v:group style="position:absolute;left:539;top:858;width:9235;height:2" coordorigin="539,858" coordsize="9235,2">
              <v:shape style="position:absolute;left:539;top:858;width:9235;height:2" coordorigin="539,858" coordsize="9235,0" path="m539,858l9773,858e" filled="f" stroked="t" strokeweight=".468293pt" strokecolor="#5B5B5B">
                <v:path arrowok="t"/>
              </v:shape>
            </v:group>
            <v:group style="position:absolute;left:548;top:844;width:2;height:5717" coordorigin="548,844" coordsize="2,5717">
              <v:shape style="position:absolute;left:548;top:844;width:2;height:5717" coordorigin="548,844" coordsize="0,5717" path="m548,6561l548,844e" filled="f" stroked="t" strokeweight=".702439pt" strokecolor="#545454">
                <v:path arrowok="t"/>
              </v:shape>
            </v:group>
            <v:group style="position:absolute;left:2866;top:865;width:1063;height:2" coordorigin="2866,865" coordsize="1063,2">
              <v:shape style="position:absolute;left:2866;top:865;width:1063;height:2" coordorigin="2866,865" coordsize="1063,0" path="m2866,865l3929,865e" filled="f" stroked="t" strokeweight=".468293pt" strokecolor="#575757">
                <v:path arrowok="t"/>
              </v:shape>
            </v:group>
            <v:group style="position:absolute;left:3868;top:872;width:7633;height:2" coordorigin="3868,872" coordsize="7633,2">
              <v:shape style="position:absolute;left:3868;top:872;width:7633;height:2" coordorigin="3868,872" coordsize="7633,0" path="m3868,872l11501,872e" filled="f" stroked="t" strokeweight=".702439pt" strokecolor="#646464">
                <v:path arrowok="t"/>
              </v:shape>
            </v:group>
            <v:group style="position:absolute;left:7806;top:875;width:613;height:2" coordorigin="7806,875" coordsize="613,2">
              <v:shape style="position:absolute;left:7806;top:875;width:613;height:2" coordorigin="7806,875" coordsize="613,0" path="m7806,875l8420,875e" filled="f" stroked="t" strokeweight=".468293pt" strokecolor="#5B5B5B">
                <v:path arrowok="t"/>
              </v:shape>
            </v:group>
            <v:group style="position:absolute;left:8902;top:877;width:248;height:2" coordorigin="8902,877" coordsize="248,2">
              <v:shape style="position:absolute;left:8902;top:877;width:248;height:2" coordorigin="8902,877" coordsize="248,0" path="m8902,877l9150,877e" filled="f" stroked="t" strokeweight=".468293pt" strokecolor="#484848">
                <v:path arrowok="t"/>
              </v:shape>
            </v:group>
            <v:group style="position:absolute;left:9118;top:853;width:2;height:526" coordorigin="9118,853" coordsize="2,526">
              <v:shape style="position:absolute;left:9118;top:853;width:2;height:526" coordorigin="9118,853" coordsize="0,526" path="m9118,1379l9118,853e" filled="f" stroked="t" strokeweight=".234146pt" strokecolor="#444444">
                <v:path arrowok="t"/>
              </v:shape>
            </v:group>
            <v:group style="position:absolute;left:9539;top:877;width:192;height:2" coordorigin="9539,877" coordsize="192,2">
              <v:shape style="position:absolute;left:9539;top:877;width:192;height:2" coordorigin="9539,877" coordsize="192,0" path="m9539,877l9731,877e" filled="f" stroked="t" strokeweight=".468293pt" strokecolor="#3B3B3B">
                <v:path arrowok="t"/>
              </v:shape>
            </v:group>
            <v:group style="position:absolute;left:9932;top:882;width:1569;height:2" coordorigin="9932,882" coordsize="1569,2">
              <v:shape style="position:absolute;left:9932;top:882;width:1569;height:2" coordorigin="9932,882" coordsize="1569,0" path="m9932,882l11501,882e" filled="f" stroked="t" strokeweight=".702439pt" strokecolor="#6B6B6B">
                <v:path arrowok="t"/>
              </v:shape>
            </v:group>
            <v:group style="position:absolute;left:11506;top:877;width:2;height:5399" coordorigin="11506,877" coordsize="2,5399">
              <v:shape style="position:absolute;left:11506;top:877;width:2;height:5399" coordorigin="11506,877" coordsize="0,5399" path="m11506,6276l11506,877e" filled="f" stroked="t" strokeweight=".702439pt" strokecolor="#676767">
                <v:path arrowok="t"/>
              </v:shape>
            </v:group>
            <v:group style="position:absolute;left:9118;top:1379;width:2;height:521" coordorigin="9118,1379" coordsize="2,521">
              <v:shape style="position:absolute;left:9118;top:1379;width:2;height:521" coordorigin="9118,1379" coordsize="0,521" path="m9118,1901l9118,1379e" filled="f" stroked="t" strokeweight=".234146pt" strokecolor="#000000">
                <v:path arrowok="t"/>
              </v:shape>
            </v:group>
            <v:group style="position:absolute;left:2550;top:853;width:2;height:1517" coordorigin="2550,853" coordsize="2,1517">
              <v:shape style="position:absolute;left:2550;top:853;width:2;height:1517" coordorigin="2550,853" coordsize="0,1517" path="m2550,2370l2550,853e" filled="f" stroked="t" strokeweight=".702439pt" strokecolor="#575757">
                <v:path arrowok="t"/>
              </v:shape>
            </v:group>
            <v:group style="position:absolute;left:9118;top:1901;width:2;height:469" coordorigin="9118,1901" coordsize="2,469">
              <v:shape style="position:absolute;left:9118;top:1901;width:2;height:469" coordorigin="9118,1901" coordsize="0,469" path="m9118,2370l9118,1901e" filled="f" stroked="t" strokeweight=".234146pt" strokecolor="#5B5B5B">
                <v:path arrowok="t"/>
              </v:shape>
            </v:group>
            <v:group style="position:absolute;left:548;top:3081;width:5226;height:2" coordorigin="548,3081" coordsize="5226,2">
              <v:shape style="position:absolute;left:548;top:3081;width:5226;height:2" coordorigin="548,3081" coordsize="5226,0" path="m548,3081l5774,3081e" filled="f" stroked="t" strokeweight=".702439pt" strokecolor="#545454">
                <v:path arrowok="t"/>
              </v:shape>
            </v:group>
            <v:group style="position:absolute;left:557;top:2664;width:2;height:1166" coordorigin="557,2664" coordsize="2,1166">
              <v:shape style="position:absolute;left:557;top:2664;width:2;height:1166" coordorigin="557,2664" coordsize="0,1166" path="m557,3830l557,2664e" filled="f" stroked="t" strokeweight=".702439pt" strokecolor="#545454">
                <v:path arrowok="t"/>
              </v:shape>
            </v:group>
            <v:group style="position:absolute;left:918;top:3091;width:10597;height:2" coordorigin="918,3091" coordsize="10597,2">
              <v:shape style="position:absolute;left:918;top:3091;width:10597;height:2" coordorigin="918,3091" coordsize="10597,0" path="m918,3091l11515,3091e" filled="f" stroked="t" strokeweight=".702439pt" strokecolor="#575757">
                <v:path arrowok="t"/>
              </v:shape>
            </v:group>
            <v:group style="position:absolute;left:9314;top:3093;width:281;height:2" coordorigin="9314,3093" coordsize="281,2">
              <v:shape style="position:absolute;left:9314;top:3093;width:281;height:2" coordorigin="9314,3093" coordsize="281,0" path="m9314,3093l9595,3093e" filled="f" stroked="t" strokeweight=".468293pt" strokecolor="#3F3F3F">
                <v:path arrowok="t"/>
              </v:shape>
            </v:group>
            <v:group style="position:absolute;left:555;top:3773;width:2;height:251" coordorigin="555,3773" coordsize="2,251">
              <v:shape style="position:absolute;left:555;top:3773;width:2;height:251" coordorigin="555,3773" coordsize="0,251" path="m555,4025l555,3773e" filled="f" stroked="t" strokeweight=".468293pt" strokecolor="#3B3B3B">
                <v:path arrowok="t"/>
              </v:shape>
            </v:group>
            <v:group style="position:absolute;left:4018;top:3551;width:19;height:768" coordorigin="4018,3551" coordsize="19,768">
              <v:shape style="position:absolute;left:4018;top:3551;width:19;height:768" coordorigin="4018,3551" coordsize="19,768" path="m4018,3551l4037,3551,4037,4319,4018,4319,4018,3551xe" filled="t" fillcolor="#3F3F3F" stroked="f">
                <v:path arrowok="t"/>
                <v:fill/>
              </v:shape>
            </v:group>
            <v:group style="position:absolute;left:4016;top:3560;width:14;height:758" coordorigin="4016,3560" coordsize="14,758">
              <v:shape style="position:absolute;left:4016;top:3560;width:14;height:758" coordorigin="4016,3560" coordsize="14,758" path="m4016,3560l4030,3560,4030,4319,4016,4319,4016,3560xe" filled="t" fillcolor="#3F3F3F" stroked="f">
                <v:path arrowok="t"/>
                <v:fill/>
              </v:shape>
            </v:group>
            <v:group style="position:absolute;left:4013;top:3984;width:2276;height:2" coordorigin="4013,3984" coordsize="2276,2">
              <v:shape style="position:absolute;left:4013;top:3984;width:2276;height:2" coordorigin="4013,3984" coordsize="2276,0" path="m4013,3984l6289,3984e" filled="f" stroked="t" strokeweight=".468293pt" strokecolor="#646464">
                <v:path arrowok="t"/>
              </v:shape>
            </v:group>
            <v:group style="position:absolute;left:7062;top:3996;width:1330;height:2" coordorigin="7062,3996" coordsize="1330,2">
              <v:shape style="position:absolute;left:7062;top:3996;width:1330;height:2" coordorigin="7062,3996" coordsize="1330,0" path="m7062,3996l8392,3996e" filled="f" stroked="t" strokeweight=".234146pt" strokecolor="#646464">
                <v:path arrowok="t"/>
              </v:shape>
            </v:group>
            <v:group style="position:absolute;left:5966;top:3982;width:1115;height:2" coordorigin="5966,3982" coordsize="1115,2">
              <v:shape style="position:absolute;left:5966;top:3982;width:1115;height:2" coordorigin="5966,3982" coordsize="1115,0" path="m5966,3982l7081,3982e" filled="f" stroked="t" strokeweight=".702439pt" strokecolor="#ACACAC">
                <v:path arrowok="t"/>
              </v:shape>
            </v:group>
            <v:group style="position:absolute;left:7074;top:3560;width:2;height:758" coordorigin="7074,3560" coordsize="2,758">
              <v:shape style="position:absolute;left:7074;top:3560;width:2;height:758" coordorigin="7074,3560" coordsize="0,758" path="m7074,4319l7074,3560e" filled="f" stroked="t" strokeweight=".936585pt" strokecolor="#646464">
                <v:path arrowok="t"/>
              </v:shape>
            </v:group>
            <v:group style="position:absolute;left:8392;top:3996;width:1812;height:2" coordorigin="8392,3996" coordsize="1812,2">
              <v:shape style="position:absolute;left:8392;top:3996;width:1812;height:2" coordorigin="8392,3996" coordsize="1812,0" path="m8392,3996l10204,3996e" filled="f" stroked="t" strokeweight=".234146pt" strokecolor="#000000">
                <v:path arrowok="t"/>
              </v:shape>
            </v:group>
            <v:group style="position:absolute;left:10204;top:3996;width:1321;height:2" coordorigin="10204,3996" coordsize="1321,2">
              <v:shape style="position:absolute;left:10204;top:3996;width:1321;height:2" coordorigin="10204,3996" coordsize="1321,0" path="m10204,3996l11525,3996e" filled="f" stroked="t" strokeweight=".234146pt" strokecolor="#747474">
                <v:path arrowok="t"/>
              </v:shape>
            </v:group>
            <v:group style="position:absolute;left:11511;top:3773;width:2;height:645" coordorigin="11511,3773" coordsize="2,645">
              <v:shape style="position:absolute;left:11511;top:3773;width:2;height:645" coordorigin="11511,3773" coordsize="0,645" path="m11511,4418l11511,3773e" filled="f" stroked="t" strokeweight=".702439pt" strokecolor="#6B6B6B">
                <v:path arrowok="t"/>
              </v:shape>
            </v:group>
            <v:group style="position:absolute;left:564;top:3968;width:2;height:7476" coordorigin="564,3968" coordsize="2,7476">
              <v:shape style="position:absolute;left:564;top:3968;width:2;height:7476" coordorigin="564,3968" coordsize="0,7476" path="m564,11444l564,3968e" filled="f" stroked="t" strokeweight=".702439pt" strokecolor="#5B5B5B">
                <v:path arrowok="t"/>
              </v:shape>
            </v:group>
            <v:group style="position:absolute;left:553;top:4300;width:5236;height:2" coordorigin="553,4300" coordsize="5236,2">
              <v:shape style="position:absolute;left:553;top:4300;width:5236;height:2" coordorigin="553,4300" coordsize="5236,0" path="m553,4300l5788,4300e" filled="f" stroked="t" strokeweight=".936585pt" strokecolor="#646464">
                <v:path arrowok="t"/>
              </v:shape>
            </v:group>
            <v:group style="position:absolute;left:5746;top:4290;width:258;height:2" coordorigin="5746,4290" coordsize="258,2">
              <v:shape style="position:absolute;left:5746;top:4290;width:258;height:2" coordorigin="5746,4290" coordsize="258,0" path="m5746,4290l6004,4290e" filled="f" stroked="t" strokeweight=".702439pt" strokecolor="#747474">
                <v:path arrowok="t"/>
              </v:shape>
            </v:group>
            <v:group style="position:absolute;left:5975;top:4314;width:5549;height:2" coordorigin="5975,4314" coordsize="5549,2">
              <v:shape style="position:absolute;left:5975;top:4314;width:5549;height:2" coordorigin="5975,4314" coordsize="5549,0" path="m5975,4314l11525,4314e" filled="f" stroked="t" strokeweight=".702439pt" strokecolor="#676767">
                <v:path arrowok="t"/>
              </v:shape>
            </v:group>
            <v:group style="position:absolute;left:548;top:4591;width:10972;height:2" coordorigin="548,4591" coordsize="10972,2">
              <v:shape style="position:absolute;left:548;top:4591;width:10972;height:2" coordorigin="548,4591" coordsize="10972,0" path="m548,4591l11520,4591e" filled="f" stroked="t" strokeweight=".702439pt" strokecolor="#606060">
                <v:path arrowok="t"/>
              </v:shape>
            </v:group>
            <v:group style="position:absolute;left:2559;top:4295;width:2;height:5992" coordorigin="2559,4295" coordsize="2,5992">
              <v:shape style="position:absolute;left:2559;top:4295;width:2;height:5992" coordorigin="2559,4295" coordsize="0,5992" path="m2559,10287l2559,4295e" filled="f" stroked="t" strokeweight=".702439pt" strokecolor="#575757">
                <v:path arrowok="t"/>
              </v:shape>
            </v:group>
            <v:group style="position:absolute;left:2548;top:4831;width:3227;height:2" coordorigin="2548,4831" coordsize="3227,2">
              <v:shape style="position:absolute;left:2548;top:4831;width:3227;height:2" coordorigin="2548,4831" coordsize="3227,0" path="m2548,4831l5774,4831e" filled="f" stroked="t" strokeweight=".702439pt" strokecolor="#5B5B5B">
                <v:path arrowok="t"/>
              </v:shape>
            </v:group>
            <v:group style="position:absolute;left:5718;top:4831;width:314;height:2" coordorigin="5718,4831" coordsize="314,2">
              <v:shape style="position:absolute;left:5718;top:4831;width:314;height:2" coordorigin="5718,4831" coordsize="314,0" path="m5718,4831l6032,4831e" filled="f" stroked="t" strokeweight=".468293pt" strokecolor="#4B4B4B">
                <v:path arrowok="t"/>
              </v:shape>
            </v:group>
            <v:group style="position:absolute;left:5975;top:4831;width:974;height:2" coordorigin="5975,4831" coordsize="974,2">
              <v:shape style="position:absolute;left:5975;top:4831;width:974;height:2" coordorigin="5975,4831" coordsize="974,0" path="m5975,4831l6949,4831e" filled="f" stroked="t" strokeweight=".702439pt" strokecolor="#676767">
                <v:path arrowok="t"/>
              </v:shape>
            </v:group>
            <v:group style="position:absolute;left:6893;top:4831;width:201;height:2" coordorigin="6893,4831" coordsize="201,2">
              <v:shape style="position:absolute;left:6893;top:4831;width:201;height:2" coordorigin="6893,4831" coordsize="201,0" path="m6893,4831l7095,4831e" filled="f" stroked="t" strokeweight=".468293pt" strokecolor="#4B4B4B">
                <v:path arrowok="t"/>
              </v:shape>
            </v:group>
            <v:group style="position:absolute;left:7038;top:4833;width:2154;height:2" coordorigin="7038,4833" coordsize="2154,2">
              <v:shape style="position:absolute;left:7038;top:4833;width:2154;height:2" coordorigin="7038,4833" coordsize="2154,0" path="m7038,4833l9193,4833e" filled="f" stroked="t" strokeweight=".702439pt" strokecolor="#646464">
                <v:path arrowok="t"/>
              </v:shape>
            </v:group>
            <v:group style="position:absolute;left:9090;top:4833;width:281;height:2" coordorigin="9090,4833" coordsize="281,2">
              <v:shape style="position:absolute;left:9090;top:4833;width:281;height:2" coordorigin="9090,4833" coordsize="281,0" path="m9090,4833l9371,4833e" filled="f" stroked="t" strokeweight=".468293pt" strokecolor="#4F4F4F">
                <v:path arrowok="t"/>
              </v:shape>
            </v:group>
            <v:group style="position:absolute;left:9314;top:4835;width:417;height:2" coordorigin="9314,4835" coordsize="417,2">
              <v:shape style="position:absolute;left:9314;top:4835;width:417;height:2" coordorigin="9314,4835" coordsize="417,0" path="m9314,4835l9731,4835e" filled="f" stroked="t" strokeweight=".702439pt" strokecolor="#676767">
                <v:path arrowok="t"/>
              </v:shape>
            </v:group>
            <v:group style="position:absolute;left:9675;top:4835;width:314;height:2" coordorigin="9675,4835" coordsize="314,2">
              <v:shape style="position:absolute;left:9675;top:4835;width:314;height:2" coordorigin="9675,4835" coordsize="314,0" path="m9675,4835l9989,4835e" filled="f" stroked="t" strokeweight=".468293pt" strokecolor="#4B4B4B">
                <v:path arrowok="t"/>
              </v:shape>
            </v:group>
            <v:group style="position:absolute;left:9932;top:4835;width:1592;height:2" coordorigin="9932,4835" coordsize="1592,2">
              <v:shape style="position:absolute;left:9932;top:4835;width:1592;height:2" coordorigin="9932,4835" coordsize="1592,0" path="m9932,4835l11525,4835e" filled="f" stroked="t" strokeweight=".702439pt" strokecolor="#676767">
                <v:path arrowok="t"/>
              </v:shape>
            </v:group>
            <v:group style="position:absolute;left:5072;top:4821;width:2;height:2181" coordorigin="5072,4821" coordsize="2,2181">
              <v:shape style="position:absolute;left:5072;top:4821;width:2;height:2181" coordorigin="5072,4821" coordsize="0,2181" path="m5072,7002l5072,4821e" filled="f" stroked="t" strokeweight=".702439pt" strokecolor="#575757">
                <v:path arrowok="t"/>
              </v:shape>
            </v:group>
            <v:group style="position:absolute;left:7835;top:4816;width:2;height:507" coordorigin="7835,4816" coordsize="2,507">
              <v:shape style="position:absolute;left:7835;top:4816;width:2;height:507" coordorigin="7835,4816" coordsize="0,507" path="m7835,5324l7835,4816e" filled="f" stroked="t" strokeweight=".234146pt" strokecolor="#777777">
                <v:path arrowok="t"/>
              </v:shape>
            </v:group>
            <v:group style="position:absolute;left:5062;top:5324;width:1887;height:2" coordorigin="5062,5324" coordsize="1887,2">
              <v:shape style="position:absolute;left:5062;top:5324;width:1887;height:2" coordorigin="5062,5324" coordsize="1887,0" path="m5062,5324l6949,5324e" filled="f" stroked="t" strokeweight=".702439pt" strokecolor="#646464">
                <v:path arrowok="t"/>
              </v:shape>
            </v:group>
            <v:group style="position:absolute;left:6893;top:5324;width:201;height:2" coordorigin="6893,5324" coordsize="201,2">
              <v:shape style="position:absolute;left:6893;top:5324;width:201;height:2" coordorigin="6893,5324" coordsize="201,0" path="m6893,5324l7095,5324e" filled="f" stroked="t" strokeweight=".468293pt" strokecolor="#444444">
                <v:path arrowok="t"/>
              </v:shape>
            </v:group>
            <v:group style="position:absolute;left:7038;top:5328;width:2716;height:2" coordorigin="7038,5328" coordsize="2716,2">
              <v:shape style="position:absolute;left:7038;top:5328;width:2716;height:2" coordorigin="7038,5328" coordsize="2716,0" path="m7038,5328l9755,5328e" filled="f" stroked="t" strokeweight=".702439pt" strokecolor="#606060">
                <v:path arrowok="t"/>
              </v:shape>
            </v:group>
            <v:group style="position:absolute;left:9675;top:5328;width:314;height:2" coordorigin="9675,5328" coordsize="314,2">
              <v:shape style="position:absolute;left:9675;top:5328;width:314;height:2" coordorigin="9675,5328" coordsize="314,0" path="m9675,5328l9989,5328e" filled="f" stroked="t" strokeweight=".468293pt" strokecolor="#5B5B5B">
                <v:path arrowok="t"/>
              </v:shape>
            </v:group>
            <v:group style="position:absolute;left:9932;top:5328;width:1592;height:2" coordorigin="9932,5328" coordsize="1592,2">
              <v:shape style="position:absolute;left:9932;top:5328;width:1592;height:2" coordorigin="9932,5328" coordsize="1592,0" path="m9932,5328l11525,5328e" filled="f" stroked="t" strokeweight=".702439pt" strokecolor="#6B6B6B">
                <v:path arrowok="t"/>
              </v:shape>
            </v:group>
            <v:group style="position:absolute;left:5072;top:4821;width:2;height:2181" coordorigin="5072,4821" coordsize="2,2181">
              <v:shape style="position:absolute;left:5072;top:4821;width:2;height:2181" coordorigin="5072,4821" coordsize="0,2181" path="m5072,7002l5072,4821e" filled="f" stroked="t" strokeweight=".702439pt" strokecolor="#545454">
                <v:path arrowok="t"/>
              </v:shape>
            </v:group>
            <v:group style="position:absolute;left:5067;top:5577;width:6458;height:2" coordorigin="5067,5577" coordsize="6458,2">
              <v:shape style="position:absolute;left:5067;top:5577;width:6458;height:2" coordorigin="5067,5577" coordsize="6458,0" path="m5067,5577l11525,5577e" filled="f" stroked="t" strokeweight=".702439pt" strokecolor="#646464">
                <v:path arrowok="t"/>
              </v:shape>
            </v:group>
            <v:group style="position:absolute;left:5062;top:5824;width:6462;height:2" coordorigin="5062,5824" coordsize="6462,2">
              <v:shape style="position:absolute;left:5062;top:5824;width:6462;height:2" coordorigin="5062,5824" coordsize="6462,0" path="m5062,5824l11525,5824e" filled="f" stroked="t" strokeweight=".702439pt" strokecolor="#676767">
                <v:path arrowok="t"/>
              </v:shape>
            </v:group>
            <v:group style="position:absolute;left:11529;top:2176;width:2;height:7481" coordorigin="11529,2176" coordsize="2,7481">
              <v:shape style="position:absolute;left:11529;top:2176;width:2;height:7481" coordorigin="11529,2176" coordsize="0,7481" path="m11529,9656l11529,2176e" filled="f" stroked="t" strokeweight=".702439pt" strokecolor="#676767">
                <v:path arrowok="t"/>
              </v:shape>
            </v:group>
            <v:group style="position:absolute;left:2562;top:5504;width:2;height:588" coordorigin="2562,5504" coordsize="2,588">
              <v:shape style="position:absolute;left:2562;top:5504;width:2;height:588" coordorigin="2562,5504" coordsize="0,588" path="m2562,6092l2562,5504e" filled="f" stroked="t" strokeweight=".468293pt" strokecolor="#575757">
                <v:path arrowok="t"/>
              </v:shape>
            </v:group>
            <v:group style="position:absolute;left:2557;top:6054;width:1115;height:2" coordorigin="2557,6054" coordsize="1115,2">
              <v:shape style="position:absolute;left:2557;top:6054;width:1115;height:2" coordorigin="2557,6054" coordsize="1115,0" path="m2557,6054l3671,6054e" filled="f" stroked="t" strokeweight=".702439pt" strokecolor="#5B5B5B">
                <v:path arrowok="t"/>
              </v:shape>
            </v:group>
            <v:group style="position:absolute;left:3615;top:6054;width:314;height:2" coordorigin="3615,6054" coordsize="314,2">
              <v:shape style="position:absolute;left:3615;top:6054;width:314;height:2" coordorigin="3615,6054" coordsize="314,0" path="m3615,6054l3929,6054e" filled="f" stroked="t" strokeweight=".468293pt" strokecolor="#4B4B4B">
                <v:path arrowok="t"/>
              </v:shape>
            </v:group>
            <v:group style="position:absolute;left:3873;top:6056;width:7657;height:2" coordorigin="3873,6056" coordsize="7657,2">
              <v:shape style="position:absolute;left:3873;top:6056;width:7657;height:2" coordorigin="3873,6056" coordsize="7657,0" path="m3873,6056l11529,6056e" filled="f" stroked="t" strokeweight=".702439pt" strokecolor="#676767">
                <v:path arrowok="t"/>
              </v:shape>
            </v:group>
            <v:group style="position:absolute;left:969;top:6293;width:10560;height:2" coordorigin="969,6293" coordsize="10560,2">
              <v:shape style="position:absolute;left:969;top:6293;width:10560;height:2" coordorigin="969,6293" coordsize="10560,0" path="m969,6293l11529,6293e" filled="f" stroked="t" strokeweight=".702439pt" strokecolor="#646464">
                <v:path arrowok="t"/>
              </v:shape>
            </v:group>
            <v:group style="position:absolute;left:7806;top:6298;width:613;height:2" coordorigin="7806,6298" coordsize="613,2">
              <v:shape style="position:absolute;left:7806;top:6298;width:613;height:2" coordorigin="7806,6298" coordsize="613,0" path="m7806,6298l8420,6298e" filled="f" stroked="t" strokeweight=".468293pt" strokecolor="#606060">
                <v:path arrowok="t"/>
              </v:shape>
            </v:group>
            <v:group style="position:absolute;left:7835;top:6276;width:2;height:265" coordorigin="7835,6276" coordsize="2,265">
              <v:shape style="position:absolute;left:7835;top:6276;width:2;height:265" coordorigin="7835,6276" coordsize="0,265" path="m7835,6542l7835,6276e" filled="f" stroked="t" strokeweight=".234146pt" strokecolor="#575757">
                <v:path arrowok="t"/>
              </v:shape>
            </v:group>
            <v:group style="position:absolute;left:564;top:6513;width:2;height:1214" coordorigin="564,6513" coordsize="2,1214">
              <v:shape style="position:absolute;left:564;top:6513;width:2;height:1214" coordorigin="564,6513" coordsize="0,1214" path="m564,7727l564,6513e" filled="f" stroked="t" strokeweight=".702439pt" strokecolor="#575757">
                <v:path arrowok="t"/>
              </v:shape>
            </v:group>
            <v:group style="position:absolute;left:2562;top:6755;width:4388;height:2" coordorigin="2562,6755" coordsize="4388,2">
              <v:shape style="position:absolute;left:2562;top:6755;width:4388;height:2" coordorigin="2562,6755" coordsize="4388,0" path="m2562,6755l6949,6755e" filled="f" stroked="t" strokeweight=".702439pt" strokecolor="#646464">
                <v:path arrowok="t"/>
              </v:shape>
            </v:group>
            <v:group style="position:absolute;left:6893;top:6755;width:201;height:2" coordorigin="6893,6755" coordsize="201,2">
              <v:shape style="position:absolute;left:6893;top:6755;width:201;height:2" coordorigin="6893,6755" coordsize="201,0" path="m6893,6755l7095,6755e" filled="f" stroked="t" strokeweight=".468293pt" strokecolor="#4F4F4F">
                <v:path arrowok="t"/>
              </v:shape>
            </v:group>
            <v:group style="position:absolute;left:7038;top:6758;width:4500;height:2" coordorigin="7038,6758" coordsize="4500,2">
              <v:shape style="position:absolute;left:7038;top:6758;width:4500;height:2" coordorigin="7038,6758" coordsize="4500,0" path="m7038,6758l11539,6758e" filled="f" stroked="t" strokeweight=".702439pt" strokecolor="#6B6B6B">
                <v:path arrowok="t"/>
              </v:shape>
            </v:group>
            <v:group style="position:absolute;left:7835;top:6542;width:2;height:450" coordorigin="7835,6542" coordsize="2,450">
              <v:shape style="position:absolute;left:7835;top:6542;width:2;height:450" coordorigin="7835,6542" coordsize="0,450" path="m7835,6992l7835,6542e" filled="f" stroked="t" strokeweight=".234146pt" strokecolor="#747474">
                <v:path arrowok="t"/>
              </v:shape>
            </v:group>
            <v:group style="position:absolute;left:2557;top:6995;width:4393;height:2" coordorigin="2557,6995" coordsize="4393,2">
              <v:shape style="position:absolute;left:2557;top:6995;width:4393;height:2" coordorigin="2557,6995" coordsize="4393,0" path="m2557,6995l6949,6995e" filled="f" stroked="t" strokeweight=".702439pt" strokecolor="#606060">
                <v:path arrowok="t"/>
              </v:shape>
            </v:group>
            <v:group style="position:absolute;left:5076;top:6741;width:2;height:261" coordorigin="5076,6741" coordsize="2,261">
              <v:shape style="position:absolute;left:5076;top:6741;width:2;height:261" coordorigin="5076,6741" coordsize="0,261" path="m5076,7002l5076,6741e" filled="f" stroked="t" strokeweight=".468293pt" strokecolor="#3B3B3B">
                <v:path arrowok="t"/>
              </v:shape>
            </v:group>
            <v:group style="position:absolute;left:6893;top:6992;width:201;height:2" coordorigin="6893,6992" coordsize="201,2">
              <v:shape style="position:absolute;left:6893;top:6992;width:201;height:2" coordorigin="6893,6992" coordsize="201,0" path="m6893,6992l7095,6992e" filled="f" stroked="t" strokeweight=".468293pt" strokecolor="#4B4B4B">
                <v:path arrowok="t"/>
              </v:shape>
            </v:group>
            <v:group style="position:absolute;left:7038;top:6997;width:4496;height:2" coordorigin="7038,6997" coordsize="4496,2">
              <v:shape style="position:absolute;left:7038;top:6997;width:4496;height:2" coordorigin="7038,6997" coordsize="4496,0" path="m7038,6997l11534,6997e" filled="f" stroked="t" strokeweight=".702439pt" strokecolor="#646464">
                <v:path arrowok="t"/>
              </v:shape>
            </v:group>
            <v:group style="position:absolute;left:557;top:7232;width:9431;height:2" coordorigin="557,7232" coordsize="9431,2">
              <v:shape style="position:absolute;left:557;top:7232;width:9431;height:2" coordorigin="557,7232" coordsize="9431,0" path="m557,7232l9989,7232e" filled="f" stroked="t" strokeweight=".702439pt" strokecolor="#606060">
                <v:path arrowok="t"/>
              </v:shape>
            </v:group>
            <v:group style="position:absolute;left:9478;top:7234;width:356;height:2" coordorigin="9478,7234" coordsize="356,2">
              <v:shape style="position:absolute;left:9478;top:7234;width:356;height:2" coordorigin="9478,7234" coordsize="356,0" path="m9478,7234l9834,7234e" filled="f" stroked="t" strokeweight=".936585pt" strokecolor="#707070">
                <v:path arrowok="t"/>
              </v:shape>
            </v:group>
            <v:group style="position:absolute;left:9932;top:7234;width:1602;height:2" coordorigin="9932,7234" coordsize="1602,2">
              <v:shape style="position:absolute;left:9932;top:7234;width:1602;height:2" coordorigin="9932,7234" coordsize="1602,0" path="m9932,7234l11534,7234e" filled="f" stroked="t" strokeweight=".702439pt" strokecolor="#6B6B6B">
                <v:path arrowok="t"/>
              </v:shape>
            </v:group>
            <v:group style="position:absolute;left:2566;top:7191;width:2;height:327" coordorigin="2566,7191" coordsize="2,327">
              <v:shape style="position:absolute;left:2566;top:7191;width:2;height:327" coordorigin="2566,7191" coordsize="0,327" path="m2566,7518l2566,7191e" filled="f" stroked="t" strokeweight=".702439pt" strokecolor="#545454">
                <v:path arrowok="t"/>
              </v:shape>
            </v:group>
            <v:group style="position:absolute;left:557;top:7699;width:5217;height:2" coordorigin="557,7699" coordsize="5217,2">
              <v:shape style="position:absolute;left:557;top:7699;width:5217;height:2" coordorigin="557,7699" coordsize="5217,0" path="m557,7699l5774,7699e" filled="f" stroked="t" strokeweight=".702439pt" strokecolor="#646464">
                <v:path arrowok="t"/>
              </v:shape>
            </v:group>
            <v:group style="position:absolute;left:5718;top:7703;width:314;height:2" coordorigin="5718,7703" coordsize="314,2">
              <v:shape style="position:absolute;left:5718;top:7703;width:314;height:2" coordorigin="5718,7703" coordsize="314,0" path="m5718,7703l6032,7703e" filled="f" stroked="t" strokeweight=".468293pt" strokecolor="#4B4B4B">
                <v:path arrowok="t"/>
              </v:shape>
            </v:group>
            <v:group style="position:absolute;left:5975;top:7703;width:974;height:2" coordorigin="5975,7703" coordsize="974,2">
              <v:shape style="position:absolute;left:5975;top:7703;width:974;height:2" coordorigin="5975,7703" coordsize="974,0" path="m5975,7703l6949,7703e" filled="f" stroked="t" strokeweight=".702439pt" strokecolor="#606060">
                <v:path arrowok="t"/>
              </v:shape>
            </v:group>
            <v:group style="position:absolute;left:6893;top:7703;width:201;height:2" coordorigin="6893,7703" coordsize="201,2">
              <v:shape style="position:absolute;left:6893;top:7703;width:201;height:2" coordorigin="6893,7703" coordsize="201,0" path="m6893,7703l7095,7703e" filled="f" stroked="t" strokeweight=".468293pt" strokecolor="#484848">
                <v:path arrowok="t"/>
              </v:shape>
            </v:group>
            <v:group style="position:absolute;left:7038;top:7706;width:4500;height:2" coordorigin="7038,7706" coordsize="4500,2">
              <v:shape style="position:absolute;left:7038;top:7706;width:4500;height:2" coordorigin="7038,7706" coordsize="4500,0" path="m7038,7706l11539,7706e" filled="f" stroked="t" strokeweight=".702439pt" strokecolor="#646464">
                <v:path arrowok="t"/>
              </v:shape>
            </v:group>
            <v:group style="position:absolute;left:2566;top:7656;width:2;height:308" coordorigin="2566,7656" coordsize="2,308">
              <v:shape style="position:absolute;left:2566;top:7656;width:2;height:308" coordorigin="2566,7656" coordsize="0,308" path="m2566,7964l2566,7656e" filled="f" stroked="t" strokeweight=".936585pt" strokecolor="#5B5B5B">
                <v:path arrowok="t"/>
              </v:shape>
            </v:group>
            <v:group style="position:absolute;left:5083;top:7694;width:2;height:730" coordorigin="5083,7694" coordsize="2,730">
              <v:shape style="position:absolute;left:5083;top:7694;width:2;height:730" coordorigin="5083,7694" coordsize="0,730" path="m5083,8424l5083,7694e" filled="f" stroked="t" strokeweight=".936585pt" strokecolor="#646464">
                <v:path arrowok="t"/>
              </v:shape>
            </v:group>
            <v:group style="position:absolute;left:5072;top:7945;width:6467;height:2" coordorigin="5072,7945" coordsize="6467,2">
              <v:shape style="position:absolute;left:5072;top:7945;width:6467;height:2" coordorigin="5072,7945" coordsize="6467,0" path="m5072,7945l11539,7945e" filled="f" stroked="t" strokeweight=".702439pt" strokecolor="#676767">
                <v:path arrowok="t"/>
              </v:shape>
            </v:group>
            <v:group style="position:absolute;left:581;top:5319;width:2;height:11107" coordorigin="581,5319" coordsize="2,11107">
              <v:shape style="position:absolute;left:581;top:5319;width:2;height:11107" coordorigin="581,5319" coordsize="0,11107" path="m581,16426l581,5319e" filled="f" stroked="t" strokeweight=".702439pt" strokecolor="#5B5B5B">
                <v:path arrowok="t"/>
              </v:shape>
            </v:group>
            <v:group style="position:absolute;left:2569;top:7907;width:2;height:308" coordorigin="2569,7907" coordsize="2,308">
              <v:shape style="position:absolute;left:2569;top:7907;width:2;height:308" coordorigin="2569,7907" coordsize="0,308" path="m2569,8215l2569,7907e" filled="f" stroked="t" strokeweight=".468293pt" strokecolor="#444444">
                <v:path arrowok="t"/>
              </v:shape>
            </v:group>
            <v:group style="position:absolute;left:5076;top:8180;width:6467;height:2" coordorigin="5076,8180" coordsize="6467,2">
              <v:shape style="position:absolute;left:5076;top:8180;width:6467;height:2" coordorigin="5076,8180" coordsize="6467,0" path="m5076,8180l11543,8180e" filled="f" stroked="t" strokeweight=".702439pt" strokecolor="#676767">
                <v:path arrowok="t"/>
              </v:shape>
            </v:group>
            <v:group style="position:absolute;left:9675;top:8182;width:314;height:2" coordorigin="9675,8182" coordsize="314,2">
              <v:shape style="position:absolute;left:9675;top:8182;width:314;height:2" coordorigin="9675,8182" coordsize="314,0" path="m9675,8182l9989,8182e" filled="f" stroked="t" strokeweight=".468293pt" strokecolor="#575757">
                <v:path arrowok="t"/>
              </v:shape>
            </v:group>
            <v:group style="position:absolute;left:567;top:8412;width:3105;height:2" coordorigin="567,8412" coordsize="3105,2">
              <v:shape style="position:absolute;left:567;top:8412;width:3105;height:2" coordorigin="567,8412" coordsize="3105,0" path="m567,8412l3671,8412e" filled="f" stroked="t" strokeweight=".702439pt" strokecolor="#5B5B5B">
                <v:path arrowok="t"/>
              </v:shape>
            </v:group>
            <v:group style="position:absolute;left:2566;top:8158;width:2;height:1242" coordorigin="2566,8158" coordsize="2,1242">
              <v:shape style="position:absolute;left:2566;top:8158;width:2;height:1242" coordorigin="2566,8158" coordsize="0,1242" path="m2566,9400l2566,8158e" filled="f" stroked="t" strokeweight=".702439pt" strokecolor="#575757">
                <v:path arrowok="t"/>
              </v:shape>
            </v:group>
            <v:group style="position:absolute;left:3615;top:8414;width:314;height:2" coordorigin="3615,8414" coordsize="314,2">
              <v:shape style="position:absolute;left:3615;top:8414;width:314;height:2" coordorigin="3615,8414" coordsize="314,0" path="m3615,8414l3929,8414e" filled="f" stroked="t" strokeweight=".468293pt" strokecolor="#4F4F4F">
                <v:path arrowok="t"/>
              </v:shape>
            </v:group>
            <v:group style="position:absolute;left:3873;top:8417;width:7666;height:2" coordorigin="3873,8417" coordsize="7666,2">
              <v:shape style="position:absolute;left:3873;top:8417;width:7666;height:2" coordorigin="3873,8417" coordsize="7666,0" path="m3873,8417l11539,8417e" filled="f" stroked="t" strokeweight=".702439pt" strokecolor="#646464">
                <v:path arrowok="t"/>
              </v:shape>
            </v:group>
            <v:group style="position:absolute;left:11536;top:8372;width:2;height:318" coordorigin="11536,8372" coordsize="2,318">
              <v:shape style="position:absolute;left:11536;top:8372;width:2;height:318" coordorigin="11536,8372" coordsize="0,318" path="m11536,8689l11536,8372e" filled="f" stroked="t" strokeweight=".468293pt" strokecolor="#6B6B6B">
                <v:path arrowok="t"/>
              </v:shape>
            </v:group>
            <v:group style="position:absolute;left:567;top:9374;width:10981;height:2" coordorigin="567,9374" coordsize="10981,2">
              <v:shape style="position:absolute;left:567;top:9374;width:10981;height:2" coordorigin="567,9374" coordsize="10981,0" path="m567,9374l11548,9374e" filled="f" stroked="t" strokeweight=".702439pt" strokecolor="#676767">
                <v:path arrowok="t"/>
              </v:shape>
            </v:group>
            <v:group style="position:absolute;left:2538;top:9358;width:2;height:270" coordorigin="2538,9358" coordsize="2,270">
              <v:shape style="position:absolute;left:2538;top:9358;width:2;height:270" coordorigin="2538,9358" coordsize="0,270" path="m2538,9628l2538,9358e" filled="f" stroked="t" strokeweight=".234146pt" strokecolor="#808080">
                <v:path arrowok="t"/>
              </v:shape>
            </v:group>
            <v:group style="position:absolute;left:2569;top:9600;width:2;height:289" coordorigin="2569,9600" coordsize="2,289">
              <v:shape style="position:absolute;left:2569;top:9600;width:2;height:289" coordorigin="2569,9600" coordsize="0,289" path="m2569,9889l2569,9600e" filled="f" stroked="t" strokeweight=".936585pt" strokecolor="#777777">
                <v:path arrowok="t"/>
              </v:shape>
            </v:group>
            <v:group style="position:absolute;left:11543;top:7229;width:2;height:3290" coordorigin="11543,7229" coordsize="2,3290">
              <v:shape style="position:absolute;left:11543;top:7229;width:2;height:3290" coordorigin="11543,7229" coordsize="0,3290" path="m11543,10519l11543,7229e" filled="f" stroked="t" strokeweight=".468293pt" strokecolor="#676767">
                <v:path arrowok="t"/>
              </v:shape>
            </v:group>
            <v:group style="position:absolute;left:571;top:10228;width:10981;height:2" coordorigin="571,10228" coordsize="10981,2">
              <v:shape style="position:absolute;left:571;top:10228;width:10981;height:2" coordorigin="571,10228" coordsize="10981,0" path="m571,10228l11553,10228e" filled="f" stroked="t" strokeweight=".702439pt" strokecolor="#606060">
                <v:path arrowok="t"/>
              </v:shape>
            </v:group>
            <v:group style="position:absolute;left:2538;top:9860;width:2;height:630" coordorigin="2538,9860" coordsize="2,630">
              <v:shape style="position:absolute;left:2538;top:9860;width:2;height:630" coordorigin="2538,9860" coordsize="0,630" path="m2538,10491l2538,9860e" filled="f" stroked="t" strokeweight=".234146pt" strokecolor="#606060">
                <v:path arrowok="t"/>
              </v:shape>
            </v:group>
            <v:group style="position:absolute;left:567;top:10469;width:10981;height:2" coordorigin="567,10469" coordsize="10981,2">
              <v:shape style="position:absolute;left:567;top:10469;width:10981;height:2" coordorigin="567,10469" coordsize="10981,0" path="m567,10469l11548,10469e" filled="f" stroked="t" strokeweight=".702439pt" strokecolor="#646464">
                <v:path arrowok="t"/>
              </v:shape>
            </v:group>
            <v:group style="position:absolute;left:571;top:10706;width:3100;height:2" coordorigin="571,10706" coordsize="3100,2">
              <v:shape style="position:absolute;left:571;top:10706;width:3100;height:2" coordorigin="571,10706" coordsize="3100,0" path="m571,10706l3671,10706e" filled="f" stroked="t" strokeweight=".702439pt" strokecolor="#646464">
                <v:path arrowok="t"/>
              </v:shape>
            </v:group>
            <v:group style="position:absolute;left:2538;top:10477;width:2;height:209" coordorigin="2538,10477" coordsize="2,209">
              <v:shape style="position:absolute;left:2538;top:10477;width:2;height:209" coordorigin="2538,10477" coordsize="0,209" path="m2538,10685l2538,10477e" filled="f" stroked="t" strokeweight=".234146pt" strokecolor="#747474">
                <v:path arrowok="t"/>
              </v:shape>
            </v:group>
            <v:group style="position:absolute;left:3615;top:10709;width:314;height:2" coordorigin="3615,10709" coordsize="314,2">
              <v:shape style="position:absolute;left:3615;top:10709;width:314;height:2" coordorigin="3615,10709" coordsize="314,0" path="m3615,10709l3929,10709e" filled="f" stroked="t" strokeweight=".468293pt" strokecolor="#4F4F4F">
                <v:path arrowok="t"/>
              </v:shape>
            </v:group>
            <v:group style="position:absolute;left:3863;top:10706;width:7685;height:2" coordorigin="3863,10706" coordsize="7685,2">
              <v:shape style="position:absolute;left:3863;top:10706;width:7685;height:2" coordorigin="3863,10706" coordsize="7685,0" path="m3863,10706l11548,10706e" filled="f" stroked="t" strokeweight=".702439pt" strokecolor="#676767">
                <v:path arrowok="t"/>
              </v:shape>
            </v:group>
            <v:group style="position:absolute;left:11543;top:10448;width:2;height:1081" coordorigin="11543,10448" coordsize="2,1081">
              <v:shape style="position:absolute;left:11543;top:10448;width:2;height:1081" coordorigin="11543,10448" coordsize="0,1081" path="m11543,11529l11543,10448e" filled="f" stroked="t" strokeweight=".468293pt" strokecolor="#6B6B6B">
                <v:path arrowok="t"/>
              </v:shape>
            </v:group>
            <v:group style="position:absolute;left:2538;top:10680;width:2;height:242" coordorigin="2538,10680" coordsize="2,242">
              <v:shape style="position:absolute;left:2538;top:10680;width:2;height:242" coordorigin="2538,10680" coordsize="0,242" path="m2538,10922l2538,10680e" filled="f" stroked="t" strokeweight=".234146pt" strokecolor="#5B5B5B">
                <v:path arrowok="t"/>
              </v:shape>
            </v:group>
            <v:group style="position:absolute;left:2538;top:10922;width:2;height:1460" coordorigin="2538,10922" coordsize="2,1460">
              <v:shape style="position:absolute;left:2538;top:10922;width:2;height:1460" coordorigin="2538,10922" coordsize="0,1460" path="m2538,12382l2538,10922e" filled="f" stroked="t" strokeweight=".234146pt" strokecolor="#747474">
                <v:path arrowok="t"/>
              </v:shape>
            </v:group>
            <v:group style="position:absolute;left:576;top:11190;width:10972;height:2" coordorigin="576,11190" coordsize="10972,2">
              <v:shape style="position:absolute;left:576;top:11190;width:10972;height:2" coordorigin="576,11190" coordsize="10972,0" path="m576,11190l11548,11190e" filled="f" stroked="t" strokeweight=".702439pt" strokecolor="#676767">
                <v:path arrowok="t"/>
              </v:shape>
            </v:group>
            <v:group style="position:absolute;left:576;top:11432;width:8382;height:2" coordorigin="576,11432" coordsize="8382,2">
              <v:shape style="position:absolute;left:576;top:11432;width:8382;height:2" coordorigin="576,11432" coordsize="8382,0" path="m576,11432l8958,11432e" filled="f" stroked="t" strokeweight=".702439pt" strokecolor="#676767">
                <v:path arrowok="t"/>
              </v:shape>
            </v:group>
            <v:group style="position:absolute;left:8902;top:11429;width:244;height:2" coordorigin="8902,11429" coordsize="244,2">
              <v:shape style="position:absolute;left:8902;top:11429;width:244;height:2" coordorigin="8902,11429" coordsize="244,0" path="m8902,11429l9146,11429e" filled="f" stroked="t" strokeweight=".468293pt" strokecolor="#4F4F4F">
                <v:path arrowok="t"/>
              </v:shape>
            </v:group>
            <v:group style="position:absolute;left:9090;top:11427;width:2459;height:2" coordorigin="9090,11427" coordsize="2459,2">
              <v:shape style="position:absolute;left:9090;top:11427;width:2459;height:2" coordorigin="9090,11427" coordsize="2459,0" path="m9090,11427l11548,11427e" filled="f" stroked="t" strokeweight=".702439pt" strokecolor="#707070">
                <v:path arrowok="t"/>
              </v:shape>
            </v:group>
            <v:group style="position:absolute;left:576;top:11676;width:5198;height:2" coordorigin="576,11676" coordsize="5198,2">
              <v:shape style="position:absolute;left:576;top:11676;width:5198;height:2" coordorigin="576,11676" coordsize="5198,0" path="m576,11676l5774,11676e" filled="f" stroked="t" strokeweight=".702439pt" strokecolor="#646464">
                <v:path arrowok="t"/>
              </v:shape>
            </v:group>
            <v:group style="position:absolute;left:1269;top:11415;width:2;height:967" coordorigin="1269,11415" coordsize="2,967">
              <v:shape style="position:absolute;left:1269;top:11415;width:2;height:967" coordorigin="1269,11415" coordsize="0,967" path="m1269,12382l1269,11415e" filled="f" stroked="t" strokeweight=".234146pt" strokecolor="#646464">
                <v:path arrowok="t"/>
              </v:shape>
            </v:group>
            <v:group style="position:absolute;left:1864;top:11415;width:2;height:967" coordorigin="1864,11415" coordsize="2,967">
              <v:shape style="position:absolute;left:1864;top:11415;width:2;height:967" coordorigin="1864,11415" coordsize="0,967" path="m1864,12382l1864,11415e" filled="f" stroked="t" strokeweight=".234146pt" strokecolor="#4F4F4F">
                <v:path arrowok="t"/>
              </v:shape>
            </v:group>
            <v:group style="position:absolute;left:5718;top:11676;width:314;height:2" coordorigin="5718,11676" coordsize="314,2">
              <v:shape style="position:absolute;left:5718;top:11676;width:314;height:2" coordorigin="5718,11676" coordsize="314,0" path="m5718,11676l6032,11676e" filled="f" stroked="t" strokeweight=".468293pt" strokecolor="#545454">
                <v:path arrowok="t"/>
              </v:shape>
            </v:group>
            <v:group style="position:absolute;left:5975;top:11676;width:974;height:2" coordorigin="5975,11676" coordsize="974,2">
              <v:shape style="position:absolute;left:5975;top:11676;width:974;height:2" coordorigin="5975,11676" coordsize="974,0" path="m5975,11676l6949,11676e" filled="f" stroked="t" strokeweight=".702439pt" strokecolor="#646464">
                <v:path arrowok="t"/>
              </v:shape>
            </v:group>
            <v:group style="position:absolute;left:6893;top:11676;width:201;height:2" coordorigin="6893,11676" coordsize="201,2">
              <v:shape style="position:absolute;left:6893;top:11676;width:201;height:2" coordorigin="6893,11676" coordsize="201,0" path="m6893,11676l7095,11676e" filled="f" stroked="t" strokeweight=".468293pt" strokecolor="#4F4F4F">
                <v:path arrowok="t"/>
              </v:shape>
            </v:group>
            <v:group style="position:absolute;left:7504;top:11425;width:2;height:2892" coordorigin="7504,11425" coordsize="2,2892">
              <v:shape style="position:absolute;left:7504;top:11425;width:2;height:2892" coordorigin="7504,11425" coordsize="0,2892" path="m7504,14316l7504,11425e" filled="f" stroked="t" strokeweight=".702439pt" strokecolor="#606060">
                <v:path arrowok="t"/>
              </v:shape>
            </v:group>
            <v:group style="position:absolute;left:7038;top:11673;width:4510;height:2" coordorigin="7038,11673" coordsize="4510,2">
              <v:shape style="position:absolute;left:7038;top:11673;width:4510;height:2" coordorigin="7038,11673" coordsize="4510,0" path="m7038,11673l11548,11673e" filled="f" stroked="t" strokeweight=".702439pt" strokecolor="#6B6B6B">
                <v:path arrowok="t"/>
              </v:shape>
            </v:group>
            <v:group style="position:absolute;left:11546;top:11633;width:2;height:792" coordorigin="11546,11633" coordsize="2,792">
              <v:shape style="position:absolute;left:11546;top:11633;width:2;height:792" coordorigin="11546,11633" coordsize="0,792" path="m11546,12425l11546,11633e" filled="f" stroked="t" strokeweight=".702439pt" strokecolor="#777777">
                <v:path arrowok="t"/>
              </v:shape>
            </v:group>
            <v:group style="position:absolute;left:1269;top:12382;width:2;height:1171" coordorigin="1269,12382" coordsize="2,1171">
              <v:shape style="position:absolute;left:1269;top:12382;width:2;height:1171" coordorigin="1269,12382" coordsize="0,1171" path="m1269,13553l1269,12382e" filled="f" stroked="t" strokeweight=".234146pt" strokecolor="#000000">
                <v:path arrowok="t"/>
              </v:shape>
            </v:group>
            <v:group style="position:absolute;left:1864;top:12382;width:2;height:1171" coordorigin="1864,12382" coordsize="2,1171">
              <v:shape style="position:absolute;left:1864;top:12382;width:2;height:1171" coordorigin="1864,12382" coordsize="0,1171" path="m1864,13553l1864,12382e" filled="f" stroked="t" strokeweight=".234146pt" strokecolor="#000000">
                <v:path arrowok="t"/>
              </v:shape>
            </v:group>
            <v:group style="position:absolute;left:2538;top:12382;width:2;height:1171" coordorigin="2538,12382" coordsize="2,1171">
              <v:shape style="position:absolute;left:2538;top:12382;width:2;height:1171" coordorigin="2538,12382" coordsize="0,1171" path="m2538,13553l2538,12382e" filled="f" stroked="t" strokeweight=".234146pt" strokecolor="#000000">
                <v:path arrowok="t"/>
              </v:shape>
            </v:group>
            <v:group style="position:absolute;left:11515;top:12382;width:2;height:3167" coordorigin="11515,12382" coordsize="2,3167">
              <v:shape style="position:absolute;left:11515;top:12382;width:2;height:3167" coordorigin="11515,12382" coordsize="0,3167" path="m11515,15549l11515,12382e" filled="f" stroked="t" strokeweight=".234146pt" strokecolor="#000000">
                <v:path arrowok="t"/>
              </v:shape>
            </v:group>
            <v:group style="position:absolute;left:7516;top:11889;width:2;height:4532" coordorigin="7516,11889" coordsize="2,4532">
              <v:shape style="position:absolute;left:7516;top:11889;width:2;height:4532" coordorigin="7516,11889" coordsize="0,4532" path="m7516,16421l7516,11889e" filled="f" stroked="t" strokeweight=".702439pt" strokecolor="#646464">
                <v:path arrowok="t"/>
              </v:shape>
            </v:group>
            <v:group style="position:absolute;left:585;top:13747;width:300;height:2" coordorigin="585,13747" coordsize="300,2">
              <v:shape style="position:absolute;left:585;top:13747;width:300;height:2" coordorigin="585,13747" coordsize="300,0" path="m585,13747l885,13747e" filled="f" stroked="t" strokeweight=".468293pt" strokecolor="#676767">
                <v:path arrowok="t"/>
              </v:shape>
            </v:group>
            <v:group style="position:absolute;left:613;top:13747;width:1957;height:2" coordorigin="613,13747" coordsize="1957,2">
              <v:shape style="position:absolute;left:613;top:13747;width:1957;height:2" coordorigin="613,13747" coordsize="1957,0" path="m613,13747l2571,13747e" filled="f" stroked="t" strokeweight=".702439pt" strokecolor="#777777">
                <v:path arrowok="t"/>
              </v:shape>
            </v:group>
            <v:group style="position:absolute;left:1269;top:13553;width:2;height:389" coordorigin="1269,13553" coordsize="2,389">
              <v:shape style="position:absolute;left:1269;top:13553;width:2;height:389" coordorigin="1269,13553" coordsize="0,389" path="m1269,13942l1269,13553e" filled="f" stroked="t" strokeweight=".234146pt" strokecolor="#606060">
                <v:path arrowok="t"/>
              </v:shape>
            </v:group>
            <v:group style="position:absolute;left:1864;top:13553;width:2;height:389" coordorigin="1864,13553" coordsize="2,389">
              <v:shape style="position:absolute;left:1864;top:13553;width:2;height:389" coordorigin="1864,13553" coordsize="0,389" path="m1864,13942l1864,13553e" filled="f" stroked="t" strokeweight=".234146pt" strokecolor="#676767">
                <v:path arrowok="t"/>
              </v:shape>
            </v:group>
            <v:group style="position:absolute;left:2538;top:13553;width:2;height:389" coordorigin="2538,13553" coordsize="2,389">
              <v:shape style="position:absolute;left:2538;top:13553;width:2;height:389" coordorigin="2538,13553" coordsize="0,389" path="m2538,13942l2538,13553e" filled="f" stroked="t" strokeweight=".234146pt" strokecolor="#7C7C7C">
                <v:path arrowok="t"/>
              </v:shape>
            </v:group>
            <v:group style="position:absolute;left:595;top:13710;width:2;height:2726" coordorigin="595,13710" coordsize="2,2726">
              <v:shape style="position:absolute;left:595;top:13710;width:2;height:2726" coordorigin="595,13710" coordsize="0,2726" path="m595,16435l595,13710e" filled="f" stroked="t" strokeweight=".702439pt" strokecolor="#606060">
                <v:path arrowok="t"/>
              </v:shape>
            </v:group>
            <v:group style="position:absolute;left:1269;top:13942;width:2;height:2475" coordorigin="1269,13942" coordsize="2,2475">
              <v:shape style="position:absolute;left:1269;top:13942;width:2;height:2475" coordorigin="1269,13942" coordsize="0,2475" path="m1269,16416l1269,13942e" filled="f" stroked="t" strokeweight=".234146pt" strokecolor="#000000">
                <v:path arrowok="t"/>
              </v:shape>
            </v:group>
            <v:group style="position:absolute;left:1864;top:13942;width:2;height:2475" coordorigin="1864,13942" coordsize="2,2475">
              <v:shape style="position:absolute;left:1864;top:13942;width:2;height:2475" coordorigin="1864,13942" coordsize="0,2475" path="m1864,16416l1864,13942e" filled="f" stroked="t" strokeweight=".234146pt" strokecolor="#000000">
                <v:path arrowok="t"/>
              </v:shape>
            </v:group>
            <v:group style="position:absolute;left:2538;top:13942;width:2;height:2475" coordorigin="2538,13942" coordsize="2,2475">
              <v:shape style="position:absolute;left:2538;top:13942;width:2;height:2475" coordorigin="2538,13942" coordsize="0,2475" path="m2538,16416l2538,13942e" filled="f" stroked="t" strokeweight=".234146pt" strokecolor="#000000">
                <v:path arrowok="t"/>
              </v:shape>
            </v:group>
            <v:group style="position:absolute;left:595;top:14511;width:2;height:142" coordorigin="595,14511" coordsize="2,142">
              <v:shape style="position:absolute;left:595;top:14511;width:2;height:142" coordorigin="595,14511" coordsize="0,142" path="m595,14653l595,14511e" filled="f" stroked="t" strokeweight=".468293pt" strokecolor="#3B3B3B">
                <v:path arrowok="t"/>
              </v:shape>
            </v:group>
            <v:group style="position:absolute;left:595;top:14596;width:2;height:128" coordorigin="595,14596" coordsize="2,128">
              <v:shape style="position:absolute;left:595;top:14596;width:2;height:128" coordorigin="595,14596" coordsize="0,128" path="m595,14724l595,14596e" filled="f" stroked="t" strokeweight=".468293pt" strokecolor="#4F4F4F">
                <v:path arrowok="t"/>
              </v:shape>
            </v:group>
            <v:group style="position:absolute;left:595;top:15042;width:2;height:185" coordorigin="595,15042" coordsize="2,185">
              <v:shape style="position:absolute;left:595;top:15042;width:2;height:185" coordorigin="595,15042" coordsize="0,185" path="m595,15227l595,15042e" filled="f" stroked="t" strokeweight=".468293pt" strokecolor="#4B4B4B">
                <v:path arrowok="t"/>
              </v:shape>
            </v:group>
            <v:group style="position:absolute;left:595;top:16426;width:4500;height:2" coordorigin="595,16426" coordsize="4500,2">
              <v:shape style="position:absolute;left:595;top:16426;width:4500;height:2" coordorigin="595,16426" coordsize="4500,0" path="m595,16426l5095,16426e" filled="f" stroked="t" strokeweight=".702439pt" strokecolor="#6B6B6B">
                <v:path arrowok="t"/>
              </v:shape>
            </v:group>
            <v:group style="position:absolute;left:9539;top:16412;width:192;height:2" coordorigin="9539,16412" coordsize="192,2">
              <v:shape style="position:absolute;left:9539;top:16412;width:192;height:2" coordorigin="9539,16412" coordsize="192,0" path="m9539,16412l9731,16412e" filled="f" stroked="t" strokeweight=".468293pt" strokecolor="#6B6B6B">
                <v:path arrowok="t"/>
              </v:shape>
            </v:group>
            <v:group style="position:absolute;left:5039;top:16414;width:6542;height:2" coordorigin="5039,16414" coordsize="6542,2">
              <v:shape style="position:absolute;left:5039;top:16414;width:6542;height:2" coordorigin="5039,16414" coordsize="6542,0" path="m5039,16414l11581,16414e" filled="f" stroked="t" strokeweight=".702439pt" strokecolor="#747777">
                <v:path arrowok="t"/>
              </v:shape>
            </v:group>
            <v:group style="position:absolute;left:11515;top:15549;width:2;height:868" coordorigin="11515,15549" coordsize="2,868">
              <v:shape style="position:absolute;left:11515;top:15549;width:2;height:868" coordorigin="11515,15549" coordsize="0,868" path="m11515,16416l11515,15549e" filled="f" stroked="t" strokeweight=".234146pt" strokecolor="#909090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9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100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100"/>
          <w:b/>
          <w:bCs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31"/>
          <w:w w:val="95"/>
        </w:rPr>
        <w:t>itf</w:t>
      </w:r>
      <w:r>
        <w:rPr>
          <w:rFonts w:ascii="Arial" w:hAnsi="Arial" w:cs="Arial" w:eastAsia="Arial"/>
          <w:sz w:val="17"/>
          <w:szCs w:val="17"/>
          <w:color w:val="2F2F31"/>
          <w:spacing w:val="-6"/>
          <w:w w:val="95"/>
        </w:rPr>
        <w:t>&lt;</w:t>
      </w:r>
      <w:r>
        <w:rPr>
          <w:rFonts w:ascii="Arial" w:hAnsi="Arial" w:cs="Arial" w:eastAsia="Arial"/>
          <w:sz w:val="17"/>
          <w:szCs w:val="17"/>
          <w:color w:val="494949"/>
          <w:spacing w:val="-9"/>
          <w:w w:val="218"/>
        </w:rPr>
        <w:t>'</w:t>
      </w:r>
      <w:r>
        <w:rPr>
          <w:rFonts w:ascii="Arial" w:hAnsi="Arial" w:cs="Arial" w:eastAsia="Arial"/>
          <w:sz w:val="17"/>
          <w:szCs w:val="17"/>
          <w:color w:val="2F2F31"/>
          <w:spacing w:val="0"/>
          <w:w w:val="111"/>
        </w:rPr>
        <w:t>ive</w:t>
      </w:r>
      <w:r>
        <w:rPr>
          <w:rFonts w:ascii="Arial" w:hAnsi="Arial" w:cs="Arial" w:eastAsia="Arial"/>
          <w:sz w:val="17"/>
          <w:szCs w:val="17"/>
          <w:color w:val="2F2F31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31"/>
          <w:spacing w:val="0"/>
          <w:w w:val="100"/>
        </w:rPr>
        <w:t>Kuze</w:t>
      </w:r>
      <w:r>
        <w:rPr>
          <w:rFonts w:ascii="Arial" w:hAnsi="Arial" w:cs="Arial" w:eastAsia="Arial"/>
          <w:sz w:val="17"/>
          <w:szCs w:val="17"/>
          <w:color w:val="2F2F31"/>
          <w:spacing w:val="0"/>
          <w:w w:val="100"/>
        </w:rPr>
        <w:t>y</w:t>
      </w:r>
      <w:r>
        <w:rPr>
          <w:rFonts w:ascii="Arial" w:hAnsi="Arial" w:cs="Arial" w:eastAsia="Arial"/>
          <w:sz w:val="17"/>
          <w:szCs w:val="17"/>
          <w:color w:val="2F2F31"/>
          <w:spacing w:val="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31"/>
          <w:spacing w:val="0"/>
          <w:w w:val="100"/>
        </w:rPr>
        <w:t>Bölg</w:t>
      </w:r>
      <w:r>
        <w:rPr>
          <w:rFonts w:ascii="Arial" w:hAnsi="Arial" w:cs="Arial" w:eastAsia="Arial"/>
          <w:sz w:val="17"/>
          <w:szCs w:val="17"/>
          <w:color w:val="2F2F31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2F2F31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4.585373pt;margin-top:10.177097pt;width:109.112198pt;height:.702439pt;mso-position-horizontal-relative:page;mso-position-vertical-relative:paragraph;z-index:-15053" coordorigin="2892,204" coordsize="2182,14">
            <v:group style="position:absolute;left:3643;top:211;width:1424;height:2" coordorigin="3643,211" coordsize="1424,2">
              <v:shape style="position:absolute;left:3643;top:211;width:1424;height:2" coordorigin="3643,211" coordsize="1424,0" path="m3643,211l5067,211e" filled="f" stroked="t" strokeweight=".702439pt" strokecolor="#6064AF">
                <v:path arrowok="t"/>
              </v:shape>
            </v:group>
            <v:group style="position:absolute;left:2894;top:211;width:749;height:2" coordorigin="2894,211" coordsize="749,2">
              <v:shape style="position:absolute;left:2894;top:211;width:749;height:2" coordorigin="2894,211" coordsize="749,0" path="m2894,211l3643,211e" filled="f" stroked="t" strokeweight=".234146pt" strokecolor="#707CC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243896pt;margin-top:5.535997pt;width:39.489122pt;height:66pt;mso-position-horizontal-relative:page;mso-position-vertical-relative:paragraph;z-index:-15049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Times New Roman" w:hAnsi="Times New Roman" w:cs="Times New Roman" w:eastAsia="Times New Roman"/>
                      <w:sz w:val="132"/>
                      <w:szCs w:val="1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363A5D"/>
                      <w:spacing w:val="0"/>
                      <w:w w:val="107"/>
                      <w:i/>
                      <w:position w:val="-1"/>
                    </w:rPr>
                    <w:t>if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AhmetAYDIN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3" w:lineRule="exact"/>
        <w:ind w:left="31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60"/>
          <w:position w:val="-2"/>
        </w:rPr>
        <w:t>..,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60"/>
          <w:position w:val="-2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5"/>
          <w:w w:val="160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9E9E"/>
          <w:spacing w:val="0"/>
          <w:w w:val="160"/>
          <w:position w:val="-2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9E9E9E"/>
          <w:spacing w:val="3"/>
          <w:w w:val="160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F2F31"/>
          <w:spacing w:val="0"/>
          <w:w w:val="271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F2F31"/>
          <w:spacing w:val="14"/>
          <w:w w:val="271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75959"/>
          <w:spacing w:val="-7"/>
          <w:w w:val="69"/>
          <w:position w:val="-2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2F2F31"/>
          <w:spacing w:val="0"/>
          <w:w w:val="105"/>
          <w:position w:val="-2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2F2F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2F2F3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1"/>
          <w:w w:val="221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133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132"/>
          <w:i/>
          <w:position w:val="-2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133"/>
          <w:i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1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128"/>
          <w:position w:val="-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128"/>
          <w:position w:val="-2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2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252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18"/>
          <w:szCs w:val="18"/>
          <w:color w:val="9E9E9E"/>
          <w:spacing w:val="0"/>
          <w:w w:val="128"/>
          <w:position w:val="19"/>
        </w:rPr>
        <w:t>"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34"/>
          <w:szCs w:val="34"/>
          <w:color w:val="8C8C8C"/>
          <w:spacing w:val="0"/>
          <w:w w:val="52"/>
          <w:position w:val="0"/>
        </w:rPr>
        <w:t>...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40"/>
          <w:cols w:num="4" w:equalWidth="0">
            <w:col w:w="566" w:space="1801"/>
            <w:col w:w="2037" w:space="333"/>
            <w:col w:w="1208" w:space="3152"/>
            <w:col w:w="2163"/>
          </w:cols>
        </w:sectPr>
      </w:pPr>
      <w:rPr/>
    </w:p>
    <w:p>
      <w:pPr>
        <w:spacing w:before="61" w:after="0" w:line="223" w:lineRule="auto"/>
        <w:ind w:left="590" w:right="-151" w:firstLine="-22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262626"/>
          <w:spacing w:val="-788"/>
          <w:w w:val="16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5" w:right="522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52" w:right="53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BAŞKANL!GI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3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592" w:right="592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300" w:right="180"/>
          <w:cols w:num="2" w:equalWidth="0">
            <w:col w:w="1611" w:space="1771"/>
            <w:col w:w="8058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38" w:after="0" w:line="240" w:lineRule="auto"/>
        <w:ind w:left="107" w:right="-20"/>
        <w:jc w:val="left"/>
        <w:tabs>
          <w:tab w:pos="1320" w:val="left"/>
          <w:tab w:pos="3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8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7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39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1" w:right="-65"/>
        <w:jc w:val="left"/>
        <w:tabs>
          <w:tab w:pos="1320" w:val="left"/>
          <w:tab w:pos="3140" w:val="left"/>
          <w:tab w:pos="4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10212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Karaba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4586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18/2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Blok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3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-1"/>
        </w:rPr>
        <w:t>Dou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Karaba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4586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no:l8/2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Blok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17:34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rret: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293-88-00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4917" w:space="595"/>
            <w:col w:w="5928"/>
          </w:cols>
        </w:sectPr>
      </w:pPr>
      <w:rPr/>
    </w:p>
    <w:p>
      <w:pPr>
        <w:spacing w:before="18" w:after="0" w:line="240" w:lineRule="auto"/>
        <w:ind w:left="107" w:right="-66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78"/>
        </w:rPr>
        <w:t>IY_angı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192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8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:Elektri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2337" w:space="2456"/>
            <w:col w:w="6647"/>
          </w:cols>
        </w:sectPr>
      </w:pPr>
      <w:rPr/>
    </w:p>
    <w:p>
      <w:pPr>
        <w:spacing w:before="22" w:after="0" w:line="166" w:lineRule="exact"/>
        <w:ind w:left="126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Kultanım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3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0" w:after="0" w:line="65" w:lineRule="exact"/>
        <w:ind w:right="-20"/>
        <w:jc w:val="right"/>
        <w:tabs>
          <w:tab w:pos="440" w:val="left"/>
          <w:tab w:pos="1020" w:val="left"/>
          <w:tab w:pos="15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103"/>
          <w:b/>
          <w:bCs/>
          <w:position w:val="-37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  <w:b/>
          <w:bCs/>
          <w:position w:val="-3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  <w:b/>
          <w:bCs/>
          <w:position w:val="-37"/>
        </w:rPr>
      </w:r>
      <w:r>
        <w:rPr>
          <w:rFonts w:ascii="Arial" w:hAnsi="Arial" w:cs="Arial" w:eastAsia="Arial"/>
          <w:sz w:val="26"/>
          <w:szCs w:val="26"/>
          <w:color w:val="4D4D4D"/>
          <w:w w:val="52"/>
          <w:b/>
          <w:bCs/>
          <w:position w:val="-37"/>
        </w:rPr>
        <w:t>ı</w:t>
      </w:r>
      <w:r>
        <w:rPr>
          <w:rFonts w:ascii="Arial" w:hAnsi="Arial" w:cs="Arial" w:eastAsia="Arial"/>
          <w:sz w:val="26"/>
          <w:szCs w:val="26"/>
          <w:color w:val="4D4D4D"/>
          <w:w w:val="100"/>
          <w:b/>
          <w:bCs/>
          <w:position w:val="-37"/>
        </w:rPr>
        <w:tab/>
      </w:r>
      <w:r>
        <w:rPr>
          <w:rFonts w:ascii="Arial" w:hAnsi="Arial" w:cs="Arial" w:eastAsia="Arial"/>
          <w:sz w:val="26"/>
          <w:szCs w:val="26"/>
          <w:color w:val="4D4D4D"/>
          <w:w w:val="100"/>
          <w:b/>
          <w:bCs/>
          <w:position w:val="-37"/>
        </w:rPr>
      </w:r>
      <w:r>
        <w:rPr>
          <w:rFonts w:ascii="Arial" w:hAnsi="Arial" w:cs="Arial" w:eastAsia="Arial"/>
          <w:sz w:val="52"/>
          <w:szCs w:val="52"/>
          <w:color w:val="262626"/>
          <w:w w:val="40"/>
          <w:position w:val="-37"/>
        </w:rPr>
        <w:t>ı</w:t>
      </w:r>
      <w:r>
        <w:rPr>
          <w:rFonts w:ascii="Arial" w:hAnsi="Arial" w:cs="Arial" w:eastAsia="Arial"/>
          <w:sz w:val="52"/>
          <w:szCs w:val="52"/>
          <w:color w:val="262626"/>
          <w:w w:val="100"/>
          <w:position w:val="-37"/>
        </w:rPr>
        <w:tab/>
      </w:r>
      <w:r>
        <w:rPr>
          <w:rFonts w:ascii="Arial" w:hAnsi="Arial" w:cs="Arial" w:eastAsia="Arial"/>
          <w:sz w:val="52"/>
          <w:szCs w:val="52"/>
          <w:color w:val="262626"/>
          <w:w w:val="100"/>
          <w:position w:val="-37"/>
        </w:rPr>
      </w:r>
      <w:r>
        <w:rPr>
          <w:rFonts w:ascii="Arial" w:hAnsi="Arial" w:cs="Arial" w:eastAsia="Arial"/>
          <w:sz w:val="52"/>
          <w:szCs w:val="52"/>
          <w:color w:val="9E9C9C"/>
          <w:spacing w:val="0"/>
          <w:w w:val="40"/>
          <w:position w:val="-37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97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5605" w:space="1110"/>
            <w:col w:w="4725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9" w:lineRule="atLeast"/>
        <w:ind w:left="15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9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4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9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6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9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8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7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7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8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0"/>
          <w:w w:val="7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6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6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7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2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9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3998" w:right="5174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7C7C7C"/>
          <w:spacing w:val="0"/>
          <w:w w:val="55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2" w:after="0" w:line="357" w:lineRule="exact"/>
        <w:ind w:right="-20"/>
        <w:jc w:val="left"/>
        <w:tabs>
          <w:tab w:pos="3560" w:val="left"/>
          <w:tab w:pos="89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210"/>
          <w:position w:val="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9"/>
          <w:position w:val="7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0"/>
          <w:w w:val="127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Soya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9E9C9C"/>
          <w:spacing w:val="2"/>
          <w:w w:val="60"/>
          <w:position w:val="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Kinıcı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2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8"/>
          <w:w w:val="152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Soya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9E9C9C"/>
          <w:spacing w:val="0"/>
          <w:w w:val="71"/>
          <w:position w:val="-2"/>
        </w:rPr>
        <w:t>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8"/>
        </w:rPr>
        <w:t>:E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llke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ERTUORUL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1059" w:space="1074"/>
            <w:col w:w="9307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713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0" w:lineRule="auto"/>
        <w:ind w:left="54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49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4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1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17:35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3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1"/>
        </w:rPr>
        <w:t>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</w:rPr>
        <w:t>Ele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7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7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92" w:lineRule="auto"/>
        <w:ind w:left="5" w:right="4430" w:firstLine="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Emniy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4"/>
        </w:rPr>
        <w:t>ı-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5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andarnıa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5" w:lineRule="exact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3" w:equalWidth="0">
            <w:col w:w="584" w:space="1549"/>
            <w:col w:w="1774" w:space="773"/>
            <w:col w:w="6760"/>
          </w:cols>
        </w:sectPr>
      </w:pPr>
      <w:rPr/>
    </w:p>
    <w:p>
      <w:pPr>
        <w:spacing w:before="32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left="19" w:right="987" w:firstLine="4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w w:val="84"/>
        </w:rPr>
        <w:t>[Yar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w w:val="8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2"/>
        </w:rPr>
        <w:t>ım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1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4" w:equalWidth="0">
            <w:col w:w="1827" w:space="306"/>
            <w:col w:w="1955" w:space="582"/>
            <w:col w:w="939" w:space="1972"/>
            <w:col w:w="3859"/>
          </w:cols>
        </w:sectPr>
      </w:pPr>
      <w:rPr/>
    </w:p>
    <w:p>
      <w:pPr>
        <w:spacing w:before="22" w:after="0" w:line="240" w:lineRule="auto"/>
        <w:ind w:left="10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04" w:lineRule="exact"/>
        <w:ind w:left="49" w:right="189" w:firstLine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!'ı'nngı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söndürülınü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gerçekleştirilmedi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1953" w:space="180"/>
            <w:col w:w="9307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9" w:lineRule="exact"/>
        <w:ind w:left="15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Söndllrnıede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45" w:lineRule="exact"/>
        <w:ind w:right="-20"/>
        <w:jc w:val="left"/>
        <w:tabs>
          <w:tab w:pos="1900" w:val="left"/>
          <w:tab w:pos="3400" w:val="left"/>
          <w:tab w:pos="5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5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6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3"/>
          <w:position w:val="-5"/>
        </w:rPr>
        <w:t>K</w:t>
      </w:r>
      <w:r>
        <w:rPr>
          <w:rFonts w:ascii="Arial" w:hAnsi="Arial" w:cs="Arial" w:eastAsia="Arial"/>
          <w:sz w:val="18"/>
          <w:szCs w:val="18"/>
          <w:color w:val="383838"/>
          <w:spacing w:val="25"/>
          <w:w w:val="113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3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-49"/>
          <w:w w:val="113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5"/>
        </w:rPr>
        <w:t>jK.K.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13"/>
          <w:position w:val="-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3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9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  <w:position w:val="-5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5"/>
        </w:rPr>
        <w:t>K:0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5"/>
        </w:rPr>
        <w:t>2</w:t>
      </w:r>
      <w:r>
        <w:rPr>
          <w:rFonts w:ascii="Arial" w:hAnsi="Arial" w:cs="Arial" w:eastAsia="Arial"/>
          <w:sz w:val="17"/>
          <w:szCs w:val="17"/>
          <w:color w:val="4D4D4D"/>
          <w:spacing w:val="1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1"/>
          <w:position w:val="-5"/>
        </w:rPr>
        <w:t>Kg.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1260" w:space="3429"/>
            <w:col w:w="6751"/>
          </w:cols>
        </w:sectPr>
      </w:pPr>
      <w:rPr/>
    </w:p>
    <w:p>
      <w:pPr>
        <w:spacing w:before="0" w:after="0" w:line="312" w:lineRule="exact"/>
        <w:ind w:left="6592" w:right="-20"/>
        <w:jc w:val="left"/>
        <w:tabs>
          <w:tab w:pos="8140" w:val="left"/>
          <w:tab w:pos="972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4D4D4D"/>
          <w:spacing w:val="0"/>
          <w:w w:val="5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4D4D4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4D4D4D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676767"/>
          <w:spacing w:val="0"/>
          <w:w w:val="5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Sitesi'ne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yanmak;elektri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3"/>
        </w:rPr>
        <w:t>pıııı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"/>
          <w:w w:val="10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7"/>
        </w:rPr>
        <w:t>unu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1" w:lineRule="auto"/>
        <w:ind w:left="131" w:right="3973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ulundug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42" w:after="0" w:line="676" w:lineRule="exact"/>
        <w:ind w:left="159" w:right="-23" w:firstLine="-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9" w:lineRule="auto"/>
        <w:ind w:left="126" w:right="-49" w:firstLine="-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9" w:lineRule="exact"/>
        <w:ind w:left="126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  <w:t>Ei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D4D4D"/>
          <w:spacing w:val="2"/>
          <w:w w:val="11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101"/>
        </w:rPr>
        <w:t>[BinadaTahminiZarar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OOOTL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DinTL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EşyadııTnhminiZara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5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4"/>
          <w:w w:val="11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anıTahı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8"/>
        </w:rPr>
        <w:t>iıı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</w:rPr>
        <w:t>iZara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1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</w:rPr>
        <w:t>OOOTL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2"/>
        </w:rPr>
        <w:t>TL}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51" w:lineRule="auto"/>
        <w:ind w:left="49" w:right="59" w:firstLine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</w:rPr>
        <w:t>l'ı'ıuıgııı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başlangıcının;zemi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"/>
          <w:w w:val="11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98"/>
        </w:rPr>
        <w:t>ğu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5"/>
        </w:rPr>
        <w:t>örlllınü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sonışturınada,elektri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ezilme,ar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51" w:lineRule="auto"/>
        <w:ind w:left="53" w:right="150" w:firstLine="-5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1"/>
        </w:rPr>
        <w:t>ı-:ısa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oluşturara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yalıtım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malzemelerini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yaııgıı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4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7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</w:rPr>
        <w:t>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sakinlerine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5"/>
        </w:rPr>
        <w:t>edildi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left="99"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17:50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1626" w:space="507"/>
            <w:col w:w="9307"/>
          </w:cols>
        </w:sectPr>
      </w:pPr>
      <w:rPr/>
    </w:p>
    <w:p>
      <w:pPr>
        <w:spacing w:before="13" w:after="0" w:line="192" w:lineRule="exact"/>
        <w:ind w:left="202" w:right="-66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  <w:position w:val="-1"/>
        </w:rPr>
        <w:t>Q_İDE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Yeniçamlı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3" w:equalWidth="0">
            <w:col w:w="1937" w:space="214"/>
            <w:col w:w="2503" w:space="4024"/>
            <w:col w:w="2762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3" w:lineRule="exact"/>
        <w:ind w:left="273" w:right="-130"/>
        <w:jc w:val="lef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60"/>
          <w:szCs w:val="60"/>
          <w:color w:val="4D4D4D"/>
          <w:spacing w:val="0"/>
          <w:w w:val="119"/>
          <w:position w:val="-5"/>
        </w:rPr>
        <w:t>: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4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51"/>
          <w:b/>
          <w:bCs/>
          <w:position w:val="1"/>
        </w:rPr>
        <w:t>.:E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55" w:lineRule="exact"/>
        <w:ind w:left="85" w:right="-54"/>
        <w:jc w:val="left"/>
        <w:rPr>
          <w:rFonts w:ascii="Arial" w:hAnsi="Arial" w:cs="Arial" w:eastAsia="Arial"/>
          <w:sz w:val="91"/>
          <w:szCs w:val="91"/>
        </w:rPr>
      </w:pPr>
      <w:rPr/>
      <w:r>
        <w:rPr>
          <w:rFonts w:ascii="Arial" w:hAnsi="Arial" w:cs="Arial" w:eastAsia="Arial"/>
          <w:sz w:val="91"/>
          <w:szCs w:val="91"/>
          <w:color w:val="7C7C7C"/>
          <w:spacing w:val="-36"/>
          <w:w w:val="30"/>
          <w:position w:val="-33"/>
        </w:rPr>
        <w:t>A</w:t>
      </w:r>
      <w:r>
        <w:rPr>
          <w:rFonts w:ascii="Arial" w:hAnsi="Arial" w:cs="Arial" w:eastAsia="Arial"/>
          <w:sz w:val="91"/>
          <w:szCs w:val="91"/>
          <w:color w:val="4D5083"/>
          <w:spacing w:val="0"/>
          <w:w w:val="163"/>
          <w:position w:val="-33"/>
        </w:rPr>
        <w:t>w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-35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90" w:right="23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53" w:lineRule="exact"/>
        <w:ind w:left="513" w:right="522"/>
        <w:jc w:val="center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3F3B5D"/>
          <w:spacing w:val="0"/>
          <w:w w:val="71"/>
          <w:position w:val="-5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604" w:lineRule="exact"/>
        <w:ind w:left="276" w:right="363"/>
        <w:jc w:val="center"/>
        <w:rPr>
          <w:rFonts w:ascii="Arial" w:hAnsi="Arial" w:cs="Arial" w:eastAsia="Arial"/>
          <w:sz w:val="73"/>
          <w:szCs w:val="73"/>
        </w:rPr>
      </w:pPr>
      <w:rPr/>
      <w:r>
        <w:rPr>
          <w:rFonts w:ascii="Arial" w:hAnsi="Arial" w:cs="Arial" w:eastAsia="Arial"/>
          <w:sz w:val="73"/>
          <w:szCs w:val="73"/>
          <w:color w:val="34429A"/>
          <w:spacing w:val="0"/>
          <w:w w:val="83"/>
          <w:i/>
          <w:position w:val="-5"/>
        </w:rPr>
        <w:t>M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576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24"/>
          <w:w w:val="5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</w:rPr>
        <w:t>8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2"/>
          <w:w w:val="57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7"/>
        </w:rPr>
        <w:t>E!{i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7"/>
        </w:rPr>
        <w:t>m</w:t>
      </w:r>
      <w:r>
        <w:rPr>
          <w:rFonts w:ascii="Arial" w:hAnsi="Arial" w:cs="Arial" w:eastAsia="Arial"/>
          <w:sz w:val="27"/>
          <w:szCs w:val="27"/>
          <w:color w:val="383838"/>
          <w:spacing w:val="29"/>
          <w:w w:val="57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3" w:after="0" w:line="240" w:lineRule="auto"/>
        <w:ind w:left="60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i/>
        </w:rPr>
        <w:t>  </w:t>
      </w:r>
      <w:r>
        <w:rPr>
          <w:rFonts w:ascii="Arial" w:hAnsi="Arial" w:cs="Arial" w:eastAsia="Arial"/>
          <w:sz w:val="16"/>
          <w:szCs w:val="16"/>
          <w:color w:val="383838"/>
          <w:spacing w:val="5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4"/>
          <w:i/>
        </w:rPr>
        <w:t>12017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" w:right="137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180"/>
          <w:cols w:num="4" w:equalWidth="0">
            <w:col w:w="473" w:space="1802"/>
            <w:col w:w="1446" w:space="802"/>
            <w:col w:w="1313" w:space="2484"/>
            <w:col w:w="3120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8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5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20"/>
          <w:szCs w:val="20"/>
          <w:color w:val="383838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5"/>
        </w:rPr>
        <w:t>Bö</w:t>
      </w:r>
      <w:r>
        <w:rPr>
          <w:rFonts w:ascii="Arial" w:hAnsi="Arial" w:cs="Arial" w:eastAsia="Arial"/>
          <w:sz w:val="20"/>
          <w:szCs w:val="20"/>
          <w:color w:val="383838"/>
          <w:spacing w:val="-12"/>
          <w:w w:val="106"/>
        </w:rPr>
        <w:t>l</w:t>
      </w:r>
      <w:r>
        <w:rPr>
          <w:rFonts w:ascii="Arial" w:hAnsi="Arial" w:cs="Arial" w:eastAsia="Arial"/>
          <w:sz w:val="20"/>
          <w:szCs w:val="20"/>
          <w:color w:val="B1ACB1"/>
          <w:spacing w:val="0"/>
          <w:w w:val="173"/>
        </w:rPr>
        <w:t>!</w:t>
      </w:r>
      <w:r>
        <w:rPr>
          <w:rFonts w:ascii="Arial" w:hAnsi="Arial" w:cs="Arial" w:eastAsia="Arial"/>
          <w:sz w:val="20"/>
          <w:szCs w:val="20"/>
          <w:color w:val="B1ACB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C9C"/>
          <w:spacing w:val="0"/>
          <w:w w:val="138"/>
        </w:rPr>
        <w:t>f'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15" w:lineRule="exact"/>
        <w:ind w:left="2270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1.Post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7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676767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C7C7C"/>
          <w:spacing w:val="-7"/>
          <w:w w:val="134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2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4" w:lineRule="exact"/>
        <w:ind w:left="-33" w:right="547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İlke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ERTUGRUL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322" w:right="601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1.040009pt;margin-top:-1.678876pt;width:133.440002pt;height:99.839996pt;mso-position-horizontal-relative:page;mso-position-vertical-relative:paragraph;z-index:-15047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846" w:lineRule="exact"/>
        <w:ind w:left="1316" w:right="-20"/>
        <w:jc w:val="left"/>
        <w:rPr>
          <w:rFonts w:ascii="Arial" w:hAnsi="Arial" w:cs="Arial" w:eastAsia="Arial"/>
          <w:sz w:val="85"/>
          <w:szCs w:val="85"/>
        </w:rPr>
      </w:pPr>
      <w:rPr/>
      <w:r>
        <w:rPr>
          <w:rFonts w:ascii="Arial" w:hAnsi="Arial" w:cs="Arial" w:eastAsia="Arial"/>
          <w:sz w:val="85"/>
          <w:szCs w:val="85"/>
          <w:color w:val="34429A"/>
          <w:spacing w:val="0"/>
          <w:w w:val="123"/>
          <w:position w:val="-12"/>
        </w:rPr>
        <w:t>/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  <w:cols w:num="2" w:equalWidth="0">
            <w:col w:w="4254" w:space="321"/>
            <w:col w:w="6865"/>
          </w:cols>
        </w:sectPr>
      </w:pPr>
      <w:rPr/>
    </w:p>
    <w:p>
      <w:pPr>
        <w:spacing w:before="0" w:after="0" w:line="265" w:lineRule="exact"/>
        <w:ind w:left="4952" w:right="5996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9.524454pt;margin-top:38.022301pt;width:561.120965pt;height:751.093302pt;mso-position-horizontal-relative:page;mso-position-vertical-relative:page;z-index:-15046" coordorigin="390,760" coordsize="11222,15022">
            <v:group style="position:absolute;left:402;top:782;width:11166;height:2" coordorigin="402,782" coordsize="11166,2">
              <v:shape style="position:absolute;left:402;top:782;width:11166;height:2" coordorigin="402,782" coordsize="11166,0" path="m402,782l11568,782e" filled="f" stroked="t" strokeweight=".70998pt" strokecolor="#545454">
                <v:path arrowok="t"/>
              </v:shape>
            </v:group>
            <v:group style="position:absolute;left:412;top:768;width:2;height:14998" coordorigin="412,768" coordsize="2,14998">
              <v:shape style="position:absolute;left:412;top:768;width:2;height:14998" coordorigin="412,768" coordsize="0,14998" path="m412,15766l412,768e" filled="f" stroked="t" strokeweight=".70998pt" strokecolor="#4F4F4F">
                <v:path arrowok="t"/>
              </v:shape>
            </v:group>
            <v:group style="position:absolute;left:2428;top:768;width:2;height:1506" coordorigin="2428,768" coordsize="2,1506">
              <v:shape style="position:absolute;left:2428;top:768;width:2;height:1506" coordorigin="2428,768" coordsize="0,1506" path="m2428,2274l2428,768e" filled="f" stroked="t" strokeweight=".70998pt" strokecolor="#4B4B4B">
                <v:path arrowok="t"/>
              </v:shape>
            </v:group>
            <v:group style="position:absolute;left:9168;top:777;width:2;height:1497" coordorigin="9168,777" coordsize="2,1497">
              <v:shape style="position:absolute;left:9168;top:777;width:2;height:1497" coordorigin="9168,777" coordsize="0,1497" path="m9168,2274l9168,777e" filled="f" stroked="t" strokeweight=".70998pt" strokecolor="#575757">
                <v:path arrowok="t"/>
              </v:shape>
            </v:group>
            <v:group style="position:absolute;left:11563;top:772;width:2;height:3309" coordorigin="11563,772" coordsize="2,3309">
              <v:shape style="position:absolute;left:11563;top:772;width:2;height:3309" coordorigin="11563,772" coordsize="0,3309" path="m11563,4081l11563,772e" filled="f" stroked="t" strokeweight=".70998pt" strokecolor="#606060">
                <v:path arrowok="t"/>
              </v:shape>
            </v:group>
            <v:group style="position:absolute;left:398;top:2269;width:11175;height:2" coordorigin="398,2269" coordsize="11175,2">
              <v:shape style="position:absolute;left:398;top:2269;width:11175;height:2" coordorigin="398,2269" coordsize="11175,0" path="m398,2269l11573,2269e" filled="f" stroked="t" strokeweight=".70998pt" strokecolor="#4F4F4F">
                <v:path arrowok="t"/>
              </v:shape>
            </v:group>
            <v:group style="position:absolute;left:407;top:2484;width:11161;height:2" coordorigin="407,2484" coordsize="11161,2">
              <v:shape style="position:absolute;left:407;top:2484;width:11161;height:2" coordorigin="407,2484" coordsize="11161,0" path="m407,2484l11568,2484e" filled="f" stroked="t" strokeweight=".70998pt" strokecolor="#545454">
                <v:path arrowok="t"/>
              </v:shape>
            </v:group>
            <v:group style="position:absolute;left:2438;top:4067;width:2;height:11709" coordorigin="2438,4067" coordsize="2,11709">
              <v:shape style="position:absolute;left:2438;top:4067;width:2;height:11709" coordorigin="2438,4067" coordsize="0,11709" path="m2438,15775l2438,4067e" filled="f" stroked="t" strokeweight=".70998pt" strokecolor="#4F4F4F">
                <v:path arrowok="t"/>
              </v:shape>
            </v:group>
            <v:group style="position:absolute;left:3919;top:3337;width:2;height:806" coordorigin="3919,3337" coordsize="2,806">
              <v:shape style="position:absolute;left:3919;top:3337;width:2;height:806" coordorigin="3919,3337" coordsize="0,806" path="m3919,4143l3919,3337e" filled="f" stroked="t" strokeweight=".70998pt" strokecolor="#484848">
                <v:path arrowok="t"/>
              </v:shape>
            </v:group>
            <v:group style="position:absolute;left:402;top:4076;width:11180;height:2" coordorigin="402,4076" coordsize="11180,2">
              <v:shape style="position:absolute;left:402;top:4076;width:11180;height:2" coordorigin="402,4076" coordsize="11180,0" path="m402,4076l11582,4076e" filled="f" stroked="t" strokeweight=".70998pt" strokecolor="#4B4B4B">
                <v:path arrowok="t"/>
              </v:shape>
            </v:group>
            <v:group style="position:absolute;left:11582;top:4348;width:2;height:11413" coordorigin="11582,4348" coordsize="2,11413">
              <v:shape style="position:absolute;left:11582;top:4348;width:2;height:11413" coordorigin="11582,4348" coordsize="0,11413" path="m11582,15761l11582,4348e" filled="f" stroked="t" strokeweight=".70998pt" strokecolor="#646464">
                <v:path arrowok="t"/>
              </v:shape>
            </v:group>
            <v:group style="position:absolute;left:402;top:2698;width:11175;height:2" coordorigin="402,2698" coordsize="11175,2">
              <v:shape style="position:absolute;left:402;top:2698;width:11175;height:2" coordorigin="402,2698" coordsize="11175,0" path="m402,2698l11577,2698e" filled="f" stroked="t" strokeweight=".70998pt" strokecolor="#545454">
                <v:path arrowok="t"/>
              </v:shape>
            </v:group>
            <v:group style="position:absolute;left:402;top:2918;width:11170;height:2" coordorigin="402,2918" coordsize="11170,2">
              <v:shape style="position:absolute;left:402;top:2918;width:11170;height:2" coordorigin="402,2918" coordsize="11170,0" path="m402,2918l11573,2918e" filled="f" stroked="t" strokeweight=".70998pt" strokecolor="#545454">
                <v:path arrowok="t"/>
              </v:shape>
            </v:group>
            <v:group style="position:absolute;left:402;top:3132;width:11170;height:2" coordorigin="402,3132" coordsize="11170,2">
              <v:shape style="position:absolute;left:402;top:3132;width:11170;height:2" coordorigin="402,3132" coordsize="11170,0" path="m402,3132l11573,3132e" filled="f" stroked="t" strokeweight=".70998pt" strokecolor="#545454">
                <v:path arrowok="t"/>
              </v:shape>
            </v:group>
            <v:group style="position:absolute;left:398;top:3347;width:11180;height:2" coordorigin="398,3347" coordsize="11180,2">
              <v:shape style="position:absolute;left:398;top:3347;width:11180;height:2" coordorigin="398,3347" coordsize="11180,0" path="m398,3347l11577,3347e" filled="f" stroked="t" strokeweight=".70998pt" strokecolor="#4F4F4F">
                <v:path arrowok="t"/>
              </v:shape>
            </v:group>
            <v:group style="position:absolute;left:407;top:4353;width:11175;height:2" coordorigin="407,4353" coordsize="11175,2">
              <v:shape style="position:absolute;left:407;top:4353;width:11175;height:2" coordorigin="407,4353" coordsize="11175,0" path="m407,4353l11582,4353e" filled="f" stroked="t" strokeweight=".70998pt" strokecolor="#545454">
                <v:path arrowok="t"/>
              </v:shape>
            </v:group>
            <v:group style="position:absolute;left:2423;top:4572;width:9154;height:2" coordorigin="2423,4572" coordsize="9154,2">
              <v:shape style="position:absolute;left:2423;top:4572;width:9154;height:2" coordorigin="2423,4572" coordsize="9154,0" path="m2423,4572l11577,4572e" filled="f" stroked="t" strokeweight=".70998pt" strokecolor="#545454">
                <v:path arrowok="t"/>
              </v:shape>
            </v:group>
            <v:group style="position:absolute;left:4970;top:4567;width:2;height:2040" coordorigin="4970,4567" coordsize="2,2040">
              <v:shape style="position:absolute;left:4970;top:4567;width:2;height:2040" coordorigin="4970,4567" coordsize="0,2040" path="m4970,6608l4970,4567e" filled="f" stroked="t" strokeweight=".70998pt" strokecolor="#545454">
                <v:path arrowok="t"/>
              </v:shape>
            </v:group>
            <v:group style="position:absolute;left:4960;top:5051;width:6617;height:2" coordorigin="4960,5051" coordsize="6617,2">
              <v:shape style="position:absolute;left:4960;top:5051;width:6617;height:2" coordorigin="4960,5051" coordsize="6617,0" path="m4960,5051l11577,5051e" filled="f" stroked="t" strokeweight=".70998pt" strokecolor="#676767">
                <v:path arrowok="t"/>
              </v:shape>
            </v:group>
            <v:group style="position:absolute;left:4960;top:5268;width:6617;height:2" coordorigin="4960,5268" coordsize="6617,2">
              <v:shape style="position:absolute;left:4960;top:5268;width:6617;height:2" coordorigin="4960,5268" coordsize="6617,0" path="m4960,5268l11577,5268e" filled="f" stroked="t" strokeweight=".70998pt" strokecolor="#545454">
                <v:path arrowok="t"/>
              </v:shape>
            </v:group>
            <v:group style="position:absolute;left:4960;top:5509;width:6617;height:2" coordorigin="4960,5509" coordsize="6617,2">
              <v:shape style="position:absolute;left:4960;top:5509;width:6617;height:2" coordorigin="4960,5509" coordsize="6617,0" path="m4960,5509l11577,5509e" filled="f" stroked="t" strokeweight=".70998pt" strokecolor="#545454">
                <v:path arrowok="t"/>
              </v:shape>
            </v:group>
            <v:group style="position:absolute;left:2419;top:5726;width:9159;height:2" coordorigin="2419,5726" coordsize="9159,2">
              <v:shape style="position:absolute;left:2419;top:5726;width:9159;height:2" coordorigin="2419,5726" coordsize="9159,0" path="m2419,5726l11577,5726e" filled="f" stroked="t" strokeweight=".70998pt" strokecolor="#4F4F4F">
                <v:path arrowok="t"/>
              </v:shape>
            </v:group>
            <v:group style="position:absolute;left:7867;top:5950;width:2;height:658" coordorigin="7867,5950" coordsize="2,658">
              <v:shape style="position:absolute;left:7867;top:5950;width:2;height:658" coordorigin="7867,5950" coordsize="0,658" path="m7867,6608l7867,5950e" filled="f" stroked="t" strokeweight=".70998pt" strokecolor="#606060">
                <v:path arrowok="t"/>
              </v:shape>
            </v:group>
            <v:group style="position:absolute;left:2423;top:6379;width:9154;height:2" coordorigin="2423,6379" coordsize="9154,2">
              <v:shape style="position:absolute;left:2423;top:6379;width:9154;height:2" coordorigin="2423,6379" coordsize="9154,0" path="m2423,6379l11577,6379e" filled="f" stroked="t" strokeweight=".70998pt" strokecolor="#545454">
                <v:path arrowok="t"/>
              </v:shape>
            </v:group>
            <v:group style="position:absolute;left:2423;top:6600;width:9163;height:2" coordorigin="2423,6600" coordsize="9163,2">
              <v:shape style="position:absolute;left:2423;top:6600;width:9163;height:2" coordorigin="2423,6600" coordsize="9163,0" path="m2423,6600l11587,6600e" filled="f" stroked="t" strokeweight=".70998pt" strokecolor="#545454">
                <v:path arrowok="t"/>
              </v:shape>
            </v:group>
            <v:group style="position:absolute;left:407;top:7442;width:11180;height:2" coordorigin="407,7442" coordsize="11180,2">
              <v:shape style="position:absolute;left:407;top:7442;width:11180;height:2" coordorigin="407,7442" coordsize="11180,0" path="m407,7442l11587,7442e" filled="f" stroked="t" strokeweight=".70998pt" strokecolor="#545454">
                <v:path arrowok="t"/>
              </v:shape>
            </v:group>
            <v:group style="position:absolute;left:402;top:5954;width:11170;height:2" coordorigin="402,5954" coordsize="11170,2">
              <v:shape style="position:absolute;left:402;top:5954;width:11170;height:2" coordorigin="402,5954" coordsize="11170,0" path="m402,5954l11573,5954e" filled="f" stroked="t" strokeweight=".70998pt" strokecolor="#545454">
                <v:path arrowok="t"/>
              </v:shape>
            </v:group>
            <v:group style="position:absolute;left:402;top:6817;width:11185;height:2" coordorigin="402,6817" coordsize="11185,2">
              <v:shape style="position:absolute;left:402;top:6817;width:11185;height:2" coordorigin="402,6817" coordsize="11185,0" path="m402,6817l11587,6817e" filled="f" stroked="t" strokeweight=".70998pt" strokecolor="#545454">
                <v:path arrowok="t"/>
              </v:shape>
            </v:group>
            <v:group style="position:absolute;left:4975;top:7437;width:2;height:667" coordorigin="4975,7437" coordsize="2,667">
              <v:shape style="position:absolute;left:4975;top:7437;width:2;height:667" coordorigin="4975,7437" coordsize="0,667" path="m4975,8105l4975,7437e" filled="f" stroked="t" strokeweight=".94664pt" strokecolor="#545454">
                <v:path arrowok="t"/>
              </v:shape>
            </v:group>
            <v:group style="position:absolute;left:4965;top:7666;width:6622;height:2" coordorigin="4965,7666" coordsize="6622,2">
              <v:shape style="position:absolute;left:4965;top:7666;width:6622;height:2" coordorigin="4965,7666" coordsize="6622,0" path="m4965,7666l11587,7666e" filled="f" stroked="t" strokeweight=".70998pt" strokecolor="#545454">
                <v:path arrowok="t"/>
              </v:shape>
            </v:group>
            <v:group style="position:absolute;left:4965;top:7880;width:6626;height:2" coordorigin="4965,7880" coordsize="6626,2">
              <v:shape style="position:absolute;left:4965;top:7880;width:6626;height:2" coordorigin="4965,7880" coordsize="6626,0" path="m4965,7880l11592,7880e" filled="f" stroked="t" strokeweight=".70998pt" strokecolor="#545454">
                <v:path arrowok="t"/>
              </v:shape>
            </v:group>
            <v:group style="position:absolute;left:407;top:8100;width:11185;height:2" coordorigin="407,8100" coordsize="11185,2">
              <v:shape style="position:absolute;left:407;top:8100;width:11185;height:2" coordorigin="407,8100" coordsize="11185,0" path="m407,8100l11592,8100e" filled="f" stroked="t" strokeweight=".70998pt" strokecolor="#545454">
                <v:path arrowok="t"/>
              </v:shape>
            </v:group>
            <v:group style="position:absolute;left:402;top:8932;width:11189;height:2" coordorigin="402,8932" coordsize="11189,2">
              <v:shape style="position:absolute;left:402;top:8932;width:11189;height:2" coordorigin="402,8932" coordsize="11189,0" path="m402,8932l11592,8932e" filled="f" stroked="t" strokeweight=".70998pt" strokecolor="#545454">
                <v:path arrowok="t"/>
              </v:shape>
            </v:group>
            <v:group style="position:absolute;left:402;top:9811;width:11185;height:2" coordorigin="402,9811" coordsize="11185,2">
              <v:shape style="position:absolute;left:402;top:9811;width:11185;height:2" coordorigin="402,9811" coordsize="11185,0" path="m402,9811l11587,9811e" filled="f" stroked="t" strokeweight=".70998pt" strokecolor="#545454">
                <v:path arrowok="t"/>
              </v:shape>
            </v:group>
            <v:group style="position:absolute;left:407;top:10150;width:11185;height:2" coordorigin="407,10150" coordsize="11185,2">
              <v:shape style="position:absolute;left:407;top:10150;width:11185;height:2" coordorigin="407,10150" coordsize="11185,0" path="m407,10150l11592,10150e" filled="f" stroked="t" strokeweight=".70998pt" strokecolor="#545454">
                <v:path arrowok="t"/>
              </v:shape>
            </v:group>
            <v:group style="position:absolute;left:407;top:10383;width:11180;height:2" coordorigin="407,10383" coordsize="11180,2">
              <v:shape style="position:absolute;left:407;top:10383;width:11180;height:2" coordorigin="407,10383" coordsize="11180,0" path="m407,10383l11587,10383e" filled="f" stroked="t" strokeweight=".70998pt" strokecolor="#575757">
                <v:path arrowok="t"/>
              </v:shape>
            </v:group>
            <v:group style="position:absolute;left:407;top:11077;width:11185;height:2" coordorigin="407,11077" coordsize="11185,2">
              <v:shape style="position:absolute;left:407;top:11077;width:11185;height:2" coordorigin="407,11077" coordsize="11185,0" path="m407,11077l11592,11077e" filled="f" stroked="t" strokeweight=".70998pt" strokecolor="#575757">
                <v:path arrowok="t"/>
              </v:shape>
            </v:group>
            <v:group style="position:absolute;left:1207;top:11032;width:2;height:4739" coordorigin="1207,11032" coordsize="2,4739">
              <v:shape style="position:absolute;left:1207;top:11032;width:2;height:4739" coordorigin="1207,11032" coordsize="0,4739" path="m1207,15770l1207,11032e" filled="f" stroked="t" strokeweight=".70998pt" strokecolor="#4F4F4F">
                <v:path arrowok="t"/>
              </v:shape>
            </v:group>
            <v:group style="position:absolute;left:1777;top:11070;width:2;height:4701" coordorigin="1777,11070" coordsize="2,4701">
              <v:shape style="position:absolute;left:1777;top:11070;width:2;height:4701" coordorigin="1777,11070" coordsize="0,4701" path="m1777,15770l1777,11070e" filled="f" stroked="t" strokeweight=".70998pt" strokecolor="#4B4B4B">
                <v:path arrowok="t"/>
              </v:shape>
            </v:group>
            <v:group style="position:absolute;left:407;top:11313;width:11189;height:2" coordorigin="407,11313" coordsize="11189,2">
              <v:shape style="position:absolute;left:407;top:11313;width:11189;height:2" coordorigin="407,11313" coordsize="11189,0" path="m407,11313l11596,11313e" filled="f" stroked="t" strokeweight=".70998pt" strokecolor="#575757">
                <v:path arrowok="t"/>
              </v:shape>
            </v:group>
            <v:group style="position:absolute;left:412;top:13387;width:2040;height:2" coordorigin="412,13387" coordsize="2040,2">
              <v:shape style="position:absolute;left:412;top:13387;width:2040;height:2" coordorigin="412,13387" coordsize="2040,0" path="m412,13387l2452,13387e" filled="f" stroked="t" strokeweight=".70998pt" strokecolor="#5B5B5B">
                <v:path arrowok="t"/>
              </v:shape>
            </v:group>
            <v:group style="position:absolute;left:412;top:15756;width:11194;height:2" coordorigin="412,15756" coordsize="11194,2">
              <v:shape style="position:absolute;left:412;top:15756;width:11194;height:2" coordorigin="412,15756" coordsize="11194,0" path="m412,15756l11606,15756e" filled="f" stroked="t" strokeweight=".70998pt" strokecolor="#747474">
                <v:path arrowok="t"/>
              </v:shape>
            </v:group>
            <v:group style="position:absolute;left:4371;top:12448;width:2;height:763" coordorigin="4371,12448" coordsize="2,763">
              <v:shape style="position:absolute;left:4371;top:12448;width:2;height:763" coordorigin="4371,12448" coordsize="0,763" path="m4371,13210l4371,12448e" filled="f" stroked="t" strokeweight="1.41996pt" strokecolor="#444890">
                <v:path arrowok="t"/>
              </v:shape>
            </v:group>
            <v:group style="position:absolute;left:7431;top:11065;width:2;height:4696" coordorigin="7431,11065" coordsize="2,4696">
              <v:shape style="position:absolute;left:7431;top:11065;width:2;height:4696" coordorigin="7431,11065" coordsize="0,4696" path="m7431,15761l7431,11065e" filled="f" stroked="t" strokeweight=".70998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4429A"/>
          <w:w w:val="120"/>
          <w:i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34429A"/>
          <w:w w:val="119"/>
          <w:i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34429A"/>
          <w:spacing w:val="-42"/>
          <w:w w:val="120"/>
          <w:i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4D5DAA"/>
          <w:spacing w:val="0"/>
          <w:w w:val="96"/>
          <w:i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18" w:after="0" w:line="257" w:lineRule="auto"/>
        <w:ind w:left="4982" w:right="5389" w:firstLine="-46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Necmetti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TAŞTAN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180"/>
        </w:sectPr>
      </w:pPr>
      <w:rPr/>
    </w:p>
    <w:p>
      <w:pPr>
        <w:spacing w:before="75" w:after="0" w:line="218" w:lineRule="auto"/>
        <w:ind w:left="587" w:right="-161" w:firstLine="4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83838"/>
          <w:spacing w:val="-625"/>
          <w:w w:val="135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351" w:right="41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4.399994pt;margin-top:.378967pt;width:67.199997pt;height:48pt;mso-position-horizontal-relative:page;mso-position-vertical-relative:paragraph;z-index:-15045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462" w:right="429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BAŞKANLICJI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1115" w:right="49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00" w:bottom="280" w:left="360" w:right="280"/>
          <w:cols w:num="2" w:equalWidth="0">
            <w:col w:w="1600" w:space="1670"/>
            <w:col w:w="8010"/>
          </w:cols>
        </w:sectPr>
      </w:pPr>
      <w:rPr/>
    </w:p>
    <w:p>
      <w:pPr>
        <w:spacing w:before="43" w:after="0" w:line="240" w:lineRule="auto"/>
        <w:ind w:left="178" w:right="-20"/>
        <w:jc w:val="left"/>
        <w:tabs>
          <w:tab w:pos="146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6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No:38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3" w:right="-69"/>
        <w:jc w:val="left"/>
        <w:tabs>
          <w:tab w:pos="1480" w:val="left"/>
          <w:tab w:pos="314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:10211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1" w:lineRule="auto"/>
        <w:ind w:left="118" w:right="1117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:Bir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Depoları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2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PANCAR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:Bir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Depoları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PANCAR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2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ei:023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8561642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Gıubu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5050" w:space="454"/>
            <w:col w:w="5776"/>
          </w:cols>
        </w:sectPr>
      </w:pPr>
      <w:rPr/>
    </w:p>
    <w:p>
      <w:pPr>
        <w:spacing w:before="5" w:after="0" w:line="256" w:lineRule="auto"/>
        <w:ind w:left="104" w:right="990" w:firstLine="14"/>
        <w:jc w:val="left"/>
        <w:tabs>
          <w:tab w:pos="1460" w:val="left"/>
          <w:tab w:pos="3580" w:val="left"/>
          <w:tab w:pos="3620" w:val="left"/>
          <w:tab w:pos="62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0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Yang_ıııı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mÇıkı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Si_gara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1zmariti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Dikkatsi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ind w:left="35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FB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2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9"/>
          <w:w w:val="145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giirr-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A1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lş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ıapT-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rFy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2"/>
        </w:rPr>
        <w:t>l-A-l-tı_n_a_A_l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u w:val="single" w:color="252525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u w:val="single" w:color="25252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u w:val="single" w:color="25252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u w:val="single" w:color="25252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u w:val="single" w:color="252525"/>
          <w:position w:val="-2"/>
        </w:rPr>
        <w:t>a_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u w:val="single" w:color="25252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position w:val="-2"/>
        </w:rPr>
        <w:t>S_a-at-i:-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71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-76"/>
          <w:w w:val="120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2"/>
          <w:position w:val="-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9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-72"/>
          <w:w w:val="120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5"/>
          <w:position w:val="-2"/>
        </w:rPr>
        <w:t>4_5--------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4317" w:right="5202"/>
        <w:jc w:val="center"/>
        <w:tabs>
          <w:tab w:pos="5080" w:val="left"/>
          <w:tab w:pos="584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262626"/>
          <w:spacing w:val="0"/>
          <w:w w:val="44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26262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262626"/>
          <w:spacing w:val="0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44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0" w:after="0" w:line="194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E82"/>
          <w:spacing w:val="9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5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:17:10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:17:22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15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62626"/>
          <w:spacing w:val="11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Jandarm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1175" w:space="955"/>
            <w:col w:w="9150"/>
          </w:cols>
        </w:sectPr>
      </w:pPr>
      <w:rPr/>
    </w:p>
    <w:p>
      <w:pPr>
        <w:spacing w:before="24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2130" w:right="1104" w:firstLine="-202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\&lt;\raç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4316" w:space="351"/>
            <w:col w:w="6613"/>
          </w:cols>
        </w:sectPr>
      </w:pPr>
      <w:rPr/>
    </w:p>
    <w:p>
      <w:pPr>
        <w:spacing w:before="19" w:after="0" w:line="240" w:lineRule="auto"/>
        <w:ind w:left="10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ndürınede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5" w:lineRule="exact"/>
        <w:ind w:right="-20"/>
        <w:jc w:val="left"/>
        <w:tabs>
          <w:tab w:pos="2520" w:val="left"/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right="1323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0"/>
          <w:w w:val="69"/>
          <w:position w:val="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1535" w:space="599"/>
            <w:col w:w="5843" w:space="97"/>
            <w:col w:w="3206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35" w:after="0" w:line="240" w:lineRule="auto"/>
        <w:ind w:left="1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3.360001pt;height:16.32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3" w:lineRule="auto"/>
        <w:ind w:right="124" w:firstLine="2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f:lraştırma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1812" w:space="299"/>
            <w:col w:w="9169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35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4" w:right="-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104" w:right="-53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34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Sirketiıı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1559" w:space="571"/>
            <w:col w:w="1042" w:space="3568"/>
            <w:col w:w="4540"/>
          </w:cols>
        </w:sectPr>
      </w:pPr>
      <w:rPr/>
    </w:p>
    <w:p>
      <w:pPr>
        <w:spacing w:before="0" w:after="0" w:line="249" w:lineRule="exact"/>
        <w:ind w:left="104" w:right="-20"/>
        <w:jc w:val="left"/>
        <w:tabs>
          <w:tab w:pos="520" w:val="left"/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891054pt;margin-top:43.266403pt;width:554.494485pt;height:783.988124pt;mso-position-horizontal-relative:page;mso-position-vertical-relative:page;z-index:-15043" coordorigin="438,865" coordsize="11090,15680">
            <v:group style="position:absolute;left:450;top:889;width:11052;height:2" coordorigin="450,889" coordsize="11052,2">
              <v:shape style="position:absolute;left:450;top:889;width:11052;height:2" coordorigin="450,889" coordsize="11052,0" path="m450,889l11502,889e" filled="f" stroked="t" strokeweight=".70998pt" strokecolor="#5B5B5B">
                <v:path arrowok="t"/>
              </v:shape>
            </v:group>
            <v:group style="position:absolute;left:459;top:872;width:2;height:15661" coordorigin="459,872" coordsize="2,15661">
              <v:shape style="position:absolute;left:459;top:872;width:2;height:15661" coordorigin="459,872" coordsize="0,15661" path="m459,16533l459,872e" filled="f" stroked="t" strokeweight=".70998pt" strokecolor="#606060">
                <v:path arrowok="t"/>
              </v:shape>
            </v:group>
            <v:group style="position:absolute;left:2475;top:882;width:2;height:1173" coordorigin="2475,882" coordsize="2,1173">
              <v:shape style="position:absolute;left:2475;top:882;width:2;height:1173" coordorigin="2475,882" coordsize="0,1173" path="m2475,2055l2475,882e" filled="f" stroked="t" strokeweight=".70998pt" strokecolor="#444444">
                <v:path arrowok="t"/>
              </v:shape>
            </v:group>
            <v:group style="position:absolute;left:9216;top:882;width:2;height:1173" coordorigin="9216,882" coordsize="2,1173">
              <v:shape style="position:absolute;left:9216;top:882;width:2;height:1173" coordorigin="9216,882" coordsize="0,1173" path="m9216,2055l9216,882e" filled="f" stroked="t" strokeweight=".94664pt" strokecolor="#4B4B4B">
                <v:path arrowok="t"/>
              </v:shape>
            </v:group>
            <v:group style="position:absolute;left:11504;top:887;width:2;height:15632" coordorigin="11504,887" coordsize="2,15632">
              <v:shape style="position:absolute;left:11504;top:887;width:2;height:15632" coordorigin="11504,887" coordsize="0,15632" path="m11504,16519l11504,887e" filled="f" stroked="t" strokeweight=".70998pt" strokecolor="#575757">
                <v:path arrowok="t"/>
              </v:shape>
            </v:group>
            <v:group style="position:absolute;left:450;top:2050;width:11057;height:2" coordorigin="450,2050" coordsize="11057,2">
              <v:shape style="position:absolute;left:450;top:2050;width:11057;height:2" coordorigin="450,2050" coordsize="11057,0" path="m450,2050l11506,2050e" filled="f" stroked="t" strokeweight=".70998pt" strokecolor="#545454">
                <v:path arrowok="t"/>
              </v:shape>
            </v:group>
            <v:group style="position:absolute;left:454;top:2288;width:11052;height:2" coordorigin="454,2288" coordsize="11052,2">
              <v:shape style="position:absolute;left:454;top:2288;width:11052;height:2" coordorigin="454,2288" coordsize="11052,0" path="m454,2288l11506,2288e" filled="f" stroked="t" strokeweight=".70998pt" strokecolor="#4F4F4F">
                <v:path arrowok="t"/>
              </v:shape>
            </v:group>
            <v:group style="position:absolute;left:454;top:2529;width:11047;height:2" coordorigin="454,2529" coordsize="11047,2">
              <v:shape style="position:absolute;left:454;top:2529;width:11047;height:2" coordorigin="454,2529" coordsize="11047,0" path="m454,2529l11502,2529e" filled="f" stroked="t" strokeweight=".94664pt" strokecolor="#545454">
                <v:path arrowok="t"/>
              </v:shape>
            </v:group>
            <v:group style="position:absolute;left:2471;top:4519;width:9031;height:2" coordorigin="2471,4519" coordsize="9031,2">
              <v:shape style="position:absolute;left:2471;top:4519;width:9031;height:2" coordorigin="2471,4519" coordsize="9031,0" path="m2471,4519l11502,4519e" filled="f" stroked="t" strokeweight=".70998pt" strokecolor="#545454">
                <v:path arrowok="t"/>
              </v:shape>
            </v:group>
            <v:group style="position:absolute;left:2475;top:4000;width:2;height:12533" coordorigin="2475,4000" coordsize="2,12533">
              <v:shape style="position:absolute;left:2475;top:4000;width:2;height:12533" coordorigin="2475,4000" coordsize="0,12533" path="m2475,16533l2475,4000e" filled="f" stroked="t" strokeweight=".70998pt" strokecolor="#4B4B4B">
                <v:path arrowok="t"/>
              </v:shape>
            </v:group>
            <v:group style="position:absolute;left:5017;top:4510;width:2;height:2174" coordorigin="5017,4510" coordsize="2,2174">
              <v:shape style="position:absolute;left:5017;top:4510;width:2;height:2174" coordorigin="5017,4510" coordsize="0,2174" path="m5017,6684l5017,4510e" filled="f" stroked="t" strokeweight=".94664pt" strokecolor="#4B4B4B">
                <v:path arrowok="t"/>
              </v:shape>
            </v:group>
            <v:group style="position:absolute;left:5012;top:5006;width:6494;height:2" coordorigin="5012,5006" coordsize="6494,2">
              <v:shape style="position:absolute;left:5012;top:5006;width:6494;height:2" coordorigin="5012,5006" coordsize="6494,0" path="m5012,5006l11506,5006e" filled="f" stroked="t" strokeweight=".70998pt" strokecolor="#4F4F4F">
                <v:path arrowok="t"/>
              </v:shape>
            </v:group>
            <v:group style="position:absolute;left:5008;top:5244;width:6499;height:2" coordorigin="5008,5244" coordsize="6499,2">
              <v:shape style="position:absolute;left:5008;top:5244;width:6499;height:2" coordorigin="5008,5244" coordsize="6499,0" path="m5008,5244l11506,5244e" filled="f" stroked="t" strokeweight=".70998pt" strokecolor="#4B4B4B">
                <v:path arrowok="t"/>
              </v:shape>
            </v:group>
            <v:group style="position:absolute;left:5008;top:5487;width:6494;height:2" coordorigin="5008,5487" coordsize="6494,2">
              <v:shape style="position:absolute;left:5008;top:5487;width:6494;height:2" coordorigin="5008,5487" coordsize="6494,0" path="m5008,5487l11502,5487e" filled="f" stroked="t" strokeweight=".70998pt" strokecolor="#4F4F4F">
                <v:path arrowok="t"/>
              </v:shape>
            </v:group>
            <v:group style="position:absolute;left:2466;top:5726;width:9045;height:2" coordorigin="2466,5726" coordsize="9045,2">
              <v:shape style="position:absolute;left:2466;top:5726;width:9045;height:2" coordorigin="2466,5726" coordsize="9045,0" path="m2466,5726l11511,5726e" filled="f" stroked="t" strokeweight=".70998pt" strokecolor="#4F4F4F">
                <v:path arrowok="t"/>
              </v:shape>
            </v:group>
            <v:group style="position:absolute;left:450;top:2770;width:11061;height:2" coordorigin="450,2770" coordsize="11061,2">
              <v:shape style="position:absolute;left:450;top:2770;width:11061;height:2" coordorigin="450,2770" coordsize="11061,0" path="m450,2770l11511,2770e" filled="f" stroked="t" strokeweight=".70998pt" strokecolor="#4F4F4F">
                <v:path arrowok="t"/>
              </v:shape>
            </v:group>
            <v:group style="position:absolute;left:450;top:3008;width:11057;height:2" coordorigin="450,3008" coordsize="11057,2">
              <v:shape style="position:absolute;left:450;top:3008;width:11057;height:2" coordorigin="450,3008" coordsize="11057,0" path="m450,3008l11506,3008e" filled="f" stroked="t" strokeweight=".70998pt" strokecolor="#4F4F4F">
                <v:path arrowok="t"/>
              </v:shape>
            </v:group>
            <v:group style="position:absolute;left:7057;top:3213;width:2;height:806" coordorigin="7057,3213" coordsize="2,806">
              <v:shape style="position:absolute;left:7057;top:3213;width:2;height:806" coordorigin="7057,3213" coordsize="0,806" path="m7057,4019l7057,3213e" filled="f" stroked="t" strokeweight=".70998pt" strokecolor="#444444">
                <v:path arrowok="t"/>
              </v:shape>
            </v:group>
            <v:group style="position:absolute;left:3966;top:3242;width:2;height:772" coordorigin="3966,3242" coordsize="2,772">
              <v:shape style="position:absolute;left:3966;top:3242;width:2;height:772" coordorigin="3966,3242" coordsize="0,772" path="m3966,4014l3966,3242e" filled="f" stroked="t" strokeweight=".70998pt" strokecolor="#3F3F3F">
                <v:path arrowok="t"/>
              </v:shape>
            </v:group>
            <v:group style="position:absolute;left:454;top:3249;width:11052;height:2" coordorigin="454,3249" coordsize="11052,2">
              <v:shape style="position:absolute;left:454;top:3249;width:11052;height:2" coordorigin="454,3249" coordsize="11052,0" path="m454,3249l11506,3249e" filled="f" stroked="t" strokeweight=".70998pt" strokecolor="#4F4F4F">
                <v:path arrowok="t"/>
              </v:shape>
            </v:group>
            <v:group style="position:absolute;left:450;top:4005;width:11057;height:2" coordorigin="450,4005" coordsize="11057,2">
              <v:shape style="position:absolute;left:450;top:4005;width:11057;height:2" coordorigin="450,4005" coordsize="11057,0" path="m450,4005l11506,4005e" filled="f" stroked="t" strokeweight=".70998pt" strokecolor="#484848">
                <v:path arrowok="t"/>
              </v:shape>
            </v:group>
            <v:group style="position:absolute;left:454;top:4281;width:11052;height:2" coordorigin="454,4281" coordsize="11052,2">
              <v:shape style="position:absolute;left:454;top:4281;width:11052;height:2" coordorigin="454,4281" coordsize="11052,0" path="m454,4281l11506,4281e" filled="f" stroked="t" strokeweight=".70998pt" strokecolor="#545454">
                <v:path arrowok="t"/>
              </v:shape>
            </v:group>
            <v:group style="position:absolute;left:450;top:5969;width:11057;height:2" coordorigin="450,5969" coordsize="11057,2">
              <v:shape style="position:absolute;left:450;top:5969;width:11057;height:2" coordorigin="450,5969" coordsize="11057,0" path="m450,5969l11506,5969e" filled="f" stroked="t" strokeweight=".70998pt" strokecolor="#4F4F4F">
                <v:path arrowok="t"/>
              </v:shape>
            </v:group>
            <v:group style="position:absolute;left:7909;top:5959;width:2;height:725" coordorigin="7909,5959" coordsize="2,725">
              <v:shape style="position:absolute;left:7909;top:5959;width:2;height:725" coordorigin="7909,5959" coordsize="0,725" path="m7909,6684l7909,5959e" filled="f" stroked="t" strokeweight=".70998pt" strokecolor="#484848">
                <v:path arrowok="t"/>
              </v:shape>
            </v:group>
            <v:group style="position:absolute;left:2471;top:6436;width:9040;height:2" coordorigin="2471,6436" coordsize="9040,2">
              <v:shape style="position:absolute;left:2471;top:6436;width:9040;height:2" coordorigin="2471,6436" coordsize="9040,0" path="m2471,6436l11511,6436e" filled="f" stroked="t" strokeweight=".70998pt" strokecolor="#545454">
                <v:path arrowok="t"/>
              </v:shape>
            </v:group>
            <v:group style="position:absolute;left:2466;top:6674;width:9045;height:2" coordorigin="2466,6674" coordsize="9045,2">
              <v:shape style="position:absolute;left:2466;top:6674;width:9045;height:2" coordorigin="2466,6674" coordsize="9045,0" path="m2466,6674l11511,6674e" filled="f" stroked="t" strokeweight=".70998pt" strokecolor="#545454">
                <v:path arrowok="t"/>
              </v:shape>
            </v:group>
            <v:group style="position:absolute;left:450;top:6917;width:11061;height:2" coordorigin="450,6917" coordsize="11061,2">
              <v:shape style="position:absolute;left:450;top:6917;width:11061;height:2" coordorigin="450,6917" coordsize="11061,0" path="m450,6917l11511,6917e" filled="f" stroked="t" strokeweight=".70998pt" strokecolor="#4F4F4F">
                <v:path arrowok="t"/>
              </v:shape>
            </v:group>
            <v:group style="position:absolute;left:5020;top:7418;width:2;height:744" coordorigin="5020,7418" coordsize="2,744">
              <v:shape style="position:absolute;left:5020;top:7418;width:2;height:744" coordorigin="5020,7418" coordsize="0,744" path="m5020,8162l5020,7418e" filled="f" stroked="t" strokeweight=".70998pt" strokecolor="#484848">
                <v:path arrowok="t"/>
              </v:shape>
            </v:group>
            <v:group style="position:absolute;left:445;top:7428;width:11066;height:2" coordorigin="445,7428" coordsize="11066,2">
              <v:shape style="position:absolute;left:445;top:7428;width:11066;height:2" coordorigin="445,7428" coordsize="11066,0" path="m445,7428l11511,7428e" filled="f" stroked="t" strokeweight=".70998pt" strokecolor="#4F4F4F">
                <v:path arrowok="t"/>
              </v:shape>
            </v:group>
            <v:group style="position:absolute;left:445;top:8150;width:11071;height:2" coordorigin="445,8150" coordsize="11071,2">
              <v:shape style="position:absolute;left:445;top:8150;width:11071;height:2" coordorigin="445,8150" coordsize="11071,0" path="m445,8150l11516,8150e" filled="f" stroked="t" strokeweight=".70998pt" strokecolor="#4F4F4F">
                <v:path arrowok="t"/>
              </v:shape>
            </v:group>
            <v:group style="position:absolute;left:450;top:8958;width:11057;height:2" coordorigin="450,8958" coordsize="11057,2">
              <v:shape style="position:absolute;left:450;top:8958;width:11057;height:2" coordorigin="450,8958" coordsize="11057,0" path="m450,8958l11506,8958e" filled="f" stroked="t" strokeweight=".70998pt" strokecolor="#575757">
                <v:path arrowok="t"/>
              </v:shape>
            </v:group>
            <v:group style="position:absolute;left:450;top:9883;width:11066;height:2" coordorigin="450,9883" coordsize="11066,2">
              <v:shape style="position:absolute;left:450;top:9883;width:11066;height:2" coordorigin="450,9883" coordsize="11066,0" path="m450,9883l11516,9883e" filled="f" stroked="t" strokeweight=".70998pt" strokecolor="#4B4B4B">
                <v:path arrowok="t"/>
              </v:shape>
            </v:group>
            <v:group style="position:absolute;left:445;top:10126;width:11071;height:2" coordorigin="445,10126" coordsize="11071,2">
              <v:shape style="position:absolute;left:445;top:10126;width:11071;height:2" coordorigin="445,10126" coordsize="11071,0" path="m445,10126l11516,10126e" filled="f" stroked="t" strokeweight=".70998pt" strokecolor="#4F4F4F">
                <v:path arrowok="t"/>
              </v:shape>
            </v:group>
            <v:group style="position:absolute;left:445;top:10367;width:11066;height:2" coordorigin="445,10367" coordsize="11066,2">
              <v:shape style="position:absolute;left:445;top:10367;width:11066;height:2" coordorigin="445,10367" coordsize="11066,0" path="m445,10367l11511,10367e" filled="f" stroked="t" strokeweight=".70998pt" strokecolor="#545454">
                <v:path arrowok="t"/>
              </v:shape>
            </v:group>
            <v:group style="position:absolute;left:7488;top:11075;width:2;height:5454" coordorigin="7488,11075" coordsize="2,5454">
              <v:shape style="position:absolute;left:7488;top:11075;width:2;height:5454" coordorigin="7488,11075" coordsize="0,5454" path="m7488,16528l7488,11075e" filled="f" stroked="t" strokeweight=".70998pt" strokecolor="#575757">
                <v:path arrowok="t"/>
              </v:shape>
            </v:group>
            <v:group style="position:absolute;left:450;top:11325;width:11071;height:2" coordorigin="450,11325" coordsize="11071,2">
              <v:shape style="position:absolute;left:450;top:11325;width:11071;height:2" coordorigin="450,11325" coordsize="11071,0" path="m450,11325l11521,11325e" filled="f" stroked="t" strokeweight=".70998pt" strokecolor="#545454">
                <v:path arrowok="t"/>
              </v:shape>
            </v:group>
            <v:group style="position:absolute;left:454;top:13406;width:2035;height:2" coordorigin="454,13406" coordsize="2035,2">
              <v:shape style="position:absolute;left:454;top:13406;width:2035;height:2" coordorigin="454,13406" coordsize="2035,0" path="m454,13406l2490,13406e" filled="f" stroked="t" strokeweight=".70998pt" strokecolor="#676767">
                <v:path arrowok="t"/>
              </v:shape>
            </v:group>
            <v:group style="position:absolute;left:450;top:16521;width:11066;height:2" coordorigin="450,16521" coordsize="11066,2">
              <v:shape style="position:absolute;left:450;top:16521;width:11066;height:2" coordorigin="450,16521" coordsize="11066,0" path="m450,16521l11516,16521e" filled="f" stroked="t" strokeweight=".70998pt" strokecolor="#5B5B5B">
                <v:path arrowok="t"/>
              </v:shape>
            </v:group>
            <v:group style="position:absolute;left:1240;top:11261;width:2;height:5273" coordorigin="1240,11261" coordsize="2,5273">
              <v:shape style="position:absolute;left:1240;top:11261;width:2;height:5273" coordorigin="1240,11261" coordsize="0,5273" path="m1240,16533l1240,11261e" filled="f" stroked="t" strokeweight=".70998pt" strokecolor="#4F4F4F">
                <v:path arrowok="t"/>
              </v:shape>
            </v:group>
            <v:group style="position:absolute;left:1818;top:11261;width:2;height:5277" coordorigin="1818,11261" coordsize="2,5277">
              <v:shape style="position:absolute;left:1818;top:11261;width:2;height:5277" coordorigin="1818,11261" coordsize="0,5277" path="m1818,16538l1818,11261e" filled="f" stroked="t" strokeweight=".70998pt" strokecolor="#4B4B4B">
                <v:path arrowok="t"/>
              </v:shape>
            </v:group>
            <v:group style="position:absolute;left:5031;top:7668;width:2741;height:2" coordorigin="5031,7668" coordsize="2741,2">
              <v:shape style="position:absolute;left:5031;top:7668;width:2741;height:2" coordorigin="5031,7668" coordsize="2741,0" path="m5031,7668l7772,7668e" filled="f" stroked="t" strokeweight="1.1833pt" strokecolor="#000000">
                <v:path arrowok="t"/>
              </v:shape>
            </v:group>
            <v:group style="position:absolute;left:847;top:10846;width:833;height:2" coordorigin="847,10846" coordsize="833,2">
              <v:shape style="position:absolute;left:847;top:10846;width:833;height:2" coordorigin="847,10846" coordsize="833,0" path="m847,10846l1680,10846e" filled="f" stroked="t" strokeweight=".9466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58"/>
          <w:position w:val="1"/>
        </w:rPr>
        <w:t>g_</w:t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58"/>
          <w:position w:val="1"/>
        </w:rPr>
        <w:t>01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58"/>
          <w:position w:val="1"/>
        </w:rPr>
        <w:t> 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Dönl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5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E8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E8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03" w:right="-20"/>
        <w:jc w:val="left"/>
        <w:tabs>
          <w:tab w:pos="1000" w:val="left"/>
          <w:tab w:pos="1500" w:val="left"/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23"/>
        </w:rPr>
        <w:t>!.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28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7" w:after="0" w:line="240" w:lineRule="auto"/>
        <w:ind w:left="235" w:right="-20"/>
        <w:jc w:val="left"/>
        <w:tabs>
          <w:tab w:pos="31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width:11.52pt;height:33.599998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</w:t>
      </w:r>
      <w:r>
        <w:rPr>
          <w:rFonts w:ascii="Arial" w:hAnsi="Arial" w:cs="Arial" w:eastAsia="Arial"/>
          <w:sz w:val="22"/>
          <w:szCs w:val="22"/>
          <w:color w:val="466072"/>
          <w:spacing w:val="-7"/>
          <w:w w:val="100"/>
          <w:b/>
          <w:bCs/>
          <w:position w:val="0"/>
        </w:rPr>
        <w:t>E</w:t>
      </w:r>
      <w:r>
        <w:rPr>
          <w:rFonts w:ascii="Arial" w:hAnsi="Arial" w:cs="Arial" w:eastAsia="Arial"/>
          <w:sz w:val="22"/>
          <w:szCs w:val="22"/>
          <w:color w:val="606062"/>
          <w:spacing w:val="4"/>
          <w:w w:val="100"/>
          <w:b/>
          <w:bCs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466072"/>
          <w:spacing w:val="0"/>
          <w:w w:val="100"/>
          <w:b/>
          <w:bCs/>
          <w:position w:val="0"/>
        </w:rPr>
        <w:t>d</w:t>
      </w:r>
      <w:r>
        <w:rPr>
          <w:rFonts w:ascii="Arial" w:hAnsi="Arial" w:cs="Arial" w:eastAsia="Arial"/>
          <w:sz w:val="22"/>
          <w:szCs w:val="22"/>
          <w:color w:val="466072"/>
          <w:spacing w:val="-5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466072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466072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2"/>
          <w:szCs w:val="22"/>
          <w:color w:val="4F4F4F"/>
          <w:spacing w:val="-15"/>
          <w:w w:val="133"/>
          <w:b/>
          <w:bCs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344F67"/>
          <w:spacing w:val="0"/>
          <w:w w:val="99"/>
          <w:b/>
          <w:bCs/>
          <w:position w:val="0"/>
        </w:rPr>
        <w:t>LDfRI</w:t>
      </w:r>
      <w:r>
        <w:rPr>
          <w:rFonts w:ascii="Arial" w:hAnsi="Arial" w:cs="Arial" w:eastAsia="Arial"/>
          <w:sz w:val="22"/>
          <w:szCs w:val="22"/>
          <w:color w:val="344F67"/>
          <w:spacing w:val="0"/>
          <w:w w:val="100"/>
          <w:b/>
          <w:bCs/>
          <w:position w:val="0"/>
        </w:rPr>
        <w:t>M</w:t>
      </w:r>
      <w:r>
        <w:rPr>
          <w:rFonts w:ascii="Arial" w:hAnsi="Arial" w:cs="Arial" w:eastAsia="Arial"/>
          <w:sz w:val="22"/>
          <w:szCs w:val="22"/>
          <w:color w:val="344F67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44F67"/>
          <w:spacing w:val="-18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38"/>
          <w:position w:val="0"/>
        </w:rPr>
        <w:t>\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5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935745pt;margin-top:4.173242pt;width:54.751509pt;height:29.5pt;mso-position-horizontal-relative:page;mso-position-vertical-relative:paragraph;z-index:-15042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rPr>
                      <w:rFonts w:ascii="Times New Roman" w:hAnsi="Times New Roman" w:cs="Times New Roman" w:eastAsia="Times New Roman"/>
                      <w:sz w:val="59"/>
                      <w:szCs w:val="5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344F67"/>
                      <w:spacing w:val="2"/>
                      <w:w w:val="229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606062"/>
                      <w:spacing w:val="0"/>
                      <w:w w:val="3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606062"/>
                      <w:spacing w:val="0"/>
                      <w:w w:val="3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606062"/>
                      <w:spacing w:val="-10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466072"/>
                      <w:spacing w:val="0"/>
                      <w:w w:val="34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777E82"/>
          <w:spacing w:val="0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77E82"/>
          <w:spacing w:val="-8"/>
          <w:w w:val="100"/>
        </w:rPr>
        <w:t>ü</w:t>
      </w:r>
      <w:r>
        <w:rPr>
          <w:rFonts w:ascii="Arial" w:hAnsi="Arial" w:cs="Arial" w:eastAsia="Arial"/>
          <w:sz w:val="20"/>
          <w:szCs w:val="20"/>
          <w:color w:val="606062"/>
          <w:spacing w:val="-7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466072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466072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466072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6072"/>
          <w:spacing w:val="6"/>
          <w:w w:val="10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</w:rPr>
        <w:t>ö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466072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606062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66072"/>
          <w:spacing w:val="-2"/>
          <w:w w:val="100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777E82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777E82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66072"/>
          <w:spacing w:val="0"/>
          <w:w w:val="106"/>
          <w:b/>
          <w:bCs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14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060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06062"/>
          <w:spacing w:val="-52"/>
          <w:w w:val="100"/>
        </w:rPr>
        <w:t>x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</w:rPr>
        <w:t>·gün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77E82"/>
          <w:spacing w:val="0"/>
          <w:w w:val="95"/>
          <w:b/>
          <w:bCs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777E82"/>
          <w:spacing w:val="-6"/>
          <w:w w:val="96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77E82"/>
          <w:spacing w:val="-15"/>
          <w:w w:val="99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99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5" w:lineRule="exact"/>
        <w:ind w:left="2528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2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383838"/>
          <w:spacing w:val="-8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-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112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Courier New" w:hAnsi="Courier New" w:cs="Courier New" w:eastAsia="Courier New"/>
          <w:sz w:val="27"/>
          <w:szCs w:val="27"/>
          <w:color w:val="24349E"/>
          <w:spacing w:val="0"/>
          <w:w w:val="206"/>
        </w:rPr>
        <w:t>o</w:t>
      </w:r>
      <w:r>
        <w:rPr>
          <w:rFonts w:ascii="Courier New" w:hAnsi="Courier New" w:cs="Courier New" w:eastAsia="Courier New"/>
          <w:sz w:val="27"/>
          <w:szCs w:val="27"/>
          <w:color w:val="24349E"/>
          <w:spacing w:val="-235"/>
          <w:w w:val="206"/>
        </w:rPr>
        <w:t> </w:t>
      </w:r>
      <w:r>
        <w:rPr>
          <w:rFonts w:ascii="Arial" w:hAnsi="Arial" w:cs="Arial" w:eastAsia="Arial"/>
          <w:sz w:val="34"/>
          <w:szCs w:val="34"/>
          <w:color w:val="24349E"/>
          <w:spacing w:val="0"/>
          <w:w w:val="83"/>
          <w:i/>
        </w:rPr>
        <w:t>_,lı!: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12" w:after="0" w:line="240" w:lineRule="auto"/>
        <w:ind w:left="118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li_aati: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18:10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7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8" w:right="10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625" w:right="549" w:firstLine="-3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38" w:lineRule="exact"/>
        <w:ind w:left="450"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383838"/>
          <w:spacing w:val="-5"/>
          <w:w w:val="177"/>
          <w:position w:val="-1"/>
        </w:rPr>
        <w:t>}</w:t>
      </w:r>
      <w:r>
        <w:rPr>
          <w:rFonts w:ascii="Arial" w:hAnsi="Arial" w:cs="Arial" w:eastAsia="Arial"/>
          <w:sz w:val="47"/>
          <w:szCs w:val="47"/>
          <w:color w:val="606062"/>
          <w:spacing w:val="0"/>
          <w:w w:val="69"/>
          <w:position w:val="-1"/>
        </w:rPr>
        <w:t>.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5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DenizTAN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699" w:right="9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9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77E82"/>
          <w:spacing w:val="2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86" w:lineRule="exact"/>
        <w:ind w:left="622"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383838"/>
          <w:w w:val="51"/>
        </w:rPr>
        <w:t>z</w:t>
      </w:r>
      <w:r>
        <w:rPr>
          <w:rFonts w:ascii="Times New Roman" w:hAnsi="Times New Roman" w:cs="Times New Roman" w:eastAsia="Times New Roman"/>
          <w:sz w:val="40"/>
          <w:szCs w:val="40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83838"/>
          <w:spacing w:val="0"/>
          <w:w w:val="52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383838"/>
          <w:spacing w:val="44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2"/>
        </w:rPr>
        <w:t>E!:im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23"/>
          <w:w w:val="52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83838"/>
          <w:spacing w:val="0"/>
          <w:w w:val="62"/>
          <w:i/>
        </w:rPr>
        <w:t>ı:m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8" w:lineRule="auto"/>
        <w:ind w:left="144" w:right="1186" w:firstLine="33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4.880005pt;margin-top:53.393837pt;width:124.800003pt;height:108.480003pt;mso-position-horizontal-relative:page;mso-position-vertical-relative:paragraph;z-index:-15044" type="#_x0000_t75">
            <v:imagedata r:id="rId14" o:title=""/>
          </v:shape>
        </w:pic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3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4F4F4F"/>
          <w:spacing w:val="-2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4595" w:space="195"/>
            <w:col w:w="2246" w:space="1302"/>
            <w:col w:w="294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713" w:right="-20"/>
        <w:jc w:val="left"/>
        <w:tabs>
          <w:tab w:pos="986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736153pt;margin-top:-16.845476pt;width:304.666502pt;height:52.5pt;mso-position-horizontal-relative:page;mso-position-vertical-relative:paragraph;z-index:-15037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tabs>
                      <w:tab w:pos="276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43434"/>
                      <w:spacing w:val="0"/>
                      <w:w w:val="38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35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13"/>
                      <w:w w:val="100"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35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7"/>
                      <w:w w:val="100"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1"/>
                      <w:position w:val="35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2"/>
          <w:w w:val="101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9"/>
          <w:w w:val="223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79797B"/>
          <w:spacing w:val="0"/>
          <w:w w:val="45"/>
          <w:position w:val="3"/>
        </w:rPr>
        <w:t>.</w:t>
      </w:r>
      <w:r>
        <w:rPr>
          <w:rFonts w:ascii="Arial" w:hAnsi="Arial" w:cs="Arial" w:eastAsia="Arial"/>
          <w:sz w:val="40"/>
          <w:szCs w:val="40"/>
          <w:color w:val="79797B"/>
          <w:spacing w:val="10"/>
          <w:w w:val="45"/>
          <w:position w:val="3"/>
        </w:rPr>
        <w:t>.</w:t>
      </w:r>
      <w:r>
        <w:rPr>
          <w:rFonts w:ascii="Arial" w:hAnsi="Arial" w:cs="Arial" w:eastAsia="Arial"/>
          <w:sz w:val="40"/>
          <w:szCs w:val="40"/>
          <w:color w:val="4D4D4D"/>
          <w:spacing w:val="0"/>
          <w:w w:val="46"/>
          <w:position w:val="3"/>
        </w:rPr>
        <w:t>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74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İtfaiye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16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7"/>
          <w:w w:val="116"/>
          <w:position w:val="9"/>
        </w:rPr>
        <w:t>B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7"/>
          <w:position w:val="9"/>
        </w:rPr>
        <w:t>EL</w:t>
      </w:r>
      <w:r>
        <w:rPr>
          <w:rFonts w:ascii="Arial" w:hAnsi="Arial" w:cs="Arial" w:eastAsia="Arial"/>
          <w:sz w:val="14"/>
          <w:szCs w:val="14"/>
          <w:color w:val="4D4D4D"/>
          <w:spacing w:val="10"/>
          <w:w w:val="107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0"/>
          <w:position w:val="9"/>
        </w:rPr>
        <w:t>DIY</w:t>
      </w:r>
      <w:r>
        <w:rPr>
          <w:rFonts w:ascii="Arial" w:hAnsi="Arial" w:cs="Arial" w:eastAsia="Arial"/>
          <w:sz w:val="14"/>
          <w:szCs w:val="14"/>
          <w:color w:val="343434"/>
          <w:spacing w:val="-2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7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4D4D4D"/>
          <w:spacing w:val="2"/>
          <w:w w:val="107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74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42" w:lineRule="exact"/>
        <w:ind w:left="108" w:right="-20"/>
        <w:jc w:val="left"/>
        <w:tabs>
          <w:tab w:pos="1440" w:val="left"/>
          <w:tab w:pos="308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14/10/2017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No:37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16:49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1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2"/>
          <w:position w:val="-1"/>
        </w:rPr>
        <w:t>ı: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22" w:right="-20"/>
        <w:jc w:val="left"/>
        <w:tabs>
          <w:tab w:pos="1460" w:val="left"/>
          <w:tab w:pos="3080" w:val="left"/>
          <w:tab w:pos="44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14/ı0/2017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8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10210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22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915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6" w:lineRule="exact"/>
        <w:ind w:left="118" w:right="810" w:firstLine="5"/>
        <w:jc w:val="left"/>
        <w:tabs>
          <w:tab w:pos="1440" w:val="left"/>
          <w:tab w:pos="3540" w:val="left"/>
          <w:tab w:pos="43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(S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7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0"/>
          <w:position w:val="0"/>
        </w:rPr>
        <w:t>IV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460" w:right="160"/>
        </w:sectPr>
      </w:pPr>
      <w:rPr/>
    </w:p>
    <w:p>
      <w:pPr>
        <w:spacing w:before="0" w:after="0" w:line="68" w:lineRule="exact"/>
        <w:ind w:left="356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1"/>
          <w:position w:val="-1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6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72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2"/>
          <w:position w:val="-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84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6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  <w:position w:val="-1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75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100"/>
          <w:position w:val="-10"/>
        </w:rPr>
        <w:t>h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10"/>
        </w:rPr>
        <w:t>ş</w:t>
      </w:r>
      <w:r>
        <w:rPr>
          <w:rFonts w:ascii="Arial" w:hAnsi="Arial" w:cs="Arial" w:eastAsia="Arial"/>
          <w:sz w:val="17"/>
          <w:szCs w:val="17"/>
          <w:color w:val="4D4D4D"/>
          <w:spacing w:val="-6"/>
          <w:w w:val="100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0"/>
        </w:rPr>
        <w:t>p</w:t>
      </w:r>
      <w:r>
        <w:rPr>
          <w:rFonts w:ascii="Arial" w:hAnsi="Arial" w:cs="Arial" w:eastAsia="Arial"/>
          <w:sz w:val="17"/>
          <w:szCs w:val="17"/>
          <w:color w:val="343434"/>
          <w:spacing w:val="4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9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9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  <w:cols w:num="2" w:equalWidth="0">
            <w:col w:w="5855" w:space="186"/>
            <w:col w:w="5259"/>
          </w:cols>
        </w:sectPr>
      </w:pPr>
      <w:rPr/>
    </w:p>
    <w:p>
      <w:pPr>
        <w:spacing w:before="0" w:after="0" w:line="497" w:lineRule="exact"/>
        <w:ind w:left="4370" w:right="-20"/>
        <w:jc w:val="left"/>
        <w:tabs>
          <w:tab w:pos="4940" w:val="left"/>
          <w:tab w:pos="5440" w:val="left"/>
          <w:tab w:pos="58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343434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979797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97979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97979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51"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45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17.05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22" w:right="-20"/>
        <w:jc w:val="left"/>
        <w:tabs>
          <w:tab w:pos="21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2102" w:right="-20"/>
        <w:jc w:val="left"/>
        <w:tabs>
          <w:tab w:pos="45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:16.50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6:52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</w:sectPr>
      </w:pPr>
      <w:rPr/>
    </w:p>
    <w:p>
      <w:pPr>
        <w:spacing w:before="0" w:after="0" w:line="212" w:lineRule="exact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68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  <w:cols w:num="2" w:equalWidth="0">
            <w:col w:w="578" w:space="1523"/>
            <w:col w:w="9199"/>
          </w:cols>
        </w:sectPr>
      </w:pPr>
      <w:rPr/>
    </w:p>
    <w:p>
      <w:pPr>
        <w:spacing w:before="0" w:after="0" w:line="255" w:lineRule="exact"/>
        <w:ind w:left="118" w:right="-20"/>
        <w:jc w:val="left"/>
        <w:tabs>
          <w:tab w:pos="46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21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4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313" w:lineRule="exact"/>
        <w:ind w:left="113" w:right="-20"/>
        <w:jc w:val="left"/>
        <w:tabs>
          <w:tab w:pos="2100" w:val="left"/>
          <w:tab w:pos="46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4"/>
        </w:rPr>
        <w:t>,,</w:t>
      </w:r>
      <w:r>
        <w:rPr>
          <w:rFonts w:ascii="Arial" w:hAnsi="Arial" w:cs="Arial" w:eastAsia="Arial"/>
          <w:sz w:val="31"/>
          <w:szCs w:val="31"/>
          <w:color w:val="343434"/>
          <w:spacing w:val="-84"/>
          <w:w w:val="100"/>
          <w:position w:val="-4"/>
        </w:rPr>
        <w:t> 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7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6"/>
        </w:rPr>
        <w:t>rso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97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6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430" w:right="-20"/>
        <w:jc w:val="left"/>
        <w:tabs>
          <w:tab w:pos="45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lımcı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8"/>
          <w:position w:val="1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8" w:lineRule="exact"/>
        <w:ind w:left="118" w:right="2811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564" w:right="39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8" w:lineRule="exact"/>
        <w:ind w:left="108" w:right="-20"/>
        <w:jc w:val="left"/>
        <w:tabs>
          <w:tab w:pos="2960" w:val="left"/>
          <w:tab w:pos="4580" w:val="left"/>
          <w:tab w:pos="6420" w:val="left"/>
          <w:tab w:pos="8020" w:val="left"/>
          <w:tab w:pos="9260" w:val="left"/>
          <w:tab w:pos="9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1"/>
          <w:position w:val="-1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6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5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-4"/>
        </w:rPr>
        <w:t>IKö_j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-4"/>
        </w:rPr>
        <w:t>)_Ok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u w:val="single" w:color="4B4B4B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4B4B4B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4B4B4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7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27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55"/>
          <w:position w:val="-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8"/>
          <w:position w:val="-3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4630" w:right="-20"/>
        <w:jc w:val="left"/>
        <w:tabs>
          <w:tab w:pos="6460" w:val="left"/>
          <w:tab w:pos="8080" w:val="left"/>
          <w:tab w:pos="96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42"/>
          <w:position w:val="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2"/>
          <w:w w:val="42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2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12121"/>
          <w:spacing w:val="-58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</w:sectPr>
      </w:pPr>
      <w:rPr/>
    </w:p>
    <w:p>
      <w:pPr>
        <w:spacing w:before="7" w:after="0" w:line="240" w:lineRule="auto"/>
        <w:ind w:left="10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2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öndün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tetkikte;yangı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başlangıcının,bo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arsada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  <w:cols w:num="2" w:equalWidth="0">
            <w:col w:w="1794" w:space="484"/>
            <w:col w:w="9022"/>
          </w:cols>
        </w:sectPr>
      </w:pPr>
      <w:rPr/>
    </w:p>
    <w:p>
      <w:pPr>
        <w:spacing w:before="2" w:after="0" w:line="243" w:lineRule="auto"/>
        <w:ind w:left="2176" w:right="54" w:firstLine="-205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5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4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3" w:right="-20"/>
        <w:jc w:val="left"/>
        <w:tabs>
          <w:tab w:pos="21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0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f.ı:aç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8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4D4D4D"/>
          <w:spacing w:val="0"/>
          <w:w w:val="65"/>
          <w:i/>
        </w:rPr>
        <w:t>[!</w:t>
      </w:r>
      <w:r>
        <w:rPr>
          <w:rFonts w:ascii="Arial" w:hAnsi="Arial" w:cs="Arial" w:eastAsia="Arial"/>
          <w:sz w:val="22"/>
          <w:szCs w:val="22"/>
          <w:color w:val="4D4D4D"/>
          <w:spacing w:val="-5"/>
          <w:w w:val="65"/>
          <w:i/>
        </w:rPr>
        <w:t>'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65"/>
          <w:i/>
        </w:rPr>
        <w:t>r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65"/>
          <w:i/>
        </w:rPr>
        <w:t>  </w:t>
      </w:r>
      <w:r>
        <w:rPr>
          <w:rFonts w:ascii="Arial" w:hAnsi="Arial" w:cs="Arial" w:eastAsia="Arial"/>
          <w:sz w:val="22"/>
          <w:szCs w:val="22"/>
          <w:color w:val="979797"/>
          <w:spacing w:val="1"/>
          <w:w w:val="65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22" w:right="-20"/>
        <w:jc w:val="left"/>
        <w:tabs>
          <w:tab w:pos="21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D4D4D"/>
          <w:w w:val="243"/>
        </w:rPr>
        <w:t>h</w:t>
      </w:r>
      <w:r>
        <w:rPr>
          <w:rFonts w:ascii="Arial" w:hAnsi="Arial" w:cs="Arial" w:eastAsia="Arial"/>
          <w:sz w:val="20"/>
          <w:szCs w:val="20"/>
          <w:color w:val="4D4D4D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9"/>
          <w:w w:val="56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</w:rPr>
        <w:t>..ı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14/10/2017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6" w:right="-20"/>
        <w:jc w:val="left"/>
        <w:tabs>
          <w:tab w:pos="980" w:val="left"/>
          <w:tab w:pos="148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19" w:lineRule="exact"/>
        <w:ind w:left="2241" w:right="-20"/>
        <w:jc w:val="left"/>
        <w:tabs>
          <w:tab w:pos="4700" w:val="left"/>
          <w:tab w:pos="87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78"/>
          <w:position w:val="-7"/>
        </w:rPr>
        <w:t>1</w:t>
      </w:r>
      <w:r>
        <w:rPr>
          <w:rFonts w:ascii="Arial" w:hAnsi="Arial" w:cs="Arial" w:eastAsia="Arial"/>
          <w:sz w:val="27"/>
          <w:szCs w:val="27"/>
          <w:color w:val="4D4D4D"/>
          <w:spacing w:val="-48"/>
          <w:w w:val="100"/>
          <w:position w:val="-7"/>
        </w:rPr>
        <w:t> 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57"/>
          <w:i/>
          <w:position w:val="-7"/>
        </w:rPr>
        <w:t>7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57"/>
          <w:i/>
          <w:position w:val="-7"/>
        </w:rPr>
        <w:t> </w:t>
      </w:r>
      <w:r>
        <w:rPr>
          <w:rFonts w:ascii="Arial" w:hAnsi="Arial" w:cs="Arial" w:eastAsia="Arial"/>
          <w:sz w:val="28"/>
          <w:szCs w:val="28"/>
          <w:color w:val="4D4D4D"/>
          <w:spacing w:val="17"/>
          <w:w w:val="57"/>
          <w:i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57"/>
          <w:position w:val="-7"/>
        </w:rPr>
        <w:t>Eki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57"/>
          <w:position w:val="-7"/>
        </w:rPr>
        <w:t>m</w:t>
      </w:r>
      <w:r>
        <w:rPr>
          <w:rFonts w:ascii="Arial" w:hAnsi="Arial" w:cs="Arial" w:eastAsia="Arial"/>
          <w:sz w:val="27"/>
          <w:szCs w:val="27"/>
          <w:color w:val="4D4D4D"/>
          <w:spacing w:val="41"/>
          <w:w w:val="57"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57"/>
          <w:position w:val="-7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457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8"/>
          <w:w w:val="82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2"/>
          <w:position w:val="-5"/>
        </w:rPr>
        <w:t>G</w:t>
      </w:r>
      <w:r>
        <w:rPr>
          <w:rFonts w:ascii="Arial" w:hAnsi="Arial" w:cs="Arial" w:eastAsia="Arial"/>
          <w:sz w:val="18"/>
          <w:szCs w:val="18"/>
          <w:color w:val="343434"/>
          <w:spacing w:val="-39"/>
          <w:w w:val="82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5" w:lineRule="exact"/>
        <w:ind w:right="169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1"/>
          <w:i/>
        </w:rPr>
        <w:t>  </w:t>
      </w:r>
      <w:r>
        <w:rPr>
          <w:rFonts w:ascii="Arial" w:hAnsi="Arial" w:cs="Arial" w:eastAsia="Arial"/>
          <w:sz w:val="19"/>
          <w:szCs w:val="19"/>
          <w:color w:val="646464"/>
          <w:spacing w:val="33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128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7.921127pt;margin-top:-1.057953pt;width:.1pt;height:34.981214pt;mso-position-horizontal-relative:page;mso-position-vertical-relative:paragraph;z-index:-15040" coordorigin="3758,-21" coordsize="2,700">
            <v:shape style="position:absolute;left:3758;top:-21;width:2;height:700" coordorigin="3758,-21" coordsize="0,700" path="m3758,678l3758,-21e" filled="f" stroked="t" strokeweight="1.630047pt" strokecolor="#484F9C">
              <v:path arrowok="t"/>
            </v:shape>
          </v:group>
          <w10:wrap type="none"/>
        </w:pict>
      </w:r>
      <w:r>
        <w:rPr/>
        <w:pict>
          <v:group style="position:absolute;margin-left:201.89296pt;margin-top:1.542003pt;width:.1pt;height:13.945213pt;mso-position-horizontal-relative:page;mso-position-vertical-relative:paragraph;z-index:-15039" coordorigin="4038,31" coordsize="2,279">
            <v:shape style="position:absolute;left:4038;top:31;width:2;height:279" coordorigin="4038,31" coordsize="0,279" path="m4038,310l4038,31e" filled="f" stroked="t" strokeweight=".931455pt" strokecolor="#5454B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40" w:lineRule="exact"/>
        <w:ind w:left="2520" w:right="-20"/>
        <w:jc w:val="left"/>
        <w:tabs>
          <w:tab w:pos="6700" w:val="left"/>
          <w:tab w:pos="7120" w:val="left"/>
          <w:tab w:pos="76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532410pt;margin-top:2.555889pt;width:244.049119pt;height:49.5pt;mso-position-horizontal-relative:page;mso-position-vertical-relative:paragraph;z-index:-15036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tabs>
                      <w:tab w:pos="3220" w:val="left"/>
                      <w:tab w:pos="4420" w:val="left"/>
                    </w:tabs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29"/>
                    </w:rPr>
                    <w:t>itf.Eri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30"/>
                      <w:w w:val="100"/>
                      <w:position w:val="2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2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2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4D4D4D"/>
                      <w:spacing w:val="0"/>
                      <w:w w:val="58"/>
                      <w:i/>
                      <w:position w:val="0"/>
                    </w:rPr>
                    <w:t>Xl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4D4D4D"/>
                      <w:spacing w:val="0"/>
                      <w:w w:val="58"/>
                      <w:i/>
                      <w:position w:val="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4D4D4D"/>
                      <w:spacing w:val="-140"/>
                      <w:w w:val="58"/>
                      <w:i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4D4D4D"/>
                      <w:spacing w:val="0"/>
                      <w:w w:val="100"/>
                      <w:i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4D4D4D"/>
                      <w:spacing w:val="0"/>
                      <w:w w:val="100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84256"/>
                      <w:spacing w:val="0"/>
                      <w:w w:val="138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Barış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KUL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0"/>
          <w:szCs w:val="40"/>
          <w:color w:val="545987"/>
          <w:spacing w:val="0"/>
          <w:w w:val="65"/>
          <w:i/>
          <w:position w:val="-5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545987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45987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205"/>
          <w:i/>
          <w:position w:val="-5"/>
        </w:rPr>
        <w:t>l</w:t>
      </w:r>
      <w:r>
        <w:rPr>
          <w:rFonts w:ascii="Arial" w:hAnsi="Arial" w:cs="Arial" w:eastAsia="Arial"/>
          <w:sz w:val="52"/>
          <w:szCs w:val="52"/>
          <w:color w:val="4D4D4D"/>
          <w:spacing w:val="-295"/>
          <w:w w:val="205"/>
          <w:i/>
          <w:position w:val="-5"/>
        </w:rPr>
        <w:t> </w:t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4D4D4D"/>
          <w:spacing w:val="0"/>
          <w:w w:val="205"/>
          <w:i/>
          <w:position w:val="-5"/>
        </w:rPr>
        <w:t>T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107971pt;margin-top:7.858611pt;width:4.995pt;height:9pt;mso-position-horizontal-relative:page;mso-position-vertical-relative:paragraph;z-index:-1503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25"/>
                    </w:rPr>
                    <w:t>ll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B8B8B8"/>
          <w:spacing w:val="-31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0"/>
          <w:w w:val="44"/>
          <w:position w:val="-2"/>
        </w:rPr>
        <w:t>Lv.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-1"/>
          <w:w w:val="44"/>
          <w:position w:val="-2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45987"/>
          <w:spacing w:val="0"/>
          <w:w w:val="125"/>
          <w:position w:val="-2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45987"/>
          <w:spacing w:val="-13"/>
          <w:w w:val="125"/>
          <w:position w:val="-2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79797B"/>
          <w:spacing w:val="0"/>
          <w:w w:val="91"/>
          <w:position w:val="-2"/>
        </w:rPr>
        <w:t>Tl</w:t>
      </w:r>
      <w:r>
        <w:rPr>
          <w:rFonts w:ascii="Times New Roman" w:hAnsi="Times New Roman" w:cs="Times New Roman" w:eastAsia="Times New Roman"/>
          <w:sz w:val="29"/>
          <w:szCs w:val="29"/>
          <w:color w:val="79797B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27"/>
          <w:position w:val="-2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right="304"/>
        <w:jc w:val="right"/>
        <w:tabs>
          <w:tab w:pos="680" w:val="left"/>
          <w:tab w:pos="19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91"/>
          <w:position w:val="-10"/>
        </w:rPr>
        <w:t>ııa</w:t>
      </w:r>
      <w:r>
        <w:rPr>
          <w:rFonts w:ascii="Arial" w:hAnsi="Arial" w:cs="Arial" w:eastAsia="Arial"/>
          <w:sz w:val="19"/>
          <w:szCs w:val="19"/>
          <w:color w:val="343434"/>
          <w:w w:val="92"/>
          <w:position w:val="-10"/>
        </w:rPr>
        <w:t>·</w:t>
      </w:r>
      <w:r>
        <w:rPr>
          <w:rFonts w:ascii="Arial" w:hAnsi="Arial" w:cs="Arial" w:eastAsia="Arial"/>
          <w:sz w:val="19"/>
          <w:szCs w:val="19"/>
          <w:color w:val="343434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5"/>
          <w:w w:val="43"/>
          <w:position w:val="-10"/>
        </w:rPr>
        <w:t>r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62"/>
          <w:position w:val="-10"/>
        </w:rPr>
        <w:t>n)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0"/>
        </w:rPr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75"/>
          <w:position w:val="-10"/>
        </w:rPr>
        <w:t>ÇA</w:t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75"/>
          <w:position w:val="-10"/>
        </w:rPr>
        <w:t>  </w:t>
      </w:r>
      <w:r>
        <w:rPr>
          <w:rFonts w:ascii="Arial" w:hAnsi="Arial" w:cs="Arial" w:eastAsia="Arial"/>
          <w:sz w:val="10"/>
          <w:szCs w:val="10"/>
          <w:color w:val="4D4D4D"/>
          <w:spacing w:val="4"/>
          <w:w w:val="75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-94"/>
          <w:w w:val="106"/>
          <w:position w:val="-11"/>
        </w:rPr>
        <w:t>Q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81"/>
          <w:position w:val="-10"/>
        </w:rPr>
        <w:t>qe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60" w:right="160"/>
          <w:cols w:num="2" w:equalWidth="0">
            <w:col w:w="621" w:space="1583"/>
            <w:col w:w="9096"/>
          </w:cols>
        </w:sectPr>
      </w:pPr>
      <w:rPr/>
    </w:p>
    <w:p>
      <w:pPr>
        <w:spacing w:before="0" w:after="0" w:line="195" w:lineRule="exact"/>
        <w:ind w:left="219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5.404694pt;margin-top:7.592045pt;width:2.212207pt;height:20.305947pt;mso-position-horizontal-relative:page;mso-position-vertical-relative:paragraph;z-index:-15038" coordorigin="9708,152" coordsize="44,406">
            <v:group style="position:absolute;left:9724;top:168;width:2;height:321" coordorigin="9724,168" coordsize="2,321">
              <v:shape style="position:absolute;left:9724;top:168;width:2;height:321" coordorigin="9724,168" coordsize="0,321" path="m9724,490l9724,168e" filled="f" stroked="t" strokeweight="1.630047pt" strokecolor="#4F4F4F">
                <v:path arrowok="t"/>
              </v:shape>
            </v:group>
            <v:group style="position:absolute;left:9741;top:338;width:2;height:208" coordorigin="9741,338" coordsize="2,208">
              <v:shape style="position:absolute;left:9741;top:338;width:2;height:208" coordorigin="9741,338" coordsize="0,208" path="m9741,546l9741,338e" filled="f" stroked="t" strokeweight="1.164319pt" strokecolor="#4F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D4D4D"/>
          <w:spacing w:val="-19"/>
          <w:w w:val="167"/>
        </w:rPr>
        <w:t>l</w:t>
      </w:r>
      <w:r>
        <w:rPr>
          <w:rFonts w:ascii="Arial" w:hAnsi="Arial" w:cs="Arial" w:eastAsia="Arial"/>
          <w:sz w:val="19"/>
          <w:szCs w:val="19"/>
          <w:color w:val="79797B"/>
          <w:spacing w:val="0"/>
          <w:w w:val="130"/>
        </w:rPr>
        <w:t>l</w:t>
      </w:r>
      <w:r>
        <w:rPr>
          <w:rFonts w:ascii="Arial" w:hAnsi="Arial" w:cs="Arial" w:eastAsia="Arial"/>
          <w:sz w:val="19"/>
          <w:szCs w:val="19"/>
          <w:color w:val="79797B"/>
          <w:spacing w:val="8"/>
          <w:w w:val="129"/>
        </w:rPr>
        <w:t>f</w:t>
      </w:r>
      <w:r>
        <w:rPr>
          <w:rFonts w:ascii="Arial" w:hAnsi="Arial" w:cs="Arial" w:eastAsia="Arial"/>
          <w:sz w:val="19"/>
          <w:szCs w:val="19"/>
          <w:color w:val="979797"/>
          <w:spacing w:val="8"/>
          <w:w w:val="92"/>
        </w:rPr>
        <w:t>a</w:t>
      </w:r>
      <w:r>
        <w:rPr>
          <w:rFonts w:ascii="Arial" w:hAnsi="Arial" w:cs="Arial" w:eastAsia="Arial"/>
          <w:sz w:val="19"/>
          <w:szCs w:val="19"/>
          <w:color w:val="79797B"/>
          <w:spacing w:val="-11"/>
          <w:w w:val="138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6"/>
        </w:rPr>
        <w:t>ye</w:t>
      </w:r>
      <w:r>
        <w:rPr>
          <w:rFonts w:ascii="Arial" w:hAnsi="Arial" w:cs="Arial" w:eastAsia="Arial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rvıerkez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9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Jge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5" w:lineRule="exact"/>
        <w:ind w:left="2153" w:right="-20"/>
        <w:jc w:val="left"/>
        <w:tabs>
          <w:tab w:pos="8400" w:val="left"/>
          <w:tab w:pos="8900" w:val="left"/>
          <w:tab w:pos="10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4"/>
          <w:position w:val="-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13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4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8"/>
          <w:position w:val="-8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9"/>
          <w:position w:val="-8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8"/>
          <w:position w:val="-8"/>
        </w:rPr>
        <w:t>'"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48"/>
          <w:position w:val="-8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6"/>
          <w:position w:val="-8"/>
        </w:rPr>
        <w:t>ll_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77"/>
          <w:position w:val="-8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66"/>
          <w:position w:val="-19"/>
        </w:rPr>
        <w:t>.;•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42"/>
          <w:w w:val="274"/>
          <w:position w:val="-19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48"/>
          <w:position w:val="-19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8"/>
          <w:w w:val="49"/>
          <w:position w:val="-1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-63"/>
          <w:w w:val="88"/>
          <w:position w:val="-8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49"/>
          <w:position w:val="-19"/>
        </w:rPr>
        <w:t>'!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14"/>
          <w:w w:val="49"/>
          <w:position w:val="-1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63"/>
          <w:position w:val="-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-47"/>
          <w:w w:val="101"/>
          <w:position w:val="-19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61"/>
          <w:position w:val="-8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-6"/>
          <w:w w:val="101"/>
          <w:position w:val="-1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61"/>
          <w:position w:val="-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240"/>
          <w:i/>
          <w:position w:val="-8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23"/>
          <w:i/>
          <w:position w:val="-8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887" w:right="-20"/>
        <w:jc w:val="left"/>
        <w:tabs>
          <w:tab w:pos="9440" w:val="left"/>
          <w:tab w:pos="104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1.900452pt;margin-top:3.47485pt;width:7.36596pt;height:6pt;mso-position-horizontal-relative:page;mso-position-vertical-relative:paragraph;z-index:-1503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4D4D4D"/>
                      <w:spacing w:val="0"/>
                      <w:w w:val="78"/>
                    </w:rPr>
                    <w:t>IQJ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692322pt;margin-top:13.937916pt;width:33.240752pt;height:23pt;mso-position-horizontal-relative:page;mso-position-vertical-relative:paragraph;z-index:-15033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-21"/>
                      <w:w w:val="47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0"/>
                      <w:w w:val="47"/>
                      <w:i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-21"/>
                      <w:w w:val="47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0"/>
                      <w:w w:val="46"/>
                      <w:i/>
                    </w:rPr>
                    <w:t>..ı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-12"/>
                      <w:w w:val="46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-14"/>
                      <w:w w:val="47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-46"/>
                      <w:w w:val="46"/>
                      <w:i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434"/>
                      <w:spacing w:val="0"/>
                      <w:w w:val="46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1"/>
          <w:szCs w:val="111"/>
          <w:color w:val="545987"/>
          <w:spacing w:val="0"/>
          <w:w w:val="78"/>
          <w:i/>
          <w:position w:val="-70"/>
        </w:rPr>
        <w:t>dJ</w:t>
      </w:r>
      <w:r>
        <w:rPr>
          <w:rFonts w:ascii="Arial" w:hAnsi="Arial" w:cs="Arial" w:eastAsia="Arial"/>
          <w:sz w:val="111"/>
          <w:szCs w:val="111"/>
          <w:color w:val="545987"/>
          <w:spacing w:val="0"/>
          <w:w w:val="100"/>
          <w:i/>
          <w:position w:val="-70"/>
        </w:rPr>
        <w:tab/>
      </w:r>
      <w:r>
        <w:rPr>
          <w:rFonts w:ascii="Arial" w:hAnsi="Arial" w:cs="Arial" w:eastAsia="Arial"/>
          <w:sz w:val="111"/>
          <w:szCs w:val="111"/>
          <w:color w:val="545987"/>
          <w:spacing w:val="0"/>
          <w:w w:val="100"/>
          <w:i/>
          <w:position w:val="-70"/>
        </w:rPr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32"/>
          <w:position w:val="-10"/>
        </w:rPr>
        <w:t>,.,f!J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291"/>
          <w:position w:val="-10"/>
        </w:rPr>
        <w:t>"</w:t>
      </w:r>
      <w:r>
        <w:rPr>
          <w:rFonts w:ascii="Arial" w:hAnsi="Arial" w:cs="Arial" w:eastAsia="Arial"/>
          <w:sz w:val="14"/>
          <w:szCs w:val="14"/>
          <w:color w:val="4D4D4D"/>
          <w:spacing w:val="3"/>
          <w:w w:val="291"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67"/>
          <w:position w:val="-10"/>
        </w:rPr>
        <w:t>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7.128639pt;margin-top:44.0863pt;width:554.448838pt;height:768.630774pt;mso-position-horizontal-relative:page;mso-position-vertical-relative:page;z-index:-15041" coordorigin="543,882" coordsize="11089,15373">
            <v:group style="position:absolute;left:550;top:898;width:270;height:2" coordorigin="550,898" coordsize="270,2">
              <v:shape style="position:absolute;left:550;top:898;width:270;height:2" coordorigin="550,898" coordsize="270,0" path="m550,898l820,898e" filled="f" stroked="t" strokeweight=".465728pt" strokecolor="#5B5B5B">
                <v:path arrowok="t"/>
              </v:shape>
            </v:group>
            <v:group style="position:absolute;left:559;top:889;width:2;height:1054" coordorigin="559,889" coordsize="2,1054">
              <v:shape style="position:absolute;left:559;top:889;width:2;height:1054" coordorigin="559,889" coordsize="0,1054" path="m559,1943l559,889e" filled="f" stroked="t" strokeweight=".698592pt" strokecolor="#838383">
                <v:path arrowok="t"/>
              </v:shape>
            </v:group>
            <v:group style="position:absolute;left:764;top:908;width:10828;height:2" coordorigin="764,908" coordsize="10828,2">
              <v:shape style="position:absolute;left:764;top:908;width:10828;height:2" coordorigin="764,908" coordsize="10828,0" path="m764,908l11592,908e" filled="f" stroked="t" strokeweight=".698592pt" strokecolor="#575757">
                <v:path arrowok="t"/>
              </v:shape>
            </v:group>
            <v:group style="position:absolute;left:2548;top:898;width:2;height:1484" coordorigin="2548,898" coordsize="2,1484">
              <v:shape style="position:absolute;left:2548;top:898;width:2;height:1484" coordorigin="2548,898" coordsize="0,1484" path="m2548,2383l2548,898e" filled="f" stroked="t" strokeweight=".698592pt" strokecolor="#4B4B4B">
                <v:path arrowok="t"/>
              </v:shape>
            </v:group>
            <v:group style="position:absolute;left:3325;top:910;width:200;height:2" coordorigin="3325,910" coordsize="200,2">
              <v:shape style="position:absolute;left:3325;top:910;width:200;height:2" coordorigin="3325,910" coordsize="200,0" path="m3325,910l3526,910e" filled="f" stroked="t" strokeweight=".465728pt" strokecolor="#4F4F4F">
                <v:path arrowok="t"/>
              </v:shape>
            </v:group>
            <v:group style="position:absolute;left:7195;top:919;width:4396;height:2" coordorigin="7195,919" coordsize="4396,2">
              <v:shape style="position:absolute;left:7195;top:919;width:4396;height:2" coordorigin="7195,919" coordsize="4396,0" path="m7195,919l11592,919e" filled="f" stroked="t" strokeweight=".698592pt" strokecolor="#5B5B5B">
                <v:path arrowok="t"/>
              </v:shape>
            </v:group>
            <v:group style="position:absolute;left:9179;top:908;width:2;height:1484" coordorigin="9179,908" coordsize="2,1484">
              <v:shape style="position:absolute;left:9179;top:908;width:2;height:1484" coordorigin="9179,908" coordsize="0,1484" path="m9179,2392l9179,908e" filled="f" stroked="t" strokeweight=".698592pt" strokecolor="#606060">
                <v:path arrowok="t"/>
              </v:shape>
            </v:group>
            <v:group style="position:absolute;left:554;top:2366;width:265;height:2" coordorigin="554,2366" coordsize="265,2">
              <v:shape style="position:absolute;left:554;top:2366;width:265;height:2" coordorigin="554,2366" coordsize="265,0" path="m554,2366l820,2366e" filled="f" stroked="t" strokeweight=".465728pt" strokecolor="#444444">
                <v:path arrowok="t"/>
              </v:shape>
            </v:group>
            <v:group style="position:absolute;left:764;top:2375;width:2617;height:2" coordorigin="764,2375" coordsize="2617,2">
              <v:shape style="position:absolute;left:764;top:2375;width:2617;height:2" coordorigin="764,2375" coordsize="2617,0" path="m764,2375l3381,2375e" filled="f" stroked="t" strokeweight=".698592pt" strokecolor="#545454">
                <v:path arrowok="t"/>
              </v:shape>
            </v:group>
            <v:group style="position:absolute;left:3325;top:2378;width:200;height:2" coordorigin="3325,2378" coordsize="200,2">
              <v:shape style="position:absolute;left:3325;top:2378;width:200;height:2" coordorigin="3325,2378" coordsize="200,0" path="m3325,2378l3526,2378e" filled="f" stroked="t" strokeweight=".465728pt" strokecolor="#343434">
                <v:path arrowok="t"/>
              </v:shape>
            </v:group>
            <v:group style="position:absolute;left:3470;top:2380;width:5943;height:2" coordorigin="3470,2380" coordsize="5943,2">
              <v:shape style="position:absolute;left:3470;top:2380;width:5943;height:2" coordorigin="3470,2380" coordsize="5943,0" path="m3470,2380l9412,2380e" filled="f" stroked="t" strokeweight=".698592pt" strokecolor="#4F4F4F">
                <v:path arrowok="t"/>
              </v:shape>
            </v:group>
            <v:group style="position:absolute;left:9356;top:2380;width:2249;height:2" coordorigin="9356,2380" coordsize="2249,2">
              <v:shape style="position:absolute;left:9356;top:2380;width:2249;height:2" coordorigin="9356,2380" coordsize="2249,0" path="m9356,2380l11606,2380e" filled="f" stroked="t" strokeweight=".698592pt" strokecolor="#646464">
                <v:path arrowok="t"/>
              </v:shape>
            </v:group>
            <v:group style="position:absolute;left:9678;top:2383;width:242;height:2" coordorigin="9678,2383" coordsize="242,2">
              <v:shape style="position:absolute;left:9678;top:2383;width:242;height:2" coordorigin="9678,2383" coordsize="242,0" path="m9678,2383l9920,2383e" filled="f" stroked="t" strokeweight=".465728pt" strokecolor="#4F4F4F">
                <v:path arrowok="t"/>
              </v:shape>
            </v:group>
            <v:group style="position:absolute;left:10027;top:2383;width:270;height:2" coordorigin="10027,2383" coordsize="270,2">
              <v:shape style="position:absolute;left:10027;top:2383;width:270;height:2" coordorigin="10027,2383" coordsize="270,0" path="m10027,2383l10297,2383e" filled="f" stroked="t" strokeweight=".465728pt" strokecolor="#444444">
                <v:path arrowok="t"/>
              </v:shape>
            </v:group>
            <v:group style="position:absolute;left:550;top:2609;width:5118;height:2" coordorigin="550,2609" coordsize="5118,2">
              <v:shape style="position:absolute;left:550;top:2609;width:5118;height:2" coordorigin="550,2609" coordsize="5118,0" path="m550,2609l5668,2609e" filled="f" stroked="t" strokeweight=".698592pt" strokecolor="#545454">
                <v:path arrowok="t"/>
              </v:shape>
            </v:group>
            <v:group style="position:absolute;left:5519;top:2619;width:6087;height:2" coordorigin="5519,2619" coordsize="6087,2">
              <v:shape style="position:absolute;left:5519;top:2619;width:6087;height:2" coordorigin="5519,2619" coordsize="6087,0" path="m5519,2619l11606,2619e" filled="f" stroked="t" strokeweight=".698592pt" strokecolor="#575757">
                <v:path arrowok="t"/>
              </v:shape>
            </v:group>
            <v:group style="position:absolute;left:554;top:2853;width:11052;height:2" coordorigin="554,2853" coordsize="11052,2">
              <v:shape style="position:absolute;left:554;top:2853;width:11052;height:2" coordorigin="554,2853" coordsize="11052,0" path="m554,2853l11606,2853e" filled="f" stroked="t" strokeweight=".698592pt" strokecolor="#545454">
                <v:path arrowok="t"/>
              </v:shape>
            </v:group>
            <v:group style="position:absolute;left:9864;top:2860;width:219;height:2" coordorigin="9864,2860" coordsize="219,2">
              <v:shape style="position:absolute;left:9864;top:2860;width:219;height:2" coordorigin="9864,2860" coordsize="219,0" path="m9864,2860l10083,2860e" filled="f" stroked="t" strokeweight=".465728pt" strokecolor="#444444">
                <v:path arrowok="t"/>
              </v:shape>
            </v:group>
            <v:group style="position:absolute;left:10241;top:2860;width:1369;height:2" coordorigin="10241,2860" coordsize="1369,2">
              <v:shape style="position:absolute;left:10241;top:2860;width:1369;height:2" coordorigin="10241,2860" coordsize="1369,0" path="m10241,2860l11611,2860e" filled="f" stroked="t" strokeweight=".698592pt" strokecolor="#676767">
                <v:path arrowok="t"/>
              </v:shape>
            </v:group>
            <v:group style="position:absolute;left:550;top:3087;width:11052;height:2" coordorigin="550,3087" coordsize="11052,2">
              <v:shape style="position:absolute;left:550;top:3087;width:11052;height:2" coordorigin="550,3087" coordsize="11052,0" path="m550,3087l11601,3087e" filled="f" stroked="t" strokeweight=".698592pt" strokecolor="#545454">
                <v:path arrowok="t"/>
              </v:shape>
            </v:group>
            <v:group style="position:absolute;left:9072;top:3096;width:373;height:2" coordorigin="9072,3096" coordsize="373,2">
              <v:shape style="position:absolute;left:9072;top:3096;width:373;height:2" coordorigin="9072,3096" coordsize="373,0" path="m9072,3096l9445,3096e" filled="f" stroked="t" strokeweight=".698592pt" strokecolor="#5B5B5B">
                <v:path arrowok="t"/>
              </v:shape>
            </v:group>
            <v:group style="position:absolute;left:9356;top:3094;width:158;height:2" coordorigin="9356,3094" coordsize="158,2">
              <v:shape style="position:absolute;left:9356;top:3094;width:158;height:2" coordorigin="9356,3094" coordsize="158,0" path="m9356,3094l9515,3094e" filled="f" stroked="t" strokeweight=".698592pt" strokecolor="#484848">
                <v:path arrowok="t"/>
              </v:shape>
            </v:group>
            <v:group style="position:absolute;left:9519;top:3096;width:2086;height:2" coordorigin="9519,3096" coordsize="2086,2">
              <v:shape style="position:absolute;left:9519;top:3096;width:2086;height:2" coordorigin="9519,3096" coordsize="2086,0" path="m9519,3096l11606,3096e" filled="f" stroked="t" strokeweight=".698592pt" strokecolor="#606060">
                <v:path arrowok="t"/>
              </v:shape>
            </v:group>
            <v:group style="position:absolute;left:554;top:3314;width:1365;height:2" coordorigin="554,3314" coordsize="1365,2">
              <v:shape style="position:absolute;left:554;top:3314;width:1365;height:2" coordorigin="554,3314" coordsize="1365,0" path="m554,3314l1919,3314e" filled="f" stroked="t" strokeweight=".698592pt" strokecolor="#545454">
                <v:path arrowok="t"/>
              </v:shape>
            </v:group>
            <v:group style="position:absolute;left:815;top:3326;width:10791;height:2" coordorigin="815,3326" coordsize="10791,2">
              <v:shape style="position:absolute;left:815;top:3326;width:10791;height:2" coordorigin="815,3326" coordsize="10791,0" path="m815,3326l11606,3326e" filled="f" stroked="t" strokeweight=".698592pt" strokecolor="#575757">
                <v:path arrowok="t"/>
              </v:shape>
            </v:group>
            <v:group style="position:absolute;left:10027;top:3328;width:270;height:2" coordorigin="10027,3328" coordsize="270,2">
              <v:shape style="position:absolute;left:10027;top:3328;width:270;height:2" coordorigin="10027,3328" coordsize="270,0" path="m10027,3328l10297,3328e" filled="f" stroked="t" strokeweight=".465728pt" strokecolor="#4B4B4B">
                <v:path arrowok="t"/>
              </v:shape>
            </v:group>
            <v:group style="position:absolute;left:550;top:3555;width:3237;height:2" coordorigin="550,3555" coordsize="3237,2">
              <v:shape style="position:absolute;left:550;top:3555;width:3237;height:2" coordorigin="550,3555" coordsize="3237,0" path="m550,3555l3786,3555e" filled="f" stroked="t" strokeweight=".698592pt" strokecolor="#646464">
                <v:path arrowok="t"/>
              </v:shape>
            </v:group>
            <v:group style="position:absolute;left:561;top:1886;width:2;height:5332" coordorigin="561,1886" coordsize="2,5332">
              <v:shape style="position:absolute;left:561;top:1886;width:2;height:5332" coordorigin="561,1886" coordsize="0,5332" path="m561,7218l561,1886e" filled="f" stroked="t" strokeweight=".698592pt" strokecolor="#545454">
                <v:path arrowok="t"/>
              </v:shape>
            </v:group>
            <v:group style="position:absolute;left:3730;top:3560;width:303;height:2" coordorigin="3730,3560" coordsize="303,2">
              <v:shape style="position:absolute;left:3730;top:3560;width:303;height:2" coordorigin="3730,3560" coordsize="303,0" path="m3730,3560l4033,3560e" filled="f" stroked="t" strokeweight=".465728pt" strokecolor="#5B5B5B">
                <v:path arrowok="t"/>
              </v:shape>
            </v:group>
            <v:group style="position:absolute;left:3977;top:3560;width:7633;height:2" coordorigin="3977,3560" coordsize="7633,2">
              <v:shape style="position:absolute;left:3977;top:3560;width:7633;height:2" coordorigin="3977,3560" coordsize="7633,0" path="m3977,3560l11611,3560e" filled="f" stroked="t" strokeweight=".698592pt" strokecolor="#646464">
                <v:path arrowok="t"/>
              </v:shape>
            </v:group>
            <v:group style="position:absolute;left:4015;top:3545;width:2;height:260" coordorigin="4015,3545" coordsize="2,260">
              <v:shape style="position:absolute;left:4015;top:3545;width:2;height:260" coordorigin="4015,3545" coordsize="0,260" path="m4015,3805l4015,3545e" filled="f" stroked="t" strokeweight=".698592pt" strokecolor="#575757">
                <v:path arrowok="t"/>
              </v:shape>
            </v:group>
            <v:group style="position:absolute;left:4015;top:3749;width:2;height:265" coordorigin="4015,3749" coordsize="2,265">
              <v:shape style="position:absolute;left:4015;top:3749;width:2;height:265" coordorigin="4015,3749" coordsize="0,265" path="m4015,4013l4015,3749e" filled="f" stroked="t" strokeweight=".465728pt" strokecolor="#484848">
                <v:path arrowok="t"/>
              </v:shape>
            </v:group>
            <v:group style="position:absolute;left:6399;top:3980;width:666;height:2" coordorigin="6399,3980" coordsize="666,2">
              <v:shape style="position:absolute;left:6399;top:3980;width:666;height:2" coordorigin="6399,3980" coordsize="666,0" path="m6399,3980l7065,3980e" filled="f" stroked="t" strokeweight=".698592pt" strokecolor="#A8A8A8">
                <v:path arrowok="t"/>
              </v:shape>
            </v:group>
            <v:group style="position:absolute;left:7042;top:3985;width:1365;height:2" coordorigin="7042,3985" coordsize="1365,2">
              <v:shape style="position:absolute;left:7042;top:3985;width:1365;height:2" coordorigin="7042,3985" coordsize="1365,0" path="m7042,3985l8406,3985e" filled="f" stroked="t" strokeweight=".232864pt" strokecolor="#646464">
                <v:path arrowok="t"/>
              </v:shape>
            </v:group>
            <v:group style="position:absolute;left:4005;top:3980;width:3023;height:2" coordorigin="4005,3980" coordsize="3023,2">
              <v:shape style="position:absolute;left:4005;top:3980;width:3023;height:2" coordorigin="4005,3980" coordsize="3023,0" path="m4005,3980l7028,3980e" filled="f" stroked="t" strokeweight=".698592pt" strokecolor="#707070">
                <v:path arrowok="t"/>
              </v:shape>
            </v:group>
            <v:group style="position:absolute;left:8406;top:3985;width:3214;height:2" coordorigin="8406,3985" coordsize="3214,2">
              <v:shape style="position:absolute;left:8406;top:3985;width:3214;height:2" coordorigin="8406,3985" coordsize="3214,0" path="m8406,3985l11620,3985e" filled="f" stroked="t" strokeweight=".232864pt" strokecolor="#000000">
                <v:path arrowok="t"/>
              </v:shape>
            </v:group>
            <v:group style="position:absolute;left:554;top:4283;width:265;height:2" coordorigin="554,4283" coordsize="265,2">
              <v:shape style="position:absolute;left:554;top:4283;width:265;height:2" coordorigin="554,4283" coordsize="265,0" path="m554,4283l820,4283e" filled="f" stroked="t" strokeweight=".465728pt" strokecolor="#3B3B3B">
                <v:path arrowok="t"/>
              </v:shape>
            </v:group>
            <v:group style="position:absolute;left:764;top:4288;width:3279;height:2" coordorigin="764,4288" coordsize="3279,2">
              <v:shape style="position:absolute;left:764;top:4288;width:3279;height:2" coordorigin="764,4288" coordsize="3279,0" path="m764,4288l4043,4288e" filled="f" stroked="t" strokeweight=".698592pt" strokecolor="#545454">
                <v:path arrowok="t"/>
              </v:shape>
            </v:group>
            <v:group style="position:absolute;left:4015;top:3957;width:2;height:345" coordorigin="4015,3957" coordsize="2,345">
              <v:shape style="position:absolute;left:4015;top:3957;width:2;height:345" coordorigin="4015,3957" coordsize="0,345" path="m4015,4302l4015,3957e" filled="f" stroked="t" strokeweight=".698592pt" strokecolor="#4F4F4F">
                <v:path arrowok="t"/>
              </v:shape>
            </v:group>
            <v:group style="position:absolute;left:3768;top:4288;width:2152;height:2" coordorigin="3768,4288" coordsize="2152,2">
              <v:shape style="position:absolute;left:3768;top:4288;width:2152;height:2" coordorigin="3768,4288" coordsize="2152,0" path="m3768,4288l5919,4288e" filled="f" stroked="t" strokeweight="1.164319pt" strokecolor="#383838">
                <v:path arrowok="t"/>
              </v:shape>
            </v:group>
            <v:group style="position:absolute;left:5579;top:4288;width:1197;height:2" coordorigin="5579,4288" coordsize="1197,2">
              <v:shape style="position:absolute;left:5579;top:4288;width:1197;height:2" coordorigin="5579,4288" coordsize="1197,0" path="m5579,4288l6776,4288e" filled="f" stroked="t" strokeweight=".931455pt" strokecolor="#545454">
                <v:path arrowok="t"/>
              </v:shape>
            </v:group>
            <v:group style="position:absolute;left:6720;top:4297;width:4890;height:2" coordorigin="6720,4297" coordsize="4890,2">
              <v:shape style="position:absolute;left:6720;top:4297;width:4890;height:2" coordorigin="6720,4297" coordsize="4890,0" path="m6720,4297l11611,4297e" filled="f" stroked="t" strokeweight=".698592pt" strokecolor="#545454">
                <v:path arrowok="t"/>
              </v:shape>
            </v:group>
            <v:group style="position:absolute;left:7053;top:3550;width:2;height:756" coordorigin="7053,3550" coordsize="2,756">
              <v:shape style="position:absolute;left:7053;top:3550;width:2;height:756" coordorigin="7053,3550" coordsize="0,756" path="m7053,4306l7053,3550e" filled="f" stroked="t" strokeweight=".931455pt" strokecolor="#4F4F4F">
                <v:path arrowok="t"/>
              </v:shape>
            </v:group>
            <v:group style="position:absolute;left:554;top:4562;width:7922;height:2" coordorigin="554,4562" coordsize="7922,2">
              <v:shape style="position:absolute;left:554;top:4562;width:7922;height:2" coordorigin="554,4562" coordsize="7922,0" path="m554,4562l8476,4562e" filled="f" stroked="t" strokeweight=".698592pt" strokecolor="#545454">
                <v:path arrowok="t"/>
              </v:shape>
            </v:group>
            <v:group style="position:absolute;left:8160;top:4571;width:3446;height:2" coordorigin="8160,4571" coordsize="3446,2">
              <v:shape style="position:absolute;left:8160;top:4571;width:3446;height:2" coordorigin="8160,4571" coordsize="3446,0" path="m8160,4571l11606,4571e" filled="f" stroked="t" strokeweight=".698592pt" strokecolor="#606060">
                <v:path arrowok="t"/>
              </v:shape>
            </v:group>
            <v:group style="position:absolute;left:9864;top:4571;width:219;height:2" coordorigin="9864,4571" coordsize="219,2">
              <v:shape style="position:absolute;left:9864;top:4571;width:219;height:2" coordorigin="9864,4571" coordsize="219,0" path="m9864,4571l10083,4571e" filled="f" stroked="t" strokeweight=".465728pt" strokecolor="#4B4B4B">
                <v:path arrowok="t"/>
              </v:shape>
            </v:group>
            <v:group style="position:absolute;left:2543;top:4808;width:9063;height:2" coordorigin="2543,4808" coordsize="9063,2">
              <v:shape style="position:absolute;left:2543;top:4808;width:9063;height:2" coordorigin="2543,4808" coordsize="9063,0" path="m2543,4808l11606,4808e" filled="f" stroked="t" strokeweight=".698592pt" strokecolor="#545454">
                <v:path arrowok="t"/>
              </v:shape>
            </v:group>
            <v:group style="position:absolute;left:9459;top:4810;width:871;height:2" coordorigin="9459,4810" coordsize="871,2">
              <v:shape style="position:absolute;left:9459;top:4810;width:871;height:2" coordorigin="9459,4810" coordsize="871,0" path="m9459,4810l10330,4810e" filled="f" stroked="t" strokeweight=".698592pt" strokecolor="#5B5B5B">
                <v:path arrowok="t"/>
              </v:shape>
            </v:group>
            <v:group style="position:absolute;left:5048;top:4798;width:2;height:165" coordorigin="5048,4798" coordsize="2,165">
              <v:shape style="position:absolute;left:5048;top:4798;width:2;height:165" coordorigin="5048,4798" coordsize="0,165" path="m5048,4964l5048,4798e" filled="f" stroked="t" strokeweight=".931455pt" strokecolor="#575757">
                <v:path arrowok="t"/>
              </v:shape>
            </v:group>
            <v:group style="position:absolute;left:7815;top:4789;width:2;height:260" coordorigin="7815,4789" coordsize="2,260">
              <v:shape style="position:absolute;left:7815;top:4789;width:2;height:260" coordorigin="7815,4789" coordsize="0,260" path="m7815,5049l7815,4789e" filled="f" stroked="t" strokeweight=".232864pt" strokecolor="#181818">
                <v:path arrowok="t"/>
              </v:shape>
            </v:group>
            <v:group style="position:absolute;left:5039;top:5287;width:6571;height:2" coordorigin="5039,5287" coordsize="6571,2">
              <v:shape style="position:absolute;left:5039;top:5287;width:6571;height:2" coordorigin="5039,5287" coordsize="6571,0" path="m5039,5287l11611,5287e" filled="f" stroked="t" strokeweight=".698592pt" strokecolor="#545454">
                <v:path arrowok="t"/>
              </v:shape>
            </v:group>
            <v:group style="position:absolute;left:5048;top:5020;width:2;height:1366" coordorigin="5048,5020" coordsize="2,1366">
              <v:shape style="position:absolute;left:5048;top:5020;width:2;height:1366" coordorigin="5048,5020" coordsize="0,1366" path="m5048,6386l5048,5020e" filled="f" stroked="t" strokeweight=".698592pt" strokecolor="#575757">
                <v:path arrowok="t"/>
              </v:shape>
            </v:group>
            <v:group style="position:absolute;left:7815;top:5049;width:2;height:236" coordorigin="7815,5049" coordsize="2,236">
              <v:shape style="position:absolute;left:7815;top:5049;width:2;height:236" coordorigin="7815,5049" coordsize="0,236" path="m7815,5285l7815,5049e" filled="f" stroked="t" strokeweight=".232864pt" strokecolor="#484848">
                <v:path arrowok="t"/>
              </v:shape>
            </v:group>
            <v:group style="position:absolute;left:9864;top:5285;width:298;height:2" coordorigin="9864,5285" coordsize="298,2">
              <v:shape style="position:absolute;left:9864;top:5285;width:298;height:2" coordorigin="9864,5285" coordsize="298,0" path="m9864,5285l10162,5285e" filled="f" stroked="t" strokeweight=".931455pt" strokecolor="#676767">
                <v:path arrowok="t"/>
              </v:shape>
            </v:group>
            <v:group style="position:absolute;left:5048;top:5247;width:2;height:288" coordorigin="5048,5247" coordsize="2,288">
              <v:shape style="position:absolute;left:5048;top:5247;width:2;height:288" coordorigin="5048,5247" coordsize="0,288" path="m5048,5536l5048,5247e" filled="f" stroked="t" strokeweight=".931455pt" strokecolor="#606060">
                <v:path arrowok="t"/>
              </v:shape>
            </v:group>
            <v:group style="position:absolute;left:5044;top:5521;width:6562;height:2" coordorigin="5044,5521" coordsize="6562,2">
              <v:shape style="position:absolute;left:5044;top:5521;width:6562;height:2" coordorigin="5044,5521" coordsize="6562,0" path="m5044,5521l11606,5521e" filled="f" stroked="t" strokeweight=".698592pt" strokecolor="#545454">
                <v:path arrowok="t"/>
              </v:shape>
            </v:group>
            <v:group style="position:absolute;left:10027;top:5521;width:270;height:2" coordorigin="10027,5521" coordsize="270,2">
              <v:shape style="position:absolute;left:10027;top:5521;width:270;height:2" coordorigin="10027,5521" coordsize="270,0" path="m10027,5521l10297,5521e" filled="f" stroked="t" strokeweight=".465728pt" strokecolor="#484848">
                <v:path arrowok="t"/>
              </v:shape>
            </v:group>
            <v:group style="position:absolute;left:5039;top:5758;width:6571;height:2" coordorigin="5039,5758" coordsize="6571,2">
              <v:shape style="position:absolute;left:5039;top:5758;width:6571;height:2" coordorigin="5039,5758" coordsize="6571,0" path="m5039,5758l11611,5758e" filled="f" stroked="t" strokeweight=".698592pt" strokecolor="#4F5454">
                <v:path arrowok="t"/>
              </v:shape>
            </v:group>
            <v:group style="position:absolute;left:9142;top:5758;width:270;height:2" coordorigin="9142,5758" coordsize="270,2">
              <v:shape style="position:absolute;left:9142;top:5758;width:270;height:2" coordorigin="9142,5758" coordsize="270,0" path="m9142,5758l9412,5758e" filled="f" stroked="t" strokeweight=".465728pt" strokecolor="#484848">
                <v:path arrowok="t"/>
              </v:shape>
            </v:group>
            <v:group style="position:absolute;left:10241;top:5758;width:1369;height:2" coordorigin="10241,5758" coordsize="1369,2">
              <v:shape style="position:absolute;left:10241;top:5758;width:1369;height:2" coordorigin="10241,5758" coordsize="1369,0" path="m10241,5758l11611,5758e" filled="f" stroked="t" strokeweight=".698592pt" strokecolor="#646464">
                <v:path arrowok="t"/>
              </v:shape>
            </v:group>
            <v:group style="position:absolute;left:2550;top:4283;width:2;height:11965" coordorigin="2550,4283" coordsize="2,11965">
              <v:shape style="position:absolute;left:2550;top:4283;width:2;height:11965" coordorigin="2550,4283" coordsize="0,11965" path="m2550,16247l2550,4283e" filled="f" stroked="t" strokeweight=".698592pt" strokecolor="#4F4F4F">
                <v:path arrowok="t"/>
              </v:shape>
            </v:group>
            <v:group style="position:absolute;left:2538;top:5992;width:9068;height:2" coordorigin="2538,5992" coordsize="9068,2">
              <v:shape style="position:absolute;left:2538;top:5992;width:9068;height:2" coordorigin="2538,5992" coordsize="9068,0" path="m2538,5992l11606,5992e" filled="f" stroked="t" strokeweight=".698592pt" strokecolor="#4F4F4F">
                <v:path arrowok="t"/>
              </v:shape>
            </v:group>
            <v:group style="position:absolute;left:5048;top:5715;width:2;height:303" coordorigin="5048,5715" coordsize="2,303">
              <v:shape style="position:absolute;left:5048;top:5715;width:2;height:303" coordorigin="5048,5715" coordsize="0,303" path="m5048,6018l5048,5715e" filled="f" stroked="t" strokeweight=".931455pt" strokecolor="#5B5B5B">
                <v:path arrowok="t"/>
              </v:shape>
            </v:group>
            <v:group style="position:absolute;left:550;top:6219;width:270;height:2" coordorigin="550,6219" coordsize="270,2">
              <v:shape style="position:absolute;left:550;top:6219;width:270;height:2" coordorigin="550,6219" coordsize="270,0" path="m550,6219l820,6219e" filled="f" stroked="t" strokeweight=".465728pt" strokecolor="#4B4B4B">
                <v:path arrowok="t"/>
              </v:shape>
            </v:group>
            <v:group style="position:absolute;left:745;top:6228;width:10870;height:2" coordorigin="745,6228" coordsize="10870,2">
              <v:shape style="position:absolute;left:745;top:6228;width:10870;height:2" coordorigin="745,6228" coordsize="10870,0" path="m745,6228l11615,6228e" filled="f" stroked="t" strokeweight=".698592pt" strokecolor="#545454">
                <v:path arrowok="t"/>
              </v:shape>
            </v:group>
            <v:group style="position:absolute;left:2548;top:5866;width:2;height:2000" coordorigin="2548,5866" coordsize="2,2000">
              <v:shape style="position:absolute;left:2548;top:5866;width:2;height:2000" coordorigin="2548,5866" coordsize="0,2000" path="m2548,7866l2548,5866e" filled="f" stroked="t" strokeweight=".698592pt" strokecolor="#4F4F4F">
                <v:path arrowok="t"/>
              </v:shape>
            </v:group>
            <v:group style="position:absolute;left:9678;top:6230;width:242;height:2" coordorigin="9678,6230" coordsize="242,2">
              <v:shape style="position:absolute;left:9678;top:6230;width:242;height:2" coordorigin="9678,6230" coordsize="242,0" path="m9678,6230l9920,6230e" filled="f" stroked="t" strokeweight=".465728pt" strokecolor="#3F3F3F">
                <v:path arrowok="t"/>
              </v:shape>
            </v:group>
            <v:group style="position:absolute;left:9864;top:6230;width:219;height:2" coordorigin="9864,6230" coordsize="219,2">
              <v:shape style="position:absolute;left:9864;top:6230;width:219;height:2" coordorigin="9864,6230" coordsize="219,0" path="m9864,6230l10083,6230e" filled="f" stroked="t" strokeweight=".931455pt" strokecolor="#646464">
                <v:path arrowok="t"/>
              </v:shape>
            </v:group>
            <v:group style="position:absolute;left:10027;top:6230;width:270;height:2" coordorigin="10027,6230" coordsize="270,2">
              <v:shape style="position:absolute;left:10027;top:6230;width:270;height:2" coordorigin="10027,6230" coordsize="270,0" path="m10027,6230l10297,6230e" filled="f" stroked="t" strokeweight=".465728pt" strokecolor="#484848">
                <v:path arrowok="t"/>
              </v:shape>
            </v:group>
            <v:group style="position:absolute;left:10241;top:6230;width:1374;height:2" coordorigin="10241,6230" coordsize="1374,2">
              <v:shape style="position:absolute;left:10241;top:6230;width:1374;height:2" coordorigin="10241,6230" coordsize="1374,0" path="m10241,6230l11615,6230e" filled="f" stroked="t" strokeweight=".698592pt" strokecolor="#646464">
                <v:path arrowok="t"/>
              </v:shape>
            </v:group>
            <v:group style="position:absolute;left:5048;top:6202;width:2;height:742" coordorigin="5048,6202" coordsize="2,742">
              <v:shape style="position:absolute;left:5048;top:6202;width:2;height:742" coordorigin="5048,6202" coordsize="0,742" path="m5048,6944l5048,6202e" filled="f" stroked="t" strokeweight=".698592pt" strokecolor="#545454">
                <v:path arrowok="t"/>
              </v:shape>
            </v:group>
            <v:group style="position:absolute;left:7815;top:6230;width:2;height:274" coordorigin="7815,6230" coordsize="2,274">
              <v:shape style="position:absolute;left:7815;top:6230;width:2;height:274" coordorigin="7815,6230" coordsize="0,274" path="m7815,6505l7815,6230e" filled="f" stroked="t" strokeweight=".232864pt" strokecolor="#383838">
                <v:path arrowok="t"/>
              </v:shape>
            </v:group>
            <v:group style="position:absolute;left:2543;top:6698;width:1271;height:2" coordorigin="2543,6698" coordsize="1271,2">
              <v:shape style="position:absolute;left:2543;top:6698;width:1271;height:2" coordorigin="2543,6698" coordsize="1271,0" path="m2543,6698l3814,6698e" filled="f" stroked="t" strokeweight=".698592pt" strokecolor="#4F4F4F">
                <v:path arrowok="t"/>
              </v:shape>
            </v:group>
            <v:group style="position:absolute;left:3730;top:6696;width:303;height:2" coordorigin="3730,6696" coordsize="303,2">
              <v:shape style="position:absolute;left:3730;top:6696;width:303;height:2" coordorigin="3730,6696" coordsize="303,0" path="m3730,6696l4033,6696e" filled="f" stroked="t" strokeweight=".465728pt" strokecolor="#383838">
                <v:path arrowok="t"/>
              </v:shape>
            </v:group>
            <v:group style="position:absolute;left:3977;top:6696;width:2874;height:2" coordorigin="3977,6696" coordsize="2874,2">
              <v:shape style="position:absolute;left:3977;top:6696;width:2874;height:2" coordorigin="3977,6696" coordsize="2874,0" path="m3977,6696l6851,6696e" filled="f" stroked="t" strokeweight=".931455pt" strokecolor="#4F4F4F">
                <v:path arrowok="t"/>
              </v:shape>
            </v:group>
            <v:group style="position:absolute;left:6720;top:6701;width:354;height:2" coordorigin="6720,6701" coordsize="354,2">
              <v:shape style="position:absolute;left:6720;top:6701;width:354;height:2" coordorigin="6720,6701" coordsize="354,0" path="m6720,6701l7074,6701e" filled="f" stroked="t" strokeweight=".698592pt" strokecolor="#383838">
                <v:path arrowok="t"/>
              </v:shape>
            </v:group>
            <v:group style="position:absolute;left:7019;top:6701;width:4592;height:2" coordorigin="7019,6701" coordsize="4592,2">
              <v:shape style="position:absolute;left:7019;top:6701;width:4592;height:2" coordorigin="7019,6701" coordsize="4592,0" path="m7019,6701l11611,6701e" filled="f" stroked="t" strokeweight=".698592pt" strokecolor="#575757">
                <v:path arrowok="t"/>
              </v:shape>
            </v:group>
            <v:group style="position:absolute;left:7815;top:6505;width:2;height:189" coordorigin="7815,6505" coordsize="2,189">
              <v:shape style="position:absolute;left:7815;top:6505;width:2;height:189" coordorigin="7815,6505" coordsize="0,189" path="m7815,6694l7815,6505e" filled="f" stroked="t" strokeweight=".232864pt" strokecolor="#1F1F1F">
                <v:path arrowok="t"/>
              </v:shape>
            </v:group>
            <v:group style="position:absolute;left:2538;top:6937;width:9077;height:2" coordorigin="2538,6937" coordsize="9077,2">
              <v:shape style="position:absolute;left:2538;top:6937;width:9077;height:2" coordorigin="2538,6937" coordsize="9077,0" path="m2538,6937l11615,6937e" filled="f" stroked="t" strokeweight=".698592pt" strokecolor="#545454">
                <v:path arrowok="t"/>
              </v:shape>
            </v:group>
            <v:group style="position:absolute;left:7815;top:6680;width:2;height:255" coordorigin="7815,6680" coordsize="2,255">
              <v:shape style="position:absolute;left:7815;top:6680;width:2;height:255" coordorigin="7815,6680" coordsize="0,255" path="m7815,6935l7815,6680e" filled="f" stroked="t" strokeweight=".232864pt" strokecolor="#3B3B3B">
                <v:path arrowok="t"/>
              </v:shape>
            </v:group>
            <v:group style="position:absolute;left:9678;top:6940;width:242;height:2" coordorigin="9678,6940" coordsize="242,2">
              <v:shape style="position:absolute;left:9678;top:6940;width:242;height:2" coordorigin="9678,6940" coordsize="242,0" path="m9678,6940l9920,6940e" filled="f" stroked="t" strokeweight=".465728pt" strokecolor="#484848">
                <v:path arrowok="t"/>
              </v:shape>
            </v:group>
            <v:group style="position:absolute;left:554;top:7166;width:265;height:2" coordorigin="554,7166" coordsize="265,2">
              <v:shape style="position:absolute;left:554;top:7166;width:265;height:2" coordorigin="554,7166" coordsize="265,0" path="m554,7166l820,7166e" filled="f" stroked="t" strokeweight=".465728pt" strokecolor="#3F3F3F">
                <v:path arrowok="t"/>
              </v:shape>
            </v:group>
            <v:group style="position:absolute;left:764;top:7174;width:10847;height:2" coordorigin="764,7174" coordsize="10847,2">
              <v:shape style="position:absolute;left:764;top:7174;width:10847;height:2" coordorigin="764,7174" coordsize="10847,0" path="m764,7174l11611,7174e" filled="f" stroked="t" strokeweight=".698592pt" strokecolor="#545454">
                <v:path arrowok="t"/>
              </v:shape>
            </v:group>
            <v:group style="position:absolute;left:559;top:7148;width:2;height:307" coordorigin="559,7148" coordsize="2,307">
              <v:shape style="position:absolute;left:559;top:7148;width:2;height:307" coordorigin="559,7148" coordsize="0,307" path="m559,7455l559,7148e" filled="f" stroked="t" strokeweight=".465728pt" strokecolor="#484848">
                <v:path arrowok="t"/>
              </v:shape>
            </v:group>
            <v:group style="position:absolute;left:554;top:7634;width:3479;height:2" coordorigin="554,7634" coordsize="3479,2">
              <v:shape style="position:absolute;left:554;top:7634;width:3479;height:2" coordorigin="554,7634" coordsize="3479,0" path="m554,7634l4033,7634e" filled="f" stroked="t" strokeweight=".698592pt" strokecolor="#575757">
                <v:path arrowok="t"/>
              </v:shape>
            </v:group>
            <v:group style="position:absolute;left:561;top:7398;width:2;height:3583" coordorigin="561,7398" coordsize="2,3583">
              <v:shape style="position:absolute;left:561;top:7398;width:2;height:3583" coordorigin="561,7398" coordsize="0,3583" path="m561,10981l561,7398e" filled="f" stroked="t" strokeweight=".698592pt" strokecolor="#545454">
                <v:path arrowok="t"/>
              </v:shape>
            </v:group>
            <v:group style="position:absolute;left:3977;top:7639;width:205;height:2" coordorigin="3977,7639" coordsize="205,2">
              <v:shape style="position:absolute;left:3977;top:7639;width:205;height:2" coordorigin="3977,7639" coordsize="205,0" path="m3977,7639l4182,7639e" filled="f" stroked="t" strokeweight=".465728pt" strokecolor="#444444">
                <v:path arrowok="t"/>
              </v:shape>
            </v:group>
            <v:group style="position:absolute;left:4126;top:7642;width:7484;height:2" coordorigin="4126,7642" coordsize="7484,2">
              <v:shape style="position:absolute;left:4126;top:7642;width:7484;height:2" coordorigin="4126,7642" coordsize="7484,0" path="m4126,7642l11611,7642e" filled="f" stroked="t" strokeweight=".698592pt" strokecolor="#545454">
                <v:path arrowok="t"/>
              </v:shape>
            </v:group>
            <v:group style="position:absolute;left:5053;top:7625;width:2;height:737" coordorigin="5053,7625" coordsize="2,737">
              <v:shape style="position:absolute;left:5053;top:7625;width:2;height:737" coordorigin="5053,7625" coordsize="0,737" path="m5053,8362l5053,7625e" filled="f" stroked="t" strokeweight=".698592pt" strokecolor="#5B5B5B">
                <v:path arrowok="t"/>
              </v:shape>
            </v:group>
            <v:group style="position:absolute;left:5044;top:7880;width:4471;height:2" coordorigin="5044,7880" coordsize="4471,2">
              <v:shape style="position:absolute;left:5044;top:7880;width:4471;height:2" coordorigin="5044,7880" coordsize="4471,0" path="m5044,7880l9515,7880e" filled="f" stroked="t" strokeweight=".698592pt" strokecolor="#4F4F4F">
                <v:path arrowok="t"/>
              </v:shape>
            </v:group>
            <v:group style="position:absolute;left:9459;top:7880;width:275;height:2" coordorigin="9459,7880" coordsize="275,2">
              <v:shape style="position:absolute;left:9459;top:7880;width:275;height:2" coordorigin="9459,7880" coordsize="275,0" path="m9459,7880l9734,7880e" filled="f" stroked="t" strokeweight=".465728pt" strokecolor="#3F3F3F">
                <v:path arrowok="t"/>
              </v:shape>
            </v:group>
            <v:group style="position:absolute;left:9650;top:7880;width:1961;height:2" coordorigin="9650,7880" coordsize="1961,2">
              <v:shape style="position:absolute;left:9650;top:7880;width:1961;height:2" coordorigin="9650,7880" coordsize="1961,0" path="m9650,7880l11611,7880e" filled="f" stroked="t" strokeweight=".698592pt" strokecolor="#646464">
                <v:path arrowok="t"/>
              </v:shape>
            </v:group>
            <v:group style="position:absolute;left:5048;top:8117;width:5072;height:2" coordorigin="5048,8117" coordsize="5072,2">
              <v:shape style="position:absolute;left:5048;top:8117;width:5072;height:2" coordorigin="5048,8117" coordsize="5072,0" path="m5048,8117l10120,8117e" filled="f" stroked="t" strokeweight=".698592pt" strokecolor="#4F4F4F">
                <v:path arrowok="t"/>
              </v:shape>
            </v:group>
            <v:group style="position:absolute;left:9864;top:8117;width:219;height:2" coordorigin="9864,8117" coordsize="219,2">
              <v:shape style="position:absolute;left:9864;top:8117;width:219;height:2" coordorigin="9864,8117" coordsize="219,0" path="m9864,8117l10083,8117e" filled="f" stroked="t" strokeweight=".465728pt" strokecolor="#444444">
                <v:path arrowok="t"/>
              </v:shape>
            </v:group>
            <v:group style="position:absolute;left:10027;top:8117;width:1583;height:2" coordorigin="10027,8117" coordsize="1583,2">
              <v:shape style="position:absolute;left:10027;top:8117;width:1583;height:2" coordorigin="10027,8117" coordsize="1583,0" path="m10027,8117l11611,8117e" filled="f" stroked="t" strokeweight=".698592pt" strokecolor="#6B6B6B">
                <v:path arrowok="t"/>
              </v:shape>
            </v:group>
            <v:group style="position:absolute;left:559;top:8353;width:6064;height:2" coordorigin="559,8353" coordsize="6064,2">
              <v:shape style="position:absolute;left:559;top:8353;width:6064;height:2" coordorigin="559,8353" coordsize="6064,0" path="m559,8353l6623,8353e" filled="f" stroked="t" strokeweight=".698592pt" strokecolor="#545454">
                <v:path arrowok="t"/>
              </v:shape>
            </v:group>
            <v:group style="position:absolute;left:6436;top:8358;width:340;height:2" coordorigin="6436,8358" coordsize="340,2">
              <v:shape style="position:absolute;left:6436;top:8358;width:340;height:2" coordorigin="6436,8358" coordsize="340,0" path="m6436,8358l6776,8358e" filled="f" stroked="t" strokeweight=".698592pt" strokecolor="#3B3B3B">
                <v:path arrowok="t"/>
              </v:shape>
            </v:group>
            <v:group style="position:absolute;left:6720;top:8360;width:4890;height:2" coordorigin="6720,8360" coordsize="4890,2">
              <v:shape style="position:absolute;left:6720;top:8360;width:4890;height:2" coordorigin="6720,8360" coordsize="4890,0" path="m6720,8360l11611,8360e" filled="f" stroked="t" strokeweight=".698592pt" strokecolor="#545454">
                <v:path arrowok="t"/>
              </v:shape>
            </v:group>
            <v:group style="position:absolute;left:10027;top:8358;width:270;height:2" coordorigin="10027,8358" coordsize="270,2">
              <v:shape style="position:absolute;left:10027;top:8358;width:270;height:2" coordorigin="10027,8358" coordsize="270,0" path="m10027,8358l10297,8358e" filled="f" stroked="t" strokeweight=".465728pt" strokecolor="#484848">
                <v:path arrowok="t"/>
              </v:shape>
            </v:group>
            <v:group style="position:absolute;left:550;top:9147;width:1369;height:2" coordorigin="550,9147" coordsize="1369,2">
              <v:shape style="position:absolute;left:550;top:9147;width:1369;height:2" coordorigin="550,9147" coordsize="1369,0" path="m550,9147l1919,9147e" filled="f" stroked="t" strokeweight=".698592pt" strokecolor="#545454">
                <v:path arrowok="t"/>
              </v:shape>
            </v:group>
            <v:group style="position:absolute;left:1863;top:9157;width:9762;height:2" coordorigin="1863,9157" coordsize="9762,2">
              <v:shape style="position:absolute;left:1863;top:9157;width:9762;height:2" coordorigin="1863,9157" coordsize="9762,0" path="m1863,9157l11625,9157e" filled="f" stroked="t" strokeweight=".698592pt" strokecolor="#575757">
                <v:path arrowok="t"/>
              </v:shape>
            </v:group>
            <v:group style="position:absolute;left:3325;top:9157;width:200;height:2" coordorigin="3325,9157" coordsize="200,2">
              <v:shape style="position:absolute;left:3325;top:9157;width:200;height:2" coordorigin="3325,9157" coordsize="200,0" path="m3325,9157l3526,9157e" filled="f" stroked="t" strokeweight=".465728pt" strokecolor="#444444">
                <v:path arrowok="t"/>
              </v:shape>
            </v:group>
            <v:group style="position:absolute;left:3730;top:9157;width:303;height:2" coordorigin="3730,9157" coordsize="303,2">
              <v:shape style="position:absolute;left:3730;top:9157;width:303;height:2" coordorigin="3730,9157" coordsize="303,0" path="m3730,9157l4033,9157e" filled="f" stroked="t" strokeweight=".465728pt" strokecolor="#4F4F4F">
                <v:path arrowok="t"/>
              </v:shape>
            </v:group>
            <v:group style="position:absolute;left:554;top:9979;width:11061;height:2" coordorigin="554,9979" coordsize="11061,2">
              <v:shape style="position:absolute;left:554;top:9979;width:11061;height:2" coordorigin="554,9979" coordsize="11061,0" path="m554,9979l11615,9979e" filled="f" stroked="t" strokeweight=".698592pt" strokecolor="#545454">
                <v:path arrowok="t"/>
              </v:shape>
            </v:group>
            <v:group style="position:absolute;left:559;top:10220;width:9315;height:2" coordorigin="559,10220" coordsize="9315,2">
              <v:shape style="position:absolute;left:559;top:10220;width:9315;height:2" coordorigin="559,10220" coordsize="9315,0" path="m559,10220l9873,10220e" filled="f" stroked="t" strokeweight=".931455pt" strokecolor="#545454">
                <v:path arrowok="t"/>
              </v:shape>
            </v:group>
            <v:group style="position:absolute;left:2548;top:9762;width:2;height:676" coordorigin="2548,9762" coordsize="2,676">
              <v:shape style="position:absolute;left:2548;top:9762;width:2;height:676" coordorigin="2548,9762" coordsize="0,676" path="m2548,10438l2548,9762e" filled="f" stroked="t" strokeweight=".698592pt" strokecolor="#545454">
                <v:path arrowok="t"/>
              </v:shape>
            </v:group>
            <v:group style="position:absolute;left:9575;top:10223;width:2045;height:2" coordorigin="9575,10223" coordsize="2045,2">
              <v:shape style="position:absolute;left:9575;top:10223;width:2045;height:2" coordorigin="9575,10223" coordsize="2045,0" path="m9575,10223l11620,10223e" filled="f" stroked="t" strokeweight=".698592pt" strokecolor="#67676B">
                <v:path arrowok="t"/>
              </v:shape>
            </v:group>
            <v:group style="position:absolute;left:554;top:10457;width:11056;height:2" coordorigin="554,10457" coordsize="11056,2">
              <v:shape style="position:absolute;left:554;top:10457;width:11056;height:2" coordorigin="554,10457" coordsize="11056,0" path="m554,10457l11611,10457e" filled="f" stroked="t" strokeweight=".698592pt" strokecolor="#575757">
                <v:path arrowok="t"/>
              </v:shape>
            </v:group>
            <v:group style="position:absolute;left:6255;top:10459;width:238;height:2" coordorigin="6255,10459" coordsize="238,2">
              <v:shape style="position:absolute;left:6255;top:10459;width:238;height:2" coordorigin="6255,10459" coordsize="238,0" path="m6255,10459l6492,10459e" filled="f" stroked="t" strokeweight=".698592pt" strokecolor="#444444">
                <v:path arrowok="t"/>
              </v:shape>
            </v:group>
            <v:group style="position:absolute;left:9356;top:10459;width:158;height:2" coordorigin="9356,10459" coordsize="158,2">
              <v:shape style="position:absolute;left:9356;top:10459;width:158;height:2" coordorigin="9356,10459" coordsize="158,0" path="m9356,10459l9515,10459e" filled="f" stroked="t" strokeweight=".465728pt" strokecolor="#444444">
                <v:path arrowok="t"/>
              </v:shape>
            </v:group>
            <v:group style="position:absolute;left:9678;top:10461;width:1937;height:2" coordorigin="9678,10461" coordsize="1937,2">
              <v:shape style="position:absolute;left:9678;top:10461;width:1937;height:2" coordorigin="9678,10461" coordsize="1937,0" path="m9678,10461l11615,10461e" filled="f" stroked="t" strokeweight=".698592pt" strokecolor="#6B6B6B">
                <v:path arrowok="t"/>
              </v:shape>
            </v:group>
            <v:group style="position:absolute;left:9864;top:10461;width:219;height:2" coordorigin="9864,10461" coordsize="219,2">
              <v:shape style="position:absolute;left:9864;top:10461;width:219;height:2" coordorigin="9864,10461" coordsize="219,0" path="m9864,10461l10083,10461e" filled="f" stroked="t" strokeweight=".465728pt" strokecolor="#484848">
                <v:path arrowok="t"/>
              </v:shape>
            </v:group>
            <v:group style="position:absolute;left:1001;top:10932;width:2380;height:2" coordorigin="1001,10932" coordsize="2380,2">
              <v:shape style="position:absolute;left:1001;top:10932;width:2380;height:2" coordorigin="1001,10932" coordsize="2380,0" path="m1001,10932l3381,10932e" filled="f" stroked="t" strokeweight=".698592pt" strokecolor="#575757">
                <v:path arrowok="t"/>
              </v:shape>
            </v:group>
            <v:group style="position:absolute;left:3325;top:10934;width:200;height:2" coordorigin="3325,10934" coordsize="200,2">
              <v:shape style="position:absolute;left:3325;top:10934;width:200;height:2" coordorigin="3325,10934" coordsize="200,0" path="m3325,10934l3526,10934e" filled="f" stroked="t" strokeweight=".465728pt" strokecolor="#383838">
                <v:path arrowok="t"/>
              </v:shape>
            </v:group>
            <v:group style="position:absolute;left:3470;top:10934;width:317;height:2" coordorigin="3470,10934" coordsize="317,2">
              <v:shape style="position:absolute;left:3470;top:10934;width:317;height:2" coordorigin="3470,10934" coordsize="317,0" path="m3470,10934l3786,10934e" filled="f" stroked="t" strokeweight=".698592pt" strokecolor="#545454">
                <v:path arrowok="t"/>
              </v:shape>
            </v:group>
            <v:group style="position:absolute;left:3730;top:10934;width:303;height:2" coordorigin="3730,10934" coordsize="303,2">
              <v:shape style="position:absolute;left:3730;top:10934;width:303;height:2" coordorigin="3730,10934" coordsize="303,0" path="m3730,10934l4033,10934e" filled="f" stroked="t" strokeweight=".465728pt" strokecolor="#3F3F3F">
                <v:path arrowok="t"/>
              </v:shape>
            </v:group>
            <v:group style="position:absolute;left:3977;top:10936;width:7643;height:2" coordorigin="3977,10936" coordsize="7643,2">
              <v:shape style="position:absolute;left:3977;top:10936;width:7643;height:2" coordorigin="3977,10936" coordsize="7643,0" path="m3977,10936l11620,10936e" filled="f" stroked="t" strokeweight=".698592pt" strokecolor="#575757">
                <v:path arrowok="t"/>
              </v:shape>
            </v:group>
            <v:group style="position:absolute;left:9864;top:10936;width:1756;height:2" coordorigin="9864,10936" coordsize="1756,2">
              <v:shape style="position:absolute;left:9864;top:10936;width:1756;height:2" coordorigin="9864,10936" coordsize="1756,0" path="m9864,10936l11620,10936e" filled="f" stroked="t" strokeweight=".698592pt" strokecolor="#6B6B6B">
                <v:path arrowok="t"/>
              </v:shape>
            </v:group>
            <v:group style="position:absolute;left:554;top:11173;width:11066;height:2" coordorigin="554,11173" coordsize="11066,2">
              <v:shape style="position:absolute;left:554;top:11173;width:11066;height:2" coordorigin="554,11173" coordsize="11066,0" path="m554,11173l11620,11173e" filled="f" stroked="t" strokeweight=".698592pt" strokecolor="#545454">
                <v:path arrowok="t"/>
              </v:shape>
            </v:group>
            <v:group style="position:absolute;left:564;top:10910;width:2;height:288" coordorigin="564,10910" coordsize="2,288">
              <v:shape style="position:absolute;left:564;top:10910;width:2;height:288" coordorigin="564,10910" coordsize="0,288" path="m564,11199l564,10910e" filled="f" stroked="t" strokeweight=".465728pt" strokecolor="#3B3B3B">
                <v:path arrowok="t"/>
              </v:shape>
            </v:group>
            <v:group style="position:absolute;left:9678;top:11175;width:242;height:2" coordorigin="9678,11175" coordsize="242,2">
              <v:shape style="position:absolute;left:9678;top:11175;width:242;height:2" coordorigin="9678,11175" coordsize="242,0" path="m9678,11175l9920,11175e" filled="f" stroked="t" strokeweight=".465728pt" strokecolor="#3F3F3F">
                <v:path arrowok="t"/>
              </v:shape>
            </v:group>
            <v:group style="position:absolute;left:545;top:11530;width:2003;height:2" coordorigin="545,11530" coordsize="2003,2">
              <v:shape style="position:absolute;left:545;top:11530;width:2003;height:2" coordorigin="545,11530" coordsize="2003,0" path="m545,11530l2548,11530e" filled="f" stroked="t" strokeweight=".232864pt" strokecolor="#545454">
                <v:path arrowok="t"/>
              </v:shape>
            </v:group>
            <v:group style="position:absolute;left:564;top:11114;width:2;height:1532" coordorigin="564,11114" coordsize="2,1532">
              <v:shape style="position:absolute;left:564;top:11114;width:2;height:1532" coordorigin="564,11114" coordsize="0,1532" path="m564,12645l564,11114e" filled="f" stroked="t" strokeweight=".698592pt" strokecolor="#545454">
                <v:path arrowok="t"/>
              </v:shape>
            </v:group>
            <v:group style="position:absolute;left:1339;top:11156;width:2;height:407" coordorigin="1339,11156" coordsize="2,407">
              <v:shape style="position:absolute;left:1339;top:11156;width:2;height:407" coordorigin="1339,11156" coordsize="0,407" path="m1339,11563l1339,11156e" filled="f" stroked="t" strokeweight=".465728pt" strokecolor="#4B4B4B">
                <v:path arrowok="t"/>
              </v:shape>
            </v:group>
            <v:group style="position:absolute;left:1902;top:11161;width:2;height:2165" coordorigin="1902,11161" coordsize="2,2165">
              <v:shape style="position:absolute;left:1902;top:11161;width:2;height:2165" coordorigin="1902,11161" coordsize="0,2165" path="m1902,13326l1902,11161e" filled="f" stroked="t" strokeweight=".698592pt" strokecolor="#4F4F4F">
                <v:path arrowok="t"/>
              </v:shape>
            </v:group>
            <v:group style="position:absolute;left:2534;top:11530;width:3074;height:2" coordorigin="2534,11530" coordsize="3074,2">
              <v:shape style="position:absolute;left:2534;top:11530;width:3074;height:2" coordorigin="2534,11530" coordsize="3074,0" path="m2534,11530l5607,11530e" filled="f" stroked="t" strokeweight=".232864pt" strokecolor="#2B2B2B">
                <v:path arrowok="t"/>
              </v:shape>
            </v:group>
            <v:group style="position:absolute;left:5607;top:11530;width:1439;height:2" coordorigin="5607,11530" coordsize="1439,2">
              <v:shape style="position:absolute;left:5607;top:11530;width:1439;height:2" coordorigin="5607,11530" coordsize="1439,0" path="m5607,11530l7046,11530e" filled="f" stroked="t" strokeweight=".232864pt" strokecolor="#000000">
                <v:path arrowok="t"/>
              </v:shape>
            </v:group>
            <v:group style="position:absolute;left:7046;top:11530;width:768;height:2" coordorigin="7046,11530" coordsize="768,2">
              <v:shape style="position:absolute;left:7046;top:11530;width:768;height:2" coordorigin="7046,11530" coordsize="768,0" path="m7046,11530l7815,11530e" filled="f" stroked="t" strokeweight=".232864pt" strokecolor="#2F2F2F">
                <v:path arrowok="t"/>
              </v:shape>
            </v:group>
            <v:group style="position:absolute;left:7459;top:11166;width:2;height:2850" coordorigin="7459,11166" coordsize="2,2850">
              <v:shape style="position:absolute;left:7459;top:11166;width:2;height:2850" coordorigin="7459,11166" coordsize="0,2850" path="m7459,14016l7459,11166e" filled="f" stroked="t" strokeweight=".698592pt" strokecolor="#4F4F4F">
                <v:path arrowok="t"/>
              </v:shape>
            </v:group>
            <v:group style="position:absolute;left:7815;top:11530;width:3805;height:2" coordorigin="7815,11530" coordsize="3805,2">
              <v:shape style="position:absolute;left:7815;top:11530;width:3805;height:2" coordorigin="7815,11530" coordsize="3805,0" path="m7815,11530l11620,11530e" filled="f" stroked="t" strokeweight=".232864pt" strokecolor="#000000">
                <v:path arrowok="t"/>
              </v:shape>
            </v:group>
            <v:group style="position:absolute;left:1339;top:11501;width:2;height:2397" coordorigin="1339,11501" coordsize="2,2397">
              <v:shape style="position:absolute;left:1339;top:11501;width:2;height:2397" coordorigin="1339,11501" coordsize="0,2397" path="m1339,13898l1339,11501e" filled="f" stroked="t" strokeweight=".698592pt" strokecolor="#606060">
                <v:path arrowok="t"/>
              </v:shape>
            </v:group>
            <v:group style="position:absolute;left:564;top:12589;width:2;height:241" coordorigin="564,12589" coordsize="2,241">
              <v:shape style="position:absolute;left:564;top:12589;width:2;height:241" coordorigin="564,12589" coordsize="0,241" path="m564,12830l564,12589e" filled="f" stroked="t" strokeweight=".465728pt" strokecolor="#444444">
                <v:path arrowok="t"/>
              </v:shape>
            </v:group>
            <v:group style="position:absolute;left:554;top:13463;width:2003;height:2" coordorigin="554,13463" coordsize="2003,2">
              <v:shape style="position:absolute;left:554;top:13463;width:2003;height:2" coordorigin="554,13463" coordsize="2003,0" path="m554,13463l2557,13463e" filled="f" stroked="t" strokeweight=".698592pt" strokecolor="#5B5B5B">
                <v:path arrowok="t"/>
              </v:shape>
            </v:group>
            <v:group style="position:absolute;left:1902;top:13269;width:2;height:213" coordorigin="1902,13269" coordsize="2,213">
              <v:shape style="position:absolute;left:1902;top:13269;width:2;height:213" coordorigin="1902,13269" coordsize="0,213" path="m1902,13482l1902,13269e" filled="f" stroked="t" strokeweight=".465728pt" strokecolor="#383838">
                <v:path arrowok="t"/>
              </v:shape>
            </v:group>
            <v:group style="position:absolute;left:1902;top:13411;width:2;height:2832" coordorigin="1902,13411" coordsize="2,2832">
              <v:shape style="position:absolute;left:1902;top:13411;width:2;height:2832" coordorigin="1902,13411" coordsize="0,2832" path="m1902,16243l1902,13411e" filled="f" stroked="t" strokeweight=".698592pt" strokecolor="#545454">
                <v:path arrowok="t"/>
              </v:shape>
            </v:group>
            <v:group style="position:absolute;left:1341;top:13841;width:2;height:175" coordorigin="1341,13841" coordsize="2,175">
              <v:shape style="position:absolute;left:1341;top:13841;width:2;height:175" coordorigin="1341,13841" coordsize="0,175" path="m1341,14016l1341,13841e" filled="f" stroked="t" strokeweight=".465728pt" strokecolor="#2F2F2F">
                <v:path arrowok="t"/>
              </v:shape>
            </v:group>
            <v:group style="position:absolute;left:1900;top:13841;width:2;height:175" coordorigin="1900,13841" coordsize="2,175">
              <v:shape style="position:absolute;left:1900;top:13841;width:2;height:175" coordorigin="1900,13841" coordsize="0,175" path="m1900,14016l1900,13841e" filled="f" stroked="t" strokeweight=".465728pt" strokecolor="#3F3F3F">
                <v:path arrowok="t"/>
              </v:shape>
            </v:group>
            <v:group style="position:absolute;left:561;top:12773;width:2;height:2156" coordorigin="561,12773" coordsize="2,2156">
              <v:shape style="position:absolute;left:561;top:12773;width:2;height:2156" coordorigin="561,12773" coordsize="0,2156" path="m561,14928l561,12773e" filled="f" stroked="t" strokeweight=".698592pt" strokecolor="#575757">
                <v:path arrowok="t"/>
              </v:shape>
            </v:group>
            <v:group style="position:absolute;left:1341;top:13959;width:2;height:728" coordorigin="1341,13959" coordsize="2,728">
              <v:shape style="position:absolute;left:1341;top:13959;width:2;height:728" coordorigin="1341,13959" coordsize="0,728" path="m1341,14687l1341,13959e" filled="f" stroked="t" strokeweight=".698592pt" strokecolor="#646464">
                <v:path arrowok="t"/>
              </v:shape>
            </v:group>
            <v:group style="position:absolute;left:7461;top:13959;width:2;height:156" coordorigin="7461,13959" coordsize="2,156">
              <v:shape style="position:absolute;left:7461;top:13959;width:2;height:156" coordorigin="7461,13959" coordsize="0,156" path="m7461,14115l7461,13959e" filled="f" stroked="t" strokeweight=".465728pt" strokecolor="#343434">
                <v:path arrowok="t"/>
              </v:shape>
            </v:group>
            <v:group style="position:absolute;left:2548;top:14059;width:2;height:184" coordorigin="2548,14059" coordsize="2,184">
              <v:shape style="position:absolute;left:2548;top:14059;width:2;height:184" coordorigin="2548,14059" coordsize="0,184" path="m2548,14243l2548,14059e" filled="f" stroked="t" strokeweight=".465728pt" strokecolor="#343434">
                <v:path arrowok="t"/>
              </v:shape>
            </v:group>
            <v:group style="position:absolute;left:7461;top:14059;width:2;height:2189" coordorigin="7461,14059" coordsize="2,2189">
              <v:shape style="position:absolute;left:7461;top:14059;width:2;height:2189" coordorigin="7461,14059" coordsize="0,2189" path="m7461,16247l7461,14059e" filled="f" stroked="t" strokeweight=".698592pt" strokecolor="#4F4F4F">
                <v:path arrowok="t"/>
              </v:shape>
            </v:group>
            <v:group style="position:absolute;left:1341;top:14631;width:2;height:298" coordorigin="1341,14631" coordsize="2,298">
              <v:shape style="position:absolute;left:1341;top:14631;width:2;height:298" coordorigin="1341,14631" coordsize="0,298" path="m1341,14928l1341,14631e" filled="f" stroked="t" strokeweight=".465728pt" strokecolor="#545454">
                <v:path arrowok="t"/>
              </v:shape>
            </v:group>
            <v:group style="position:absolute;left:1900;top:14631;width:2;height:142" coordorigin="1900,14631" coordsize="2,142">
              <v:shape style="position:absolute;left:1900;top:14631;width:2;height:142" coordorigin="1900,14631" coordsize="0,142" path="m1900,14772l1900,14631e" filled="f" stroked="t" strokeweight=".465728pt" strokecolor="#444444">
                <v:path arrowok="t"/>
              </v:shape>
            </v:group>
            <v:group style="position:absolute;left:2548;top:14631;width:2;height:142" coordorigin="2548,14631" coordsize="2,142">
              <v:shape style="position:absolute;left:2548;top:14631;width:2;height:142" coordorigin="2548,14631" coordsize="0,142" path="m2548,14772l2548,14631e" filled="f" stroked="t" strokeweight=".931455pt" strokecolor="#646464">
                <v:path arrowok="t"/>
              </v:shape>
            </v:group>
            <v:group style="position:absolute;left:564;top:14872;width:2;height:260" coordorigin="564,14872" coordsize="2,260">
              <v:shape style="position:absolute;left:564;top:14872;width:2;height:260" coordorigin="564,14872" coordsize="0,260" path="m564,15132l564,14872e" filled="f" stroked="t" strokeweight=".465728pt" strokecolor="#484848">
                <v:path arrowok="t"/>
              </v:shape>
            </v:group>
            <v:group style="position:absolute;left:1341;top:14872;width:2;height:1366" coordorigin="1341,14872" coordsize="2,1366">
              <v:shape style="position:absolute;left:1341;top:14872;width:2;height:1366" coordorigin="1341,14872" coordsize="0,1366" path="m1341,16238l1341,14872e" filled="f" stroked="t" strokeweight=".698592pt" strokecolor="#606060">
                <v:path arrowok="t"/>
              </v:shape>
            </v:group>
            <v:group style="position:absolute;left:550;top:16236;width:3484;height:2" coordorigin="550,16236" coordsize="3484,2">
              <v:shape style="position:absolute;left:550;top:16236;width:3484;height:2" coordorigin="550,16236" coordsize="3484,0" path="m550,16236l4033,16236e" filled="f" stroked="t" strokeweight=".698592pt" strokecolor="#777C77">
                <v:path arrowok="t"/>
              </v:shape>
            </v:group>
            <v:group style="position:absolute;left:564;top:15075;width:2;height:1168" coordorigin="564,15075" coordsize="2,1168">
              <v:shape style="position:absolute;left:564;top:15075;width:2;height:1168" coordorigin="564,15075" coordsize="0,1168" path="m564,16243l564,15075e" filled="f" stroked="t" strokeweight=".698592pt" strokecolor="#575757">
                <v:path arrowok="t"/>
              </v:shape>
            </v:group>
            <v:group style="position:absolute;left:3977;top:16238;width:205;height:2" coordorigin="3977,16238" coordsize="205,2">
              <v:shape style="position:absolute;left:3977;top:16238;width:205;height:2" coordorigin="3977,16238" coordsize="205,0" path="m3977,16238l4182,16238e" filled="f" stroked="t" strokeweight=".465728pt" strokecolor="#575757">
                <v:path arrowok="t"/>
              </v:shape>
            </v:group>
            <v:group style="position:absolute;left:4126;top:16238;width:7438;height:2" coordorigin="4126,16238" coordsize="7438,2">
              <v:shape style="position:absolute;left:4126;top:16238;width:7438;height:2" coordorigin="4126,16238" coordsize="7438,0" path="m4126,16238l11564,16238e" filled="f" stroked="t" strokeweight=".698592pt" strokecolor="#676767">
                <v:path arrowok="t"/>
              </v:shape>
            </v:group>
            <v:group style="position:absolute;left:10241;top:16238;width:1323;height:2" coordorigin="10241,16238" coordsize="1323,2">
              <v:shape style="position:absolute;left:10241;top:16238;width:1323;height:2" coordorigin="10241,16238" coordsize="1323,0" path="m10241,16238l11564,16238e" filled="f" stroked="t" strokeweight=".698592pt" strokecolor="#838383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w w:val="49"/>
        </w:rPr>
        <w:t>:</w:t>
      </w:r>
      <w:r>
        <w:rPr>
          <w:rFonts w:ascii="Arial" w:hAnsi="Arial" w:cs="Arial" w:eastAsia="Arial"/>
          <w:sz w:val="23"/>
          <w:szCs w:val="23"/>
          <w:color w:val="343434"/>
          <w:spacing w:val="-33"/>
          <w:w w:val="49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75"/>
          <w:w w:val="69"/>
          <w:position w:val="3"/>
        </w:rPr>
        <w:t>"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49"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49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7"/>
          <w:w w:val="69"/>
          <w:position w:val="3"/>
        </w:rPr>
        <w:t>'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49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438" w:right="-53" w:firstLine="-4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Cebrail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BOZKUŞ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2" w:lineRule="exact"/>
        <w:ind w:right="-1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4D4D4D"/>
          <w:spacing w:val="-177"/>
          <w:w w:val="103"/>
          <w:i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78"/>
          <w:i/>
          <w:position w:val="24"/>
        </w:rPr>
        <w:t>./-4'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3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00"/>
        </w:rPr>
        <w:t>....,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39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16"/>
          <w:w w:val="39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6"/>
          <w:w w:val="27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9797B"/>
          <w:spacing w:val="0"/>
          <w:w w:val="113"/>
        </w:rPr>
        <w:t>M"'.-,: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160"/>
          <w:cols w:num="4" w:equalWidth="0">
            <w:col w:w="659" w:space="4092"/>
            <w:col w:w="1399" w:space="3258"/>
            <w:col w:w="319" w:space="49"/>
            <w:col w:w="1524"/>
          </w:cols>
        </w:sectPr>
      </w:pPr>
      <w:rPr/>
    </w:p>
    <w:p>
      <w:pPr>
        <w:spacing w:before="63" w:after="0" w:line="240" w:lineRule="auto"/>
        <w:ind w:left="103" w:right="-83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4F5050"/>
          <w:spacing w:val="-25"/>
          <w:w w:val="376"/>
        </w:rPr>
        <w:t>,</w:t>
      </w:r>
      <w:r>
        <w:rPr>
          <w:rFonts w:ascii="Arial" w:hAnsi="Arial" w:cs="Arial" w:eastAsia="Arial"/>
          <w:sz w:val="18"/>
          <w:szCs w:val="18"/>
          <w:color w:val="979999"/>
          <w:spacing w:val="-11"/>
          <w:w w:val="76"/>
        </w:rPr>
        <w:t>.</w:t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12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auto"/>
        <w:ind w:left="3130" w:right="4345" w:firstLine="-1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30436pt;margin-top:-19.036955pt;width:66.163773pt;height:55.5pt;mso-position-horizontal-relative:page;mso-position-vertical-relative:paragraph;z-index:-15031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F2F2F"/>
                      <w:spacing w:val="0"/>
                      <w:w w:val="358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0" w:lineRule="exact"/>
        <w:ind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w w:val="117"/>
          <w:position w:val="-1"/>
        </w:rPr>
        <w:t>B</w:t>
      </w:r>
      <w:r>
        <w:rPr>
          <w:rFonts w:ascii="Arial" w:hAnsi="Arial" w:cs="Arial" w:eastAsia="Arial"/>
          <w:sz w:val="15"/>
          <w:szCs w:val="15"/>
          <w:color w:val="2F2F2F"/>
          <w:spacing w:val="-15"/>
          <w:w w:val="118"/>
          <w:position w:val="-1"/>
        </w:rPr>
        <w:t>Ü</w:t>
      </w:r>
      <w:r>
        <w:rPr>
          <w:rFonts w:ascii="Arial" w:hAnsi="Arial" w:cs="Arial" w:eastAsia="Arial"/>
          <w:sz w:val="15"/>
          <w:szCs w:val="15"/>
          <w:color w:val="151515"/>
          <w:spacing w:val="-3"/>
          <w:w w:val="93"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5"/>
          <w:position w:val="-1"/>
        </w:rPr>
        <w:t>ÜKŞE</w:t>
      </w:r>
      <w:r>
        <w:rPr>
          <w:rFonts w:ascii="Arial" w:hAnsi="Arial" w:cs="Arial" w:eastAsia="Arial"/>
          <w:sz w:val="15"/>
          <w:szCs w:val="15"/>
          <w:color w:val="2F2F2F"/>
          <w:spacing w:val="-18"/>
          <w:w w:val="106"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151515"/>
          <w:spacing w:val="-9"/>
          <w:w w:val="162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98"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42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14141"/>
          <w:spacing w:val="0"/>
          <w:w w:val="109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1414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1414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0" w:left="100" w:right="160"/>
          <w:cols w:num="2" w:equalWidth="0">
            <w:col w:w="652" w:space="251"/>
            <w:col w:w="10757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3" w:after="0" w:line="240" w:lineRule="auto"/>
        <w:ind w:left="429" w:right="-20"/>
        <w:jc w:val="left"/>
        <w:tabs>
          <w:tab w:pos="1760" w:val="left"/>
          <w:tab w:pos="3420" w:val="left"/>
          <w:tab w:pos="57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2"/>
        </w:rPr>
        <w:t>!Ol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19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7"/>
          <w:position w:val="0"/>
        </w:rPr>
        <w:t>6: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107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8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155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453" w:right="-20"/>
        <w:jc w:val="left"/>
        <w:tabs>
          <w:tab w:pos="1760" w:val="left"/>
          <w:tab w:pos="3420" w:val="left"/>
          <w:tab w:pos="47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0"/>
        </w:rPr>
        <w:t>ıKa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10209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4"/>
          <w:position w:val="0"/>
        </w:rPr>
        <w:t>S.ÖZ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ALKIRAN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4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4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2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Ulucami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Terakki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No:99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08.057747" w:type="dxa"/>
      </w:tblPr>
      <w:tblGrid/>
      <w:tr>
        <w:trPr>
          <w:trHeight w:val="236" w:hRule="exact"/>
        </w:trPr>
        <w:tc>
          <w:tcPr>
            <w:tcW w:w="1199" w:type="dxa"/>
            <w:tcBorders>
              <w:top w:val="single" w:sz="5.573472" w:space="0" w:color="4F4F4F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4"/>
              </w:rPr>
              <w:t>Doğrlı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85" w:type="dxa"/>
            <w:tcBorders>
              <w:top w:val="single" w:sz="5.573472" w:space="0" w:color="4F4F4F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26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Ulucami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ittihat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Terakki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No:9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0" w:type="dxa"/>
            <w:tcBorders>
              <w:top w:val="single" w:sz="5.573472" w:space="0" w:color="545454"/>
              <w:bottom w:val="single" w:sz="5.573472" w:space="0" w:color="4F4F4F"/>
              <w:left w:val="nil" w:sz="6" w:space="0" w:color="auto"/>
              <w:right w:val="single" w:sz="5.573472" w:space="0" w:color="5B5B5B"/>
            </w:tcBorders>
          </w:tcPr>
          <w:p>
            <w:pPr/>
            <w:rPr/>
          </w:p>
        </w:tc>
      </w:tr>
      <w:tr>
        <w:trPr>
          <w:trHeight w:val="236" w:hRule="exact"/>
        </w:trPr>
        <w:tc>
          <w:tcPr>
            <w:tcW w:w="1199" w:type="dxa"/>
            <w:tcBorders>
              <w:top w:val="single" w:sz="5.573472" w:space="0" w:color="4F4F4F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8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4"/>
              </w:rPr>
              <w:t>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85" w:type="dxa"/>
            <w:tcBorders>
              <w:top w:val="single" w:sz="5.573472" w:space="0" w:color="4F4F4F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5" w:lineRule="exact"/>
              <w:ind w:left="164" w:right="-20"/>
              <w:jc w:val="left"/>
              <w:tabs>
                <w:tab w:pos="3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Yanguı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20" w:type="dxa"/>
            <w:tcBorders>
              <w:top w:val="single" w:sz="5.573472" w:space="0" w:color="4F4F4F"/>
              <w:bottom w:val="single" w:sz="5.573472" w:space="0" w:color="4F4F4F"/>
              <w:left w:val="nil" w:sz="6" w:space="0" w:color="auto"/>
              <w:right w:val="single" w:sz="5.573472" w:space="0" w:color="575757"/>
            </w:tcBorders>
          </w:tcPr>
          <w:p>
            <w:pPr>
              <w:spacing w:before="13" w:after="0" w:line="215" w:lineRule="exact"/>
              <w:ind w:left="15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28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Kundaklama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86" w:lineRule="exact"/>
        <w:ind w:left="453" w:right="-20"/>
        <w:jc w:val="left"/>
        <w:tabs>
          <w:tab w:pos="36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6"/>
          <w:position w:val="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6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34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1"/>
        </w:rPr>
        <w:t>!Kullanım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Özel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36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6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6"/>
        </w:rPr>
        <w:t>arml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6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6"/>
          <w:position w:val="-6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6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5"/>
          <w:w w:val="13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6"/>
          <w:position w:val="-6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3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  <w:position w:val="-6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  <w:position w:val="-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-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6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w w:val="89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-16"/>
          <w:w w:val="16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0" w:lineRule="exact"/>
        <w:ind w:left="453" w:right="-20"/>
        <w:jc w:val="left"/>
        <w:tabs>
          <w:tab w:pos="2420" w:val="left"/>
          <w:tab w:pos="5960" w:val="left"/>
          <w:tab w:pos="78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ERTAN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9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2" w:after="0" w:line="213" w:lineRule="exact"/>
        <w:ind w:left="24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2436" w:right="-20"/>
        <w:jc w:val="left"/>
        <w:tabs>
          <w:tab w:pos="492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16:45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-9"/>
          <w:w w:val="18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6:48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453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w w:val="168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7"/>
          <w:w w:val="16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79999"/>
          <w:spacing w:val="-4"/>
          <w:w w:val="123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2"/>
        </w:rPr>
        <w:t>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420" w:right="-20"/>
        <w:jc w:val="left"/>
        <w:tabs>
          <w:tab w:pos="494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5"/>
          <w:w w:val="53"/>
          <w:position w:val="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86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87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4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4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  <w:position w:val="-1"/>
        </w:rPr>
        <w:t>E.lekJri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949" w:right="-20"/>
        <w:jc w:val="left"/>
        <w:tabs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944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94" w:lineRule="exact"/>
        <w:ind w:left="448" w:right="-20"/>
        <w:jc w:val="left"/>
        <w:tabs>
          <w:tab w:pos="2440" w:val="left"/>
          <w:tab w:pos="49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14141"/>
          <w:spacing w:val="0"/>
          <w:w w:val="276"/>
          <w:position w:val="-5"/>
        </w:rPr>
        <w:t>-</w:t>
      </w:r>
      <w:r>
        <w:rPr>
          <w:rFonts w:ascii="Arial" w:hAnsi="Arial" w:cs="Arial" w:eastAsia="Arial"/>
          <w:sz w:val="26"/>
          <w:szCs w:val="26"/>
          <w:color w:val="41414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41414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  <w:position w:val="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453" w:right="-20"/>
        <w:jc w:val="left"/>
        <w:tabs>
          <w:tab w:pos="49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83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83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83"/>
          <w:position w:val="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2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9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9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4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24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F2F2F"/>
          <w:w w:val="61"/>
        </w:rPr>
        <w:t>:</w:t>
      </w:r>
      <w:r>
        <w:rPr>
          <w:rFonts w:ascii="Arial" w:hAnsi="Arial" w:cs="Arial" w:eastAsia="Arial"/>
          <w:sz w:val="23"/>
          <w:szCs w:val="23"/>
          <w:color w:val="2F2F2F"/>
          <w:spacing w:val="-18"/>
          <w:w w:val="6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4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8" w:lineRule="auto"/>
        <w:ind w:left="457" w:right="2829" w:firstLine="-9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891" w:right="39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ISöndürıuede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48" w:right="-20"/>
        <w:jc w:val="left"/>
        <w:tabs>
          <w:tab w:pos="2420" w:val="left"/>
          <w:tab w:pos="5520" w:val="left"/>
          <w:tab w:pos="6800" w:val="left"/>
          <w:tab w:pos="7140" w:val="left"/>
          <w:tab w:pos="8320" w:val="left"/>
          <w:tab w:pos="9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75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7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4"/>
          <w:position w:val="-2"/>
        </w:rPr>
        <w:t>KöpOk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3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5831" w:right="-20"/>
        <w:jc w:val="left"/>
        <w:tabs>
          <w:tab w:pos="6800" w:val="left"/>
          <w:tab w:pos="7160" w:val="left"/>
          <w:tab w:pos="9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51"/>
          <w:position w:val="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448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0"/>
        </w:rPr>
        <w:t>!Te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llç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1" w:lineRule="exact"/>
        <w:ind w:left="462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1"/>
        </w:rPr>
        <w:t>mutfa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402" w:right="15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(ü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4"/>
          <w:w w:val="13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yedi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0,000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(on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24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60"/>
        </w:sectPr>
      </w:pPr>
      <w:rPr/>
    </w:p>
    <w:p>
      <w:pPr>
        <w:spacing w:before="7" w:after="0" w:line="240" w:lineRule="auto"/>
        <w:ind w:left="4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8"/>
          <w:w w:val="10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15"/>
          <w:w w:val="16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_,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1" w:lineRule="auto"/>
        <w:ind w:right="12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phırına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kapılannı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kilitsiz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pdasında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verebilece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tertibatı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ısıtma,aydınlatma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olmamasında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tyangı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1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kundaklama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yangın_y_ıktığı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7"/>
          <w:w w:val="12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00" w:right="160"/>
          <w:cols w:num="2" w:equalWidth="0">
            <w:col w:w="2067" w:space="369"/>
            <w:col w:w="9224"/>
          </w:cols>
        </w:sectPr>
      </w:pPr>
      <w:rPr/>
    </w:p>
    <w:p>
      <w:pPr>
        <w:spacing w:before="7" w:after="0" w:line="240" w:lineRule="auto"/>
        <w:ind w:left="448" w:right="-20"/>
        <w:jc w:val="left"/>
        <w:tabs>
          <w:tab w:pos="24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1"/>
          <w:position w:val="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48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</w:rPr>
        <w:t>,Araç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3" w:lineRule="auto"/>
        <w:ind w:left="926" w:right="7694" w:firstLine="-4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Teslinm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67" w:right="-20"/>
        <w:jc w:val="left"/>
        <w:tabs>
          <w:tab w:pos="242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489872pt;margin-top:.016182pt;width:9.086985pt;height:4.5pt;mso-position-horizontal-relative:page;mso-position-vertical-relative:paragraph;z-index:-15030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4F5050"/>
                      <w:spacing w:val="0"/>
                      <w:w w:val="60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Dönüşi.l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79"/>
          <w:position w:val="0"/>
        </w:rPr>
        <w:t>h'arilı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79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34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536" w:right="-20"/>
        <w:jc w:val="left"/>
        <w:tabs>
          <w:tab w:pos="1280" w:val="left"/>
          <w:tab w:pos="182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</w:rPr>
        <w:t>KJ1DE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left="2589" w:right="-20"/>
        <w:jc w:val="left"/>
        <w:tabs>
          <w:tab w:pos="5120" w:val="left"/>
          <w:tab w:pos="92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0"/>
          <w:w w:val="66"/>
          <w:position w:val="5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-3"/>
          <w:w w:val="66"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0"/>
          <w:w w:val="66"/>
          <w:position w:val="5"/>
        </w:rPr>
        <w:t>5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46"/>
          <w:w w:val="66"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5"/>
          <w:w w:val="75"/>
          <w:position w:val="5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707272"/>
          <w:spacing w:val="0"/>
          <w:w w:val="27"/>
          <w:position w:val="5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707272"/>
          <w:spacing w:val="-5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0"/>
          <w:w w:val="57"/>
          <w:position w:val="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18"/>
          <w:w w:val="57"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5050"/>
          <w:spacing w:val="0"/>
          <w:w w:val="57"/>
          <w:position w:val="5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5305" w:right="53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17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1474pt;margin-top:13.706941pt;width:66.43678pt;height:63.5pt;mso-position-horizontal-relative:page;mso-position-vertical-relative:paragraph;z-index:-15029" type="#_x0000_t202" filled="f" stroked="f">
            <v:textbox inset="0,0,0,0">
              <w:txbxContent>
                <w:p>
                  <w:pPr>
                    <w:spacing w:before="0" w:after="0" w:line="1270" w:lineRule="exact"/>
                    <w:ind w:right="-230"/>
                    <w:jc w:val="left"/>
                    <w:tabs>
                      <w:tab w:pos="880" w:val="left"/>
                    </w:tabs>
                    <w:rPr>
                      <w:rFonts w:ascii="Arial" w:hAnsi="Arial" w:cs="Arial" w:eastAsia="Arial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127"/>
                      <w:szCs w:val="127"/>
                      <w:color w:val="1C2B95"/>
                      <w:spacing w:val="0"/>
                      <w:w w:val="32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1C2B9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1C2B9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262B72"/>
                      <w:spacing w:val="0"/>
                      <w:w w:val="63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14141"/>
          <w:spacing w:val="3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1" w:lineRule="exact"/>
        <w:ind w:left="476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1"/>
          <w:position w:val="-4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2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-4"/>
        </w:rPr>
        <w:t>yc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91"/>
          <w:position w:val="-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  <w:position w:val="-2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-32"/>
          <w:w w:val="57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-38"/>
          <w:w w:val="120"/>
          <w:position w:val="-2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56"/>
          <w:position w:val="-2"/>
        </w:rPr>
        <w:t>1t·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57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-26"/>
          <w:w w:val="107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41"/>
          <w:position w:val="-2"/>
        </w:rPr>
        <w:t>....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21"/>
          <w:w w:val="106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61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0"/>
          <w:w w:val="41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204"/>
        <w:jc w:val="right"/>
        <w:tabs>
          <w:tab w:pos="1280" w:val="left"/>
          <w:tab w:pos="178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4F5050"/>
          <w:spacing w:val="-15"/>
          <w:w w:val="174"/>
          <w:b/>
          <w:bCs/>
          <w:position w:val="-16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4F5050"/>
          <w:spacing w:val="-95"/>
          <w:w w:val="174"/>
          <w:b/>
          <w:bCs/>
          <w:position w:val="-16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606262"/>
          <w:spacing w:val="-200"/>
          <w:w w:val="234"/>
          <w:b/>
          <w:bCs/>
          <w:position w:val="-1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11"/>
          <w:w w:val="114"/>
          <w:position w:val="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114"/>
          <w:position w:val="2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6483"/>
          <w:spacing w:val="0"/>
          <w:w w:val="103"/>
          <w:position w:val="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F6483"/>
          <w:spacing w:val="12"/>
          <w:w w:val="102"/>
          <w:position w:val="2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979999"/>
          <w:spacing w:val="10"/>
          <w:w w:val="338"/>
          <w:position w:val="2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838383"/>
          <w:spacing w:val="0"/>
          <w:w w:val="72"/>
          <w:b/>
          <w:bCs/>
          <w:position w:val="-16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838383"/>
          <w:spacing w:val="0"/>
          <w:w w:val="100"/>
          <w:b/>
          <w:bCs/>
          <w:position w:val="-16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838383"/>
          <w:spacing w:val="0"/>
          <w:w w:val="100"/>
          <w:b/>
          <w:bCs/>
          <w:position w:val="-16"/>
        </w:rPr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65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4F5050"/>
          <w:spacing w:val="0"/>
          <w:w w:val="199"/>
          <w:position w:val="2"/>
        </w:rPr>
        <w:t>'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210"/>
        <w:jc w:val="right"/>
        <w:tabs>
          <w:tab w:pos="11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50824pt;margin-top:1.546353pt;width:219.252157pt;height:37.886156pt;mso-position-horizontal-relative:page;mso-position-vertical-relative:paragraph;z-index:-15028" type="#_x0000_t202" filled="f" stroked="f">
            <v:textbox inset="0,0,0,0">
              <w:txbxContent>
                <w:p>
                  <w:pPr>
                    <w:spacing w:before="0" w:after="0" w:line="758" w:lineRule="exact"/>
                    <w:ind w:right="-154"/>
                    <w:jc w:val="left"/>
                    <w:tabs>
                      <w:tab w:pos="4240" w:val="left"/>
                    </w:tabs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F4280"/>
                      <w:spacing w:val="0"/>
                      <w:w w:val="70"/>
                      <w:position w:val="-3"/>
                    </w:rPr>
                    <w:t>J..AA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F4280"/>
                      <w:spacing w:val="0"/>
                      <w:w w:val="7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F4280"/>
                      <w:spacing w:val="0"/>
                      <w:w w:val="70"/>
                      <w:position w:val="-3"/>
                    </w:rPr>
                    <w:t>w-1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F4280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F4280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2F2F2F"/>
                      <w:spacing w:val="-79"/>
                      <w:w w:val="48"/>
                      <w:position w:val="1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4F5050"/>
                      <w:spacing w:val="-211"/>
                      <w:w w:val="92"/>
                      <w:position w:val="1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F5050"/>
          <w:w w:val="150"/>
          <w:i/>
        </w:rPr>
        <w:t>'</w:t>
      </w:r>
      <w:r>
        <w:rPr>
          <w:rFonts w:ascii="Arial" w:hAnsi="Arial" w:cs="Arial" w:eastAsia="Arial"/>
          <w:sz w:val="14"/>
          <w:szCs w:val="14"/>
          <w:color w:val="4F5050"/>
          <w:spacing w:val="-21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708CA1"/>
          <w:spacing w:val="0"/>
          <w:w w:val="124"/>
          <w:i/>
        </w:rPr>
        <w:t>L</w:t>
      </w:r>
      <w:r>
        <w:rPr>
          <w:rFonts w:ascii="Arial" w:hAnsi="Arial" w:cs="Arial" w:eastAsia="Arial"/>
          <w:sz w:val="14"/>
          <w:szCs w:val="14"/>
          <w:color w:val="708CA1"/>
          <w:spacing w:val="0"/>
          <w:w w:val="100"/>
          <w:i/>
        </w:rPr>
        <w:tab/>
      </w:r>
      <w:r>
        <w:rPr>
          <w:rFonts w:ascii="Arial" w:hAnsi="Arial" w:cs="Arial" w:eastAsia="Arial"/>
          <w:sz w:val="14"/>
          <w:szCs w:val="14"/>
          <w:color w:val="708CA1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330"/>
        </w:rPr>
        <w:t>'</w:t>
      </w:r>
      <w:r>
        <w:rPr>
          <w:rFonts w:ascii="Arial" w:hAnsi="Arial" w:cs="Arial" w:eastAsia="Arial"/>
          <w:sz w:val="14"/>
          <w:szCs w:val="14"/>
          <w:color w:val="707272"/>
          <w:spacing w:val="1"/>
          <w:w w:val="330"/>
        </w:rPr>
        <w:t> 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100"/>
        </w:rPr>
        <w:t>·•</w:t>
      </w:r>
      <w:r>
        <w:rPr>
          <w:rFonts w:ascii="Arial" w:hAnsi="Arial" w:cs="Arial" w:eastAsia="Arial"/>
          <w:sz w:val="14"/>
          <w:szCs w:val="14"/>
          <w:color w:val="414141"/>
          <w:spacing w:val="33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707272"/>
          <w:spacing w:val="0"/>
          <w:w w:val="104"/>
        </w:rPr>
        <w:t>ct</w:t>
      </w:r>
      <w:r>
        <w:rPr>
          <w:rFonts w:ascii="Arial" w:hAnsi="Arial" w:cs="Arial" w:eastAsia="Arial"/>
          <w:sz w:val="12"/>
          <w:szCs w:val="12"/>
          <w:color w:val="707272"/>
          <w:spacing w:val="0"/>
          <w:w w:val="105"/>
        </w:rPr>
        <w:t>)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8" w:lineRule="exact"/>
        <w:ind w:right="402"/>
        <w:jc w:val="right"/>
        <w:tabs>
          <w:tab w:pos="460" w:val="left"/>
          <w:tab w:pos="2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4D87"/>
          <w:w w:val="544"/>
          <w:position w:val="-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4D87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4D87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4"/>
        </w:rPr>
        <w:t>üdah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6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4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11"/>
          <w:position w:val="-4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38383"/>
          <w:spacing w:val="-6"/>
          <w:w w:val="138"/>
          <w:position w:val="-4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5"/>
          <w:w w:val="77"/>
          <w:position w:val="-4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3"/>
          <w:w w:val="76"/>
          <w:position w:val="-4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98"/>
          <w:position w:val="-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50"/>
          <w:i/>
          <w:position w:val="-4"/>
        </w:rPr>
        <w:t>':N</w:t>
      </w:r>
      <w:r>
        <w:rPr>
          <w:rFonts w:ascii="Arial" w:hAnsi="Arial" w:cs="Arial" w:eastAsia="Arial"/>
          <w:sz w:val="18"/>
          <w:szCs w:val="18"/>
          <w:color w:val="4F5050"/>
          <w:spacing w:val="-2"/>
          <w:w w:val="50"/>
          <w:i/>
          <w:position w:val="-4"/>
        </w:rPr>
        <w:t>&gt;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79"/>
          <w:i/>
          <w:position w:val="-4"/>
        </w:rPr>
        <w:t>r"J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00"/>
          <w:i/>
          <w:position w:val="-4"/>
        </w:rPr>
        <w:t>  </w:t>
      </w:r>
      <w:r>
        <w:rPr>
          <w:rFonts w:ascii="Arial" w:hAnsi="Arial" w:cs="Arial" w:eastAsia="Arial"/>
          <w:sz w:val="18"/>
          <w:szCs w:val="18"/>
          <w:color w:val="707272"/>
          <w:spacing w:val="20"/>
          <w:w w:val="100"/>
          <w:i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60"/>
          <w:position w:val="-4"/>
        </w:rPr>
        <w:t>_.,,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462"/>
        <w:jc w:val="right"/>
        <w:tabs>
          <w:tab w:pos="12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2"/>
          <w:szCs w:val="12"/>
          <w:color w:val="838383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838383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838383"/>
          <w:spacing w:val="3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979999"/>
          <w:spacing w:val="-14"/>
          <w:w w:val="156"/>
        </w:rPr>
        <w:t>•</w:t>
      </w:r>
      <w:r>
        <w:rPr>
          <w:rFonts w:ascii="Arial" w:hAnsi="Arial" w:cs="Arial" w:eastAsia="Arial"/>
          <w:sz w:val="12"/>
          <w:szCs w:val="12"/>
          <w:color w:val="707272"/>
          <w:spacing w:val="-14"/>
          <w:w w:val="165"/>
        </w:rPr>
        <w:t>f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09"/>
        </w:rPr>
        <w:t>•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00"/>
        </w:rPr>
        <w:t>     </w:t>
      </w:r>
      <w:r>
        <w:rPr>
          <w:rFonts w:ascii="Arial" w:hAnsi="Arial" w:cs="Arial" w:eastAsia="Arial"/>
          <w:sz w:val="12"/>
          <w:szCs w:val="12"/>
          <w:color w:val="4F5050"/>
          <w:spacing w:val="-1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43"/>
        </w:rPr>
        <w:t>..</w:t>
      </w:r>
      <w:r>
        <w:rPr>
          <w:rFonts w:ascii="Arial" w:hAnsi="Arial" w:cs="Arial" w:eastAsia="Arial"/>
          <w:sz w:val="12"/>
          <w:szCs w:val="12"/>
          <w:color w:val="4F5050"/>
          <w:spacing w:val="-4"/>
          <w:w w:val="143"/>
        </w:rPr>
        <w:t> </w:t>
      </w:r>
      <w:r>
        <w:rPr>
          <w:rFonts w:ascii="Arial" w:hAnsi="Arial" w:cs="Arial" w:eastAsia="Arial"/>
          <w:sz w:val="12"/>
          <w:szCs w:val="12"/>
          <w:color w:val="838383"/>
          <w:spacing w:val="0"/>
          <w:w w:val="100"/>
        </w:rPr>
        <w:t>...</w:t>
      </w:r>
      <w:r>
        <w:rPr>
          <w:rFonts w:ascii="Arial" w:hAnsi="Arial" w:cs="Arial" w:eastAsia="Arial"/>
          <w:sz w:val="12"/>
          <w:szCs w:val="12"/>
          <w:color w:val="83838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4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-1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59"/>
        </w:rPr>
        <w:t>Z,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414141"/>
          <w:spacing w:val="0"/>
          <w:w w:val="175"/>
        </w:rPr>
        <w:t>w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17" w:lineRule="exact"/>
        <w:ind w:right="130"/>
        <w:jc w:val="right"/>
        <w:tabs>
          <w:tab w:pos="1060" w:val="left"/>
          <w:tab w:pos="14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4.545959pt;margin-top:2.802723pt;width:15.106938pt;height:9pt;mso-position-horizontal-relative:page;mso-position-vertical-relative:paragraph;z-index:-1502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50"/>
                    </w:rPr>
                    <w:t>-t&gt;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5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20"/>
                      <w:w w:val="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38383"/>
                      <w:spacing w:val="0"/>
                      <w:w w:val="10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979999"/>
          <w:w w:val="107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-31"/>
          <w:w w:val="107"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606262"/>
          <w:spacing w:val="-40"/>
          <w:w w:val="258"/>
          <w:position w:val="-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0"/>
          <w:w w:val="91"/>
          <w:position w:val="-2"/>
        </w:rPr>
        <w:t>'4)1</w:t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4F5050"/>
          <w:spacing w:val="0"/>
          <w:w w:val="106"/>
          <w:position w:val="-2"/>
        </w:rPr>
        <w:t>••</w:t>
      </w:r>
      <w:r>
        <w:rPr>
          <w:rFonts w:ascii="Times New Roman" w:hAnsi="Times New Roman" w:cs="Times New Roman" w:eastAsia="Times New Roman"/>
          <w:sz w:val="14"/>
          <w:szCs w:val="14"/>
          <w:color w:val="4F50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F505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-2"/>
        </w:rPr>
        <w:t>.,.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838383"/>
          <w:spacing w:val="0"/>
          <w:w w:val="146"/>
          <w:i/>
          <w:position w:val="-2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5278" w:right="-20"/>
        <w:jc w:val="left"/>
        <w:tabs>
          <w:tab w:pos="10060" w:val="left"/>
          <w:tab w:pos="105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31"/>
          <w:i/>
          <w:position w:val="2"/>
        </w:rPr>
        <w:t>,r</w:t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2"/>
          <w:szCs w:val="12"/>
          <w:color w:val="4F5050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838383"/>
          <w:spacing w:val="0"/>
          <w:w w:val="135"/>
          <w:position w:val="2"/>
        </w:rPr>
        <w:t>Jl</w:t>
      </w:r>
      <w:r>
        <w:rPr>
          <w:rFonts w:ascii="Times New Roman" w:hAnsi="Times New Roman" w:cs="Times New Roman" w:eastAsia="Times New Roman"/>
          <w:sz w:val="14"/>
          <w:szCs w:val="14"/>
          <w:color w:val="838383"/>
          <w:spacing w:val="-16"/>
          <w:w w:val="135"/>
          <w:position w:val="2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06262"/>
          <w:spacing w:val="5"/>
          <w:w w:val="121"/>
          <w:position w:val="2"/>
        </w:rPr>
        <w:t>}</w:t>
      </w:r>
      <w:r>
        <w:rPr>
          <w:rFonts w:ascii="Times New Roman" w:hAnsi="Times New Roman" w:cs="Times New Roman" w:eastAsia="Times New Roman"/>
          <w:sz w:val="14"/>
          <w:szCs w:val="14"/>
          <w:color w:val="838383"/>
          <w:spacing w:val="0"/>
          <w:w w:val="80"/>
          <w:position w:val="2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38383"/>
          <w:spacing w:val="0"/>
          <w:w w:val="79"/>
          <w:position w:val="2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838383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75"/>
          <w:position w:val="2"/>
        </w:rPr>
        <w:t>•.•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right="221"/>
        <w:jc w:val="right"/>
        <w:tabs>
          <w:tab w:pos="380" w:val="left"/>
          <w:tab w:pos="9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06262"/>
          <w:spacing w:val="-2"/>
          <w:w w:val="99"/>
          <w:i/>
          <w:position w:val="-5"/>
        </w:rPr>
        <w:t>J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37"/>
          <w:i/>
          <w:position w:val="-5"/>
        </w:rPr>
        <w:t>·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4"/>
          <w:szCs w:val="14"/>
          <w:color w:val="4F5050"/>
          <w:spacing w:val="0"/>
          <w:w w:val="198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4F505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4F5050"/>
          <w:spacing w:val="-12"/>
          <w:w w:val="145"/>
          <w:position w:val="-5"/>
        </w:rPr>
        <w:t>"</w:t>
      </w:r>
      <w:r>
        <w:rPr>
          <w:rFonts w:ascii="Arial" w:hAnsi="Arial" w:cs="Arial" w:eastAsia="Arial"/>
          <w:sz w:val="14"/>
          <w:szCs w:val="14"/>
          <w:color w:val="4F5050"/>
          <w:spacing w:val="-31"/>
          <w:w w:val="145"/>
          <w:position w:val="-5"/>
        </w:rPr>
        <w:t>'</w:t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598"/>
          <w:position w:val="-5"/>
        </w:rPr>
        <w:t>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00" w:right="160"/>
        </w:sectPr>
      </w:pPr>
      <w:rPr/>
    </w:p>
    <w:p>
      <w:pPr>
        <w:spacing w:before="82" w:after="0" w:line="544" w:lineRule="exact"/>
        <w:ind w:left="2946" w:right="114"/>
        <w:jc w:val="center"/>
        <w:tabs>
          <w:tab w:pos="4320" w:val="left"/>
        </w:tabs>
        <w:rPr>
          <w:rFonts w:ascii="Arial" w:hAnsi="Arial" w:cs="Arial" w:eastAsia="Arial"/>
          <w:sz w:val="61"/>
          <w:szCs w:val="61"/>
        </w:rPr>
      </w:pPr>
      <w:rPr/>
      <w:r>
        <w:rPr/>
        <w:pict>
          <v:group style="position:absolute;margin-left:25.777292pt;margin-top:46.372108pt;width:556.069617pt;height:784.917801pt;mso-position-horizontal-relative:page;mso-position-vertical-relative:page;z-index:-15032" coordorigin="516,927" coordsize="11121,15698">
            <v:group style="position:absolute;left:520;top:939;width:11082;height:2" coordorigin="520,939" coordsize="11082,2">
              <v:shape style="position:absolute;left:520;top:939;width:11082;height:2" coordorigin="520,939" coordsize="11082,0" path="m520,939l11602,939e" filled="f" stroked="t" strokeweight=".464456pt" strokecolor="#545454">
                <v:path arrowok="t"/>
              </v:shape>
            </v:group>
            <v:group style="position:absolute;left:2522;top:934;width:2;height:1505" coordorigin="2522,934" coordsize="2,1505">
              <v:shape style="position:absolute;left:2522;top:934;width:2;height:1505" coordorigin="2522,934" coordsize="0,1505" path="m2522,2440l2522,934e" filled="f" stroked="t" strokeweight=".696684pt" strokecolor="#4F4F4F">
                <v:path arrowok="t"/>
              </v:shape>
            </v:group>
            <v:group style="position:absolute;left:3493;top:953;width:8109;height:2" coordorigin="3493,953" coordsize="8109,2">
              <v:shape style="position:absolute;left:3493;top:953;width:8109;height:2" coordorigin="3493,953" coordsize="8109,0" path="m3493,953l11602,953e" filled="f" stroked="t" strokeweight=".696684pt" strokecolor="#545454">
                <v:path arrowok="t"/>
              </v:shape>
            </v:group>
            <v:group style="position:absolute;left:9138;top:944;width:2;height:1501" coordorigin="9138,944" coordsize="2,1501">
              <v:shape style="position:absolute;left:9138;top:944;width:2;height:1501" coordorigin="9138,944" coordsize="0,1501" path="m9138,2445l9138,944e" filled="f" stroked="t" strokeweight=".696684pt" strokecolor="#545454">
                <v:path arrowok="t"/>
              </v:shape>
            </v:group>
            <v:group style="position:absolute;left:9252;top:956;width:1356;height:2" coordorigin="9252,956" coordsize="1356,2">
              <v:shape style="position:absolute;left:9252;top:956;width:1356;height:2" coordorigin="9252,956" coordsize="1356,0" path="m9252,956l10608,956e" filled="f" stroked="t" strokeweight=".696684pt" strokecolor="#545454">
                <v:path arrowok="t"/>
              </v:shape>
            </v:group>
            <v:group style="position:absolute;left:11607;top:944;width:2;height:6805" coordorigin="11607,944" coordsize="2,6805">
              <v:shape style="position:absolute;left:11607;top:944;width:2;height:6805" coordorigin="11607,944" coordsize="0,6805" path="m11607,7749l11607,944e" filled="f" stroked="t" strokeweight=".696684pt" strokecolor="#5B5B5B">
                <v:path arrowok="t"/>
              </v:shape>
            </v:group>
            <v:group style="position:absolute;left:529;top:1222;width:2;height:250" coordorigin="529,1222" coordsize="2,250">
              <v:shape style="position:absolute;left:529;top:1222;width:2;height:250" coordorigin="529,1222" coordsize="0,250" path="m529,1472l529,1222e" filled="f" stroked="t" strokeweight=".696684pt" strokecolor="#8C8C8C">
                <v:path arrowok="t"/>
              </v:shape>
            </v:group>
            <v:group style="position:absolute;left:529;top:1222;width:2;height:769" coordorigin="529,1222" coordsize="2,769">
              <v:shape style="position:absolute;left:529;top:1222;width:2;height:769" coordorigin="529,1222" coordsize="0,769" path="m529,1992l529,1222e" filled="f" stroked="t" strokeweight=".696684pt" strokecolor="#707070">
                <v:path arrowok="t"/>
              </v:shape>
            </v:group>
            <v:group style="position:absolute;left:525;top:2416;width:627;height:2" coordorigin="525,2416" coordsize="627,2">
              <v:shape style="position:absolute;left:525;top:2416;width:627;height:2" coordorigin="525,2416" coordsize="627,0" path="m525,2416l1152,2416e" filled="f" stroked="t" strokeweight=".696684pt" strokecolor="#545454">
                <v:path arrowok="t"/>
              </v:shape>
            </v:group>
            <v:group style="position:absolute;left:534;top:1222;width:2;height:3992" coordorigin="534,1222" coordsize="2,3992">
              <v:shape style="position:absolute;left:534;top:1222;width:2;height:3992" coordorigin="534,1222" coordsize="0,3992" path="m534,5215l534,1222e" filled="f" stroked="t" strokeweight=".696684pt" strokecolor="#545454">
                <v:path arrowok="t"/>
              </v:shape>
            </v:group>
            <v:group style="position:absolute;left:660;top:2433;width:10947;height:2" coordorigin="660,2433" coordsize="10947,2">
              <v:shape style="position:absolute;left:660;top:2433;width:10947;height:2" coordorigin="660,2433" coordsize="10947,0" path="m660,2433l11607,2433e" filled="f" stroked="t" strokeweight=".696684pt" strokecolor="#545454">
                <v:path arrowok="t"/>
              </v:shape>
            </v:group>
            <v:group style="position:absolute;left:529;top:2666;width:5095;height:2" coordorigin="529,2666" coordsize="5095,2">
              <v:shape style="position:absolute;left:529;top:2666;width:5095;height:2" coordorigin="529,2666" coordsize="5095,0" path="m529,2666l5625,2666e" filled="f" stroked="t" strokeweight=".696684pt" strokecolor="#4F4F4F">
                <v:path arrowok="t"/>
              </v:shape>
            </v:group>
            <v:group style="position:absolute;left:5532;top:2678;width:6075;height:2" coordorigin="5532,2678" coordsize="6075,2">
              <v:shape style="position:absolute;left:5532;top:2678;width:6075;height:2" coordorigin="5532,2678" coordsize="6075,0" path="m5532,2678l11607,2678e" filled="f" stroked="t" strokeweight=".696684pt" strokecolor="#545454">
                <v:path arrowok="t"/>
              </v:shape>
            </v:group>
            <v:group style="position:absolute;left:525;top:2898;width:1505;height:2" coordorigin="525,2898" coordsize="1505,2">
              <v:shape style="position:absolute;left:525;top:2898;width:1505;height:2" coordorigin="525,2898" coordsize="1505,0" path="m525,2898l2030,2898e" filled="f" stroked="t" strokeweight=".696684pt" strokecolor="#4F4F4F">
                <v:path arrowok="t"/>
              </v:shape>
            </v:group>
            <v:group style="position:absolute;left:1054;top:2912;width:10557;height:2" coordorigin="1054,2912" coordsize="10557,2">
              <v:shape style="position:absolute;left:1054;top:2912;width:10557;height:2" coordorigin="1054,2912" coordsize="10557,0" path="m1054,2912l11611,2912e" filled="f" stroked="t" strokeweight=".696684pt" strokecolor="#4F4F4F">
                <v:path arrowok="t"/>
              </v:shape>
            </v:group>
            <v:group style="position:absolute;left:5759;top:2914;width:2973;height:2" coordorigin="5759,2914" coordsize="2973,2">
              <v:shape style="position:absolute;left:5759;top:2914;width:2973;height:2" coordorigin="5759,2914" coordsize="2973,0" path="m5759,2914l8732,2914e" filled="f" stroked="t" strokeweight=".696684pt" strokecolor="#545454">
                <v:path arrowok="t"/>
              </v:shape>
            </v:group>
            <v:group style="position:absolute;left:9103;top:2914;width:204;height:2" coordorigin="9103,2914" coordsize="204,2">
              <v:shape style="position:absolute;left:9103;top:2914;width:204;height:2" coordorigin="9103,2914" coordsize="204,0" path="m9103,2914l9308,2914e" filled="f" stroked="t" strokeweight=".696684pt" strokecolor="#484848">
                <v:path arrowok="t"/>
              </v:shape>
            </v:group>
            <v:group style="position:absolute;left:534;top:2728;width:2;height:656" coordorigin="534,2728" coordsize="2,656">
              <v:shape style="position:absolute;left:534;top:2728;width:2;height:656" coordorigin="534,2728" coordsize="0,656" path="m534,3384l534,2728e" filled="f" stroked="t" strokeweight=".696684pt" strokecolor="#484848">
                <v:path arrowok="t"/>
              </v:shape>
            </v:group>
            <v:group style="position:absolute;left:9131;top:3860;width:1352;height:2" coordorigin="9131,3860" coordsize="1352,2">
              <v:shape style="position:absolute;left:9131;top:3860;width:1352;height:2" coordorigin="9131,3860" coordsize="1352,0" path="m9131,3860l10483,3860e" filled="f" stroked="t" strokeweight=".232228pt" strokecolor="#000000">
                <v:path arrowok="t"/>
              </v:shape>
            </v:group>
            <v:group style="position:absolute;left:10483;top:3860;width:1124;height:2" coordorigin="10483,3860" coordsize="1124,2">
              <v:shape style="position:absolute;left:10483;top:3860;width:1124;height:2" coordorigin="10483,3860" coordsize="1124,0" path="m10483,3860l11607,3860e" filled="f" stroked="t" strokeweight=".232228pt" strokecolor="#606060">
                <v:path arrowok="t"/>
              </v:shape>
            </v:group>
            <v:group style="position:absolute;left:3711;top:3620;width:2;height:765" coordorigin="3711,3620" coordsize="2,765">
              <v:shape style="position:absolute;left:3711;top:3620;width:2;height:765" coordorigin="3711,3620" coordsize="0,765" path="m3711,4384l3711,3620e" filled="f" stroked="t" strokeweight=".696684pt" strokecolor="#575757">
                <v:path arrowok="t"/>
              </v:shape>
            </v:group>
            <v:group style="position:absolute;left:7092;top:3620;width:2;height:769" coordorigin="7092,3620" coordsize="2,769">
              <v:shape style="position:absolute;left:7092;top:3620;width:2;height:769" coordorigin="7092,3620" coordsize="0,769" path="m7092,4389l7092,3620e" filled="f" stroked="t" strokeweight=".696684pt" strokecolor="#4F4F4F">
                <v:path arrowok="t"/>
              </v:shape>
            </v:group>
            <v:group style="position:absolute;left:7083;top:3853;width:1691;height:2" coordorigin="7083,3853" coordsize="1691,2">
              <v:shape style="position:absolute;left:7083;top:3853;width:1691;height:2" coordorigin="7083,3853" coordsize="1691,0" path="m7083,3853l8774,3853e" filled="f" stroked="t" strokeweight="1.161139pt" strokecolor="#3F3F3F">
                <v:path arrowok="t"/>
              </v:shape>
            </v:group>
            <v:group style="position:absolute;left:525;top:4370;width:11091;height:2" coordorigin="525,4370" coordsize="11091,2">
              <v:shape style="position:absolute;left:525;top:4370;width:11091;height:2" coordorigin="525,4370" coordsize="11091,0" path="m525,4370l11616,4370e" filled="f" stroked="t" strokeweight=".696684pt" strokecolor="#4F4F4F">
                <v:path arrowok="t"/>
              </v:shape>
            </v:group>
            <v:group style="position:absolute;left:529;top:4644;width:11087;height:2" coordorigin="529,4644" coordsize="11087,2">
              <v:shape style="position:absolute;left:529;top:4644;width:11087;height:2" coordorigin="529,4644" coordsize="11087,0" path="m529,4644l11616,4644e" filled="f" stroked="t" strokeweight=".696684pt" strokecolor="#545454">
                <v:path arrowok="t"/>
              </v:shape>
            </v:group>
            <v:group style="position:absolute;left:2527;top:4365;width:2;height:307" coordorigin="2527,4365" coordsize="2,307">
              <v:shape style="position:absolute;left:2527;top:4365;width:2;height:307" coordorigin="2527,4365" coordsize="0,307" path="m2527,4672l2527,4365e" filled="f" stroked="t" strokeweight=".464456pt" strokecolor="#444444">
                <v:path arrowok="t"/>
              </v:shape>
            </v:group>
            <v:group style="position:absolute;left:5987;top:4361;width:2;height:283" coordorigin="5987,4361" coordsize="2,283">
              <v:shape style="position:absolute;left:5987;top:4361;width:2;height:283" coordorigin="5987,4361" coordsize="0,283" path="m5987,4644l5987,4361e" filled="f" stroked="t" strokeweight=".232228pt" strokecolor="#2F2F2F">
                <v:path arrowok="t"/>
              </v:shape>
            </v:group>
            <v:group style="position:absolute;left:2534;top:4365;width:2;height:12237" coordorigin="2534,4365" coordsize="2,12237">
              <v:shape style="position:absolute;left:2534;top:4365;width:2;height:12237" coordorigin="2534,4365" coordsize="0,12237" path="m2534,16602l2534,4365e" filled="f" stroked="t" strokeweight=".696684pt" strokecolor="#4F4F4F">
                <v:path arrowok="t"/>
              </v:shape>
            </v:group>
            <v:group style="position:absolute;left:2522;top:4884;width:4575;height:2" coordorigin="2522,4884" coordsize="4575,2">
              <v:shape style="position:absolute;left:2522;top:4884;width:4575;height:2" coordorigin="2522,4884" coordsize="4575,0" path="m2522,4884l7097,4884e" filled="f" stroked="t" strokeweight=".696684pt" strokecolor="#4F4F4F">
                <v:path arrowok="t"/>
              </v:shape>
            </v:group>
            <v:group style="position:absolute;left:7041;top:4884;width:204;height:2" coordorigin="7041,4884" coordsize="204,2">
              <v:shape style="position:absolute;left:7041;top:4884;width:204;height:2" coordorigin="7041,4884" coordsize="204,0" path="m7041,4884l7246,4884e" filled="f" stroked="t" strokeweight=".464456pt" strokecolor="#2F2F2F">
                <v:path arrowok="t"/>
              </v:shape>
            </v:group>
            <v:group style="position:absolute;left:7190;top:4884;width:4422;height:2" coordorigin="7190,4884" coordsize="4422,2">
              <v:shape style="position:absolute;left:7190;top:4884;width:4422;height:2" coordorigin="7190,4884" coordsize="4422,0" path="m7190,4884l11611,4884e" filled="f" stroked="t" strokeweight=".696684pt" strokecolor="#575757">
                <v:path arrowok="t"/>
              </v:shape>
            </v:group>
            <v:group style="position:absolute;left:534;top:4847;width:2;height:368" coordorigin="534,4847" coordsize="2,368">
              <v:shape style="position:absolute;left:534;top:4847;width:2;height:368" coordorigin="534,4847" coordsize="0,368" path="m534,5215l534,4847e" filled="f" stroked="t" strokeweight=".464456pt" strokecolor="#484848">
                <v:path arrowok="t"/>
              </v:shape>
            </v:group>
            <v:group style="position:absolute;left:5021;top:4875;width:2;height:278" coordorigin="5021,4875" coordsize="2,278">
              <v:shape style="position:absolute;left:5021;top:4875;width:2;height:278" coordorigin="5021,4875" coordsize="0,278" path="m5021,5153l5021,4875e" filled="f" stroked="t" strokeweight=".464456pt" strokecolor="#484848">
                <v:path arrowok="t"/>
              </v:shape>
            </v:group>
            <v:group style="position:absolute;left:7854;top:4875;width:2;height:496" coordorigin="7854,4875" coordsize="2,496">
              <v:shape style="position:absolute;left:7854;top:4875;width:2;height:496" coordorigin="7854,4875" coordsize="0,496" path="m7854,5370l7854,4875e" filled="f" stroked="t" strokeweight=".928911pt" strokecolor="#5B5B5B">
                <v:path arrowok="t"/>
              </v:shape>
            </v:group>
            <v:group style="position:absolute;left:5023;top:5097;width:2;height:1930" coordorigin="5023,5097" coordsize="2,1930">
              <v:shape style="position:absolute;left:5023;top:5097;width:2;height:1930" coordorigin="5023,5097" coordsize="0,1930" path="m5023,7027l5023,5097e" filled="f" stroked="t" strokeweight=".696684pt" strokecolor="#4F4F4F">
                <v:path arrowok="t"/>
              </v:shape>
            </v:group>
            <v:group style="position:absolute;left:5011;top:5363;width:6605;height:2" coordorigin="5011,5363" coordsize="6605,2">
              <v:shape style="position:absolute;left:5011;top:5363;width:6605;height:2" coordorigin="5011,5363" coordsize="6605,0" path="m5011,5363l11616,5363e" filled="f" stroked="t" strokeweight=".696684pt" strokecolor="#545454">
                <v:path arrowok="t"/>
              </v:shape>
            </v:group>
            <v:group style="position:absolute;left:539;top:5446;width:2;height:4007" coordorigin="539,5446" coordsize="2,4007">
              <v:shape style="position:absolute;left:539;top:5446;width:2;height:4007" coordorigin="539,5446" coordsize="0,4007" path="m539,9453l539,5446e" filled="f" stroked="t" strokeweight=".696684pt" strokecolor="#575757">
                <v:path arrowok="t"/>
              </v:shape>
            </v:group>
            <v:group style="position:absolute;left:5016;top:5602;width:6600;height:2" coordorigin="5016,5602" coordsize="6600,2">
              <v:shape style="position:absolute;left:5016;top:5602;width:6600;height:2" coordorigin="5016,5602" coordsize="6600,0" path="m5016,5602l11616,5602e" filled="f" stroked="t" strokeweight=".696684pt" strokecolor="#4F4F4F">
                <v:path arrowok="t"/>
              </v:shape>
            </v:group>
            <v:group style="position:absolute;left:5016;top:5840;width:4143;height:2" coordorigin="5016,5840" coordsize="4143,2">
              <v:shape style="position:absolute;left:5016;top:5840;width:4143;height:2" coordorigin="5016,5840" coordsize="4143,0" path="m5016,5840l9159,5840e" filled="f" stroked="t" strokeweight=".696684pt" strokecolor="#545454">
                <v:path arrowok="t"/>
              </v:shape>
            </v:group>
            <v:group style="position:absolute;left:9103;top:5840;width:204;height:2" coordorigin="9103,5840" coordsize="204,2">
              <v:shape style="position:absolute;left:9103;top:5840;width:204;height:2" coordorigin="9103,5840" coordsize="204,0" path="m9103,5840l9308,5840e" filled="f" stroked="t" strokeweight=".696684pt" strokecolor="#3F3F3F">
                <v:path arrowok="t"/>
              </v:shape>
            </v:group>
            <v:group style="position:absolute;left:9252;top:5838;width:2364;height:2" coordorigin="9252,5838" coordsize="2364,2">
              <v:shape style="position:absolute;left:9252;top:5838;width:2364;height:2" coordorigin="9252,5838" coordsize="2364,0" path="m9252,5838l11616,5838e" filled="f" stroked="t" strokeweight=".696684pt" strokecolor="#545454">
                <v:path arrowok="t"/>
              </v:shape>
            </v:group>
            <v:group style="position:absolute;left:2522;top:6076;width:6637;height:2" coordorigin="2522,6076" coordsize="6637,2">
              <v:shape style="position:absolute;left:2522;top:6076;width:6637;height:2" coordorigin="2522,6076" coordsize="6637,0" path="m2522,6076l9159,6076e" filled="f" stroked="t" strokeweight=".696684pt" strokecolor="#4F4F4F">
                <v:path arrowok="t"/>
              </v:shape>
            </v:group>
            <v:group style="position:absolute;left:9103;top:6076;width:204;height:2" coordorigin="9103,6076" coordsize="204,2">
              <v:shape style="position:absolute;left:9103;top:6076;width:204;height:2" coordorigin="9103,6076" coordsize="204,0" path="m9103,6076l9308,6076e" filled="f" stroked="t" strokeweight=".696684pt" strokecolor="#3B3B3B">
                <v:path arrowok="t"/>
              </v:shape>
            </v:group>
            <v:group style="position:absolute;left:9192;top:6074;width:2424;height:2" coordorigin="9192,6074" coordsize="2424,2">
              <v:shape style="position:absolute;left:9192;top:6074;width:2424;height:2" coordorigin="9192,6074" coordsize="2424,0" path="m9192,6074l11616,6074e" filled="f" stroked="t" strokeweight=".696684pt" strokecolor="#545454">
                <v:path arrowok="t"/>
              </v:shape>
            </v:group>
            <v:group style="position:absolute;left:1003;top:6312;width:10613;height:2" coordorigin="1003,6312" coordsize="10613,2">
              <v:shape style="position:absolute;left:1003;top:6312;width:10613;height:2" coordorigin="1003,6312" coordsize="10613,0" path="m1003,6312l11616,6312e" filled="f" stroked="t" strokeweight=".696684pt" strokecolor="#545454">
                <v:path arrowok="t"/>
              </v:shape>
            </v:group>
            <v:group style="position:absolute;left:2531;top:6560;width:2;height:231" coordorigin="2531,6560" coordsize="2,231">
              <v:shape style="position:absolute;left:2531;top:6560;width:2;height:231" coordorigin="2531,6560" coordsize="0,231" path="m2531,6791l2531,6560e" filled="f" stroked="t" strokeweight=".464456pt" strokecolor="#484848">
                <v:path arrowok="t"/>
              </v:shape>
            </v:group>
            <v:group style="position:absolute;left:2527;top:6779;width:9089;height:2" coordorigin="2527,6779" coordsize="9089,2">
              <v:shape style="position:absolute;left:2527;top:6779;width:9089;height:2" coordorigin="2527,6779" coordsize="9089,0" path="m2527,6779l11616,6779e" filled="f" stroked="t" strokeweight=".696684pt" strokecolor="#545454">
                <v:path arrowok="t"/>
              </v:shape>
            </v:group>
            <v:group style="position:absolute;left:11618;top:3440;width:2;height:7815" coordorigin="11618,3440" coordsize="2,7815">
              <v:shape style="position:absolute;left:11618;top:3440;width:2;height:7815" coordorigin="11618,3440" coordsize="0,7815" path="m11618,11255l11618,3440e" filled="f" stroked="t" strokeweight=".696684pt" strokecolor="#575757">
                <v:path arrowok="t"/>
              </v:shape>
            </v:group>
            <v:group style="position:absolute;left:2517;top:7020;width:9103;height:2" coordorigin="2517,7020" coordsize="9103,2">
              <v:shape style="position:absolute;left:2517;top:7020;width:9103;height:2" coordorigin="2517,7020" coordsize="9103,0" path="m2517,7020l11621,7020e" filled="f" stroked="t" strokeweight=".696684pt" strokecolor="#545454">
                <v:path arrowok="t"/>
              </v:shape>
            </v:group>
            <v:group style="position:absolute;left:7861;top:6305;width:2;height:727" coordorigin="7861,6305" coordsize="2,727">
              <v:shape style="position:absolute;left:7861;top:6305;width:2;height:727" coordorigin="7861,6305" coordsize="0,727" path="m7861,7032l7861,6305e" filled="f" stroked="t" strokeweight=".696684pt" strokecolor="#5B5B5B">
                <v:path arrowok="t"/>
              </v:shape>
            </v:group>
            <v:group style="position:absolute;left:534;top:7258;width:11087;height:2" coordorigin="534,7258" coordsize="11087,2">
              <v:shape style="position:absolute;left:534;top:7258;width:11087;height:2" coordorigin="534,7258" coordsize="11087,0" path="m534,7258l11621,7258e" filled="f" stroked="t" strokeweight=".696684pt" strokecolor="#545454">
                <v:path arrowok="t"/>
              </v:shape>
            </v:group>
            <v:group style="position:absolute;left:541;top:5446;width:2;height:4007" coordorigin="541,5446" coordsize="2,4007">
              <v:shape style="position:absolute;left:541;top:5446;width:2;height:4007" coordorigin="541,5446" coordsize="0,4007" path="m541,9453l541,5446e" filled="f" stroked="t" strokeweight=".696684pt" strokecolor="#4F4F4F">
                <v:path arrowok="t"/>
              </v:shape>
            </v:group>
            <v:group style="position:absolute;left:534;top:7728;width:8625;height:2" coordorigin="534,7728" coordsize="8625,2">
              <v:shape style="position:absolute;left:534;top:7728;width:8625;height:2" coordorigin="534,7728" coordsize="8625,0" path="m534,7728l9159,7728e" filled="f" stroked="t" strokeweight=".696684pt" strokecolor="#545454">
                <v:path arrowok="t"/>
              </v:shape>
            </v:group>
            <v:group style="position:absolute;left:9103;top:7728;width:204;height:2" coordorigin="9103,7728" coordsize="204,2">
              <v:shape style="position:absolute;left:9103;top:7728;width:204;height:2" coordorigin="9103,7728" coordsize="204,0" path="m9103,7728l9308,7728e" filled="f" stroked="t" strokeweight=".464456pt" strokecolor="#3F3F3F">
                <v:path arrowok="t"/>
              </v:shape>
            </v:group>
            <v:group style="position:absolute;left:9219;top:7725;width:2406;height:2" coordorigin="9219,7725" coordsize="2406,2">
              <v:shape style="position:absolute;left:9219;top:7725;width:2406;height:2" coordorigin="9219,7725" coordsize="2406,0" path="m9219,7725l11625,7725e" filled="f" stroked="t" strokeweight=".696684pt" strokecolor="#575757">
                <v:path arrowok="t"/>
              </v:shape>
            </v:group>
            <v:group style="position:absolute;left:5025;top:7964;width:6600;height:2" coordorigin="5025,7964" coordsize="6600,2">
              <v:shape style="position:absolute;left:5025;top:7964;width:6600;height:2" coordorigin="5025,7964" coordsize="6600,0" path="m5025,7964l11625,7964e" filled="f" stroked="t" strokeweight=".696684pt" strokecolor="#545454">
                <v:path arrowok="t"/>
              </v:shape>
            </v:group>
            <v:group style="position:absolute;left:5030;top:7716;width:2;height:736" coordorigin="5030,7716" coordsize="2,736">
              <v:shape style="position:absolute;left:5030;top:7716;width:2;height:736" coordorigin="5030,7716" coordsize="0,736" path="m5030,8452l5030,7716e" filled="f" stroked="t" strokeweight=".928911pt" strokecolor="#545454">
                <v:path arrowok="t"/>
              </v:shape>
            </v:group>
            <v:group style="position:absolute;left:5021;top:8202;width:6609;height:2" coordorigin="5021,8202" coordsize="6609,2">
              <v:shape style="position:absolute;left:5021;top:8202;width:6609;height:2" coordorigin="5021,8202" coordsize="6609,0" path="m5021,8202l11630,8202e" filled="f" stroked="t" strokeweight=".696684pt" strokecolor="#545454">
                <v:path arrowok="t"/>
              </v:shape>
            </v:group>
            <v:group style="position:absolute;left:534;top:8438;width:11091;height:2" coordorigin="534,8438" coordsize="11091,2">
              <v:shape style="position:absolute;left:534;top:8438;width:11091;height:2" coordorigin="534,8438" coordsize="11091,0" path="m534,8438l11625,8438e" filled="f" stroked="t" strokeweight=".696684pt" strokecolor="#545454">
                <v:path arrowok="t"/>
              </v:shape>
            </v:group>
            <v:group style="position:absolute;left:534;top:9129;width:11096;height:2" coordorigin="534,9129" coordsize="11096,2">
              <v:shape style="position:absolute;left:534;top:9129;width:11096;height:2" coordorigin="534,9129" coordsize="11096,0" path="m534,9129l11630,9129e" filled="f" stroked="t" strokeweight=".696684pt" strokecolor="#575757">
                <v:path arrowok="t"/>
              </v:shape>
            </v:group>
            <v:group style="position:absolute;left:534;top:10050;width:11096;height:2" coordorigin="534,10050" coordsize="11096,2">
              <v:shape style="position:absolute;left:534;top:10050;width:11096;height:2" coordorigin="534,10050" coordsize="11096,0" path="m534,10050l11630,10050e" filled="f" stroked="t" strokeweight=".696684pt" strokecolor="#545454">
                <v:path arrowok="t"/>
              </v:shape>
            </v:group>
            <v:group style="position:absolute;left:543;top:9670;width:2;height:4007" coordorigin="543,9670" coordsize="2,4007">
              <v:shape style="position:absolute;left:543;top:9670;width:2;height:4007" coordorigin="543,9670" coordsize="0,4007" path="m543,13676l543,9670e" filled="f" stroked="t" strokeweight=".696684pt" strokecolor="#575757">
                <v:path arrowok="t"/>
              </v:shape>
            </v:group>
            <v:group style="position:absolute;left:5759;top:10290;width:255;height:2" coordorigin="5759,10290" coordsize="255,2">
              <v:shape style="position:absolute;left:5759;top:10290;width:255;height:2" coordorigin="5759,10290" coordsize="255,0" path="m5759,10290l6015,10290e" filled="f" stroked="t" strokeweight=".464456pt" strokecolor="#3B3B3B">
                <v:path arrowok="t"/>
              </v:shape>
            </v:group>
            <v:group style="position:absolute;left:7078;top:10043;width:2;height:255" coordorigin="7078,10043" coordsize="2,255">
              <v:shape style="position:absolute;left:7078;top:10043;width:2;height:255" coordorigin="7078,10043" coordsize="0,255" path="m7078,10297l7078,10043e" filled="f" stroked="t" strokeweight=".696684pt" strokecolor="#3F3F3F">
                <v:path arrowok="t"/>
              </v:shape>
            </v:group>
            <v:group style="position:absolute;left:539;top:10290;width:11091;height:2" coordorigin="539,10290" coordsize="11091,2">
              <v:shape style="position:absolute;left:539;top:10290;width:11091;height:2" coordorigin="539,10290" coordsize="11091,0" path="m539,10290l11630,10290e" filled="f" stroked="t" strokeweight=".696684pt" strokecolor="#545454">
                <v:path arrowok="t"/>
              </v:shape>
            </v:group>
            <v:group style="position:absolute;left:534;top:10529;width:11096;height:2" coordorigin="534,10529" coordsize="11096,2">
              <v:shape style="position:absolute;left:534;top:10529;width:11096;height:2" coordorigin="534,10529" coordsize="11096,0" path="m534,10529l11630,10529e" filled="f" stroked="t" strokeweight=".696684pt" strokecolor="#545454">
                <v:path arrowok="t"/>
              </v:shape>
            </v:group>
            <v:group style="position:absolute;left:947;top:11052;width:311;height:2" coordorigin="947,11052" coordsize="311,2">
              <v:shape style="position:absolute;left:947;top:11052;width:311;height:2" coordorigin="947,11052" coordsize="311,0" path="m947,11052l1259,11052e" filled="f" stroked="t" strokeweight=".232228pt" strokecolor="#484848">
                <v:path arrowok="t"/>
              </v:shape>
            </v:group>
            <v:group style="position:absolute;left:1259;top:11052;width:557;height:2" coordorigin="1259,11052" coordsize="557,2">
              <v:shape style="position:absolute;left:1259;top:11052;width:557;height:2" coordorigin="1259,11052" coordsize="557,0" path="m1259,11052l1816,11052e" filled="f" stroked="t" strokeweight=".232228pt" strokecolor="#9C9C9C">
                <v:path arrowok="t"/>
              </v:shape>
            </v:group>
            <v:group style="position:absolute;left:1816;top:11052;width:706;height:2" coordorigin="1816,11052" coordsize="706,2">
              <v:shape style="position:absolute;left:1816;top:11052;width:706;height:2" coordorigin="1816,11052" coordsize="706,0" path="m1816,11052l2522,11052e" filled="f" stroked="t" strokeweight=".232228pt" strokecolor="#000000">
                <v:path arrowok="t"/>
              </v:shape>
            </v:group>
            <v:group style="position:absolute;left:2508;top:11052;width:516;height:2" coordorigin="2508,11052" coordsize="516,2">
              <v:shape style="position:absolute;left:2508;top:11052;width:516;height:2" coordorigin="2508,11052" coordsize="516,0" path="m2508,11052l3024,11052e" filled="f" stroked="t" strokeweight=".232228pt" strokecolor="#6B6B6B">
                <v:path arrowok="t"/>
              </v:shape>
            </v:group>
            <v:group style="position:absolute;left:3024;top:11052;width:687;height:2" coordorigin="3024,11052" coordsize="687,2">
              <v:shape style="position:absolute;left:3024;top:11052;width:687;height:2" coordorigin="3024,11052" coordsize="687,0" path="m3024,11052l3711,11052e" filled="f" stroked="t" strokeweight=".232228pt" strokecolor="#3F3F3F">
                <v:path arrowok="t"/>
              </v:shape>
            </v:group>
            <v:group style="position:absolute;left:3683;top:11071;width:385;height:2" coordorigin="3683,11071" coordsize="385,2">
              <v:shape style="position:absolute;left:3683;top:11071;width:385;height:2" coordorigin="3683,11071" coordsize="385,0" path="m3683,11071l4069,11071e" filled="f" stroked="t" strokeweight=".696684pt" strokecolor="#3F3F3F">
                <v:path arrowok="t"/>
              </v:shape>
            </v:group>
            <v:group style="position:absolute;left:4078;top:11052;width:1909;height:2" coordorigin="4078,11052" coordsize="1909,2">
              <v:shape style="position:absolute;left:4078;top:11052;width:1909;height:2" coordorigin="4078,11052" coordsize="1909,0" path="m4078,11052l5987,11052e" filled="f" stroked="t" strokeweight=".232228pt" strokecolor="#000000">
                <v:path arrowok="t"/>
              </v:shape>
            </v:group>
            <v:group style="position:absolute;left:5987;top:11052;width:771;height:2" coordorigin="5987,11052" coordsize="771,2">
              <v:shape style="position:absolute;left:5987;top:11052;width:771;height:2" coordorigin="5987,11052" coordsize="771,0" path="m5987,11052l6758,11052e" filled="f" stroked="t" strokeweight=".232228pt" strokecolor="#747474">
                <v:path arrowok="t"/>
              </v:shape>
            </v:group>
            <v:group style="position:absolute;left:6758;top:11052;width:632;height:2" coordorigin="6758,11052" coordsize="632,2">
              <v:shape style="position:absolute;left:6758;top:11052;width:632;height:2" coordorigin="6758,11052" coordsize="632,0" path="m6758,11052l7389,11052e" filled="f" stroked="t" strokeweight=".232228pt" strokecolor="#343434">
                <v:path arrowok="t"/>
              </v:shape>
            </v:group>
            <v:group style="position:absolute;left:7389;top:11052;width:4213;height:2" coordorigin="7389,11052" coordsize="4213,2">
              <v:shape style="position:absolute;left:7389;top:11052;width:4213;height:2" coordorigin="7389,11052" coordsize="4213,0" path="m7389,11052l11602,11052e" filled="f" stroked="t" strokeweight=".232228pt" strokecolor="#000000">
                <v:path arrowok="t"/>
              </v:shape>
            </v:group>
            <v:group style="position:absolute;left:546;top:11024;width:2;height:2652" coordorigin="546,11024" coordsize="2,2652">
              <v:shape style="position:absolute;left:546;top:11024;width:2;height:2652" coordorigin="546,11024" coordsize="0,2652" path="m546,13676l546,11024e" filled="f" stroked="t" strokeweight=".696684pt" strokecolor="#575757">
                <v:path arrowok="t"/>
              </v:shape>
            </v:group>
            <v:group style="position:absolute;left:534;top:11229;width:11096;height:2" coordorigin="534,11229" coordsize="11096,2">
              <v:shape style="position:absolute;left:534;top:11229;width:11096;height:2" coordorigin="534,11229" coordsize="11096,0" path="m534,11229l11630,11229e" filled="f" stroked="t" strokeweight=".696684pt" strokecolor="#575757">
                <v:path arrowok="t"/>
              </v:shape>
            </v:group>
            <v:group style="position:absolute;left:1266;top:11222;width:2;height:1812" coordorigin="1266,11222" coordsize="2,1812">
              <v:shape style="position:absolute;left:1266;top:11222;width:2;height:1812" coordorigin="1266,11222" coordsize="0,1812" path="m1266,13035l1266,11222e" filled="f" stroked="t" strokeweight=".696684pt" strokecolor="#4B4B4B">
                <v:path arrowok="t"/>
              </v:shape>
            </v:group>
            <v:group style="position:absolute;left:1816;top:11213;width:2;height:741" coordorigin="1816,11213" coordsize="2,741">
              <v:shape style="position:absolute;left:1816;top:11213;width:2;height:741" coordorigin="1816,11213" coordsize="0,741" path="m1816,11954l1816,11213e" filled="f" stroked="t" strokeweight=".232228pt" strokecolor="#575757">
                <v:path arrowok="t"/>
              </v:shape>
            </v:group>
            <v:group style="position:absolute;left:7389;top:11213;width:2;height:255" coordorigin="7389,11213" coordsize="2,255">
              <v:shape style="position:absolute;left:7389;top:11213;width:2;height:255" coordorigin="7389,11213" coordsize="0,255" path="m7389,11468l7389,11213e" filled="f" stroked="t" strokeweight=".232228pt" strokecolor="#4F4F4F">
                <v:path arrowok="t"/>
              </v:shape>
            </v:group>
            <v:group style="position:absolute;left:539;top:11468;width:11091;height:2" coordorigin="539,11468" coordsize="11091,2">
              <v:shape style="position:absolute;left:539;top:11468;width:11091;height:2" coordorigin="539,11468" coordsize="11091,0" path="m539,11468l11630,11468e" filled="f" stroked="t" strokeweight=".696684pt" strokecolor="#575757">
                <v:path arrowok="t"/>
              </v:shape>
            </v:group>
            <v:group style="position:absolute;left:11625;top:11185;width:2;height:1034" coordorigin="11625,11185" coordsize="2,1034">
              <v:shape style="position:absolute;left:11625;top:11185;width:2;height:1034" coordorigin="11625,11185" coordsize="0,1034" path="m11625,12218l11625,11185e" filled="f" stroked="t" strokeweight=".464456pt" strokecolor="#606060">
                <v:path arrowok="t"/>
              </v:shape>
            </v:group>
            <v:group style="position:absolute;left:7389;top:11454;width:2;height:500" coordorigin="7389,11454" coordsize="2,500">
              <v:shape style="position:absolute;left:7389;top:11454;width:2;height:500" coordorigin="7389,11454" coordsize="0,500" path="m7389,11954l7389,11454e" filled="f" stroked="t" strokeweight=".232228pt" strokecolor="#3B3B3B">
                <v:path arrowok="t"/>
              </v:shape>
            </v:group>
            <v:group style="position:absolute;left:1816;top:11954;width:2;height:1350" coordorigin="1816,11954" coordsize="2,1350">
              <v:shape style="position:absolute;left:1816;top:11954;width:2;height:1350" coordorigin="1816,11954" coordsize="0,1350" path="m1816,13304l1816,11954e" filled="f" stroked="t" strokeweight=".232228pt" strokecolor="#000000">
                <v:path arrowok="t"/>
              </v:shape>
            </v:group>
            <v:group style="position:absolute;left:7389;top:11954;width:2;height:524" coordorigin="7389,11954" coordsize="2,524">
              <v:shape style="position:absolute;left:7389;top:11954;width:2;height:524" coordorigin="7389,11954" coordsize="0,524" path="m7389,12478l7389,11954e" filled="f" stroked="t" strokeweight=".232228pt" strokecolor="#000000">
                <v:path arrowok="t"/>
              </v:shape>
            </v:group>
            <v:group style="position:absolute;left:11625;top:11926;width:2;height:283" coordorigin="11625,11926" coordsize="2,283">
              <v:shape style="position:absolute;left:11625;top:11926;width:2;height:283" coordorigin="11625,11926" coordsize="0,283" path="m11625,12209l11625,11926e" filled="f" stroked="t" strokeweight=".232228pt" strokecolor="#8C8C8C">
                <v:path arrowok="t"/>
              </v:shape>
            </v:group>
            <v:group style="position:absolute;left:1268;top:12978;width:2;height:255" coordorigin="1268,12978" coordsize="2,255">
              <v:shape style="position:absolute;left:1268;top:12978;width:2;height:255" coordorigin="1268,12978" coordsize="0,255" path="m1268,13233l1268,12978e" filled="f" stroked="t" strokeweight=".464456pt" strokecolor="#3B3B3B">
                <v:path arrowok="t"/>
              </v:shape>
            </v:group>
            <v:group style="position:absolute;left:5787;top:13096;width:2;height:349" coordorigin="5787,13096" coordsize="2,349">
              <v:shape style="position:absolute;left:5787;top:13096;width:2;height:349" coordorigin="5787,13096" coordsize="0,349" path="m5787,13445l5787,13096e" filled="f" stroked="t" strokeweight="1.393367pt" strokecolor="#383F80">
                <v:path arrowok="t"/>
              </v:shape>
            </v:group>
            <v:group style="position:absolute;left:5987;top:13110;width:2;height:368" coordorigin="5987,13110" coordsize="2,368">
              <v:shape style="position:absolute;left:5987;top:13110;width:2;height:368" coordorigin="5987,13110" coordsize="0,368" path="m5987,13478l5987,13110e" filled="f" stroked="t" strokeweight="1.161139pt" strokecolor="#343B80">
                <v:path arrowok="t"/>
              </v:shape>
            </v:group>
            <v:group style="position:absolute;left:9447;top:12912;width:2;height:434" coordorigin="9447,12912" coordsize="2,434">
              <v:shape style="position:absolute;left:9447;top:12912;width:2;height:434" coordorigin="9447,12912" coordsize="0,434" path="m9447,13346l9447,12912e" filled="f" stroked="t" strokeweight="2.554506pt" strokecolor="#3460A0">
                <v:path arrowok="t"/>
              </v:shape>
            </v:group>
            <v:group style="position:absolute;left:1273;top:13176;width:2;height:3398" coordorigin="1273,13176" coordsize="2,3398">
              <v:shape style="position:absolute;left:1273;top:13176;width:2;height:3398" coordorigin="1273,13176" coordsize="0,3398" path="m1273,16574l1273,13176e" filled="f" stroked="t" strokeweight=".696684pt" strokecolor="#4F4F4F">
                <v:path arrowok="t"/>
              </v:shape>
            </v:group>
            <v:group style="position:absolute;left:5606;top:13148;width:2;height:420" coordorigin="5606,13148" coordsize="2,420">
              <v:shape style="position:absolute;left:5606;top:13148;width:2;height:420" coordorigin="5606,13148" coordsize="0,420" path="m5606,13568l5606,13148e" filled="f" stroked="t" strokeweight="1.161139pt" strokecolor="#343874">
                <v:path arrowok="t"/>
              </v:shape>
            </v:group>
            <v:group style="position:absolute;left:9271;top:13304;width:223;height:2" coordorigin="9271,13304" coordsize="223,2">
              <v:shape style="position:absolute;left:9271;top:13304;width:223;height:2" coordorigin="9271,13304" coordsize="223,0" path="m9271,13304l9493,13304e" filled="f" stroked="t" strokeweight="1.625595pt" strokecolor="#2357AC">
                <v:path arrowok="t"/>
              </v:shape>
            </v:group>
            <v:group style="position:absolute;left:9405;top:13332;width:1203;height:2" coordorigin="9405,13332" coordsize="1203,2">
              <v:shape style="position:absolute;left:9405;top:13332;width:1203;height:2" coordorigin="9405,13332" coordsize="1203,0" path="m9405,13332l10608,13332e" filled="f" stroked="t" strokeweight=".928911pt" strokecolor="#2F60AF">
                <v:path arrowok="t"/>
              </v:shape>
            </v:group>
            <v:group style="position:absolute;left:539;top:13530;width:2006;height:2" coordorigin="539,13530" coordsize="2006,2">
              <v:shape style="position:absolute;left:539;top:13530;width:2006;height:2" coordorigin="539,13530" coordsize="2006,0" path="m539,13530l2545,13530e" filled="f" stroked="t" strokeweight=".696684pt" strokecolor="#575757">
                <v:path arrowok="t"/>
              </v:shape>
            </v:group>
            <v:group style="position:absolute;left:1816;top:13304;width:2;height:425" coordorigin="1816,13304" coordsize="2,425">
              <v:shape style="position:absolute;left:1816;top:13304;width:2;height:425" coordorigin="1816,13304" coordsize="0,425" path="m1816,13728l1816,13304e" filled="f" stroked="t" strokeweight=".232228pt" strokecolor="#5B5B5B">
                <v:path arrowok="t"/>
              </v:shape>
            </v:group>
            <v:group style="position:absolute;left:5801;top:13096;width:2;height:529" coordorigin="5801,13096" coordsize="2,529">
              <v:shape style="position:absolute;left:5801;top:13096;width:2;height:529" coordorigin="5801,13096" coordsize="0,529" path="m5801,13624l5801,13096e" filled="f" stroked="t" strokeweight="1.161139pt" strokecolor="#383B83">
                <v:path arrowok="t"/>
              </v:shape>
            </v:group>
            <v:group style="position:absolute;left:6001;top:13119;width:2;height:698" coordorigin="6001,13119" coordsize="2,698">
              <v:shape style="position:absolute;left:6001;top:13119;width:2;height:698" coordorigin="6001,13119" coordsize="0,698" path="m6001,13818l6001,13119e" filled="f" stroked="t" strokeweight="1.625595pt" strokecolor="#3F4490">
                <v:path arrowok="t"/>
              </v:shape>
            </v:group>
            <v:group style="position:absolute;left:8569;top:13539;width:562;height:2" coordorigin="8569,13539" coordsize="562,2">
              <v:shape style="position:absolute;left:8569;top:13539;width:562;height:2" coordorigin="8569,13539" coordsize="562,0" path="m8569,13539l9131,13539e" filled="f" stroked="t" strokeweight=".232228pt" strokecolor="#2B5BB3">
                <v:path arrowok="t"/>
              </v:shape>
            </v:group>
            <v:group style="position:absolute;left:9466;top:13266;width:2;height:203" coordorigin="9466,13266" coordsize="2,203">
              <v:shape style="position:absolute;left:9466;top:13266;width:2;height:203" coordorigin="9466,13266" coordsize="0,203" path="m9466,13469l9466,13266e" filled="f" stroked="t" strokeweight="1.393367pt" strokecolor="#2B5493">
                <v:path arrowok="t"/>
              </v:shape>
            </v:group>
            <v:group style="position:absolute;left:5604;top:13596;width:2;height:94" coordorigin="5604,13596" coordsize="2,94">
              <v:shape style="position:absolute;left:5604;top:13596;width:2;height:94" coordorigin="5604,13596" coordsize="0,94" path="m5604,13691l5604,13596e" filled="f" stroked="t" strokeweight="1.393367pt" strokecolor="#3F3F87">
                <v:path arrowok="t"/>
              </v:shape>
            </v:group>
            <v:group style="position:absolute;left:7389;top:13539;width:2;height:401" coordorigin="7389,13539" coordsize="2,401">
              <v:shape style="position:absolute;left:7389;top:13539;width:2;height:401" coordorigin="7389,13539" coordsize="0,401" path="m7389,13941l7389,13539e" filled="f" stroked="t" strokeweight=".232228pt" strokecolor="#383880">
                <v:path arrowok="t"/>
              </v:shape>
            </v:group>
            <v:group style="position:absolute;left:1816;top:13728;width:2;height:2874" coordorigin="1816,13728" coordsize="2,2874">
              <v:shape style="position:absolute;left:1816;top:13728;width:2;height:2874" coordorigin="1816,13728" coordsize="0,2874" path="m1816,16602l1816,13728e" filled="f" stroked="t" strokeweight=".232228pt" strokecolor="#000000">
                <v:path arrowok="t"/>
              </v:shape>
            </v:group>
            <v:group style="position:absolute;left:550;top:13889;width:2;height:2666" coordorigin="550,13889" coordsize="2,2666">
              <v:shape style="position:absolute;left:550;top:13889;width:2;height:2666" coordorigin="550,13889" coordsize="0,2666" path="m550,16555l550,13889e" filled="f" stroked="t" strokeweight=".696684pt" strokecolor="#545454">
                <v:path arrowok="t"/>
              </v:shape>
            </v:group>
            <v:group style="position:absolute;left:7218;top:13941;width:2;height:184" coordorigin="7218,13941" coordsize="2,184">
              <v:shape style="position:absolute;left:7218;top:13941;width:2;height:184" coordorigin="7218,13941" coordsize="0,184" path="m7218,14125l7218,13941e" filled="f" stroked="t" strokeweight=".232228pt" strokecolor="#000000">
                <v:path arrowok="t"/>
              </v:shape>
            </v:group>
            <v:group style="position:absolute;left:7389;top:13941;width:2;height:2454" coordorigin="7389,13941" coordsize="2,2454">
              <v:shape style="position:absolute;left:7389;top:13941;width:2;height:2454" coordorigin="7389,13941" coordsize="0,2454" path="m7389,16395l7389,13941e" filled="f" stroked="t" strokeweight=".232228pt" strokecolor="#000000">
                <v:path arrowok="t"/>
              </v:shape>
            </v:group>
            <v:group style="position:absolute;left:548;top:14002;width:2;height:151" coordorigin="548,14002" coordsize="2,151">
              <v:shape style="position:absolute;left:548;top:14002;width:2;height:151" coordorigin="548,14002" coordsize="0,151" path="m548,14153l548,14002e" filled="f" stroked="t" strokeweight=".464456pt" strokecolor="#2B2B2B">
                <v:path arrowok="t"/>
              </v:shape>
            </v:group>
            <v:group style="position:absolute;left:2543;top:7287;width:2;height:9316" coordorigin="2543,7287" coordsize="2,9316">
              <v:shape style="position:absolute;left:2543;top:7287;width:2;height:9316" coordorigin="2543,7287" coordsize="0,9316" path="m2543,16602l2543,7287e" filled="f" stroked="t" strokeweight=".464456pt" strokecolor="#4B4B4B">
                <v:path arrowok="t"/>
              </v:shape>
            </v:group>
            <v:group style="position:absolute;left:1275;top:15413;width:2;height:1161" coordorigin="1275,15413" coordsize="2,1161">
              <v:shape style="position:absolute;left:1275;top:15413;width:2;height:1161" coordorigin="1275,15413" coordsize="0,1161" path="m1275,16574l1275,15413e" filled="f" stroked="t" strokeweight=".696684pt" strokecolor="#4F4F4F">
                <v:path arrowok="t"/>
              </v:shape>
            </v:group>
            <v:group style="position:absolute;left:5569;top:15944;width:111;height:2" coordorigin="5569,15944" coordsize="111,2">
              <v:shape style="position:absolute;left:5569;top:15944;width:111;height:2" coordorigin="5569,15944" coordsize="111,0" path="m5569,15944l5680,15944e" filled="f" stroked="t" strokeweight=".928911pt" strokecolor="#746BC3">
                <v:path arrowok="t"/>
              </v:shape>
            </v:group>
            <v:group style="position:absolute;left:2973;top:16621;width:7338;height:2" coordorigin="2973,16621" coordsize="7338,2">
              <v:shape style="position:absolute;left:2973;top:16621;width:7338;height:2" coordorigin="2973,16621" coordsize="7338,0" path="m2973,16621l10311,16621e" filled="f" stroked="t" strokeweight=".464456pt" strokecolor="#57575B">
                <v:path arrowok="t"/>
              </v:shape>
            </v:group>
            <v:group style="position:absolute;left:7389;top:16395;width:2;height:217" coordorigin="7389,16395" coordsize="2,217">
              <v:shape style="position:absolute;left:7389;top:16395;width:2;height:217" coordorigin="7389,16395" coordsize="0,217" path="m7389,16612l7389,16395e" filled="f" stroked="t" strokeweight=".232228pt" strokecolor="#676767">
                <v:path arrowok="t"/>
              </v:shape>
            </v:group>
            <v:group style="position:absolute;left:3270;top:16609;width:8258;height:2" coordorigin="3270,16609" coordsize="8258,2">
              <v:shape style="position:absolute;left:3270;top:16609;width:8258;height:2" coordorigin="3270,16609" coordsize="8258,0" path="m3270,16609l11528,16609e" filled="f" stroked="t" strokeweight=".696684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1"/>
          <w:szCs w:val="61"/>
          <w:color w:val="2D3BB1"/>
          <w:w w:val="111"/>
          <w:i/>
          <w:position w:val="-14"/>
        </w:rPr>
      </w:r>
      <w:r>
        <w:rPr>
          <w:rFonts w:ascii="Arial" w:hAnsi="Arial" w:cs="Arial" w:eastAsia="Arial"/>
          <w:sz w:val="61"/>
          <w:szCs w:val="61"/>
          <w:color w:val="2D3BB1"/>
          <w:w w:val="111"/>
          <w:i/>
          <w:u w:val="thick" w:color="3B4BB8"/>
          <w:position w:val="-14"/>
        </w:rPr>
        <w:t>-:;4</w:t>
      </w:r>
      <w:r>
        <w:rPr>
          <w:rFonts w:ascii="Arial" w:hAnsi="Arial" w:cs="Arial" w:eastAsia="Arial"/>
          <w:sz w:val="61"/>
          <w:szCs w:val="61"/>
          <w:color w:val="2D3BB1"/>
          <w:w w:val="111"/>
          <w:i/>
          <w:u w:val="thick" w:color="3B4BB8"/>
          <w:position w:val="-14"/>
        </w:rPr>
      </w:r>
      <w:r>
        <w:rPr>
          <w:rFonts w:ascii="Arial" w:hAnsi="Arial" w:cs="Arial" w:eastAsia="Arial"/>
          <w:sz w:val="61"/>
          <w:szCs w:val="61"/>
          <w:color w:val="2D3BB1"/>
          <w:w w:val="99"/>
          <w:i/>
          <w:u w:val="thick" w:color="3B4BB8"/>
          <w:position w:val="-14"/>
        </w:rPr>
        <w:t> </w:t>
      </w:r>
      <w:r>
        <w:rPr>
          <w:rFonts w:ascii="Arial" w:hAnsi="Arial" w:cs="Arial" w:eastAsia="Arial"/>
          <w:sz w:val="61"/>
          <w:szCs w:val="61"/>
          <w:color w:val="2D3BB1"/>
          <w:w w:val="100"/>
          <w:i/>
          <w:u w:val="thick" w:color="3B4BB8"/>
          <w:position w:val="-14"/>
        </w:rPr>
        <w:tab/>
      </w:r>
      <w:r>
        <w:rPr>
          <w:rFonts w:ascii="Arial" w:hAnsi="Arial" w:cs="Arial" w:eastAsia="Arial"/>
          <w:sz w:val="61"/>
          <w:szCs w:val="61"/>
          <w:color w:val="2D3BB1"/>
          <w:w w:val="100"/>
          <w:i/>
          <w:u w:val="thick" w:color="3B4BB8"/>
          <w:position w:val="-14"/>
        </w:rPr>
      </w:r>
      <w:r>
        <w:rPr>
          <w:rFonts w:ascii="Arial" w:hAnsi="Arial" w:cs="Arial" w:eastAsia="Arial"/>
          <w:sz w:val="61"/>
          <w:szCs w:val="61"/>
          <w:color w:val="2D3BB1"/>
          <w:w w:val="100"/>
          <w:i/>
          <w:position w:val="-14"/>
        </w:rPr>
      </w:r>
      <w:r>
        <w:rPr>
          <w:rFonts w:ascii="Arial" w:hAnsi="Arial" w:cs="Arial" w:eastAsia="Arial"/>
          <w:sz w:val="61"/>
          <w:szCs w:val="61"/>
          <w:color w:val="000000"/>
          <w:w w:val="100"/>
          <w:position w:val="0"/>
        </w:rPr>
      </w:r>
    </w:p>
    <w:p>
      <w:pPr>
        <w:spacing w:before="0" w:after="0" w:line="428" w:lineRule="exact"/>
        <w:ind w:right="29"/>
        <w:jc w:val="righ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2D3BB1"/>
          <w:spacing w:val="0"/>
          <w:w w:val="118"/>
        </w:rPr>
        <w:t>-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</w:rPr>
      </w:r>
    </w:p>
    <w:p>
      <w:pPr>
        <w:spacing w:before="0" w:after="0" w:line="309" w:lineRule="exact"/>
        <w:jc w:val="right"/>
        <w:tabs>
          <w:tab w:pos="2160" w:val="left"/>
          <w:tab w:pos="35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4"/>
        </w:rPr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position w:val="3"/>
        </w:rPr>
        <w:t>AKerim</w:t>
      </w:r>
      <w:r>
        <w:rPr>
          <w:rFonts w:ascii="Arial" w:hAnsi="Arial" w:cs="Arial" w:eastAsia="Arial"/>
          <w:sz w:val="29"/>
          <w:szCs w:val="29"/>
          <w:color w:val="2F2F2F"/>
          <w:spacing w:val="-29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98"/>
          <w:b/>
          <w:bCs/>
          <w:position w:val="0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3"/>
          <w:w w:val="85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5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5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5"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5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5" w:lineRule="exact"/>
        <w:ind w:left="307" w:right="-72"/>
        <w:jc w:val="left"/>
        <w:tabs>
          <w:tab w:pos="49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56"/>
          <w:position w:val="2"/>
        </w:rPr>
        <w:t>..</w:t>
      </w:r>
      <w:r>
        <w:rPr>
          <w:rFonts w:ascii="Arial" w:hAnsi="Arial" w:cs="Arial" w:eastAsia="Arial"/>
          <w:sz w:val="19"/>
          <w:szCs w:val="19"/>
          <w:color w:val="838383"/>
          <w:spacing w:val="-36"/>
          <w:w w:val="56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B8B8B8"/>
          <w:spacing w:val="-33"/>
          <w:w w:val="146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-33"/>
          <w:w w:val="55"/>
          <w:position w:val="2"/>
        </w:rPr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emboss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emboss/>
          <w:position w:val="2"/>
        </w:rPr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emboss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emboss/>
          <w:position w:val="2"/>
        </w:rPr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position w:val="2"/>
        </w:rPr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-28"/>
          <w:w w:val="55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-23"/>
          <w:w w:val="69"/>
          <w:position w:val="2"/>
        </w:rPr>
        <w:t>,</w:t>
      </w:r>
      <w:r>
        <w:rPr>
          <w:rFonts w:ascii="Arial" w:hAnsi="Arial" w:cs="Arial" w:eastAsia="Arial"/>
          <w:sz w:val="19"/>
          <w:szCs w:val="19"/>
          <w:color w:val="979999"/>
          <w:spacing w:val="-12"/>
          <w:w w:val="55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79999"/>
          <w:spacing w:val="-32"/>
          <w:w w:val="69"/>
          <w:position w:val="2"/>
        </w:rPr>
        <w:t>:</w:t>
      </w:r>
      <w:r>
        <w:rPr>
          <w:rFonts w:ascii="Arial" w:hAnsi="Arial" w:cs="Arial" w:eastAsia="Arial"/>
          <w:sz w:val="19"/>
          <w:szCs w:val="19"/>
          <w:color w:val="979999"/>
          <w:spacing w:val="0"/>
          <w:w w:val="55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8" w:lineRule="exact"/>
        <w:ind w:right="-20"/>
        <w:jc w:val="left"/>
        <w:tabs>
          <w:tab w:pos="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60"/>
          <w:szCs w:val="60"/>
          <w:color w:val="3F4280"/>
          <w:spacing w:val="0"/>
          <w:w w:val="131"/>
          <w:position w:val="-3"/>
        </w:rPr>
        <w:t>t</w:t>
      </w:r>
      <w:r>
        <w:rPr>
          <w:rFonts w:ascii="Arial" w:hAnsi="Arial" w:cs="Arial" w:eastAsia="Arial"/>
          <w:sz w:val="60"/>
          <w:szCs w:val="60"/>
          <w:color w:val="3F428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60"/>
          <w:szCs w:val="60"/>
          <w:color w:val="3F4280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707272"/>
          <w:spacing w:val="0"/>
          <w:w w:val="70"/>
          <w:position w:val="5"/>
        </w:rPr>
        <w:t>-</w:t>
      </w:r>
      <w:r>
        <w:rPr>
          <w:rFonts w:ascii="Arial" w:hAnsi="Arial" w:cs="Arial" w:eastAsia="Arial"/>
          <w:sz w:val="34"/>
          <w:szCs w:val="34"/>
          <w:color w:val="707272"/>
          <w:spacing w:val="36"/>
          <w:w w:val="70"/>
          <w:position w:val="5"/>
        </w:rPr>
        <w:t> </w:t>
      </w:r>
      <w:r>
        <w:rPr>
          <w:rFonts w:ascii="Arial" w:hAnsi="Arial" w:cs="Arial" w:eastAsia="Arial"/>
          <w:sz w:val="34"/>
          <w:szCs w:val="34"/>
          <w:color w:val="605BAE"/>
          <w:spacing w:val="0"/>
          <w:w w:val="70"/>
          <w:position w:val="5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Tanj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3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246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79999"/>
          <w:spacing w:val="-14"/>
          <w:w w:val="166"/>
        </w:rPr>
        <w:t>\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75"/>
          <w:position w:val="3"/>
        </w:rPr>
        <w:t>rı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19"/>
          <w:szCs w:val="19"/>
          <w:color w:val="838383"/>
          <w:spacing w:val="-21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69"/>
          <w:position w:val="3"/>
        </w:rPr>
        <w:t>&lt;.</w:t>
      </w:r>
      <w:r>
        <w:rPr>
          <w:rFonts w:ascii="Arial" w:hAnsi="Arial" w:cs="Arial" w:eastAsia="Arial"/>
          <w:sz w:val="13"/>
          <w:szCs w:val="13"/>
          <w:color w:val="414141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80"/>
          <w:i/>
          <w:position w:val="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11"/>
          <w:w w:val="81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707272"/>
          <w:spacing w:val="-27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10"/>
          <w:w w:val="81"/>
          <w:i/>
          <w:position w:val="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07272"/>
          <w:spacing w:val="0"/>
          <w:w w:val="50"/>
          <w:position w:val="0"/>
        </w:rPr>
        <w:t>,.,..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38383"/>
          <w:spacing w:val="0"/>
          <w:w w:val="77"/>
        </w:rPr>
        <w:t>'"""</w:t>
      </w:r>
      <w:r>
        <w:rPr>
          <w:rFonts w:ascii="Times New Roman" w:hAnsi="Times New Roman" w:cs="Times New Roman" w:eastAsia="Times New Roman"/>
          <w:sz w:val="13"/>
          <w:szCs w:val="13"/>
          <w:color w:val="838383"/>
          <w:spacing w:val="0"/>
          <w:w w:val="77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838383"/>
          <w:spacing w:val="6"/>
          <w:w w:val="7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77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77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13"/>
          <w:w w:val="7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9"/>
          <w:spacing w:val="0"/>
          <w:w w:val="155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979999"/>
          <w:spacing w:val="-22"/>
          <w:w w:val="15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9"/>
          <w:spacing w:val="0"/>
          <w:w w:val="57"/>
          <w:i/>
        </w:rPr>
        <w:t>r:--: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60"/>
          <w:cols w:num="3" w:equalWidth="0">
            <w:col w:w="4606" w:space="431"/>
            <w:col w:w="5202" w:space="60"/>
            <w:col w:w="136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87" w:right="4463" w:firstLine="-11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33897pt;margin-top:-15.792993pt;width:31.255001pt;height:47pt;mso-position-horizontal-relative:page;mso-position-vertical-relative:paragraph;z-index:-15025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D2D2D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84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69" w:lineRule="exact"/>
        <w:ind w:left="552" w:right="3709"/>
        <w:jc w:val="center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3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20"/>
        <w:jc w:val="left"/>
        <w:tabs>
          <w:tab w:pos="1460" w:val="left"/>
          <w:tab w:pos="3100" w:val="left"/>
          <w:tab w:pos="54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  <w:position w:val="1"/>
        </w:rPr>
        <w:t>Qıa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No:35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16.44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29"/>
          <w:w w:val="141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6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4B4B4B"/>
          <w:spacing w:val="-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6312836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25" w:right="-20"/>
        <w:jc w:val="left"/>
        <w:tabs>
          <w:tab w:pos="1460" w:val="left"/>
          <w:tab w:pos="3100" w:val="left"/>
          <w:tab w:pos="444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1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10208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lBildiriı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21"/>
          <w:position w:val="0"/>
        </w:rPr>
        <w:t>I.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4" w:lineRule="auto"/>
        <w:ind w:left="125" w:right="7278" w:firstLine="5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ldiril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öpl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Çöpi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0" w:right="-20"/>
        <w:jc w:val="left"/>
        <w:tabs>
          <w:tab w:pos="1460" w:val="left"/>
          <w:tab w:pos="35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:A.</w:t>
      </w:r>
      <w:r>
        <w:rPr>
          <w:rFonts w:ascii="Arial" w:hAnsi="Arial" w:cs="Arial" w:eastAsia="Arial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exact"/>
        <w:ind w:left="125" w:right="-20"/>
        <w:jc w:val="left"/>
        <w:tabs>
          <w:tab w:pos="35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6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6"/>
          <w:position w:val="3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4"/>
        </w:rPr>
        <w:t>Yapını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16"/>
          <w:szCs w:val="16"/>
          <w:color w:val="2D2D2D"/>
          <w:spacing w:val="7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1"/>
          <w:position w:val="4"/>
        </w:rPr>
        <w:t>Şekl</w:t>
      </w:r>
      <w:r>
        <w:rPr>
          <w:rFonts w:ascii="Arial" w:hAnsi="Arial" w:cs="Arial" w:eastAsia="Arial"/>
          <w:sz w:val="16"/>
          <w:szCs w:val="16"/>
          <w:color w:val="2D2D2D"/>
          <w:spacing w:val="-11"/>
          <w:w w:val="102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45"/>
          <w:position w:val="4"/>
        </w:rPr>
        <w:t>: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358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548355pt;margin-top:1.622785pt;width:104.56959pt;height:26.169235pt;mso-position-horizontal-relative:page;mso-position-vertical-relative:paragraph;z-index:-15024" type="#_x0000_t202" filled="f" stroked="f">
            <v:textbox inset="0,0,0,0">
              <w:txbxContent>
                <w:p>
                  <w:pPr>
                    <w:spacing w:before="0" w:after="0" w:line="523" w:lineRule="exact"/>
                    <w:ind w:right="-119"/>
                    <w:jc w:val="left"/>
                    <w:tabs>
                      <w:tab w:pos="580" w:val="left"/>
                      <w:tab w:pos="1480" w:val="left"/>
                      <w:tab w:pos="1880" w:val="left"/>
                    </w:tabs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2D2D2D"/>
                      <w:spacing w:val="0"/>
                      <w:w w:val="100"/>
                      <w:i/>
                      <w:position w:val="10"/>
                    </w:rPr>
                    <w:t>l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2D2D2D"/>
                      <w:spacing w:val="-108"/>
                      <w:w w:val="100"/>
                      <w:i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2D2D2D"/>
                      <w:spacing w:val="0"/>
                      <w:w w:val="100"/>
                      <w:i/>
                      <w:position w:val="10"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2D2D2D"/>
                      <w:spacing w:val="0"/>
                      <w:w w:val="100"/>
                      <w:i/>
                      <w:position w:val="10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9C9E9E"/>
                      <w:spacing w:val="0"/>
                      <w:w w:val="158"/>
                      <w:position w:val="10"/>
                    </w:rPr>
                    <w:t>-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D2D2D"/>
          <w:spacing w:val="-2"/>
          <w:w w:val="100"/>
          <w:position w:val="-1"/>
        </w:rPr>
        <w:t>B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2D2D2D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4B4B4B"/>
          <w:spacing w:val="-4"/>
          <w:w w:val="100"/>
          <w:position w:val="-1"/>
        </w:rPr>
        <w:t>o</w:t>
      </w:r>
      <w:r>
        <w:rPr>
          <w:rFonts w:ascii="Arial" w:hAnsi="Arial" w:cs="Arial" w:eastAsia="Arial"/>
          <w:sz w:val="16"/>
          <w:szCs w:val="16"/>
          <w:color w:val="2D2D2D"/>
          <w:spacing w:val="-4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4B4B4B"/>
          <w:spacing w:val="-13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2D2D2D"/>
          <w:spacing w:val="-12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1"/>
        </w:rPr>
        <w:t>ne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7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2D2D2D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4B4B4B"/>
          <w:spacing w:val="-10"/>
          <w:w w:val="100"/>
          <w:position w:val="-1"/>
        </w:rPr>
        <w:t>g</w:t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position w:val="-1"/>
        </w:rPr>
        <w:t>ir</w:t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1C1C1C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9"/>
          <w:position w:val="-1"/>
        </w:rPr>
        <w:t>Ahş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14"/>
          <w:position w:val="-1"/>
        </w:rPr>
        <w:t>Ç</w:t>
      </w:r>
      <w:r>
        <w:rPr>
          <w:rFonts w:ascii="Arial" w:hAnsi="Arial" w:cs="Arial" w:eastAsia="Arial"/>
          <w:sz w:val="16"/>
          <w:szCs w:val="16"/>
          <w:color w:val="4B4B4B"/>
          <w:spacing w:val="-3"/>
          <w:w w:val="114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14"/>
          <w:position w:val="-1"/>
        </w:rPr>
        <w:t>l</w:t>
      </w:r>
      <w:r>
        <w:rPr>
          <w:rFonts w:ascii="Arial" w:hAnsi="Arial" w:cs="Arial" w:eastAsia="Arial"/>
          <w:sz w:val="16"/>
          <w:szCs w:val="16"/>
          <w:color w:val="2D2D2D"/>
          <w:spacing w:val="-15"/>
          <w:w w:val="114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14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14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4B4B4B"/>
          <w:spacing w:val="28"/>
          <w:w w:val="114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-4"/>
          <w:w w:val="100"/>
          <w:position w:val="-1"/>
        </w:rPr>
        <w:t>D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1"/>
        </w:rPr>
        <w:t>il!,</w:t>
      </w:r>
      <w:r>
        <w:rPr>
          <w:rFonts w:ascii="Arial" w:hAnsi="Arial" w:cs="Arial" w:eastAsia="Arial"/>
          <w:sz w:val="16"/>
          <w:szCs w:val="16"/>
          <w:color w:val="4B4B4B"/>
          <w:spacing w:val="-1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5467" w:right="-20"/>
        <w:jc w:val="left"/>
        <w:tabs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9C9E9E"/>
          <w:spacing w:val="0"/>
          <w:w w:val="53"/>
          <w:position w:val="-2"/>
        </w:rPr>
        <w:t>t</w:t>
      </w:r>
      <w:r>
        <w:rPr>
          <w:rFonts w:ascii="Times New Roman" w:hAnsi="Times New Roman" w:cs="Times New Roman" w:eastAsia="Times New Roman"/>
          <w:sz w:val="45"/>
          <w:szCs w:val="45"/>
          <w:color w:val="9C9E9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9C9E9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7.15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420" w:right="260"/>
        </w:sectPr>
      </w:pPr>
      <w:rPr/>
    </w:p>
    <w:p>
      <w:pPr>
        <w:spacing w:before="0" w:after="0" w:line="194" w:lineRule="exact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4" w:right="-20"/>
        <w:jc w:val="left"/>
        <w:tabs>
          <w:tab w:pos="274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16.45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16.5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1164" w:space="698"/>
            <w:col w:w="9378"/>
          </w:cols>
        </w:sectPr>
      </w:pPr>
      <w:rPr/>
    </w:p>
    <w:p>
      <w:pPr>
        <w:spacing w:before="2" w:after="0" w:line="240" w:lineRule="auto"/>
        <w:ind w:left="11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5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25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592" w:right="44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tLeast"/>
        <w:ind w:left="1890" w:right="4053" w:firstLine="2734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0" w:after="0" w:line="248" w:lineRule="exact"/>
        <w:ind w:left="111" w:right="-82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4B4B4B"/>
          <w:spacing w:val="0"/>
          <w:w w:val="75"/>
        </w:rPr>
        <w:t>Y.</w:t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7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1265" w:space="597"/>
            <w:col w:w="9378"/>
          </w:cols>
        </w:sectPr>
      </w:pPr>
      <w:rPr/>
    </w:p>
    <w:p>
      <w:pPr>
        <w:spacing w:before="0" w:after="0" w:line="215" w:lineRule="exact"/>
        <w:ind w:left="11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DönOş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30" w:right="2701" w:firstLine="-1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594" w:right="38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Söndllr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Kullamla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1" w:lineRule="exact"/>
        <w:ind w:left="120" w:right="-20"/>
        <w:jc w:val="left"/>
        <w:tabs>
          <w:tab w:pos="2220" w:val="left"/>
          <w:tab w:pos="462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Söndllrme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3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3"/>
        </w:rPr>
        <w:t>}'Q_ll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6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-3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4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4633" w:right="-20"/>
        <w:jc w:val="left"/>
        <w:tabs>
          <w:tab w:pos="6480" w:val="left"/>
          <w:tab w:pos="80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6"/>
          <w:i/>
          <w:position w:val="2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5"/>
          <w:w w:val="66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6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-67"/>
          <w:w w:val="66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6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2"/>
        </w:rPr>
        <w:t>yok.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8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1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1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3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1801" w:space="135"/>
            <w:col w:w="9304"/>
          </w:cols>
        </w:sectPr>
      </w:pPr>
      <w:rPr/>
    </w:p>
    <w:p>
      <w:pPr>
        <w:spacing w:before="12" w:after="0" w:line="249" w:lineRule="auto"/>
        <w:ind w:left="1881" w:right="53" w:firstLine="-17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7" w:lineRule="exact"/>
        <w:ind w:left="111" w:right="-20"/>
        <w:jc w:val="left"/>
        <w:tabs>
          <w:tab w:pos="18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·'talı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0"/>
          <w:w w:val="111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0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8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0" w:after="0" w:line="280" w:lineRule="exact"/>
        <w:ind w:left="111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B4B4B"/>
          <w:w w:val="77"/>
        </w:rPr>
        <w:t>A</w:t>
      </w:r>
      <w:r>
        <w:rPr>
          <w:rFonts w:ascii="Arial" w:hAnsi="Arial" w:cs="Arial" w:eastAsia="Arial"/>
          <w:sz w:val="28"/>
          <w:szCs w:val="28"/>
          <w:color w:val="4B4B4B"/>
          <w:spacing w:val="-4"/>
          <w:w w:val="77"/>
        </w:rPr>
        <w:t>;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40"/>
        </w:rPr>
        <w:t>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423" w:space="126"/>
            <w:col w:w="10691"/>
          </w:cols>
        </w:sectPr>
      </w:pPr>
      <w:rPr/>
    </w:p>
    <w:p>
      <w:pPr>
        <w:spacing w:before="1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130" w:right="-20"/>
        <w:jc w:val="left"/>
        <w:tabs>
          <w:tab w:pos="188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9"/>
        </w:rPr>
        <w:t>nUşU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7.40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8" w:right="-20"/>
        <w:jc w:val="left"/>
        <w:tabs>
          <w:tab w:pos="106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!Yaralı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28" w:lineRule="exact"/>
        <w:ind w:left="2034" w:right="-20"/>
        <w:jc w:val="left"/>
        <w:tabs>
          <w:tab w:pos="4500" w:val="left"/>
          <w:tab w:pos="89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0"/>
          <w:i/>
          <w:position w:val="-2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33"/>
          <w:w w:val="5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0"/>
          <w:position w:val="-2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20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3"/>
          <w:position w:val="-2"/>
        </w:rPr>
        <w:t>Ekim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16"/>
          <w:w w:val="53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3"/>
          <w:b/>
          <w:bCs/>
          <w:position w:val="-2"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4701" w:right="55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06" w:right="16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-34" w:right="12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834" w:space="7595"/>
            <w:col w:w="2811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19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w w:val="114"/>
          <w:position w:val="-8"/>
        </w:rPr>
        <w:t>H.Ay</w:t>
      </w:r>
      <w:r>
        <w:rPr>
          <w:rFonts w:ascii="Arial" w:hAnsi="Arial" w:cs="Arial" w:eastAsia="Arial"/>
          <w:sz w:val="19"/>
          <w:szCs w:val="19"/>
          <w:color w:val="2D2D2D"/>
          <w:w w:val="115"/>
          <w:position w:val="-8"/>
        </w:rPr>
        <w:t>d</w:t>
      </w:r>
      <w:r>
        <w:rPr>
          <w:rFonts w:ascii="Arial" w:hAnsi="Arial" w:cs="Arial" w:eastAsia="Arial"/>
          <w:sz w:val="19"/>
          <w:szCs w:val="19"/>
          <w:color w:val="00000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-16"/>
          <w:w w:val="269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0"/>
          <w:w w:val="372"/>
          <w:i/>
          <w:position w:val="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4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3"/>
          <w:w w:val="223"/>
          <w:position w:val="0"/>
        </w:rPr>
        <w:t>/</w:t>
      </w:r>
      <w:r>
        <w:rPr>
          <w:rFonts w:ascii="Times New Roman" w:hAnsi="Times New Roman" w:cs="Times New Roman" w:eastAsia="Times New Roman"/>
          <w:sz w:val="7"/>
          <w:szCs w:val="7"/>
          <w:color w:val="B8B8B8"/>
          <w:spacing w:val="-13"/>
          <w:w w:val="159"/>
          <w:b/>
          <w:bCs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224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26"/>
          <w:position w:val="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26"/>
          <w:position w:val="2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00"/>
          <w:position w:val="2"/>
        </w:rPr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8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8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808080"/>
          <w:spacing w:val="23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365"/>
          <w:position w:val="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60"/>
          <w:cols w:num="2" w:equalWidth="0">
            <w:col w:w="4991" w:space="4002"/>
            <w:col w:w="2247"/>
          </w:cols>
        </w:sectPr>
      </w:pPr>
      <w:rPr/>
    </w:p>
    <w:p>
      <w:pPr>
        <w:spacing w:before="0" w:after="0" w:line="548" w:lineRule="exact"/>
        <w:ind w:left="3017" w:right="-20"/>
        <w:jc w:val="left"/>
        <w:tabs>
          <w:tab w:pos="4780" w:val="left"/>
          <w:tab w:pos="5200" w:val="left"/>
          <w:tab w:pos="87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67514pt;margin-top:21.722605pt;width:35.617682pt;height:14pt;mso-position-horizontal-relative:page;mso-position-vertical-relative:paragraph;z-index:-1502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0"/>
                      <w:w w:val="381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2"/>
          <w:szCs w:val="52"/>
          <w:color w:val="3A4285"/>
          <w:spacing w:val="0"/>
          <w:w w:val="82"/>
          <w:b/>
          <w:bCs/>
          <w:i/>
          <w:position w:val="-7"/>
        </w:rPr>
        <w:t>1</w:t>
      </w:r>
      <w:r>
        <w:rPr>
          <w:rFonts w:ascii="Arial" w:hAnsi="Arial" w:cs="Arial" w:eastAsia="Arial"/>
          <w:sz w:val="52"/>
          <w:szCs w:val="52"/>
          <w:color w:val="3A4285"/>
          <w:spacing w:val="0"/>
          <w:w w:val="100"/>
          <w:b/>
          <w:bCs/>
          <w:i/>
          <w:position w:val="-7"/>
        </w:rPr>
        <w:tab/>
      </w:r>
      <w:r>
        <w:rPr>
          <w:rFonts w:ascii="Arial" w:hAnsi="Arial" w:cs="Arial" w:eastAsia="Arial"/>
          <w:sz w:val="52"/>
          <w:szCs w:val="52"/>
          <w:color w:val="3A4285"/>
          <w:spacing w:val="0"/>
          <w:w w:val="100"/>
          <w:b/>
          <w:bCs/>
          <w:i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5"/>
        </w:rPr>
        <w:t>İtf.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5"/>
        </w:rPr>
      </w:r>
      <w:r>
        <w:rPr>
          <w:rFonts w:ascii="Times New Roman" w:hAnsi="Times New Roman" w:cs="Times New Roman" w:eastAsia="Times New Roman"/>
          <w:sz w:val="19"/>
          <w:szCs w:val="19"/>
          <w:color w:val="B3C1DB"/>
          <w:spacing w:val="0"/>
          <w:w w:val="45"/>
          <w:position w:val="2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3C1DB"/>
          <w:spacing w:val="13"/>
          <w:w w:val="45"/>
          <w:position w:val="25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-4"/>
          <w:w w:val="186"/>
          <w:position w:val="25"/>
        </w:rPr>
        <w:t>·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78"/>
          <w:position w:val="25"/>
        </w:rPr>
        <w:t>j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25"/>
        </w:rPr>
      </w:r>
      <w:r>
        <w:rPr>
          <w:rFonts w:ascii="Arial" w:hAnsi="Arial" w:cs="Arial" w:eastAsia="Arial"/>
          <w:sz w:val="33"/>
          <w:szCs w:val="33"/>
          <w:color w:val="808080"/>
          <w:spacing w:val="0"/>
          <w:w w:val="161"/>
          <w:position w:val="17"/>
        </w:rPr>
        <w:t>J</w:t>
      </w:r>
      <w:r>
        <w:rPr>
          <w:rFonts w:ascii="Arial" w:hAnsi="Arial" w:cs="Arial" w:eastAsia="Arial"/>
          <w:sz w:val="33"/>
          <w:szCs w:val="33"/>
          <w:color w:val="808080"/>
          <w:spacing w:val="-45"/>
          <w:w w:val="100"/>
          <w:position w:val="17"/>
        </w:rPr>
        <w:t> </w:t>
      </w:r>
      <w:r>
        <w:rPr>
          <w:rFonts w:ascii="Arial" w:hAnsi="Arial" w:cs="Arial" w:eastAsia="Arial"/>
          <w:sz w:val="33"/>
          <w:szCs w:val="33"/>
          <w:color w:val="808080"/>
          <w:spacing w:val="0"/>
          <w:w w:val="77"/>
          <w:position w:val="17"/>
        </w:rPr>
        <w:t>'</w:t>
      </w:r>
      <w:r>
        <w:rPr>
          <w:rFonts w:ascii="Arial" w:hAnsi="Arial" w:cs="Arial" w:eastAsia="Arial"/>
          <w:sz w:val="33"/>
          <w:szCs w:val="33"/>
          <w:color w:val="808080"/>
          <w:spacing w:val="-86"/>
          <w:w w:val="78"/>
          <w:position w:val="17"/>
        </w:rPr>
        <w:t>·</w:t>
      </w:r>
      <w:r>
        <w:rPr>
          <w:rFonts w:ascii="Arial" w:hAnsi="Arial" w:cs="Arial" w:eastAsia="Arial"/>
          <w:sz w:val="33"/>
          <w:szCs w:val="33"/>
          <w:color w:val="808080"/>
          <w:spacing w:val="0"/>
          <w:w w:val="172"/>
          <w:position w:val="17"/>
        </w:rPr>
        <w:t>\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428" w:lineRule="exact"/>
        <w:ind w:right="707"/>
        <w:jc w:val="right"/>
        <w:tabs>
          <w:tab w:pos="1280" w:val="left"/>
          <w:tab w:pos="2240" w:val="left"/>
        </w:tabs>
        <w:rPr>
          <w:rFonts w:ascii="Arial" w:hAnsi="Arial" w:cs="Arial" w:eastAsia="Arial"/>
          <w:sz w:val="53"/>
          <w:szCs w:val="5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381226pt;margin-top:21.424013pt;width:5.27685pt;height:15pt;mso-position-horizontal-relative:page;mso-position-vertical-relative:paragraph;z-index:-1502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D5D5D"/>
                      <w:spacing w:val="0"/>
                      <w:w w:val="126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83"/>
          <w:position w:val="-6"/>
        </w:rPr>
        <w:t>Mü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82"/>
          <w:position w:val="-6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-35"/>
          <w:w w:val="82"/>
          <w:position w:val="-6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9C9E9E"/>
          <w:spacing w:val="0"/>
          <w:w w:val="79"/>
          <w:position w:val="-6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C9E9E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C9E9E"/>
          <w:spacing w:val="0"/>
          <w:w w:val="100"/>
          <w:position w:val="-6"/>
        </w:rPr>
      </w:r>
      <w:r>
        <w:rPr>
          <w:rFonts w:ascii="Arial" w:hAnsi="Arial" w:cs="Arial" w:eastAsia="Arial"/>
          <w:sz w:val="58"/>
          <w:szCs w:val="58"/>
          <w:color w:val="4D546E"/>
          <w:spacing w:val="-159"/>
          <w:w w:val="90"/>
          <w:i/>
          <w:position w:val="-6"/>
        </w:rPr>
        <w:t>;</w:t>
      </w:r>
      <w:r>
        <w:rPr>
          <w:rFonts w:ascii="Arial" w:hAnsi="Arial" w:cs="Arial" w:eastAsia="Arial"/>
          <w:sz w:val="58"/>
          <w:szCs w:val="58"/>
          <w:color w:val="808080"/>
          <w:spacing w:val="-11"/>
          <w:w w:val="67"/>
          <w:i/>
          <w:position w:val="-6"/>
        </w:rPr>
        <w:t>9</w:t>
      </w:r>
      <w:r>
        <w:rPr>
          <w:rFonts w:ascii="Arial" w:hAnsi="Arial" w:cs="Arial" w:eastAsia="Arial"/>
          <w:sz w:val="58"/>
          <w:szCs w:val="58"/>
          <w:color w:val="5D5D5D"/>
          <w:spacing w:val="0"/>
          <w:w w:val="67"/>
          <w:i/>
          <w:position w:val="-6"/>
        </w:rPr>
        <w:t>::</w:t>
      </w:r>
      <w:r>
        <w:rPr>
          <w:rFonts w:ascii="Arial" w:hAnsi="Arial" w:cs="Arial" w:eastAsia="Arial"/>
          <w:sz w:val="58"/>
          <w:szCs w:val="58"/>
          <w:color w:val="5D5D5D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58"/>
          <w:szCs w:val="58"/>
          <w:color w:val="5D5D5D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53"/>
          <w:szCs w:val="53"/>
          <w:color w:val="5D5D5D"/>
          <w:spacing w:val="0"/>
          <w:w w:val="50"/>
          <w:i/>
          <w:position w:val="-6"/>
        </w:rPr>
        <w:t>f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20" w:right="26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9" w:lineRule="atLeas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16" w:lineRule="atLeast"/>
        <w:ind w:right="-85"/>
        <w:jc w:val="left"/>
        <w:tabs>
          <w:tab w:pos="13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100"/>
          <w:b/>
          <w:bCs/>
        </w:rPr>
        <w:t>.A.Keriın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8"/>
          <w:w w:val="105"/>
          <w:b/>
          <w:bCs/>
        </w:rPr>
        <w:t>Ö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98"/>
          <w:b/>
          <w:bCs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53" w:lineRule="exac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06789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0678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0678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0"/>
          <w:i/>
          <w:position w:val="-2"/>
        </w:rPr>
        <w:t>C'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9"/>
          <w:w w:val="6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27"/>
          <w:position w:val="-2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22"/>
          <w:w w:val="126"/>
          <w:position w:val="-2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44"/>
          <w:position w:val="-2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5" w:lineRule="atLeast"/>
        <w:ind w:left="1492" w:right="821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808080"/>
          <w:spacing w:val="0"/>
          <w:w w:val="119"/>
          <w:b/>
          <w:bCs/>
          <w:i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60"/>
          <w:cols w:num="3" w:equalWidth="0">
            <w:col w:w="495" w:space="1655"/>
            <w:col w:w="1971" w:space="4657"/>
            <w:col w:w="2462"/>
          </w:cols>
        </w:sectPr>
      </w:pPr>
      <w:rPr/>
    </w:p>
    <w:p>
      <w:pPr>
        <w:spacing w:before="0" w:after="0" w:line="186" w:lineRule="exact"/>
        <w:ind w:left="214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5.149296pt;margin-top:45.031738pt;width:553.400951pt;height:780.212392pt;mso-position-horizontal-relative:page;mso-position-vertical-relative:page;z-index:-15026" coordorigin="503,901" coordsize="11068,15604">
            <v:group style="position:absolute;left:522;top:922;width:11005;height:2" coordorigin="522,922" coordsize="11005,2">
              <v:shape style="position:absolute;left:522;top:922;width:11005;height:2" coordorigin="522,922" coordsize="11005,0" path="m522,922l11527,922e" filled="f" stroked="t" strokeweight=".698592pt" strokecolor="#605B60">
                <v:path arrowok="t"/>
              </v:shape>
            </v:group>
            <v:group style="position:absolute;left:2282;top:917;width:2;height:1517" coordorigin="2282,917" coordsize="2,1517">
              <v:shape style="position:absolute;left:2282;top:917;width:2;height:1517" coordorigin="2282,917" coordsize="0,1517" path="m2282,2435l2282,917e" filled="f" stroked="t" strokeweight=".698592pt" strokecolor="#545454">
                <v:path arrowok="t"/>
              </v:shape>
            </v:group>
            <v:group style="position:absolute;left:7372;top:929;width:675;height:2" coordorigin="7372,929" coordsize="675,2">
              <v:shape style="position:absolute;left:7372;top:929;width:675;height:2" coordorigin="7372,929" coordsize="675,0" path="m7372,929l8048,929e" filled="f" stroked="t" strokeweight=".698592pt" strokecolor="#646464">
                <v:path arrowok="t"/>
              </v:shape>
            </v:group>
            <v:group style="position:absolute;left:8248;top:931;width:1625;height:2" coordorigin="8248,931" coordsize="1625,2">
              <v:shape style="position:absolute;left:8248;top:931;width:1625;height:2" coordorigin="8248,931" coordsize="1625,0" path="m8248,931l9873,931e" filled="f" stroked="t" strokeweight=".698592pt" strokecolor="#606060">
                <v:path arrowok="t"/>
              </v:shape>
            </v:group>
            <v:group style="position:absolute;left:9086;top:908;width:2;height:520" coordorigin="9086,908" coordsize="2,520">
              <v:shape style="position:absolute;left:9086;top:908;width:2;height:520" coordorigin="9086,908" coordsize="0,520" path="m9086,1428l9086,908e" filled="f" stroked="t" strokeweight=".232864pt" strokecolor="#282828">
                <v:path arrowok="t"/>
              </v:shape>
            </v:group>
            <v:group style="position:absolute;left:9818;top:931;width:233;height:2" coordorigin="9818,931" coordsize="233,2">
              <v:shape style="position:absolute;left:9818;top:931;width:233;height:2" coordorigin="9818,931" coordsize="233,0" path="m9818,931l10050,931e" filled="f" stroked="t" strokeweight=".465728pt" strokecolor="#444444">
                <v:path arrowok="t"/>
              </v:shape>
            </v:group>
            <v:group style="position:absolute;left:9995;top:931;width:1532;height:2" coordorigin="9995,931" coordsize="1532,2">
              <v:shape style="position:absolute;left:9995;top:931;width:1532;height:2" coordorigin="9995,931" coordsize="1532,0" path="m9995,931l11527,931e" filled="f" stroked="t" strokeweight=".698592pt" strokecolor="#646464">
                <v:path arrowok="t"/>
              </v:shape>
            </v:group>
            <v:group style="position:absolute;left:11531;top:922;width:2;height:7304" coordorigin="11531,922" coordsize="2,7304">
              <v:shape style="position:absolute;left:11531;top:922;width:2;height:7304" coordorigin="11531,922" coordsize="0,7304" path="m11531,8225l11531,922e" filled="f" stroked="t" strokeweight=".698592pt" strokecolor="#646464">
                <v:path arrowok="t"/>
              </v:shape>
            </v:group>
            <v:group style="position:absolute;left:9086;top:1428;width:2;height:520" coordorigin="9086,1428" coordsize="2,520">
              <v:shape style="position:absolute;left:9086;top:1428;width:2;height:520" coordorigin="9086,1428" coordsize="0,520" path="m9086,1948l9086,1428e" filled="f" stroked="t" strokeweight=".232864pt" strokecolor="#000000">
                <v:path arrowok="t"/>
              </v:shape>
            </v:group>
            <v:group style="position:absolute;left:11524;top:1461;width:2;height:917" coordorigin="11524,1461" coordsize="2,917">
              <v:shape style="position:absolute;left:11524;top:1461;width:2;height:917" coordorigin="11524,1461" coordsize="0,917" path="m11524,2378l11524,1461e" filled="f" stroked="t" strokeweight=".698592pt" strokecolor="#676767">
                <v:path arrowok="t"/>
              </v:shape>
            </v:group>
            <v:group style="position:absolute;left:517;top:2423;width:6376;height:2" coordorigin="517,2423" coordsize="6376,2">
              <v:shape style="position:absolute;left:517;top:2423;width:6376;height:2" coordorigin="517,2423" coordsize="6376,0" path="m517,2423l6893,2423e" filled="f" stroked="t" strokeweight=".698592pt" strokecolor="#606060">
                <v:path arrowok="t"/>
              </v:shape>
            </v:group>
            <v:group style="position:absolute;left:6837;top:2425;width:214;height:2" coordorigin="6837,2425" coordsize="214,2">
              <v:shape style="position:absolute;left:6837;top:2425;width:214;height:2" coordorigin="6837,2425" coordsize="214,0" path="m6837,2425l7051,2425e" filled="f" stroked="t" strokeweight=".465728pt" strokecolor="#4B4B4B">
                <v:path arrowok="t"/>
              </v:shape>
            </v:group>
            <v:group style="position:absolute;left:6995;top:2425;width:2878;height:2" coordorigin="6995,2425" coordsize="2878,2">
              <v:shape style="position:absolute;left:6995;top:2425;width:2878;height:2" coordorigin="6995,2425" coordsize="2878,0" path="m6995,2425l9873,2425e" filled="f" stroked="t" strokeweight=".698592pt" strokecolor="#606060">
                <v:path arrowok="t"/>
              </v:shape>
            </v:group>
            <v:group style="position:absolute;left:9086;top:1948;width:2;height:473" coordorigin="9086,1948" coordsize="2,473">
              <v:shape style="position:absolute;left:9086;top:1948;width:2;height:473" coordorigin="9086,1948" coordsize="0,473" path="m9086,2420l9086,1948e" filled="f" stroked="t" strokeweight=".232864pt" strokecolor="#232323">
                <v:path arrowok="t"/>
              </v:shape>
            </v:group>
            <v:group style="position:absolute;left:9818;top:2425;width:233;height:2" coordorigin="9818,2425" coordsize="233,2">
              <v:shape style="position:absolute;left:9818;top:2425;width:233;height:2" coordorigin="9818,2425" coordsize="233,0" path="m9818,2425l10050,2425e" filled="f" stroked="t" strokeweight=".465728pt" strokecolor="#4B4B4B">
                <v:path arrowok="t"/>
              </v:shape>
            </v:group>
            <v:group style="position:absolute;left:9995;top:2425;width:1537;height:2" coordorigin="9995,2425" coordsize="1537,2">
              <v:shape style="position:absolute;left:9995;top:2425;width:1537;height:2" coordorigin="9995,2425" coordsize="1537,0" path="m9995,2425l11531,2425e" filled="f" stroked="t" strokeweight=".698592pt" strokecolor="#646464">
                <v:path arrowok="t"/>
              </v:shape>
            </v:group>
            <v:group style="position:absolute;left:522;top:2659;width:8956;height:2" coordorigin="522,2659" coordsize="8956,2">
              <v:shape style="position:absolute;left:522;top:2659;width:8956;height:2" coordorigin="522,2659" coordsize="8956,0" path="m522,2659l9478,2659e" filled="f" stroked="t" strokeweight=".698592pt" strokecolor="#5B5B5B">
                <v:path arrowok="t"/>
              </v:shape>
            </v:group>
            <v:group style="position:absolute;left:9422;top:2661;width:242;height:2" coordorigin="9422,2661" coordsize="242,2">
              <v:shape style="position:absolute;left:9422;top:2661;width:242;height:2" coordorigin="9422,2661" coordsize="242,0" path="m9422,2661l9664,2661e" filled="f" stroked="t" strokeweight=".465728pt" strokecolor="#484848">
                <v:path arrowok="t"/>
              </v:shape>
            </v:group>
            <v:group style="position:absolute;left:9608;top:2661;width:1928;height:2" coordorigin="9608,2661" coordsize="1928,2">
              <v:shape style="position:absolute;left:9608;top:2661;width:1928;height:2" coordorigin="9608,2661" coordsize="1928,0" path="m9608,2661l11536,2661e" filled="f" stroked="t" strokeweight=".698592pt" strokecolor="#606060">
                <v:path arrowok="t"/>
              </v:shape>
            </v:group>
            <v:group style="position:absolute;left:517;top:2895;width:8961;height:2" coordorigin="517,2895" coordsize="8961,2">
              <v:shape style="position:absolute;left:517;top:2895;width:8961;height:2" coordorigin="517,2895" coordsize="8961,0" path="m517,2895l9478,2895e" filled="f" stroked="t" strokeweight=".698592pt" strokecolor="#5B5B5B">
                <v:path arrowok="t"/>
              </v:shape>
            </v:group>
            <v:group style="position:absolute;left:9422;top:2898;width:242;height:2" coordorigin="9422,2898" coordsize="242,2">
              <v:shape style="position:absolute;left:9422;top:2898;width:242;height:2" coordorigin="9422,2898" coordsize="242,0" path="m9422,2898l9664,2898e" filled="f" stroked="t" strokeweight=".465728pt" strokecolor="#484848">
                <v:path arrowok="t"/>
              </v:shape>
            </v:group>
            <v:group style="position:absolute;left:9608;top:2898;width:265;height:2" coordorigin="9608,2898" coordsize="265,2">
              <v:shape style="position:absolute;left:9608;top:2898;width:265;height:2" coordorigin="9608,2898" coordsize="265,0" path="m9608,2898l9873,2898e" filled="f" stroked="t" strokeweight=".931455pt" strokecolor="#646464">
                <v:path arrowok="t"/>
              </v:shape>
            </v:group>
            <v:group style="position:absolute;left:9818;top:2898;width:233;height:2" coordorigin="9818,2898" coordsize="233,2">
              <v:shape style="position:absolute;left:9818;top:2898;width:233;height:2" coordorigin="9818,2898" coordsize="233,0" path="m9818,2898l10050,2898e" filled="f" stroked="t" strokeweight=".465728pt" strokecolor="#3F3F3F">
                <v:path arrowok="t"/>
              </v:shape>
            </v:group>
            <v:group style="position:absolute;left:9995;top:2898;width:1542;height:2" coordorigin="9995,2898" coordsize="1542,2">
              <v:shape style="position:absolute;left:9995;top:2898;width:1542;height:2" coordorigin="9995,2898" coordsize="1542,0" path="m9995,2898l11536,2898e" filled="f" stroked="t" strokeweight=".698592pt" strokecolor="#646464">
                <v:path arrowok="t"/>
              </v:shape>
            </v:group>
            <v:group style="position:absolute;left:522;top:3132;width:6371;height:2" coordorigin="522,3132" coordsize="6371,2">
              <v:shape style="position:absolute;left:522;top:3132;width:6371;height:2" coordorigin="522,3132" coordsize="6371,0" path="m522,3132l6893,3132e" filled="f" stroked="t" strokeweight=".698592pt" strokecolor="#5B5B5B">
                <v:path arrowok="t"/>
              </v:shape>
            </v:group>
            <v:group style="position:absolute;left:6837;top:3134;width:214;height:2" coordorigin="6837,3134" coordsize="214,2">
              <v:shape style="position:absolute;left:6837;top:3134;width:214;height:2" coordorigin="6837,3134" coordsize="214,0" path="m6837,3134l7051,3134e" filled="f" stroked="t" strokeweight=".465728pt" strokecolor="#484848">
                <v:path arrowok="t"/>
              </v:shape>
            </v:group>
            <v:group style="position:absolute;left:6995;top:3132;width:4541;height:2" coordorigin="6995,3132" coordsize="4541,2">
              <v:shape style="position:absolute;left:6995;top:3132;width:4541;height:2" coordorigin="6995,3132" coordsize="4541,0" path="m6995,3132l11536,3132e" filled="f" stroked="t" strokeweight=".698592pt" strokecolor="#606060">
                <v:path arrowok="t"/>
              </v:shape>
            </v:group>
            <v:group style="position:absolute;left:517;top:3366;width:6376;height:2" coordorigin="517,3366" coordsize="6376,2">
              <v:shape style="position:absolute;left:517;top:3366;width:6376;height:2" coordorigin="517,3366" coordsize="6376,0" path="m517,3366l6893,3366e" filled="f" stroked="t" strokeweight=".698592pt" strokecolor="#606060">
                <v:path arrowok="t"/>
              </v:shape>
            </v:group>
            <v:group style="position:absolute;left:522;top:3087;width:2;height:303" coordorigin="522,3087" coordsize="2,303">
              <v:shape style="position:absolute;left:522;top:3087;width:2;height:303" coordorigin="522,3087" coordsize="0,303" path="m522,3389l522,3087e" filled="f" stroked="t" strokeweight=".465728pt" strokecolor="#4F4F4F">
                <v:path arrowok="t"/>
              </v:shape>
            </v:group>
            <v:group style="position:absolute;left:6837;top:3370;width:214;height:2" coordorigin="6837,3370" coordsize="214,2">
              <v:shape style="position:absolute;left:6837;top:3370;width:214;height:2" coordorigin="6837,3370" coordsize="214,0" path="m6837,3370l7051,3370e" filled="f" stroked="t" strokeweight=".465728pt" strokecolor="#484848">
                <v:path arrowok="t"/>
              </v:shape>
            </v:group>
            <v:group style="position:absolute;left:6995;top:3368;width:4546;height:2" coordorigin="6995,3368" coordsize="4546,2">
              <v:shape style="position:absolute;left:6995;top:3368;width:4546;height:2" coordorigin="6995,3368" coordsize="4546,0" path="m6995,3368l11541,3368e" filled="f" stroked="t" strokeweight=".698592pt" strokecolor="#606060">
                <v:path arrowok="t"/>
              </v:shape>
            </v:group>
            <v:group style="position:absolute;left:11529;top:2888;width:2;height:624" coordorigin="11529,2888" coordsize="2,624">
              <v:shape style="position:absolute;left:11529;top:2888;width:2;height:624" coordorigin="11529,2888" coordsize="0,624" path="m11529,3512l11529,2888e" filled="f" stroked="t" strokeweight=".698592pt" strokecolor="#676767">
                <v:path arrowok="t"/>
              </v:shape>
            </v:group>
            <v:group style="position:absolute;left:517;top:3604;width:6376;height:2" coordorigin="517,3604" coordsize="6376,2">
              <v:shape style="position:absolute;left:517;top:3604;width:6376;height:2" coordorigin="517,3604" coordsize="6376,0" path="m517,3604l6893,3604e" filled="f" stroked="t" strokeweight=".698592pt" strokecolor="#5B5B5B">
                <v:path arrowok="t"/>
              </v:shape>
            </v:group>
            <v:group style="position:absolute;left:524;top:908;width:2;height:5706" coordorigin="524,908" coordsize="2,5706">
              <v:shape style="position:absolute;left:524;top:908;width:2;height:5706" coordorigin="524,908" coordsize="0,5706" path="m524,6613l524,908e" filled="f" stroked="t" strokeweight=".698592pt" strokecolor="#5B5B5B">
                <v:path arrowok="t"/>
              </v:shape>
            </v:group>
            <v:group style="position:absolute;left:6837;top:3607;width:214;height:2" coordorigin="6837,3607" coordsize="214,2">
              <v:shape style="position:absolute;left:6837;top:3607;width:214;height:2" coordorigin="6837,3607" coordsize="214,0" path="m6837,3607l7051,3607e" filled="f" stroked="t" strokeweight=".465728pt" strokecolor="#4F4F4F">
                <v:path arrowok="t"/>
              </v:shape>
            </v:group>
            <v:group style="position:absolute;left:6995;top:3607;width:2482;height:2" coordorigin="6995,3607" coordsize="2482,2">
              <v:shape style="position:absolute;left:6995;top:3607;width:2482;height:2" coordorigin="6995,3607" coordsize="2482,0" path="m6995,3607l9478,3607e" filled="f" stroked="t" strokeweight=".698592pt" strokecolor="#606060">
                <v:path arrowok="t"/>
              </v:shape>
            </v:group>
            <v:group style="position:absolute;left:9422;top:3607;width:242;height:2" coordorigin="9422,3607" coordsize="242,2">
              <v:shape style="position:absolute;left:9422;top:3607;width:242;height:2" coordorigin="9422,3607" coordsize="242,0" path="m9422,3607l9664,3607e" filled="f" stroked="t" strokeweight=".465728pt" strokecolor="#4F4F4F">
                <v:path arrowok="t"/>
              </v:shape>
            </v:group>
            <v:group style="position:absolute;left:9608;top:3607;width:1928;height:2" coordorigin="9608,3607" coordsize="1928,2">
              <v:shape style="position:absolute;left:9608;top:3607;width:1928;height:2" coordorigin="9608,3607" coordsize="1928,0" path="m9608,3607l11536,3607e" filled="f" stroked="t" strokeweight=".698592pt" strokecolor="#646464">
                <v:path arrowok="t"/>
              </v:shape>
            </v:group>
            <v:group style="position:absolute;left:3987;top:3597;width:2;height:260" coordorigin="3987,3597" coordsize="2,260">
              <v:shape style="position:absolute;left:3987;top:3597;width:2;height:260" coordorigin="3987,3597" coordsize="0,260" path="m3987,3857l3987,3597e" filled="f" stroked="t" strokeweight=".698592pt" strokecolor="#575757">
                <v:path arrowok="t"/>
              </v:shape>
            </v:group>
            <v:group style="position:absolute;left:7035;top:3593;width:2;height:771" coordorigin="7035,3593" coordsize="2,771">
              <v:shape style="position:absolute;left:7035;top:3593;width:2;height:771" coordorigin="7035,3593" coordsize="0,771" path="m7035,4363l7035,3593e" filled="f" stroked="t" strokeweight=".698592pt" strokecolor="#575757">
                <v:path arrowok="t"/>
              </v:shape>
            </v:group>
            <v:group style="position:absolute;left:7019;top:4032;width:1337;height:2" coordorigin="7019,4032" coordsize="1337,2">
              <v:shape style="position:absolute;left:7019;top:4032;width:1337;height:2" coordorigin="7019,4032" coordsize="1337,0" path="m7019,4032l8355,4032e" filled="f" stroked="t" strokeweight=".232864pt" strokecolor="#676767">
                <v:path arrowok="t"/>
              </v:shape>
            </v:group>
            <v:group style="position:absolute;left:3987;top:3801;width:2;height:260" coordorigin="3987,3801" coordsize="2,260">
              <v:shape style="position:absolute;left:3987;top:3801;width:2;height:260" coordorigin="3987,3801" coordsize="0,260" path="m3987,4061l3987,3801e" filled="f" stroked="t" strokeweight=".465728pt" strokecolor="#444444">
                <v:path arrowok="t"/>
              </v:shape>
            </v:group>
            <v:group style="position:absolute;left:3977;top:4023;width:2357;height:2" coordorigin="3977,4023" coordsize="2357,2">
              <v:shape style="position:absolute;left:3977;top:4023;width:2357;height:2" coordorigin="3977,4023" coordsize="2357,0" path="m3977,4023l6334,4023e" filled="f" stroked="t" strokeweight=".698592pt" strokecolor="#707070">
                <v:path arrowok="t"/>
              </v:shape>
            </v:group>
            <v:group style="position:absolute;left:6008;top:4023;width:1039;height:2" coordorigin="6008,4023" coordsize="1039,2">
              <v:shape style="position:absolute;left:6008;top:4023;width:1039;height:2" coordorigin="6008,4023" coordsize="1039,0" path="m6008,4023l7046,4023e" filled="f" stroked="t" strokeweight=".698592pt" strokecolor="#AFAFAF">
                <v:path arrowok="t"/>
              </v:shape>
            </v:group>
            <v:group style="position:absolute;left:8355;top:4032;width:1667;height:2" coordorigin="8355,4032" coordsize="1667,2">
              <v:shape style="position:absolute;left:8355;top:4032;width:1667;height:2" coordorigin="8355,4032" coordsize="1667,0" path="m8355,4032l10022,4032e" filled="f" stroked="t" strokeweight=".232864pt" strokecolor="#000000">
                <v:path arrowok="t"/>
              </v:shape>
            </v:group>
            <v:group style="position:absolute;left:10022;top:4032;width:1514;height:2" coordorigin="10022,4032" coordsize="1514,2">
              <v:shape style="position:absolute;left:10022;top:4032;width:1514;height:2" coordorigin="10022,4032" coordsize="1514,0" path="m10022,4032l11536,4032e" filled="f" stroked="t" strokeweight=".232864pt" strokecolor="#4B4B4B">
                <v:path arrowok="t"/>
              </v:shape>
            </v:group>
            <v:group style="position:absolute;left:3994;top:4004;width:2;height:355" coordorigin="3994,4004" coordsize="2,355">
              <v:shape style="position:absolute;left:3994;top:4004;width:2;height:355" coordorigin="3994,4004" coordsize="0,355" path="m3994,4358l3994,4004e" filled="f" stroked="t" strokeweight=".931455pt" strokecolor="#2F2F2F">
                <v:path arrowok="t"/>
              </v:shape>
            </v:group>
            <v:group style="position:absolute;left:512;top:4344;width:5868;height:2" coordorigin="512,4344" coordsize="5868,2">
              <v:shape style="position:absolute;left:512;top:4344;width:5868;height:2" coordorigin="512,4344" coordsize="5868,0" path="m512,4344l6380,4344e" filled="f" stroked="t" strokeweight=".931455pt" strokecolor="#575757">
                <v:path arrowok="t"/>
              </v:shape>
            </v:group>
            <v:group style="position:absolute;left:6306;top:4335;width:727;height:2" coordorigin="6306,4335" coordsize="727,2">
              <v:shape style="position:absolute;left:6306;top:4335;width:727;height:2" coordorigin="6306,4335" coordsize="727,0" path="m6306,4335l7032,4335e" filled="f" stroked="t" strokeweight=".698592pt" strokecolor="#A3A3A3">
                <v:path arrowok="t"/>
              </v:shape>
            </v:group>
            <v:group style="position:absolute;left:6991;top:4354;width:4550;height:2" coordorigin="6991,4354" coordsize="4550,2">
              <v:shape style="position:absolute;left:6991;top:4354;width:4550;height:2" coordorigin="6991,4354" coordsize="4550,0" path="m6991,4354l11541,4354e" filled="f" stroked="t" strokeweight=".698592pt" strokecolor="#5B5B5B">
                <v:path arrowok="t"/>
              </v:shape>
            </v:group>
            <v:group style="position:absolute;left:517;top:4635;width:9356;height:2" coordorigin="517,4635" coordsize="9356,2">
              <v:shape style="position:absolute;left:517;top:4635;width:9356;height:2" coordorigin="517,4635" coordsize="9356,0" path="m517,4635l9873,4635e" filled="f" stroked="t" strokeweight=".698592pt" strokecolor="#575757">
                <v:path arrowok="t"/>
              </v:shape>
            </v:group>
            <v:group style="position:absolute;left:2287;top:4344;width:2;height:7535" coordorigin="2287,4344" coordsize="2,7535">
              <v:shape style="position:absolute;left:2287;top:4344;width:2;height:7535" coordorigin="2287,4344" coordsize="0,7535" path="m2287,11879l2287,4344e" filled="f" stroked="t" strokeweight=".698592pt" strokecolor="#545454">
                <v:path arrowok="t"/>
              </v:shape>
            </v:group>
            <v:group style="position:absolute;left:9818;top:4635;width:233;height:2" coordorigin="9818,4635" coordsize="233,2">
              <v:shape style="position:absolute;left:9818;top:4635;width:233;height:2" coordorigin="9818,4635" coordsize="233,0" path="m9818,4635l10050,4635e" filled="f" stroked="t" strokeweight=".465728pt" strokecolor="#444444">
                <v:path arrowok="t"/>
              </v:shape>
            </v:group>
            <v:group style="position:absolute;left:9995;top:4637;width:1546;height:2" coordorigin="9995,4637" coordsize="1546,2">
              <v:shape style="position:absolute;left:9995;top:4637;width:1546;height:2" coordorigin="9995,4637" coordsize="1546,0" path="m9995,4637l11541,4637e" filled="f" stroked="t" strokeweight=".698592pt" strokecolor="#606060">
                <v:path arrowok="t"/>
              </v:shape>
            </v:group>
            <v:group style="position:absolute;left:2282;top:4876;width:4611;height:2" coordorigin="2282,4876" coordsize="4611,2">
              <v:shape style="position:absolute;left:2282;top:4876;width:4611;height:2" coordorigin="2282,4876" coordsize="4611,0" path="m2282,4876l6893,4876e" filled="f" stroked="t" strokeweight=".698592pt" strokecolor="#575757">
                <v:path arrowok="t"/>
              </v:shape>
            </v:group>
            <v:group style="position:absolute;left:6837;top:4874;width:214;height:2" coordorigin="6837,4874" coordsize="214,2">
              <v:shape style="position:absolute;left:6837;top:4874;width:214;height:2" coordorigin="6837,4874" coordsize="214,0" path="m6837,4874l7051,4874e" filled="f" stroked="t" strokeweight=".465728pt" strokecolor="#444444">
                <v:path arrowok="t"/>
              </v:shape>
            </v:group>
            <v:group style="position:absolute;left:6995;top:4874;width:2878;height:2" coordorigin="6995,4874" coordsize="2878,2">
              <v:shape style="position:absolute;left:6995;top:4874;width:2878;height:2" coordorigin="6995,4874" coordsize="2878,0" path="m6995,4874l9873,4874e" filled="f" stroked="t" strokeweight=".698592pt" strokecolor="#575757">
                <v:path arrowok="t"/>
              </v:shape>
            </v:group>
            <v:group style="position:absolute;left:9818;top:4874;width:233;height:2" coordorigin="9818,4874" coordsize="233,2">
              <v:shape style="position:absolute;left:9818;top:4874;width:233;height:2" coordorigin="9818,4874" coordsize="233,0" path="m9818,4874l10050,4874e" filled="f" stroked="t" strokeweight=".465728pt" strokecolor="#383838">
                <v:path arrowok="t"/>
              </v:shape>
            </v:group>
            <v:group style="position:absolute;left:9995;top:4874;width:1542;height:2" coordorigin="9995,4874" coordsize="1542,2">
              <v:shape style="position:absolute;left:9995;top:4874;width:1542;height:2" coordorigin="9995,4874" coordsize="1542,0" path="m9995,4874l11536,4874e" filled="f" stroked="t" strokeweight=".698592pt" strokecolor="#5B5B5B">
                <v:path arrowok="t"/>
              </v:shape>
            </v:group>
            <v:group style="position:absolute;left:5025;top:4864;width:2;height:1276" coordorigin="5025,4864" coordsize="2,1276">
              <v:shape style="position:absolute;left:5025;top:4864;width:2;height:1276" coordorigin="5025,4864" coordsize="0,1276" path="m5025,6141l5025,4864e" filled="f" stroked="t" strokeweight=".698592pt" strokecolor="#545454">
                <v:path arrowok="t"/>
              </v:shape>
            </v:group>
            <v:group style="position:absolute;left:7796;top:4860;width:2;height:255" coordorigin="7796,4860" coordsize="2,255">
              <v:shape style="position:absolute;left:7796;top:4860;width:2;height:255" coordorigin="7796,4860" coordsize="0,255" path="m7796,5115l7796,4860e" filled="f" stroked="t" strokeweight=".232864pt" strokecolor="#343434">
                <v:path arrowok="t"/>
              </v:shape>
            </v:group>
            <v:group style="position:absolute;left:5011;top:5363;width:4350;height:2" coordorigin="5011,5363" coordsize="4350,2">
              <v:shape style="position:absolute;left:5011;top:5363;width:4350;height:2" coordorigin="5011,5363" coordsize="4350,0" path="m5011,5363l9361,5363e" filled="f" stroked="t" strokeweight=".698592pt" strokecolor="#575757">
                <v:path arrowok="t"/>
              </v:shape>
            </v:group>
            <v:group style="position:absolute;left:7796;top:5115;width:2;height:246" coordorigin="7796,5115" coordsize="2,246">
              <v:shape style="position:absolute;left:7796;top:5115;width:2;height:246" coordorigin="7796,5115" coordsize="0,246" path="m7796,5361l7796,5115e" filled="f" stroked="t" strokeweight=".232864pt" strokecolor="#5B5B5B">
                <v:path arrowok="t"/>
              </v:shape>
            </v:group>
            <v:group style="position:absolute;left:9305;top:5361;width:172;height:2" coordorigin="9305,5361" coordsize="172,2">
              <v:shape style="position:absolute;left:9305;top:5361;width:172;height:2" coordorigin="9305,5361" coordsize="172,0" path="m9305,5361l9478,5361e" filled="f" stroked="t" strokeweight=".465728pt" strokecolor="#4B4B4B">
                <v:path arrowok="t"/>
              </v:shape>
            </v:group>
            <v:group style="position:absolute;left:9422;top:5361;width:242;height:2" coordorigin="9422,5361" coordsize="242,2">
              <v:shape style="position:absolute;left:9422;top:5361;width:242;height:2" coordorigin="9422,5361" coordsize="242,0" path="m9422,5361l9664,5361e" filled="f" stroked="t" strokeweight=".931455pt" strokecolor="#5B5B5B">
                <v:path arrowok="t"/>
              </v:shape>
            </v:group>
            <v:group style="position:absolute;left:9608;top:5361;width:265;height:2" coordorigin="9608,5361" coordsize="265,2">
              <v:shape style="position:absolute;left:9608;top:5361;width:265;height:2" coordorigin="9608,5361" coordsize="265,0" path="m9608,5361l9873,5361e" filled="f" stroked="t" strokeweight=".465728pt" strokecolor="#484848">
                <v:path arrowok="t"/>
              </v:shape>
            </v:group>
            <v:group style="position:absolute;left:9818;top:5361;width:1719;height:2" coordorigin="9818,5361" coordsize="1719,2">
              <v:shape style="position:absolute;left:9818;top:5361;width:1719;height:2" coordorigin="9818,5361" coordsize="1719,0" path="m9818,5361l11536,5361e" filled="f" stroked="t" strokeweight=".698592pt" strokecolor="#5B5B5B">
                <v:path arrowok="t"/>
              </v:shape>
            </v:group>
            <v:group style="position:absolute;left:5016;top:5606;width:4345;height:2" coordorigin="5016,5606" coordsize="4345,2">
              <v:shape style="position:absolute;left:5016;top:5606;width:4345;height:2" coordorigin="5016,5606" coordsize="4345,0" path="m5016,5606l9361,5606e" filled="f" stroked="t" strokeweight=".698592pt" strokecolor="#575757">
                <v:path arrowok="t"/>
              </v:shape>
            </v:group>
            <v:group style="position:absolute;left:9305;top:5606;width:172;height:2" coordorigin="9305,5606" coordsize="172,2">
              <v:shape style="position:absolute;left:9305;top:5606;width:172;height:2" coordorigin="9305,5606" coordsize="172,0" path="m9305,5606l9478,5606e" filled="f" stroked="t" strokeweight=".465728pt" strokecolor="#383838">
                <v:path arrowok="t"/>
              </v:shape>
            </v:group>
            <v:group style="position:absolute;left:9422;top:5606;width:2119;height:2" coordorigin="9422,5606" coordsize="2119,2">
              <v:shape style="position:absolute;left:9422;top:5606;width:2119;height:2" coordorigin="9422,5606" coordsize="2119,0" path="m9422,5606l11541,5606e" filled="f" stroked="t" strokeweight=".698592pt" strokecolor="#606060">
                <v:path arrowok="t"/>
              </v:shape>
            </v:group>
            <v:group style="position:absolute;left:5021;top:5857;width:4457;height:2" coordorigin="5021,5857" coordsize="4457,2">
              <v:shape style="position:absolute;left:5021;top:5857;width:4457;height:2" coordorigin="5021,5857" coordsize="4457,0" path="m5021,5857l9478,5857e" filled="f" stroked="t" strokeweight=".698592pt" strokecolor="#606060">
                <v:path arrowok="t"/>
              </v:shape>
            </v:group>
            <v:group style="position:absolute;left:9422;top:5857;width:242;height:2" coordorigin="9422,5857" coordsize="242,2">
              <v:shape style="position:absolute;left:9422;top:5857;width:242;height:2" coordorigin="9422,5857" coordsize="242,0" path="m9422,5857l9664,5857e" filled="f" stroked="t" strokeweight=".465728pt" strokecolor="#4B4B4B">
                <v:path arrowok="t"/>
              </v:shape>
            </v:group>
            <v:group style="position:absolute;left:9608;top:5857;width:265;height:2" coordorigin="9608,5857" coordsize="265,2">
              <v:shape style="position:absolute;left:9608;top:5857;width:265;height:2" coordorigin="9608,5857" coordsize="265,0" path="m9608,5857l9873,5857e" filled="f" stroked="t" strokeweight=".931455pt" strokecolor="#646464">
                <v:path arrowok="t"/>
              </v:shape>
            </v:group>
            <v:group style="position:absolute;left:9818;top:5857;width:233;height:2" coordorigin="9818,5857" coordsize="233,2">
              <v:shape style="position:absolute;left:9818;top:5857;width:233;height:2" coordorigin="9818,5857" coordsize="233,0" path="m9818,5857l10050,5857e" filled="f" stroked="t" strokeweight=".465728pt" strokecolor="#444444">
                <v:path arrowok="t"/>
              </v:shape>
            </v:group>
            <v:group style="position:absolute;left:9995;top:5857;width:1551;height:2" coordorigin="9995,5857" coordsize="1551,2">
              <v:shape style="position:absolute;left:9995;top:5857;width:1551;height:2" coordorigin="9995,5857" coordsize="1551,0" path="m9995,5857l11545,5857e" filled="f" stroked="t" strokeweight=".698592pt" strokecolor="#646464">
                <v:path arrowok="t"/>
              </v:shape>
            </v:group>
            <v:group style="position:absolute;left:2277;top:6096;width:7200;height:2" coordorigin="2277,6096" coordsize="7200,2">
              <v:shape style="position:absolute;left:2277;top:6096;width:7200;height:2" coordorigin="2277,6096" coordsize="7200,0" path="m2277,6096l9478,6096e" filled="f" stroked="t" strokeweight=".698592pt" strokecolor="#5B5B5B">
                <v:path arrowok="t"/>
              </v:shape>
            </v:group>
            <v:group style="position:absolute;left:9422;top:6093;width:242;height:2" coordorigin="9422,6093" coordsize="242,2">
              <v:shape style="position:absolute;left:9422;top:6093;width:242;height:2" coordorigin="9422,6093" coordsize="242,0" path="m9422,6093l9664,6093e" filled="f" stroked="t" strokeweight=".465728pt" strokecolor="#4B4B4B">
                <v:path arrowok="t"/>
              </v:shape>
            </v:group>
            <v:group style="position:absolute;left:9608;top:6093;width:265;height:2" coordorigin="9608,6093" coordsize="265,2">
              <v:shape style="position:absolute;left:9608;top:6093;width:265;height:2" coordorigin="9608,6093" coordsize="265,0" path="m9608,6093l9873,6093e" filled="f" stroked="t" strokeweight=".931455pt" strokecolor="#646464">
                <v:path arrowok="t"/>
              </v:shape>
            </v:group>
            <v:group style="position:absolute;left:9818;top:6093;width:233;height:2" coordorigin="9818,6093" coordsize="233,2">
              <v:shape style="position:absolute;left:9818;top:6093;width:233;height:2" coordorigin="9818,6093" coordsize="233,0" path="m9818,6093l10050,6093e" filled="f" stroked="t" strokeweight=".465728pt" strokecolor="#4F4F4F">
                <v:path arrowok="t"/>
              </v:shape>
            </v:group>
            <v:group style="position:absolute;left:9995;top:6093;width:1546;height:2" coordorigin="9995,6093" coordsize="1546,2">
              <v:shape style="position:absolute;left:9995;top:6093;width:1546;height:2" coordorigin="9995,6093" coordsize="1546,0" path="m9995,6093l11541,6093e" filled="f" stroked="t" strokeweight=".698592pt" strokecolor="#5B5B5B">
                <v:path arrowok="t"/>
              </v:shape>
            </v:group>
            <v:group style="position:absolute;left:5025;top:6070;width:2;height:288" coordorigin="5025,6070" coordsize="2,288">
              <v:shape style="position:absolute;left:5025;top:6070;width:2;height:288" coordorigin="5025,6070" coordsize="0,288" path="m5025,6358l5025,6070e" filled="f" stroked="t" strokeweight=".465728pt" strokecolor="#444444">
                <v:path arrowok="t"/>
              </v:shape>
            </v:group>
            <v:group style="position:absolute;left:964;top:6332;width:10581;height:2" coordorigin="964,6332" coordsize="10581,2">
              <v:shape style="position:absolute;left:964;top:6332;width:10581;height:2" coordorigin="964,6332" coordsize="10581,0" path="m964,6332l11545,6332e" filled="f" stroked="t" strokeweight=".698592pt" strokecolor="#606060">
                <v:path arrowok="t"/>
              </v:shape>
            </v:group>
            <v:group style="position:absolute;left:5025;top:6287;width:2;height:761" coordorigin="5025,6287" coordsize="2,761">
              <v:shape style="position:absolute;left:5025;top:6287;width:2;height:761" coordorigin="5025,6287" coordsize="0,761" path="m5025,7048l5025,6287e" filled="f" stroked="t" strokeweight=".698592pt" strokecolor="#545454">
                <v:path arrowok="t"/>
              </v:shape>
            </v:group>
            <v:group style="position:absolute;left:7796;top:6316;width:2;height:719" coordorigin="7796,6316" coordsize="2,719">
              <v:shape style="position:absolute;left:7796;top:6316;width:2;height:719" coordorigin="7796,6316" coordsize="0,719" path="m7796,7034l7796,6316e" filled="f" stroked="t" strokeweight=".232864pt" strokecolor="#676767">
                <v:path arrowok="t"/>
              </v:shape>
            </v:group>
            <v:group style="position:absolute;left:526;top:6557;width:2;height:260" coordorigin="526,6557" coordsize="2,260">
              <v:shape style="position:absolute;left:526;top:6557;width:2;height:260" coordorigin="526,6557" coordsize="0,260" path="m526,6817l526,6557e" filled="f" stroked="t" strokeweight=".465728pt" strokecolor="#4F4F4F">
                <v:path arrowok="t"/>
              </v:shape>
            </v:group>
            <v:group style="position:absolute;left:2277;top:6800;width:9268;height:2" coordorigin="2277,6800" coordsize="9268,2">
              <v:shape style="position:absolute;left:2277;top:6800;width:9268;height:2" coordorigin="2277,6800" coordsize="9268,0" path="m2277,6800l11545,6800e" filled="f" stroked="t" strokeweight=".698592pt" strokecolor="#606060">
                <v:path arrowok="t"/>
              </v:shape>
            </v:group>
            <v:group style="position:absolute;left:524;top:6760;width:2;height:2406" coordorigin="524,6760" coordsize="2,2406">
              <v:shape style="position:absolute;left:524;top:6760;width:2;height:2406" coordorigin="524,6760" coordsize="0,2406" path="m524,9166l524,6760e" filled="f" stroked="t" strokeweight=".698592pt" strokecolor="#606060">
                <v:path arrowok="t"/>
              </v:shape>
            </v:group>
            <v:group style="position:absolute;left:2282;top:7036;width:6585;height:2" coordorigin="2282,7036" coordsize="6585,2">
              <v:shape style="position:absolute;left:2282;top:7036;width:6585;height:2" coordorigin="2282,7036" coordsize="6585,0" path="m2282,7036l8867,7036e" filled="f" stroked="t" strokeweight=".698592pt" strokecolor="#5B5B5B">
                <v:path arrowok="t"/>
              </v:shape>
            </v:group>
            <v:group style="position:absolute;left:8812;top:7036;width:303;height:2" coordorigin="8812,7036" coordsize="303,2">
              <v:shape style="position:absolute;left:8812;top:7036;width:303;height:2" coordorigin="8812,7036" coordsize="303,0" path="m8812,7036l9114,7036e" filled="f" stroked="t" strokeweight=".465728pt" strokecolor="#484848">
                <v:path arrowok="t"/>
              </v:shape>
            </v:group>
            <v:group style="position:absolute;left:9058;top:7034;width:303;height:2" coordorigin="9058,7034" coordsize="303,2">
              <v:shape style="position:absolute;left:9058;top:7034;width:303;height:2" coordorigin="9058,7034" coordsize="303,0" path="m9058,7034l9361,7034e" filled="f" stroked="t" strokeweight=".698592pt" strokecolor="#606060">
                <v:path arrowok="t"/>
              </v:shape>
            </v:group>
            <v:group style="position:absolute;left:9305;top:7034;width:172;height:2" coordorigin="9305,7034" coordsize="172,2">
              <v:shape style="position:absolute;left:9305;top:7034;width:172;height:2" coordorigin="9305,7034" coordsize="172,0" path="m9305,7034l9478,7034e" filled="f" stroked="t" strokeweight=".465728pt" strokecolor="#484848">
                <v:path arrowok="t"/>
              </v:shape>
            </v:group>
            <v:group style="position:absolute;left:9422;top:7034;width:2124;height:2" coordorigin="9422,7034" coordsize="2124,2">
              <v:shape style="position:absolute;left:9422;top:7034;width:2124;height:2" coordorigin="9422,7034" coordsize="2124,0" path="m9422,7034l11545,7034e" filled="f" stroked="t" strokeweight=".698592pt" strokecolor="#606060">
                <v:path arrowok="t"/>
              </v:shape>
            </v:group>
            <v:group style="position:absolute;left:517;top:7273;width:8844;height:2" coordorigin="517,7273" coordsize="8844,2">
              <v:shape style="position:absolute;left:517;top:7273;width:8844;height:2" coordorigin="517,7273" coordsize="8844,0" path="m517,7273l9361,7273e" filled="f" stroked="t" strokeweight=".698592pt" strokecolor="#606060">
                <v:path arrowok="t"/>
              </v:shape>
            </v:group>
            <v:group style="position:absolute;left:9305;top:7270;width:172;height:2" coordorigin="9305,7270" coordsize="172,2">
              <v:shape style="position:absolute;left:9305;top:7270;width:172;height:2" coordorigin="9305,7270" coordsize="172,0" path="m9305,7270l9478,7270e" filled="f" stroked="t" strokeweight=".465728pt" strokecolor="#484848">
                <v:path arrowok="t"/>
              </v:shape>
            </v:group>
            <v:group style="position:absolute;left:9422;top:7268;width:2128;height:2" coordorigin="9422,7268" coordsize="2128,2">
              <v:shape style="position:absolute;left:9422;top:7268;width:2128;height:2" coordorigin="9422,7268" coordsize="2128,0" path="m9422,7268l11550,7268e" filled="f" stroked="t" strokeweight=".698592pt" strokecolor="#646464">
                <v:path arrowok="t"/>
              </v:shape>
            </v:group>
            <v:group style="position:absolute;left:522;top:7963;width:1276;height:2" coordorigin="522,7963" coordsize="1276,2">
              <v:shape style="position:absolute;left:522;top:7963;width:1276;height:2" coordorigin="522,7963" coordsize="1276,0" path="m522,7963l1798,7963e" filled="f" stroked="t" strokeweight=".698592pt" strokecolor="#5B5B5B">
                <v:path arrowok="t"/>
              </v:shape>
            </v:group>
            <v:group style="position:absolute;left:5430;top:7963;width:1462;height:2" coordorigin="5430,7963" coordsize="1462,2">
              <v:shape style="position:absolute;left:5430;top:7963;width:1462;height:2" coordorigin="5430,7963" coordsize="1462,0" path="m5430,7963l6893,7963e" filled="f" stroked="t" strokeweight=".465728pt" strokecolor="#5B5B5B">
                <v:path arrowok="t"/>
              </v:shape>
            </v:group>
            <v:group style="position:absolute;left:8327;top:7958;width:540;height:2" coordorigin="8327,7958" coordsize="540,2">
              <v:shape style="position:absolute;left:8327;top:7958;width:540;height:2" coordorigin="8327,7958" coordsize="540,0" path="m8327,7958l8867,7958e" filled="f" stroked="t" strokeweight=".698592pt" strokecolor="#606060">
                <v:path arrowok="t"/>
              </v:shape>
            </v:group>
            <v:group style="position:absolute;left:8909;top:7958;width:452;height:2" coordorigin="8909,7958" coordsize="452,2">
              <v:shape style="position:absolute;left:8909;top:7958;width:452;height:2" coordorigin="8909,7958" coordsize="452,0" path="m8909,7958l9361,7958e" filled="f" stroked="t" strokeweight=".698592pt" strokecolor="#5B5B5B">
                <v:path arrowok="t"/>
              </v:shape>
            </v:group>
            <v:group style="position:absolute;left:1742;top:7961;width:9804;height:2" coordorigin="1742,7961" coordsize="9804,2">
              <v:shape style="position:absolute;left:1742;top:7961;width:9804;height:2" coordorigin="1742,7961" coordsize="9804,0" path="m1742,7961l11545,7961e" filled="f" stroked="t" strokeweight=".698592pt" strokecolor="#606060">
                <v:path arrowok="t"/>
              </v:shape>
            </v:group>
            <v:group style="position:absolute;left:9608;top:7958;width:265;height:2" coordorigin="9608,7958" coordsize="265,2">
              <v:shape style="position:absolute;left:9608;top:7958;width:265;height:2" coordorigin="9608,7958" coordsize="265,0" path="m9608,7958l9873,7958e" filled="f" stroked="t" strokeweight=".465728pt" strokecolor="#545454">
                <v:path arrowok="t"/>
              </v:shape>
            </v:group>
            <v:group style="position:absolute;left:5032;top:7956;width:2;height:728" coordorigin="5032,7956" coordsize="2,728">
              <v:shape style="position:absolute;left:5032;top:7956;width:2;height:728" coordorigin="5032,7956" coordsize="0,728" path="m5032,8684l5032,7956e" filled="f" stroked="t" strokeweight=".698592pt" strokecolor="#575757">
                <v:path arrowok="t"/>
              </v:shape>
            </v:group>
            <v:group style="position:absolute;left:5025;top:8195;width:4639;height:2" coordorigin="5025,8195" coordsize="4639,2">
              <v:shape style="position:absolute;left:5025;top:8195;width:4639;height:2" coordorigin="5025,8195" coordsize="4639,0" path="m5025,8195l9664,8195e" filled="f" stroked="t" strokeweight=".698592pt" strokecolor="#606060">
                <v:path arrowok="t"/>
              </v:shape>
            </v:group>
            <v:group style="position:absolute;left:9608;top:8197;width:265;height:2" coordorigin="9608,8197" coordsize="265,2">
              <v:shape style="position:absolute;left:9608;top:8197;width:265;height:2" coordorigin="9608,8197" coordsize="265,0" path="m9608,8197l9873,8197e" filled="f" stroked="t" strokeweight=".465728pt" strokecolor="#484848">
                <v:path arrowok="t"/>
              </v:shape>
            </v:group>
            <v:group style="position:absolute;left:9818;top:8197;width:1733;height:2" coordorigin="9818,8197" coordsize="1733,2">
              <v:shape style="position:absolute;left:9818;top:8197;width:1733;height:2" coordorigin="9818,8197" coordsize="1733,0" path="m9818,8197l11550,8197e" filled="f" stroked="t" strokeweight=".698592pt" strokecolor="#646464">
                <v:path arrowok="t"/>
              </v:shape>
            </v:group>
            <v:group style="position:absolute;left:5025;top:8438;width:4336;height:2" coordorigin="5025,8438" coordsize="4336,2">
              <v:shape style="position:absolute;left:5025;top:8438;width:4336;height:2" coordorigin="5025,8438" coordsize="4336,0" path="m5025,8438l9361,8438e" filled="f" stroked="t" strokeweight=".698592pt" strokecolor="#606060">
                <v:path arrowok="t"/>
              </v:shape>
            </v:group>
            <v:group style="position:absolute;left:9305;top:8436;width:172;height:2" coordorigin="9305,8436" coordsize="172,2">
              <v:shape style="position:absolute;left:9305;top:8436;width:172;height:2" coordorigin="9305,8436" coordsize="172,0" path="m9305,8436l9478,8436e" filled="f" stroked="t" strokeweight=".465728pt" strokecolor="#4B4B4B">
                <v:path arrowok="t"/>
              </v:shape>
            </v:group>
            <v:group style="position:absolute;left:9422;top:8436;width:2128;height:2" coordorigin="9422,8436" coordsize="2128,2">
              <v:shape style="position:absolute;left:9422;top:8436;width:2128;height:2" coordorigin="9422,8436" coordsize="2128,0" path="m9422,8436l11550,8436e" filled="f" stroked="t" strokeweight=".698592pt" strokecolor="#606060">
                <v:path arrowok="t"/>
              </v:shape>
            </v:group>
            <v:group style="position:absolute;left:517;top:8677;width:8961;height:2" coordorigin="517,8677" coordsize="8961,2">
              <v:shape style="position:absolute;left:517;top:8677;width:8961;height:2" coordorigin="517,8677" coordsize="8961,0" path="m517,8677l9478,8677e" filled="f" stroked="t" strokeweight=".698592pt" strokecolor="#606060">
                <v:path arrowok="t"/>
              </v:shape>
            </v:group>
            <v:group style="position:absolute;left:9422;top:8674;width:242;height:2" coordorigin="9422,8674" coordsize="242,2">
              <v:shape style="position:absolute;left:9422;top:8674;width:242;height:2" coordorigin="9422,8674" coordsize="242,0" path="m9422,8674l9664,8674e" filled="f" stroked="t" strokeweight=".465728pt" strokecolor="#484848">
                <v:path arrowok="t"/>
              </v:shape>
            </v:group>
            <v:group style="position:absolute;left:9608;top:8674;width:1942;height:2" coordorigin="9608,8674" coordsize="1942,2">
              <v:shape style="position:absolute;left:9608;top:8674;width:1942;height:2" coordorigin="9608,8674" coordsize="1942,0" path="m9608,8674l11550,8674e" filled="f" stroked="t" strokeweight=".698592pt" strokecolor="#646464">
                <v:path arrowok="t"/>
              </v:shape>
            </v:group>
            <v:group style="position:absolute;left:11545;top:3361;width:2;height:10433" coordorigin="11545,3361" coordsize="2,10433">
              <v:shape style="position:absolute;left:11545;top:3361;width:2;height:10433" coordorigin="11545,3361" coordsize="0,10433" path="m11545,13794l11545,3361e" filled="f" stroked="t" strokeweight=".698592pt" strokecolor="#646464">
                <v:path arrowok="t"/>
              </v:shape>
            </v:group>
            <v:group style="position:absolute;left:526;top:9109;width:2;height:402" coordorigin="526,9109" coordsize="2,402">
              <v:shape style="position:absolute;left:526;top:9109;width:2;height:402" coordorigin="526,9109" coordsize="0,402" path="m526,9511l526,9109e" filled="f" stroked="t" strokeweight=".465728pt" strokecolor="#575757">
                <v:path arrowok="t"/>
              </v:shape>
            </v:group>
            <v:group style="position:absolute;left:517;top:9483;width:11033;height:2" coordorigin="517,9483" coordsize="11033,2">
              <v:shape style="position:absolute;left:517;top:9483;width:11033;height:2" coordorigin="517,9483" coordsize="11033,0" path="m517,9483l11550,9483e" filled="f" stroked="t" strokeweight=".698592pt" strokecolor="#606060">
                <v:path arrowok="t"/>
              </v:shape>
            </v:group>
            <v:group style="position:absolute;left:531;top:9440;width:2;height:7058" coordorigin="531,9440" coordsize="2,7058">
              <v:shape style="position:absolute;left:531;top:9440;width:2;height:7058" coordorigin="531,9440" coordsize="0,7058" path="m531,16498l531,9440e" filled="f" stroked="t" strokeweight=".698592pt" strokecolor="#606060">
                <v:path arrowok="t"/>
              </v:shape>
            </v:group>
            <v:group style="position:absolute;left:522;top:10650;width:11033;height:2" coordorigin="522,10650" coordsize="11033,2">
              <v:shape style="position:absolute;left:522;top:10650;width:11033;height:2" coordorigin="522,10650" coordsize="11033,0" path="m522,10650l11555,10650e" filled="f" stroked="t" strokeweight=".698592pt" strokecolor="#606060">
                <v:path arrowok="t"/>
              </v:shape>
            </v:group>
            <v:group style="position:absolute;left:11548;top:9932;width:2;height:742" coordorigin="11548,9932" coordsize="2,742">
              <v:shape style="position:absolute;left:11548;top:9932;width:2;height:742" coordorigin="11548,9932" coordsize="0,742" path="m11548,10674l11548,9932e" filled="f" stroked="t" strokeweight=".698592pt" strokecolor="#676767">
                <v:path arrowok="t"/>
              </v:shape>
            </v:group>
            <v:group style="position:absolute;left:5430;top:10896;width:377;height:2" coordorigin="5430,10896" coordsize="377,2">
              <v:shape style="position:absolute;left:5430;top:10896;width:377;height:2" coordorigin="5430,10896" coordsize="377,0" path="m5430,10896l5808,10896e" filled="f" stroked="t" strokeweight=".465728pt" strokecolor="#5B5B5B">
                <v:path arrowok="t"/>
              </v:shape>
            </v:group>
            <v:group style="position:absolute;left:1011;top:10894;width:8350;height:2" coordorigin="1011,10894" coordsize="8350,2">
              <v:shape style="position:absolute;left:1011;top:10894;width:8350;height:2" coordorigin="1011,10894" coordsize="8350,0" path="m1011,10894l9361,10894e" filled="f" stroked="t" strokeweight=".698592pt" strokecolor="#646464">
                <v:path arrowok="t"/>
              </v:shape>
            </v:group>
            <v:group style="position:absolute;left:9305;top:10891;width:172;height:2" coordorigin="9305,10891" coordsize="172,2">
              <v:shape style="position:absolute;left:9305;top:10891;width:172;height:2" coordorigin="9305,10891" coordsize="172,0" path="m9305,10891l9478,10891e" filled="f" stroked="t" strokeweight=".465728pt" strokecolor="#575757">
                <v:path arrowok="t"/>
              </v:shape>
            </v:group>
            <v:group style="position:absolute;left:9422;top:10891;width:2138;height:2" coordorigin="9422,10891" coordsize="2138,2">
              <v:shape style="position:absolute;left:9422;top:10891;width:2138;height:2" coordorigin="9422,10891" coordsize="2138,0" path="m9422,10891l11559,10891e" filled="f" stroked="t" strokeweight=".698592pt" strokecolor="#6B6B6B">
                <v:path arrowok="t"/>
              </v:shape>
            </v:group>
            <v:group style="position:absolute;left:517;top:11137;width:11042;height:2" coordorigin="517,11137" coordsize="11042,2">
              <v:shape style="position:absolute;left:517;top:11137;width:11042;height:2" coordorigin="517,11137" coordsize="11042,0" path="m517,11137l11559,11137e" filled="f" stroked="t" strokeweight=".698592pt" strokecolor="#646464">
                <v:path arrowok="t"/>
              </v:shape>
            </v:group>
            <v:group style="position:absolute;left:517;top:11617;width:6376;height:2" coordorigin="517,11617" coordsize="6376,2">
              <v:shape style="position:absolute;left:517;top:11617;width:6376;height:2" coordorigin="517,11617" coordsize="6376,0" path="m517,11617l6893,11617e" filled="f" stroked="t" strokeweight=".698592pt" strokecolor="#606060">
                <v:path arrowok="t"/>
              </v:shape>
            </v:group>
            <v:group style="position:absolute;left:6837;top:11615;width:214;height:2" coordorigin="6837,11615" coordsize="214,2">
              <v:shape style="position:absolute;left:6837;top:11615;width:214;height:2" coordorigin="6837,11615" coordsize="214,0" path="m6837,11615l7051,11615e" filled="f" stroked="t" strokeweight=".465728pt" strokecolor="#3B3B3B">
                <v:path arrowok="t"/>
              </v:shape>
            </v:group>
            <v:group style="position:absolute;left:6995;top:11612;width:4564;height:2" coordorigin="6995,11612" coordsize="4564,2">
              <v:shape style="position:absolute;left:6995;top:11612;width:4564;height:2" coordorigin="6995,11612" coordsize="4564,0" path="m6995,11612l11559,11612e" filled="f" stroked="t" strokeweight=".698592pt" strokecolor="#5B5B5B">
                <v:path arrowok="t"/>
              </v:shape>
            </v:group>
            <v:group style="position:absolute;left:522;top:11851;width:8840;height:2" coordorigin="522,11851" coordsize="8840,2">
              <v:shape style="position:absolute;left:522;top:11851;width:8840;height:2" coordorigin="522,11851" coordsize="8840,0" path="m522,11851l9361,11851e" filled="f" stroked="t" strokeweight=".698592pt" strokecolor="#5B5B5B">
                <v:path arrowok="t"/>
              </v:shape>
            </v:group>
            <v:group style="position:absolute;left:9305;top:11846;width:172;height:2" coordorigin="9305,11846" coordsize="172,2">
              <v:shape style="position:absolute;left:9305;top:11846;width:172;height:2" coordorigin="9305,11846" coordsize="172,0" path="m9305,11846l9478,11846e" filled="f" stroked="t" strokeweight=".465728pt" strokecolor="#444444">
                <v:path arrowok="t"/>
              </v:shape>
            </v:group>
            <v:group style="position:absolute;left:9422;top:11846;width:2138;height:2" coordorigin="9422,11846" coordsize="2138,2">
              <v:shape style="position:absolute;left:9422;top:11846;width:2138;height:2" coordorigin="9422,11846" coordsize="2138,0" path="m9422,11846l11559,11846e" filled="f" stroked="t" strokeweight=".698592pt" strokecolor="#606060">
                <v:path arrowok="t"/>
              </v:shape>
            </v:group>
            <v:group style="position:absolute;left:1253;top:11837;width:2;height:255" coordorigin="1253,11837" coordsize="2,255">
              <v:shape style="position:absolute;left:1253;top:11837;width:2;height:255" coordorigin="1253,11837" coordsize="0,255" path="m1253,12092l1253,11837e" filled="f" stroked="t" strokeweight=".232864pt" strokecolor="#676767">
                <v:path arrowok="t"/>
              </v:shape>
            </v:group>
            <v:group style="position:absolute;left:1781;top:11846;width:2;height:4647" coordorigin="1781,11846" coordsize="2,4647">
              <v:shape style="position:absolute;left:1781;top:11846;width:2;height:4647" coordorigin="1781,11846" coordsize="0,4647" path="m1781,16493l1781,11846e" filled="f" stroked="t" strokeweight=".698592pt" strokecolor="#575757">
                <v:path arrowok="t"/>
              </v:shape>
            </v:group>
            <v:group style="position:absolute;left:4988;top:12095;width:182;height:2" coordorigin="4988,12095" coordsize="182,2">
              <v:shape style="position:absolute;left:4988;top:12095;width:182;height:2" coordorigin="4988,12095" coordsize="182,0" path="m4988,12095l5170,12095e" filled="f" stroked="t" strokeweight=".465728pt" strokecolor="#4F4F4F">
                <v:path arrowok="t"/>
              </v:shape>
            </v:group>
            <v:group style="position:absolute;left:7447;top:11837;width:2;height:4652" coordorigin="7447,11837" coordsize="2,4652">
              <v:shape style="position:absolute;left:7447;top:11837;width:2;height:4652" coordorigin="7447,11837" coordsize="0,4652" path="m7447,16488l7447,11837e" filled="f" stroked="t" strokeweight=".698592pt" strokecolor="#5B5B5B">
                <v:path arrowok="t"/>
              </v:shape>
            </v:group>
            <v:group style="position:absolute;left:526;top:12092;width:11033;height:2" coordorigin="526,12092" coordsize="11033,2">
              <v:shape style="position:absolute;left:526;top:12092;width:11033;height:2" coordorigin="526,12092" coordsize="11033,0" path="m526,12092l11559,12092e" filled="f" stroked="t" strokeweight=".698592pt" strokecolor="#646464">
                <v:path arrowok="t"/>
              </v:shape>
            </v:group>
            <v:group style="position:absolute;left:1253;top:12078;width:2;height:515" coordorigin="1253,12078" coordsize="2,515">
              <v:shape style="position:absolute;left:1253;top:12078;width:2;height:515" coordorigin="1253,12078" coordsize="0,515" path="m1253,12593l1253,12078e" filled="f" stroked="t" strokeweight=".232864pt" strokecolor="#38383B">
                <v:path arrowok="t"/>
              </v:shape>
            </v:group>
            <v:group style="position:absolute;left:2294;top:11667;width:2;height:4831" coordorigin="2294,11667" coordsize="2,4831">
              <v:shape style="position:absolute;left:2294;top:11667;width:2;height:4831" coordorigin="2294,11667" coordsize="0,4831" path="m2294,16498l2294,11667e" filled="f" stroked="t" strokeweight=".698592pt" strokecolor="#545454">
                <v:path arrowok="t"/>
              </v:shape>
            </v:group>
            <v:group style="position:absolute;left:1253;top:12593;width:2;height:407" coordorigin="1253,12593" coordsize="2,407">
              <v:shape style="position:absolute;left:1253;top:12593;width:2;height:407" coordorigin="1253,12593" coordsize="0,407" path="m1253,13000l1253,12593e" filled="f" stroked="t" strokeweight=".232864pt" strokecolor="#000000">
                <v:path arrowok="t"/>
              </v:shape>
            </v:group>
            <v:group style="position:absolute;left:1253;top:13000;width:2;height:246" coordorigin="1253,13000" coordsize="2,246">
              <v:shape style="position:absolute;left:1253;top:13000;width:2;height:246" coordorigin="1253,13000" coordsize="0,246" path="m1253,13246l1253,13000e" filled="f" stroked="t" strokeweight=".698592pt" strokecolor="#3F3F3F">
                <v:path arrowok="t"/>
              </v:shape>
            </v:group>
            <v:group style="position:absolute;left:1253;top:13246;width:2;height:771" coordorigin="1253,13246" coordsize="2,771">
              <v:shape style="position:absolute;left:1253;top:13246;width:2;height:771" coordorigin="1253,13246" coordsize="0,771" path="m1253,14016l1253,13246e" filled="f" stroked="t" strokeweight=".232864pt" strokecolor="#000000">
                <v:path arrowok="t"/>
              </v:shape>
            </v:group>
            <v:group style="position:absolute;left:522;top:14163;width:1779;height:2" coordorigin="522,14163" coordsize="1779,2">
              <v:shape style="position:absolute;left:522;top:14163;width:1779;height:2" coordorigin="522,14163" coordsize="1779,0" path="m522,14163l2301,14163e" filled="f" stroked="t" strokeweight=".698592pt" strokecolor="#6B6B6B">
                <v:path arrowok="t"/>
              </v:shape>
            </v:group>
            <v:group style="position:absolute;left:1253;top:14016;width:2;height:416" coordorigin="1253,14016" coordsize="2,416">
              <v:shape style="position:absolute;left:1253;top:14016;width:2;height:416" coordorigin="1253,14016" coordsize="0,416" path="m1253,14432l1253,14016e" filled="f" stroked="t" strokeweight=".232864pt" strokecolor="#747474">
                <v:path arrowok="t"/>
              </v:shape>
            </v:group>
            <v:group style="position:absolute;left:11552;top:13628;width:2;height:2127" coordorigin="11552,13628" coordsize="2,2127">
              <v:shape style="position:absolute;left:11552;top:13628;width:2;height:2127" coordorigin="11552,13628" coordsize="0,2127" path="m11552,15756l11552,13628e" filled="f" stroked="t" strokeweight=".465728pt" strokecolor="#676767">
                <v:path arrowok="t"/>
              </v:shape>
            </v:group>
            <v:group style="position:absolute;left:8833;top:14243;width:2;height:203" coordorigin="8833,14243" coordsize="2,203">
              <v:shape style="position:absolute;left:8833;top:14243;width:2;height:203" coordorigin="8833,14243" coordsize="0,203" path="m8833,14446l8833,14243e" filled="f" stroked="t" strokeweight="1.397183pt" strokecolor="#485793">
                <v:path arrowok="t"/>
              </v:shape>
            </v:group>
            <v:group style="position:absolute;left:9110;top:14342;width:2;height:118" coordorigin="9110,14342" coordsize="2,118">
              <v:shape style="position:absolute;left:9110;top:14342;width:2;height:118" coordorigin="9110,14342" coordsize="0,118" path="m9110,14460l9110,14342e" filled="f" stroked="t" strokeweight="1.164319pt" strokecolor="#4B4F9C">
                <v:path arrowok="t"/>
              </v:shape>
            </v:group>
            <v:group style="position:absolute;left:1253;top:14432;width:2;height:1262" coordorigin="1253,14432" coordsize="2,1262">
              <v:shape style="position:absolute;left:1253;top:14432;width:2;height:1262" coordorigin="1253,14432" coordsize="0,1262" path="m1253,15694l1253,14432e" filled="f" stroked="t" strokeweight=".232864pt" strokecolor="#000000">
                <v:path arrowok="t"/>
              </v:shape>
            </v:group>
            <v:group style="position:absolute;left:2298;top:14654;width:2;height:1815" coordorigin="2298,14654" coordsize="2,1815">
              <v:shape style="position:absolute;left:2298;top:14654;width:2;height:1815" coordorigin="2298,14654" coordsize="0,1815" path="m2298,16470l2298,14654e" filled="f" stroked="t" strokeweight=".465728pt" strokecolor="#4F4F4F">
                <v:path arrowok="t"/>
              </v:shape>
            </v:group>
            <v:group style="position:absolute;left:9086;top:15103;width:2;height:99" coordorigin="9086,15103" coordsize="2,99">
              <v:shape style="position:absolute;left:9086;top:15103;width:2;height:99" coordorigin="9086,15103" coordsize="0,99" path="m9086,15203l9086,15103e" filled="f" stroked="t" strokeweight="1.862911pt" strokecolor="#6070CC">
                <v:path arrowok="t"/>
              </v:shape>
            </v:group>
            <v:group style="position:absolute;left:9061;top:15174;width:2;height:303" coordorigin="9061,15174" coordsize="2,303">
              <v:shape style="position:absolute;left:9061;top:15174;width:2;height:303" coordorigin="9061,15174" coordsize="0,303" path="m9061,15477l9061,15174e" filled="f" stroked="t" strokeweight="1.630047pt" strokecolor="#5764AF">
                <v:path arrowok="t"/>
              </v:shape>
            </v:group>
            <v:group style="position:absolute;left:9051;top:15297;width:2;height:180" coordorigin="9051,15297" coordsize="2,180">
              <v:shape style="position:absolute;left:9051;top:15297;width:2;height:180" coordorigin="9051,15297" coordsize="0,180" path="m9051,15477l9051,15297e" filled="f" stroked="t" strokeweight=".465728pt" strokecolor="#6770BC">
                <v:path arrowok="t"/>
              </v:shape>
            </v:group>
            <v:group style="position:absolute;left:2298;top:15576;width:2;height:147" coordorigin="2298,15576" coordsize="2,147">
              <v:shape style="position:absolute;left:2298;top:15576;width:2;height:147" coordorigin="2298,15576" coordsize="0,147" path="m2298,15723l2298,15576e" filled="f" stroked="t" strokeweight=".465728pt" strokecolor="#2F2F2F">
                <v:path arrowok="t"/>
              </v:shape>
            </v:group>
            <v:group style="position:absolute;left:7452;top:15576;width:2;height:147" coordorigin="7452,15576" coordsize="2,147">
              <v:shape style="position:absolute;left:7452;top:15576;width:2;height:147" coordorigin="7452,15576" coordsize="0,147" path="m7452,15723l7452,15576e" filled="f" stroked="t" strokeweight=".931455pt" strokecolor="#707070">
                <v:path arrowok="t"/>
              </v:shape>
            </v:group>
            <v:group style="position:absolute;left:11555;top:15789;width:2;height:700" coordorigin="11555,15789" coordsize="2,700">
              <v:shape style="position:absolute;left:11555;top:15789;width:2;height:700" coordorigin="11555,15789" coordsize="0,700" path="m11555,16488l11555,15789e" filled="f" stroked="t" strokeweight=".232864pt" strokecolor="#646464">
                <v:path arrowok="t"/>
              </v:shape>
            </v:group>
            <v:group style="position:absolute;left:1253;top:15694;width:2;height:789" coordorigin="1253,15694" coordsize="2,789">
              <v:shape style="position:absolute;left:1253;top:15694;width:2;height:789" coordorigin="1253,15694" coordsize="0,789" path="m1253,16484l1253,15694e" filled="f" stroked="t" strokeweight=".232864pt" strokecolor="#777777">
                <v:path arrowok="t"/>
              </v:shape>
            </v:group>
            <v:group style="position:absolute;left:526;top:16481;width:11038;height:2" coordorigin="526,16481" coordsize="11038,2">
              <v:shape style="position:absolute;left:526;top:16481;width:11038;height:2" coordorigin="526,16481" coordsize="11038,0" path="m526,16481l11564,16481e" filled="f" stroked="t" strokeweight=".698592pt" strokecolor="#6B6B6B">
                <v:path arrowok="t"/>
              </v:shape>
            </v:group>
            <v:group style="position:absolute;left:9422;top:16479;width:242;height:2" coordorigin="9422,16479" coordsize="242,2">
              <v:shape style="position:absolute;left:9422;top:16479;width:242;height:2" coordorigin="9422,16479" coordsize="242,0" path="m9422,16479l9664,16479e" filled="f" stroked="t" strokeweight=".465728pt" strokecolor="#4B4B4F">
                <v:path arrowok="t"/>
              </v:shape>
            </v:group>
            <v:group style="position:absolute;left:5633;top:14102;width:2;height:256" coordorigin="5633,14102" coordsize="2,256">
              <v:shape style="position:absolute;left:5633;top:14102;width:2;height:256" coordorigin="5633,14102" coordsize="0,256" path="m5633,14358l5633,14102e" filled="f" stroked="t" strokeweight="1.16875pt" strokecolor="#D6DBE2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1"/>
        </w:rPr>
        <w:t>Itfaiy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6"/>
          <w:i/>
          <w:position w:val="1"/>
        </w:rPr>
        <w:t>Kuze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6"/>
          <w:i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2D2D2D"/>
          <w:spacing w:val="8"/>
          <w:w w:val="86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b/>
          <w:bCs/>
          <w:position w:val="1"/>
        </w:rPr>
        <w:t>Bölg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b/>
          <w:bCs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-13"/>
          <w:w w:val="86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7"/>
          <w:b/>
          <w:bCs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71"/>
        <w:jc w:val="left"/>
        <w:tabs>
          <w:tab w:pos="1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76"/>
          <w:position w:val="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5" w:lineRule="atLeast"/>
        <w:ind w:left="-29" w:right="685"/>
        <w:jc w:val="center"/>
        <w:tabs>
          <w:tab w:pos="620" w:val="left"/>
          <w:tab w:pos="12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32"/>
          <w:i/>
        </w:rPr>
        <w:t>(ll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32"/>
          <w:i/>
        </w:rPr>
        <w:t> </w:t>
      </w:r>
      <w:r>
        <w:rPr>
          <w:rFonts w:ascii="Arial" w:hAnsi="Arial" w:cs="Arial" w:eastAsia="Arial"/>
          <w:sz w:val="12"/>
          <w:szCs w:val="12"/>
          <w:color w:val="808080"/>
          <w:spacing w:val="3"/>
          <w:w w:val="132"/>
          <w:i/>
        </w:rPr>
        <w:t> 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5D5D5D"/>
          <w:spacing w:val="-1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384"/>
        </w:rPr>
        <w:t>"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384"/>
        </w:rPr>
        <w:t>-</w:t>
      </w:r>
      <w:r>
        <w:rPr>
          <w:rFonts w:ascii="Arial" w:hAnsi="Arial" w:cs="Arial" w:eastAsia="Arial"/>
          <w:sz w:val="12"/>
          <w:szCs w:val="12"/>
          <w:color w:val="808080"/>
          <w:spacing w:val="35"/>
          <w:w w:val="384"/>
        </w:rPr>
        <w:t> 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54"/>
        </w:rPr>
        <w:t>.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</w:rPr>
        <w:t>'"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</w:rPr>
        <w:t>#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39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5" w:right="853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999054pt;margin-top:10.833135pt;width:1.944984pt;height:23.5pt;mso-position-horizontal-relative:page;mso-position-vertical-relative:paragraph;z-index:-15021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2D2D2D"/>
                      <w:spacing w:val="-89"/>
                      <w:w w:val="100"/>
                      <w:position w:val="14"/>
                    </w:rPr>
                    <w:t>·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A4285"/>
                      <w:spacing w:val="-196"/>
                      <w:w w:val="100"/>
                      <w:position w:val="0"/>
                    </w:rPr>
                    <w:t>J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57"/>
          <w:position w:val="1"/>
        </w:rPr>
        <w:t>"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57"/>
          <w:position w:val="1"/>
        </w:rPr>
        <w:t>  </w:t>
      </w:r>
      <w:r>
        <w:rPr>
          <w:rFonts w:ascii="Arial" w:hAnsi="Arial" w:cs="Arial" w:eastAsia="Arial"/>
          <w:sz w:val="9"/>
          <w:szCs w:val="9"/>
          <w:color w:val="B8B8B8"/>
          <w:spacing w:val="13"/>
          <w:w w:val="15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08080"/>
          <w:spacing w:val="0"/>
          <w:w w:val="100"/>
          <w:i/>
          <w:position w:val="0"/>
        </w:rPr>
        <w:t>i!</w:t>
      </w:r>
      <w:r>
        <w:rPr>
          <w:rFonts w:ascii="Arial" w:hAnsi="Arial" w:cs="Arial" w:eastAsia="Arial"/>
          <w:sz w:val="18"/>
          <w:szCs w:val="18"/>
          <w:color w:val="808080"/>
          <w:spacing w:val="46"/>
          <w:w w:val="100"/>
          <w:i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808080"/>
          <w:spacing w:val="0"/>
          <w:w w:val="81"/>
          <w:i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808080"/>
          <w:spacing w:val="-57"/>
          <w:w w:val="81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51"/>
          <w:w w:val="87"/>
          <w:i/>
          <w:position w:val="0"/>
        </w:rPr>
        <w:t>e</w:t>
      </w:r>
      <w:r>
        <w:rPr>
          <w:rFonts w:ascii="Arial" w:hAnsi="Arial" w:cs="Arial" w:eastAsia="Arial"/>
          <w:sz w:val="28"/>
          <w:szCs w:val="28"/>
          <w:color w:val="808080"/>
          <w:spacing w:val="0"/>
          <w:w w:val="81"/>
          <w:i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808080"/>
          <w:spacing w:val="-48"/>
          <w:w w:val="81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1"/>
          <w:w w:val="178"/>
          <w:i/>
          <w:position w:val="0"/>
        </w:rPr>
        <w:t>'</w:t>
      </w:r>
      <w:r>
        <w:rPr>
          <w:rFonts w:ascii="Arial" w:hAnsi="Arial" w:cs="Arial" w:eastAsia="Arial"/>
          <w:sz w:val="28"/>
          <w:szCs w:val="28"/>
          <w:color w:val="808080"/>
          <w:spacing w:val="-142"/>
          <w:w w:val="82"/>
          <w:i/>
          <w:position w:val="-11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8"/>
          <w:w w:val="103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121"/>
          <w:w w:val="131"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65"/>
          <w:i/>
          <w:position w:val="-11"/>
        </w:rPr>
        <w:t>,.</w:t>
      </w:r>
      <w:r>
        <w:rPr>
          <w:rFonts w:ascii="Arial" w:hAnsi="Arial" w:cs="Arial" w:eastAsia="Arial"/>
          <w:sz w:val="28"/>
          <w:szCs w:val="28"/>
          <w:color w:val="5D5D5D"/>
          <w:spacing w:val="-65"/>
          <w:w w:val="65"/>
          <w:i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9C9E9E"/>
          <w:spacing w:val="-92"/>
          <w:w w:val="45"/>
          <w:i/>
          <w:position w:val="-11"/>
        </w:rPr>
        <w:t>1</w:t>
      </w:r>
      <w:r>
        <w:rPr>
          <w:rFonts w:ascii="Arial" w:hAnsi="Arial" w:cs="Arial" w:eastAsia="Arial"/>
          <w:sz w:val="28"/>
          <w:szCs w:val="28"/>
          <w:color w:val="5D5D5D"/>
          <w:spacing w:val="-92"/>
          <w:w w:val="78"/>
          <w:i/>
          <w:position w:val="-11"/>
        </w:rPr>
      </w:r>
      <w:r>
        <w:rPr>
          <w:rFonts w:ascii="Arial" w:hAnsi="Arial" w:cs="Arial" w:eastAsia="Arial"/>
          <w:sz w:val="28"/>
          <w:szCs w:val="28"/>
          <w:color w:val="5D5D5D"/>
          <w:spacing w:val="-61"/>
          <w:w w:val="78"/>
          <w:emboss/>
          <w:i/>
          <w:position w:val="-11"/>
        </w:rPr>
        <w:t>"</w:t>
      </w:r>
      <w:r>
        <w:rPr>
          <w:rFonts w:ascii="Arial" w:hAnsi="Arial" w:cs="Arial" w:eastAsia="Arial"/>
          <w:sz w:val="28"/>
          <w:szCs w:val="28"/>
          <w:color w:val="5D5D5D"/>
          <w:spacing w:val="-61"/>
          <w:w w:val="78"/>
          <w:emboss/>
          <w:i/>
          <w:position w:val="-11"/>
        </w:rPr>
      </w:r>
      <w:r>
        <w:rPr>
          <w:rFonts w:ascii="Arial" w:hAnsi="Arial" w:cs="Arial" w:eastAsia="Arial"/>
          <w:sz w:val="28"/>
          <w:szCs w:val="28"/>
          <w:color w:val="5D5D5D"/>
          <w:spacing w:val="-61"/>
          <w:w w:val="78"/>
          <w:i/>
          <w:position w:val="-11"/>
        </w:rPr>
      </w:r>
      <w:r>
        <w:rPr>
          <w:rFonts w:ascii="Arial" w:hAnsi="Arial" w:cs="Arial" w:eastAsia="Arial"/>
          <w:sz w:val="28"/>
          <w:szCs w:val="28"/>
          <w:color w:val="5D5D5D"/>
          <w:spacing w:val="-61"/>
          <w:w w:val="78"/>
          <w:i/>
          <w:position w:val="-11"/>
        </w:rPr>
      </w:r>
      <w:r>
        <w:rPr>
          <w:rFonts w:ascii="Times New Roman" w:hAnsi="Times New Roman" w:cs="Times New Roman" w:eastAsia="Times New Roman"/>
          <w:sz w:val="23"/>
          <w:szCs w:val="23"/>
          <w:color w:val="9C9E9E"/>
          <w:spacing w:val="-46"/>
          <w:w w:val="98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73"/>
          <w:position w:val="0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161"/>
          <w:position w:val="0"/>
        </w:rPr>
        <w:t>.'/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260"/>
          <w:cols w:num="3" w:equalWidth="0">
            <w:col w:w="4166" w:space="374"/>
            <w:col w:w="1373" w:space="2963"/>
            <w:col w:w="23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43" w:right="4535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839508pt;margin-top:-15.071543pt;width:20.999371pt;height:57pt;mso-position-horizontal-relative:page;mso-position-vertical-relative:paragraph;z-index:-15000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2A2A2A"/>
                      <w:spacing w:val="0"/>
                      <w:w w:val="13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</w:rPr>
        <w:t>tzMtR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90"/>
        </w:rPr>
        <w:t>BÜYÜKŞEHİR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0"/>
        </w:rPr>
        <w:t>BELEDİYESİ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59" w:lineRule="exact"/>
        <w:ind w:left="3381" w:right="-20"/>
        <w:jc w:val="left"/>
        <w:tabs>
          <w:tab w:pos="97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0"/>
          <w:position w:val="1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2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0"/>
          <w:position w:val="1"/>
        </w:rPr>
        <w:t>DAİRES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  <w:t>BAŞKANUÖI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23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841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  <w:t>!ZMIR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9"/>
          <w:position w:val="3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22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8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1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9"/>
          <w:position w:val="3"/>
        </w:rPr>
        <w:t>Acil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12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9"/>
          <w:position w:val="3"/>
        </w:rPr>
        <w:t>Müdalıale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12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Şub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9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580" w:right="-20"/>
        <w:jc w:val="left"/>
        <w:tabs>
          <w:tab w:pos="40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81"/>
          <w:b/>
          <w:bCs/>
        </w:rPr>
        <w:t>BÜYÜKŞEHIR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1"/>
        </w:rPr>
        <w:t>YANGl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1"/>
          <w:w w:val="81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4" w:lineRule="exact"/>
        <w:ind w:left="6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81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16" w:lineRule="auto"/>
        <w:ind w:left="135" w:right="3357" w:firstLine="-23"/>
        <w:jc w:val="left"/>
        <w:tabs>
          <w:tab w:pos="1420" w:val="left"/>
          <w:tab w:pos="3000" w:val="left"/>
          <w:tab w:pos="4300" w:val="left"/>
          <w:tab w:pos="5260" w:val="left"/>
          <w:tab w:pos="7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5"/>
          <w:position w:val="3"/>
        </w:rPr>
        <w:t>Q_ıay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9"/>
          <w:w w:val="75"/>
          <w:position w:val="3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5"/>
          <w:position w:val="3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0"/>
          <w:w w:val="75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:14.10.2017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2"/>
        </w:rPr>
        <w:t>Bildirim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2"/>
        </w:rPr>
        <w:t>Sıra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2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>34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1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:16:42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2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:14.10.2017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  <w:position w:val="0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:10207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Ala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0"/>
        </w:rPr>
        <w:t>Merkez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Bildirile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6"/>
          <w:position w:val="0"/>
        </w:rPr>
        <w:t>lşLI&lt;kent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Bornova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  <w:position w:val="0"/>
        </w:rPr>
        <w:t>istikameti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otobankenan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31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1"/>
          <w:w w:val="88"/>
          <w:position w:val="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-7"/>
          <w:w w:val="34"/>
          <w:position w:val="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  <w:position w:val="1"/>
        </w:rPr>
        <w:t>ğn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:755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Soka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0"/>
        </w:rPr>
        <w:t>Yunusernre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0"/>
        </w:rPr>
        <w:t>Mah./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3" w:right="-20"/>
        <w:jc w:val="left"/>
        <w:tabs>
          <w:tab w:pos="1420" w:val="left"/>
          <w:tab w:pos="4820" w:val="left"/>
          <w:tab w:pos="7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1"/>
          <w:position w:val="1"/>
        </w:rPr>
        <w:t>!Yangı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8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Tüıii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1"/>
        </w:rPr>
        <w:t>:Hurda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1"/>
        </w:rPr>
        <w:t>Kalı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yangmı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Sınıfı: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0"/>
        </w:rPr>
        <w:t>Yaııgı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0"/>
        </w:rPr>
        <w:t>Sebebi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0"/>
        </w:rPr>
        <w:t>:Dikkatsizli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3" w:right="-20"/>
        <w:jc w:val="left"/>
        <w:tabs>
          <w:tab w:pos="3420" w:val="left"/>
          <w:tab w:pos="6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4"/>
          <w:position w:val="3"/>
        </w:rPr>
        <w:t>!Yangı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4"/>
          <w:position w:val="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9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4"/>
          <w:position w:val="3"/>
        </w:rPr>
        <w:t>Binada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9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  <w:position w:val="3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8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5"/>
        </w:rPr>
        <w:t>Kullanım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5"/>
        </w:rPr>
        <w:t>Şekli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5"/>
        </w:rPr>
        <w:t>:Yarı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5"/>
        </w:rPr>
        <w:t>Pisti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345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3"/>
        </w:rPr>
        <w:t>Betonanne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3"/>
        </w:rPr>
        <w:t>Kagi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3"/>
        </w:rPr>
        <w:t>Ahşa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Dilter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34" w:lineRule="exact"/>
        <w:ind w:left="4229" w:right="-20"/>
        <w:jc w:val="left"/>
        <w:tabs>
          <w:tab w:pos="4800" w:val="left"/>
          <w:tab w:pos="5280" w:val="left"/>
          <w:tab w:pos="5680" w:val="left"/>
          <w:tab w:pos="6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48"/>
          <w:szCs w:val="48"/>
          <w:color w:val="3B3B3B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48"/>
          <w:szCs w:val="48"/>
          <w:color w:val="808282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80828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808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87"/>
          <w:position w:val="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7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7"/>
        </w:rPr>
        <w:t>Kontrol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7"/>
        </w:rPr>
        <w:t>Altına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7"/>
        </w:rPr>
        <w:t>Alma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7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7"/>
        </w:rPr>
        <w:t>16:50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6" w:right="-20"/>
        <w:jc w:val="left"/>
        <w:tabs>
          <w:tab w:pos="1780" w:val="left"/>
          <w:tab w:pos="5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2"/>
          <w:position w:val="1"/>
        </w:rPr>
        <w:t>Yana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ıKiracı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Kullana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79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1"/>
        </w:rPr>
        <w:t>:Çvş.Samet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MUTLU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1" w:lineRule="exact"/>
        <w:ind w:left="1799" w:right="-20"/>
        <w:jc w:val="left"/>
        <w:tabs>
          <w:tab w:pos="4520" w:val="left"/>
          <w:tab w:pos="7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9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0"/>
          <w:position w:val="-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39"/>
          <w:position w:val="-2"/>
        </w:rPr>
        <w:t>ık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8"/>
          <w:w w:val="139"/>
          <w:position w:val="-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:16:43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  <w:position w:val="-1"/>
        </w:rPr>
        <w:t>Varı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6:48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520" w:right="260"/>
        </w:sectPr>
      </w:pPr>
      <w:rPr/>
    </w:p>
    <w:p>
      <w:pPr>
        <w:spacing w:before="0" w:after="0" w:line="214" w:lineRule="exact"/>
        <w:ind w:left="113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-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5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-1"/>
        </w:rPr>
        <w:t>Plakası:3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-1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-1"/>
        </w:rPr>
        <w:t>FN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  <w:position w:val="-1"/>
        </w:rPr>
        <w:t>.106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  <w:cols w:num="2" w:equalWidth="0">
            <w:col w:w="579" w:space="1220"/>
            <w:col w:w="9341"/>
          </w:cols>
        </w:sectPr>
      </w:pPr>
      <w:rPr/>
    </w:p>
    <w:p>
      <w:pPr>
        <w:spacing w:before="0" w:after="0" w:line="261" w:lineRule="exact"/>
        <w:ind w:left="131" w:right="-20"/>
        <w:jc w:val="left"/>
        <w:tabs>
          <w:tab w:pos="4460" w:val="left"/>
          <w:tab w:pos="6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Elektri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4490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Servi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447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Emniyet-Jandarma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Saati:Gelınedi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4" w:lineRule="exact"/>
        <w:ind w:left="1804" w:right="-20"/>
        <w:jc w:val="left"/>
        <w:tabs>
          <w:tab w:pos="4460" w:val="left"/>
          <w:tab w:pos="6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-1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2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Do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2"/>
        </w:rPr>
        <w:t>algaz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2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2"/>
          <w:position w:val="-2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4" w:after="0" w:line="158" w:lineRule="auto"/>
        <w:ind w:left="113" w:right="2473" w:firstLine="18"/>
        <w:jc w:val="left"/>
        <w:tabs>
          <w:tab w:pos="1770" w:val="left"/>
          <w:tab w:pos="1800" w:val="left"/>
          <w:tab w:pos="4440" w:val="left"/>
          <w:tab w:pos="7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w w:val="74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73"/>
          <w:position w:val="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w w:val="121"/>
          <w:position w:val="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2"/>
        </w:rPr>
        <w:t>,ncı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9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1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1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6:45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  <w:position w:val="0"/>
        </w:rPr>
        <w:t>!Araç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  <w:position w:val="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position w:val="0"/>
        </w:rPr>
        <w:t>:ı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Sayısı:3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pitmişse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Dönüş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-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7:20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80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2"/>
        </w:rPr>
        <w:t>Yardıma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2"/>
        </w:rPr>
        <w:t>Gele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2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>Plakası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0"/>
          <w:szCs w:val="20"/>
          <w:color w:val="3B3B3B"/>
          <w:spacing w:val="0"/>
          <w:w w:val="50"/>
          <w:position w:val="1"/>
        </w:rPr>
        <w:t>ıs</w:t>
      </w:r>
      <w:r>
        <w:rPr>
          <w:rFonts w:ascii="Courier New" w:hAnsi="Courier New" w:cs="Courier New" w:eastAsia="Courier New"/>
          <w:sz w:val="20"/>
          <w:szCs w:val="20"/>
          <w:color w:val="3B3B3B"/>
          <w:spacing w:val="-6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1120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80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5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Amirini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Adı-Soyadı:Bomova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grup.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"/>
          <w:w w:val="8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4"/>
          <w:w w:val="8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R.SONSUZ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emrinde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5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7"/>
        </w:rPr>
        <w:t>Şöf.lEr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1120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sayılı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20" w:lineRule="exact"/>
        <w:ind w:left="131" w:right="2877" w:firstLine="44"/>
        <w:jc w:val="left"/>
        <w:tabs>
          <w:tab w:pos="1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7"/>
        </w:rPr>
        <w:t>tayı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1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yerine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varıldığında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2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alevii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dumanlı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şekilde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yanmakta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0" w:lineRule="auto"/>
        <w:ind w:left="4422" w:right="394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2"/>
        </w:rPr>
        <w:t>ISöndUrmede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Kullanıla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söndürücU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84" w:lineRule="exact"/>
        <w:ind w:left="164" w:right="-20"/>
        <w:jc w:val="left"/>
        <w:tabs>
          <w:tab w:pos="4440" w:val="left"/>
          <w:tab w:pos="6300" w:val="left"/>
          <w:tab w:pos="7800" w:val="left"/>
          <w:tab w:pos="9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7"/>
          <w:position w:val="-3"/>
        </w:rPr>
        <w:t>öndUrnıe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7"/>
          <w:position w:val="-5"/>
        </w:rPr>
        <w:t>!Su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8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ın3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-5"/>
        </w:rPr>
        <w:t>!Köpük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7"/>
          <w:w w:val="86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3"/>
          <w:position w:val="-5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73"/>
          <w:position w:val="-5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3"/>
          <w:w w:val="121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4"/>
          <w:position w:val="-5"/>
        </w:rPr>
        <w:t>K.T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7"/>
          <w:position w:val="-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4"/>
          <w:w w:val="66"/>
          <w:position w:val="-5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9"/>
          <w:w w:val="138"/>
          <w:position w:val="-5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3"/>
          <w:position w:val="-5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9"/>
          <w:w w:val="93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76"/>
          <w:position w:val="-5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7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3023" w:right="-20"/>
        <w:jc w:val="left"/>
        <w:tabs>
          <w:tab w:pos="5260" w:val="left"/>
          <w:tab w:pos="6260" w:val="left"/>
          <w:tab w:pos="7800" w:val="left"/>
          <w:tab w:pos="9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Courier New" w:hAnsi="Courier New" w:cs="Courier New" w:eastAsia="Courier New"/>
          <w:sz w:val="23"/>
          <w:szCs w:val="23"/>
          <w:color w:val="3B3B3B"/>
          <w:spacing w:val="0"/>
          <w:w w:val="81"/>
          <w:position w:val="3"/>
        </w:rPr>
        <w:t>Su</w:t>
      </w:r>
      <w:r>
        <w:rPr>
          <w:rFonts w:ascii="Courier New" w:hAnsi="Courier New" w:cs="Courier New" w:eastAsia="Courier New"/>
          <w:sz w:val="23"/>
          <w:szCs w:val="23"/>
          <w:color w:val="3B3B3B"/>
          <w:spacing w:val="0"/>
          <w:w w:val="100"/>
          <w:position w:val="3"/>
        </w:rPr>
        <w:tab/>
      </w:r>
      <w:r>
        <w:rPr>
          <w:rFonts w:ascii="Courier New" w:hAnsi="Courier New" w:cs="Courier New" w:eastAsia="Courier New"/>
          <w:sz w:val="23"/>
          <w:szCs w:val="23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6"/>
        </w:rPr>
        <w:t>2,5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138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0"/>
          <w:w w:val="4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79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1"/>
        </w:rPr>
        <w:t>Yangında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1"/>
        </w:rPr>
        <w:t>muhteli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miktarda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hurd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İnşaat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1"/>
        </w:rPr>
        <w:t>kalıpları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1"/>
        </w:rPr>
        <w:t>yanmıştır.Toplam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2"/>
          <w:position w:val="1"/>
        </w:rPr>
        <w:t>zarar-ziyey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2"/>
          <w:position w:val="1"/>
        </w:rPr>
        <w:t>:20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2"/>
          <w:position w:val="1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</w:sectPr>
      </w:pPr>
      <w:rPr/>
    </w:p>
    <w:p>
      <w:pPr>
        <w:spacing w:before="0" w:after="0" w:line="229" w:lineRule="exact"/>
        <w:ind w:left="164"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</w:rPr>
        <w:t>öndUrme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0" w:lineRule="exact"/>
        <w:ind w:left="13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-1"/>
        </w:rPr>
        <w:t>Yangm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9"/>
          <w:position w:val="-1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2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başlangıcının,otoyol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kenanndaki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1"/>
        </w:rPr>
        <w:t>görülmü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  <w:cols w:num="2" w:equalWidth="0">
            <w:col w:w="1794" w:space="97"/>
            <w:col w:w="9249"/>
          </w:cols>
        </w:sectPr>
      </w:pPr>
      <w:rPr/>
    </w:p>
    <w:p>
      <w:pPr>
        <w:spacing w:before="0" w:after="0" w:line="225" w:lineRule="exact"/>
        <w:ind w:left="13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1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1"/>
        </w:rPr>
        <w:t>Nedeni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araştırma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5"/>
          <w:position w:val="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5"/>
          <w:w w:val="95"/>
          <w:position w:val="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ruşturmad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6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35"/>
          <w:position w:val="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5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  <w:position w:val="0"/>
        </w:rPr>
        <w:t>lirsiz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kişilerce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söndtırülınede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sehve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düşürülen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igara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80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  <w:position w:val="1"/>
        </w:rPr>
        <w:t>·zınaritinin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yanıcı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tutuşturarak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oradanda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bahçe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8"/>
          <w:position w:val="0"/>
        </w:rPr>
        <w:t>ena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nndaki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hurd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position w:val="0"/>
        </w:rPr>
        <w:t>inşaat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kalıplarına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sirayet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0"/>
        </w:rPr>
        <w:t>etmesi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79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sonuclı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çıktığı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kanaatine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8" w:right="-20"/>
        <w:jc w:val="left"/>
        <w:tabs>
          <w:tab w:pos="1780" w:val="left"/>
          <w:tab w:pos="6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  <w:position w:val="1"/>
        </w:rPr>
        <w:t>Sir.keti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5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38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3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24" w:lineRule="exact"/>
        <w:ind w:left="113" w:right="6862" w:firstLine="18"/>
        <w:jc w:val="left"/>
        <w:tabs>
          <w:tab w:pos="1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89.99646pt;margin-top:.391226pt;width:8.479939pt;height:.1pt;mso-position-horizontal-relative:page;mso-position-vertical-relative:paragraph;z-index:-15019" coordorigin="3800,8" coordsize="170,2">
            <v:shape style="position:absolute;left:3800;top:8;width:170;height:2" coordorigin="3800,8" coordsize="170,0" path="m3800,8l3970,8e" filled="f" stroked="t" strokeweight=".229188pt" strokecolor="#606060">
              <v:path arrowok="t"/>
            </v:shape>
          </v:group>
          <w10:wrap type="none"/>
        </w:pict>
      </w:r>
      <w:r>
        <w:rPr/>
        <w:pict>
          <v:group style="position:absolute;margin-left:216.811401pt;margin-top:.391226pt;width:8.479939pt;height:.1pt;mso-position-horizontal-relative:page;mso-position-vertical-relative:paragraph;z-index:-15018" coordorigin="4336,8" coordsize="170,2">
            <v:shape style="position:absolute;left:4336;top:8;width:170;height:2" coordorigin="4336,8" coordsize="170,0" path="m4336,8l4506,8e" filled="f" stroked="t" strokeweight=".229188pt" strokecolor="#646464">
              <v:path arrowok="t"/>
            </v:shape>
          </v:group>
          <w10:wrap type="none"/>
        </w:pict>
      </w:r>
      <w:r>
        <w:rPr/>
        <w:pict>
          <v:group style="position:absolute;margin-left:230.104279pt;margin-top:.391226pt;width:7.104813pt;height:.1pt;mso-position-horizontal-relative:page;mso-position-vertical-relative:paragraph;z-index:-15017" coordorigin="4602,8" coordsize="142,2">
            <v:shape style="position:absolute;left:4602;top:8;width:142;height:2" coordorigin="4602,8" coordsize="142,0" path="m4602,8l4744,8e" filled="f" stroked="t" strokeweight=".229188pt" strokecolor="#5B5B5B">
              <v:path arrowok="t"/>
            </v:shape>
          </v:group>
          <w10:wrap type="none"/>
        </w:pict>
      </w:r>
      <w:r>
        <w:rPr/>
        <w:pict>
          <v:group style="position:absolute;margin-left:271.816406pt;margin-top:.391226pt;width:9.167501pt;height:.1pt;mso-position-horizontal-relative:page;mso-position-vertical-relative:paragraph;z-index:-15016" coordorigin="5436,8" coordsize="183,2">
            <v:shape style="position:absolute;left:5436;top:8;width:183;height:2" coordorigin="5436,8" coordsize="183,0" path="m5436,8l5620,8e" filled="f" stroked="t" strokeweight=".229188pt" strokecolor="#575757">
              <v:path arrowok="t"/>
            </v:shape>
          </v:group>
          <w10:wrap type="none"/>
        </w:pict>
      </w:r>
      <w:r>
        <w:rPr/>
        <w:pict>
          <v:group style="position:absolute;margin-left:285.796844pt;margin-top:.391226pt;width:6.646439pt;height:.1pt;mso-position-horizontal-relative:page;mso-position-vertical-relative:paragraph;z-index:-15015" coordorigin="5716,8" coordsize="133,2">
            <v:shape style="position:absolute;left:5716;top:8;width:133;height:2" coordorigin="5716,8" coordsize="133,0" path="m5716,8l5849,8e" filled="f" stroked="t" strokeweight=".229188pt" strokecolor="#575757">
              <v:path arrowok="t"/>
            </v:shape>
          </v:group>
          <w10:wrap type="none"/>
        </w:pict>
      </w:r>
      <w:r>
        <w:rPr/>
        <w:pict>
          <v:group style="position:absolute;margin-left:313.986908pt;margin-top:.391226pt;width:7.334001pt;height:.1pt;mso-position-horizontal-relative:page;mso-position-vertical-relative:paragraph;z-index:-15014" coordorigin="6280,8" coordsize="147,2">
            <v:shape style="position:absolute;left:6280;top:8;width:147;height:2" coordorigin="6280,8" coordsize="147,0" path="m6280,8l6426,8e" filled="f" stroked="t" strokeweight=".229188pt" strokecolor="#5B5B5B">
              <v:path arrowok="t"/>
            </v:shape>
          </v:group>
          <w10:wrap type="none"/>
        </w:pict>
      </w:r>
      <w:r>
        <w:rPr/>
        <w:pict>
          <v:group style="position:absolute;margin-left:327.279785pt;margin-top:.391226pt;width:9.855064pt;height:.1pt;mso-position-horizontal-relative:page;mso-position-vertical-relative:paragraph;z-index:-15013" coordorigin="6546,8" coordsize="197,2">
            <v:shape style="position:absolute;left:6546;top:8;width:197;height:2" coordorigin="6546,8" coordsize="197,0" path="m6546,8l6743,8e" filled="f" stroked="t" strokeweight=".229188pt" strokecolor="#646464">
              <v:path arrowok="t"/>
            </v:shape>
          </v:group>
          <w10:wrap type="none"/>
        </w:pict>
      </w:r>
      <w:r>
        <w:rPr/>
        <w:pict>
          <v:group style="position:absolute;margin-left:340.343475pt;margin-top:.391226pt;width:7.104814pt;height:.1pt;mso-position-horizontal-relative:page;mso-position-vertical-relative:paragraph;z-index:-15012" coordorigin="6807,8" coordsize="142,2">
            <v:shape style="position:absolute;left:6807;top:8;width:142;height:2" coordorigin="6807,8" coordsize="142,0" path="m6807,8l6949,8e" filled="f" stroked="t" strokeweight=".229188pt" strokecolor="#575757">
              <v:path arrowok="t"/>
            </v:shape>
          </v:group>
          <w10:wrap type="none"/>
        </w:pict>
      </w:r>
      <w:r>
        <w:rPr/>
        <w:pict>
          <v:group style="position:absolute;margin-left:354.323914pt;margin-top:.391226pt;width:9.396689pt;height:.1pt;mso-position-horizontal-relative:page;mso-position-vertical-relative:paragraph;z-index:-15011" coordorigin="7086,8" coordsize="188,2">
            <v:shape style="position:absolute;left:7086;top:8;width:188;height:2" coordorigin="7086,8" coordsize="188,0" path="m7086,8l7274,8e" filled="f" stroked="t" strokeweight=".229188pt" strokecolor="#5B5B5B">
              <v:path arrowok="t"/>
            </v:shape>
          </v:group>
          <w10:wrap type="none"/>
        </w:pict>
      </w:r>
      <w:r>
        <w:rPr/>
        <w:pict>
          <v:group style="position:absolute;margin-left:369.450287pt;margin-top:.391226pt;width:6.875626pt;height:.1pt;mso-position-horizontal-relative:page;mso-position-vertical-relative:paragraph;z-index:-15010" coordorigin="7389,8" coordsize="138,2">
            <v:shape style="position:absolute;left:7389;top:8;width:138;height:2" coordorigin="7389,8" coordsize="138,0" path="m7389,8l7527,8e" filled="f" stroked="t" strokeweight=".229188pt" strokecolor="#575757">
              <v:path arrowok="t"/>
            </v:shape>
          </v:group>
          <w10:wrap type="none"/>
        </w:pict>
      </w:r>
      <w:r>
        <w:rPr/>
        <w:pict>
          <v:group style="position:absolute;margin-left:396.494415pt;margin-top:.391226pt;width:5.729688pt;height:.1pt;mso-position-horizontal-relative:page;mso-position-vertical-relative:paragraph;z-index:-15009" coordorigin="7930,8" coordsize="115,2">
            <v:shape style="position:absolute;left:7930;top:8;width:115;height:2" coordorigin="7930,8" coordsize="115,0" path="m7930,8l8044,8e" filled="f" stroked="t" strokeweight=".229188pt" strokecolor="#606060">
              <v:path arrowok="t"/>
            </v:shape>
          </v:group>
          <w10:wrap type="none"/>
        </w:pict>
      </w:r>
      <w:r>
        <w:rPr/>
        <w:pict>
          <v:group style="position:absolute;margin-left:437.289795pt;margin-top:.391226pt;width:9.625876pt;height:.1pt;mso-position-horizontal-relative:page;mso-position-vertical-relative:paragraph;z-index:-15008" coordorigin="8746,8" coordsize="193,2">
            <v:shape style="position:absolute;left:8746;top:8;width:193;height:2" coordorigin="8746,8" coordsize="193,0" path="m8746,8l8938,8e" filled="f" stroked="t" strokeweight=".229188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Y.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3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J.iı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3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9"/>
        </w:rPr>
        <w:t>Yer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Yaku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3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KILBAŞ'a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teslim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[esliı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"/>
          <w:w w:val="8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dild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5"/>
        </w:rPr>
        <w:t>ği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4" w:lineRule="exact"/>
        <w:ind w:left="135" w:right="-20"/>
        <w:jc w:val="left"/>
        <w:tabs>
          <w:tab w:pos="1780" w:val="left"/>
          <w:tab w:pos="5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w w:val="80"/>
          <w:position w:val="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1"/>
          <w:position w:val="1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6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1"/>
          <w:position w:val="1"/>
        </w:rPr>
        <w:t>DöııU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81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>tl</w:t>
      </w:r>
      <w:r>
        <w:rPr>
          <w:rFonts w:ascii="Arial" w:hAnsi="Arial" w:cs="Arial" w:eastAsia="Arial"/>
          <w:sz w:val="17"/>
          <w:szCs w:val="17"/>
          <w:color w:val="3B3B3B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lfarih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2"/>
          <w:position w:val="0"/>
        </w:rPr>
        <w:t>_liaati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9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:17:47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58" w:right="-20"/>
        <w:jc w:val="left"/>
        <w:tabs>
          <w:tab w:pos="1840" w:val="left"/>
          <w:tab w:pos="8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ÖIU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9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0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4"/>
        </w:rPr>
        <w:t>iDE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8"/>
          <w:w w:val="99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İP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88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7"/>
          <w:w w:val="179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1"/>
          <w:w w:val="12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4"/>
        </w:rPr>
        <w:t>işıkkent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gnıbu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5" w:lineRule="exact"/>
        <w:ind w:left="1941" w:right="-20"/>
        <w:jc w:val="left"/>
        <w:tabs>
          <w:tab w:pos="4340" w:val="left"/>
          <w:tab w:pos="86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2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2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-2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-2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position w:val="-4"/>
        </w:rPr>
        <w:t>Z</w:t>
      </w:r>
      <w:r>
        <w:rPr>
          <w:rFonts w:ascii="Arial" w:hAnsi="Arial" w:cs="Arial" w:eastAsia="Arial"/>
          <w:sz w:val="28"/>
          <w:szCs w:val="28"/>
          <w:color w:val="2A2A2A"/>
          <w:spacing w:val="32"/>
          <w:w w:val="42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position w:val="-4"/>
        </w:rPr>
        <w:t>O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20"/>
          <w:w w:val="42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2"/>
          <w:position w:val="-4"/>
        </w:rPr>
        <w:t>Eki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2"/>
          <w:position w:val="-4"/>
        </w:rPr>
        <w:t>m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2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18"/>
          <w:w w:val="52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2"/>
          <w:position w:val="-4"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41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107819pt;margin-top:9.029778pt;width:4.94384pt;height:4pt;mso-position-horizontal-relative:page;mso-position-vertical-relative:paragraph;z-index:-1499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A2A2A"/>
                      <w:spacing w:val="0"/>
                      <w:w w:val="106"/>
                    </w:rPr>
                    <w:t>(1)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76"/>
          <w:position w:val="2"/>
        </w:rPr>
        <w:t>·u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EkipAmiri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82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815941pt;margin-top:5.998494pt;width:1.278271pt;height:11pt;mso-position-horizontal-relative:page;mso-position-vertical-relative:paragraph;z-index:-14998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A2A2A"/>
                      <w:spacing w:val="-25"/>
                      <w:w w:val="7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66"/>
          <w:position w:val="8"/>
        </w:rPr>
        <w:t>;:.-.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3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12017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left="25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1"/>
          <w:w w:val="48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48"/>
          <w:position w:val="-15"/>
        </w:rPr>
        <w:t>....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</w:sectPr>
      </w:pPr>
      <w:rPr/>
    </w:p>
    <w:p>
      <w:pPr>
        <w:spacing w:before="0" w:after="0" w:line="245" w:lineRule="exact"/>
        <w:ind w:left="213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5"/>
          <w:w w:val="7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0"/>
          <w:w w:val="52"/>
        </w:rPr>
        <w:t>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95" w:after="0" w:line="240" w:lineRule="auto"/>
        <w:ind w:left="943" w:right="132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4386B"/>
          <w:w w:val="64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4386B"/>
          <w:w w:val="63"/>
          <w:i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6" w:lineRule="exact"/>
        <w:ind w:right="-97"/>
        <w:jc w:val="left"/>
        <w:tabs>
          <w:tab w:pos="1100" w:val="left"/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2.440048pt;margin-top:-17.977842pt;width:2.177282pt;height:20.833398pt;mso-position-horizontal-relative:page;mso-position-vertical-relative:paragraph;z-index:-15007" coordorigin="2849,-360" coordsize="44,417">
            <v:group style="position:absolute;left:2856;top:-353;width:2;height:164" coordorigin="2856,-353" coordsize="2,164">
              <v:shape style="position:absolute;left:2856;top:-353;width:2;height:164" coordorigin="2856,-353" coordsize="0,164" path="m2856,-189l2856,-353e" filled="f" stroked="t" strokeweight=".687563pt" strokecolor="#000000">
                <v:path arrowok="t"/>
              </v:shape>
            </v:group>
            <v:group style="position:absolute;left:2885;top:-250;width:2;height:300" coordorigin="2885,-250" coordsize="2,300">
              <v:shape style="position:absolute;left:2885;top:-250;width:2;height:300" coordorigin="2885,-250" coordsize="0,300" path="m2885,50l2885,-250e" filled="f" stroked="t" strokeweight=".687563pt" strokecolor="#7477C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5.503738pt;margin-top:-17.977842pt;width:2.062689pt;height:21.062586pt;mso-position-horizontal-relative:page;mso-position-vertical-relative:paragraph;z-index:-15006" coordorigin="3110,-360" coordsize="41,421">
            <v:group style="position:absolute;left:3144;top:-353;width:2;height:164" coordorigin="3144,-353" coordsize="2,164">
              <v:shape style="position:absolute;left:3144;top:-353;width:2;height:164" coordorigin="3144,-353" coordsize="0,164" path="m3144,-189l3144,-353e" filled="f" stroked="t" strokeweight=".687563pt" strokecolor="#000000">
                <v:path arrowok="t"/>
              </v:shape>
            </v:group>
            <v:group style="position:absolute;left:3122;top:-250;width:2;height:300" coordorigin="3122,-250" coordsize="2,300">
              <v:shape style="position:absolute;left:3122;top:-250;width:2;height:300" coordorigin="3122,-250" coordsize="0,300" path="m3122,50l3122,-250e" filled="f" stroked="t" strokeweight="1.145938pt" strokecolor="#3B44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4.297119pt;margin-top:-19.497959pt;width:1.489719pt;height:19.422808pt;mso-position-horizontal-relative:page;mso-position-vertical-relative:paragraph;z-index:-15005" coordorigin="3486,-390" coordsize="30,388">
            <v:group style="position:absolute;left:3495;top:-381;width:2;height:370" coordorigin="3495,-381" coordsize="2,370">
              <v:shape style="position:absolute;left:3495;top:-381;width:2;height:370" coordorigin="3495,-381" coordsize="0,370" path="m3495,-11l3495,-381e" filled="f" stroked="t" strokeweight=".91675pt" strokecolor="#2B347C">
                <v:path arrowok="t"/>
              </v:shape>
            </v:group>
            <v:group style="position:absolute;left:3507;top:-207;width:2;height:197" coordorigin="3507,-207" coordsize="2,197">
              <v:shape style="position:absolute;left:3507;top:-207;width:2;height:197" coordorigin="3507,-207" coordsize="0,197" path="m3507,-11l3507,-207e" filled="f" stroked="t" strokeweight=".91675pt" strokecolor="#2B34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6.93924pt;margin-top:15.879445pt;width:3.208625pt;height:32.057320pt;mso-position-horizontal-relative:page;mso-position-vertical-relative:paragraph;z-index:-15004" coordorigin="9539,318" coordsize="64,641">
            <v:group style="position:absolute;left:9589;top:331;width:2;height:98" coordorigin="9589,331" coordsize="2,98">
              <v:shape style="position:absolute;left:9589;top:331;width:2;height:98" coordorigin="9589,331" coordsize="0,98" path="m9589,430l9589,331e" filled="f" stroked="t" strokeweight="1.375125pt" strokecolor="#2F3B97">
                <v:path arrowok="t"/>
              </v:shape>
            </v:group>
            <v:group style="position:absolute;left:9580;top:336;width:2;height:478" coordorigin="9580,336" coordsize="2,478">
              <v:shape style="position:absolute;left:9580;top:336;width:2;height:478" coordorigin="9580,336" coordsize="0,478" path="m9580,814l9580,336e" filled="f" stroked="t" strokeweight="1.604313pt" strokecolor="#343B93">
                <v:path arrowok="t"/>
              </v:shape>
            </v:group>
            <v:group style="position:absolute;left:9557;top:809;width:2;height:131" coordorigin="9557,809" coordsize="2,131">
              <v:shape style="position:absolute;left:9557;top:809;width:2;height:131" coordorigin="9557,809" coordsize="0,131" path="m9557,940l9557,809e" filled="f" stroked="t" strokeweight="1.8335pt" strokecolor="#3438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8"/>
          <w:szCs w:val="38"/>
          <w:color w:val="212A82"/>
          <w:spacing w:val="1"/>
          <w:w w:val="42"/>
          <w:position w:val="-6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808282"/>
          <w:spacing w:val="-30"/>
          <w:w w:val="53"/>
          <w:position w:val="-6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424970"/>
          <w:spacing w:val="0"/>
          <w:w w:val="58"/>
          <w:position w:val="-6"/>
        </w:rPr>
        <w:t>ltl</w:t>
      </w:r>
      <w:r>
        <w:rPr>
          <w:rFonts w:ascii="Times New Roman" w:hAnsi="Times New Roman" w:cs="Times New Roman" w:eastAsia="Times New Roman"/>
          <w:sz w:val="38"/>
          <w:szCs w:val="38"/>
          <w:color w:val="42497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42497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100"/>
          <w:position w:val="-6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C9E9E"/>
          <w:spacing w:val="-4"/>
          <w:w w:val="185"/>
          <w:position w:val="-6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12A82"/>
          <w:spacing w:val="1"/>
          <w:w w:val="100"/>
          <w:position w:val="-6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9C9E9E"/>
          <w:spacing w:val="0"/>
          <w:w w:val="140"/>
          <w:position w:val="-6"/>
        </w:rPr>
        <w:t>0</w:t>
      </w:r>
      <w:r>
        <w:rPr>
          <w:rFonts w:ascii="Times New Roman" w:hAnsi="Times New Roman" w:cs="Times New Roman" w:eastAsia="Times New Roman"/>
          <w:sz w:val="26"/>
          <w:szCs w:val="26"/>
          <w:color w:val="9C9E9E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C9E9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A2A2A"/>
          <w:w w:val="265"/>
        </w:rPr>
        <w:t>İ</w:t>
      </w:r>
      <w:r>
        <w:rPr>
          <w:rFonts w:ascii="Arial" w:hAnsi="Arial" w:cs="Arial" w:eastAsia="Arial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Birim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  <w:cols w:num="3" w:equalWidth="0">
            <w:col w:w="397" w:space="1594"/>
            <w:col w:w="2463" w:space="3814"/>
            <w:col w:w="2872"/>
          </w:cols>
        </w:sectPr>
      </w:pPr>
      <w:rPr/>
    </w:p>
    <w:p>
      <w:pPr>
        <w:spacing w:before="0" w:after="0" w:line="250" w:lineRule="exact"/>
        <w:ind w:left="194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63.187988pt;margin-top:12.788226pt;width:.1pt;height:9.370156pt;mso-position-horizontal-relative:page;mso-position-vertical-relative:paragraph;z-index:-15002" coordorigin="9264,256" coordsize="2,187">
            <v:shape style="position:absolute;left:9264;top:256;width:2;height:187" coordorigin="9264,256" coordsize="0,187" path="m9264,443l9264,256e" filled="f" stroked="t" strokeweight=".68756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576935pt;margin-top:1.043668pt;width:11.287501pt;height:21pt;mso-position-horizontal-relative:page;mso-position-vertical-relative:paragraph;z-index:-14997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D4D4D"/>
                      <w:spacing w:val="0"/>
                      <w:w w:val="215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00"/>
          <w:position w:val="4"/>
        </w:rPr>
        <w:t>It</w:t>
      </w:r>
      <w:r>
        <w:rPr>
          <w:rFonts w:ascii="Arial" w:hAnsi="Arial" w:cs="Arial" w:eastAsia="Arial"/>
          <w:sz w:val="20"/>
          <w:szCs w:val="20"/>
          <w:color w:val="5B5D5D"/>
          <w:spacing w:val="4"/>
          <w:w w:val="100"/>
          <w:position w:val="4"/>
        </w:rPr>
        <w:t>f</w:t>
      </w:r>
      <w:r>
        <w:rPr>
          <w:rFonts w:ascii="Arial" w:hAnsi="Arial" w:cs="Arial" w:eastAsia="Arial"/>
          <w:sz w:val="20"/>
          <w:szCs w:val="20"/>
          <w:color w:val="808282"/>
          <w:spacing w:val="0"/>
          <w:w w:val="100"/>
          <w:position w:val="4"/>
        </w:rPr>
        <w:t>a·</w:t>
      </w:r>
      <w:r>
        <w:rPr>
          <w:rFonts w:ascii="Arial" w:hAnsi="Arial" w:cs="Arial" w:eastAsia="Arial"/>
          <w:sz w:val="20"/>
          <w:szCs w:val="20"/>
          <w:color w:val="808282"/>
          <w:spacing w:val="22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808282"/>
          <w:spacing w:val="2"/>
          <w:w w:val="89"/>
          <w:position w:val="4"/>
        </w:rPr>
        <w:t>k</w:t>
      </w:r>
      <w:r>
        <w:rPr>
          <w:rFonts w:ascii="Arial" w:hAnsi="Arial" w:cs="Arial" w:eastAsia="Arial"/>
          <w:sz w:val="20"/>
          <w:szCs w:val="20"/>
          <w:color w:val="9C9E9E"/>
          <w:spacing w:val="-2"/>
          <w:w w:val="89"/>
          <w:position w:val="4"/>
        </w:rPr>
        <w:t>e</w:t>
      </w:r>
      <w:r>
        <w:rPr>
          <w:rFonts w:ascii="Arial" w:hAnsi="Arial" w:cs="Arial" w:eastAsia="Arial"/>
          <w:sz w:val="20"/>
          <w:szCs w:val="20"/>
          <w:color w:val="808282"/>
          <w:spacing w:val="0"/>
          <w:w w:val="89"/>
          <w:position w:val="4"/>
        </w:rPr>
        <w:t>z</w:t>
      </w:r>
      <w:r>
        <w:rPr>
          <w:rFonts w:ascii="Arial" w:hAnsi="Arial" w:cs="Arial" w:eastAsia="Arial"/>
          <w:sz w:val="20"/>
          <w:szCs w:val="20"/>
          <w:color w:val="808282"/>
          <w:spacing w:val="18"/>
          <w:w w:val="89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8"/>
          <w:w w:val="100"/>
          <w:position w:val="4"/>
        </w:rPr>
        <w:t>B</w:t>
      </w:r>
      <w:r>
        <w:rPr>
          <w:rFonts w:ascii="Arial" w:hAnsi="Arial" w:cs="Arial" w:eastAsia="Arial"/>
          <w:sz w:val="19"/>
          <w:szCs w:val="19"/>
          <w:color w:val="9C9E9E"/>
          <w:spacing w:val="12"/>
          <w:w w:val="100"/>
          <w:position w:val="4"/>
        </w:rPr>
        <w:t>o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4"/>
        </w:rPr>
        <w:t>ige</w:t>
      </w:r>
      <w:r>
        <w:rPr>
          <w:rFonts w:ascii="Arial" w:hAnsi="Arial" w:cs="Arial" w:eastAsia="Arial"/>
          <w:sz w:val="19"/>
          <w:szCs w:val="19"/>
          <w:color w:val="3B3B3B"/>
          <w:spacing w:val="-4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5"/>
        </w:rPr>
        <w:t>Çv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" w:lineRule="atLeast"/>
        <w:ind w:left="1905" w:right="-20"/>
        <w:jc w:val="left"/>
        <w:tabs>
          <w:tab w:pos="8840" w:val="left"/>
          <w:tab w:pos="96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54.020508pt;margin-top:8.201228pt;width:2.864845pt;height:18.605453pt;mso-position-horizontal-relative:page;mso-position-vertical-relative:paragraph;z-index:-15003" coordorigin="9080,164" coordsize="57,372">
            <v:group style="position:absolute;left:9090;top:169;width:2;height:300" coordorigin="9090,169" coordsize="2,300">
              <v:shape style="position:absolute;left:9090;top:169;width:2;height:300" coordorigin="9090,169" coordsize="0,300" path="m9090,468l9090,169e" filled="f" stroked="t" strokeweight=".458375pt" strokecolor="#4448D4">
                <v:path arrowok="t"/>
              </v:shape>
            </v:group>
            <v:group style="position:absolute;left:9085;top:230;width:2;height:187" coordorigin="9085,230" coordsize="2,187">
              <v:shape style="position:absolute;left:9085;top:230;width:2;height:187" coordorigin="9085,230" coordsize="0,187" path="m9085,417l9085,230e" filled="f" stroked="t" strokeweight=".458375pt" strokecolor="#2B2BB8">
                <v:path arrowok="t"/>
              </v:shape>
            </v:group>
            <v:group style="position:absolute;left:9126;top:389;width:2;height:136" coordorigin="9126,389" coordsize="2,136">
              <v:shape style="position:absolute;left:9126;top:389;width:2;height:136" coordorigin="9126,389" coordsize="0,136" path="m9126,525l9126,389e" filled="f" stroked="t" strokeweight="1.14593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1.Posta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7"/>
        </w:rPr>
        <w:t>Ami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100"/>
          <w:i/>
          <w:position w:val="1"/>
        </w:rPr>
        <w:t>'{;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4"/>
          <w:szCs w:val="14"/>
          <w:color w:val="808282"/>
          <w:spacing w:val="0"/>
          <w:w w:val="130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8" w:after="0" w:line="223" w:lineRule="exact"/>
        <w:ind w:right="-97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4D4D4D"/>
          <w:w w:val="67"/>
          <w:position w:val="-18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-57"/>
          <w:w w:val="67"/>
          <w:position w:val="-18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BABABA"/>
          <w:spacing w:val="-12"/>
          <w:w w:val="45"/>
          <w:position w:val="-18"/>
        </w:rPr>
        <w:t>.</w:t>
      </w:r>
      <w:r>
        <w:rPr>
          <w:rFonts w:ascii="Arial" w:hAnsi="Arial" w:cs="Arial" w:eastAsia="Arial"/>
          <w:sz w:val="14"/>
          <w:szCs w:val="14"/>
          <w:color w:val="5B5D5D"/>
          <w:spacing w:val="0"/>
          <w:w w:val="164"/>
          <w:position w:val="-18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83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808282"/>
          <w:w w:val="57"/>
          <w:position w:val="-15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5B5D5D"/>
          <w:spacing w:val="-16"/>
          <w:w w:val="150"/>
          <w:position w:val="-15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C9E9E"/>
          <w:spacing w:val="0"/>
          <w:w w:val="82"/>
          <w:position w:val="-15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  <w:cols w:num="3" w:equalWidth="0">
            <w:col w:w="9738" w:space="101"/>
            <w:col w:w="256" w:space="56"/>
            <w:col w:w="989"/>
          </w:cols>
        </w:sectPr>
      </w:pPr>
      <w:rPr/>
    </w:p>
    <w:p>
      <w:pPr>
        <w:spacing w:before="0" w:after="0" w:line="453" w:lineRule="exact"/>
        <w:ind w:right="-20"/>
        <w:jc w:val="righ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>
          <w:rFonts w:ascii="Times New Roman" w:hAnsi="Times New Roman" w:cs="Times New Roman" w:eastAsia="Times New Roman"/>
          <w:sz w:val="81"/>
          <w:szCs w:val="81"/>
          <w:color w:val="34386B"/>
          <w:spacing w:val="0"/>
          <w:w w:val="304"/>
          <w:position w:val="-10"/>
        </w:rPr>
        <w:t>//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22" w:lineRule="exact"/>
        <w:ind w:right="1069"/>
        <w:jc w:val="righ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Times New Roman" w:hAnsi="Times New Roman" w:cs="Times New Roman" w:eastAsia="Times New Roman"/>
          <w:sz w:val="76"/>
          <w:szCs w:val="76"/>
          <w:color w:val="424970"/>
          <w:spacing w:val="0"/>
          <w:w w:val="66"/>
          <w:position w:val="-41"/>
        </w:rPr>
        <w:t>rxf-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1" w:lineRule="exact"/>
        <w:ind w:right="-108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64.21933pt;margin-top:-9.061929pt;width:1.8335pt;height:12.973227pt;mso-position-horizontal-relative:page;mso-position-vertical-relative:paragraph;z-index:-15001" coordorigin="9284,-181" coordsize="37,259">
            <v:group style="position:absolute;left:9303;top:-174;width:2;height:75" coordorigin="9303,-174" coordsize="2,75">
              <v:shape style="position:absolute;left:9303;top:-174;width:2;height:75" coordorigin="9303,-174" coordsize="0,75" path="m9303,-99l9303,-174e" filled="f" stroked="t" strokeweight=".687563pt" strokecolor="#2F3F74">
                <v:path arrowok="t"/>
              </v:shape>
            </v:group>
            <v:group style="position:absolute;left:9303;top:-156;width:2;height:216" coordorigin="9303,-156" coordsize="2,216">
              <v:shape style="position:absolute;left:9303;top:-156;width:2;height:216" coordorigin="9303,-156" coordsize="0,216" path="m9303,60l9303,-156e" filled="f" stroked="t" strokeweight="1.8335pt" strokecolor="#3448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0"/>
          <w:w w:val="67"/>
          <w:position w:val="-21"/>
        </w:rPr>
        <w:t>u"</w:t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-4"/>
          <w:w w:val="67"/>
          <w:position w:val="-2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7"/>
          <w:position w:val="-29"/>
        </w:rPr>
        <w:t>f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7"/>
          <w:position w:val="-29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27"/>
          <w:w w:val="67"/>
          <w:position w:val="-29"/>
        </w:rPr>
        <w:t> 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67"/>
          <w:position w:val="-29"/>
        </w:rPr>
        <w:t>·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67"/>
          <w:position w:val="-29"/>
        </w:rPr>
        <w:t>   </w:t>
      </w:r>
      <w:r>
        <w:rPr>
          <w:rFonts w:ascii="Arial" w:hAnsi="Arial" w:cs="Arial" w:eastAsia="Arial"/>
          <w:sz w:val="18"/>
          <w:szCs w:val="18"/>
          <w:color w:val="6E7070"/>
          <w:spacing w:val="5"/>
          <w:w w:val="67"/>
          <w:position w:val="-29"/>
        </w:rPr>
        <w:t> </w:t>
      </w:r>
      <w:r>
        <w:rPr>
          <w:rFonts w:ascii="Arial" w:hAnsi="Arial" w:cs="Arial" w:eastAsia="Arial"/>
          <w:sz w:val="18"/>
          <w:szCs w:val="18"/>
          <w:color w:val="9AAE85"/>
          <w:spacing w:val="0"/>
          <w:w w:val="100"/>
          <w:position w:val="-29"/>
        </w:rPr>
        <w:t>'</w:t>
      </w:r>
      <w:r>
        <w:rPr>
          <w:rFonts w:ascii="Arial" w:hAnsi="Arial" w:cs="Arial" w:eastAsia="Arial"/>
          <w:sz w:val="18"/>
          <w:szCs w:val="18"/>
          <w:color w:val="9AAE85"/>
          <w:spacing w:val="0"/>
          <w:w w:val="100"/>
          <w:position w:val="-29"/>
        </w:rPr>
        <w:t> </w:t>
      </w:r>
      <w:r>
        <w:rPr>
          <w:rFonts w:ascii="Arial" w:hAnsi="Arial" w:cs="Arial" w:eastAsia="Arial"/>
          <w:sz w:val="18"/>
          <w:szCs w:val="18"/>
          <w:color w:val="9AAE85"/>
          <w:spacing w:val="30"/>
          <w:w w:val="100"/>
          <w:position w:val="-29"/>
        </w:rPr>
        <w:t> </w:t>
      </w:r>
      <w:r>
        <w:rPr>
          <w:rFonts w:ascii="Arial" w:hAnsi="Arial" w:cs="Arial" w:eastAsia="Arial"/>
          <w:sz w:val="27"/>
          <w:szCs w:val="27"/>
          <w:color w:val="5B5D5D"/>
          <w:spacing w:val="0"/>
          <w:w w:val="103"/>
          <w:position w:val="-29"/>
        </w:rPr>
        <w:t>ilf</w:t>
      </w:r>
      <w:r>
        <w:rPr>
          <w:rFonts w:ascii="Arial" w:hAnsi="Arial" w:cs="Arial" w:eastAsia="Arial"/>
          <w:sz w:val="27"/>
          <w:szCs w:val="27"/>
          <w:color w:val="5B5D5D"/>
          <w:spacing w:val="-17"/>
          <w:w w:val="104"/>
          <w:position w:val="-29"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color w:val="5B5D5D"/>
          <w:spacing w:val="-116"/>
          <w:w w:val="84"/>
          <w:position w:val="-21"/>
        </w:rPr>
        <w:t>•</w:t>
      </w:r>
      <w:r>
        <w:rPr>
          <w:rFonts w:ascii="Arial" w:hAnsi="Arial" w:cs="Arial" w:eastAsia="Arial"/>
          <w:sz w:val="27"/>
          <w:szCs w:val="27"/>
          <w:color w:val="5B5D5D"/>
          <w:spacing w:val="0"/>
          <w:w w:val="104"/>
          <w:position w:val="-29"/>
        </w:rPr>
        <w:t>J</w:t>
      </w:r>
      <w:r>
        <w:rPr>
          <w:rFonts w:ascii="Arial" w:hAnsi="Arial" w:cs="Arial" w:eastAsia="Arial"/>
          <w:sz w:val="27"/>
          <w:szCs w:val="27"/>
          <w:color w:val="3B3B3B"/>
          <w:spacing w:val="2"/>
          <w:w w:val="50"/>
          <w:position w:val="-29"/>
        </w:rPr>
        <w:t>v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44"/>
          <w:position w:val="-29"/>
        </w:rPr>
        <w:t>iJ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83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9C9E9E"/>
          <w:spacing w:val="0"/>
          <w:w w:val="60"/>
          <w:position w:val="-7"/>
        </w:rPr>
        <w:t>.·</w:t>
      </w:r>
      <w:r>
        <w:rPr>
          <w:rFonts w:ascii="Arial" w:hAnsi="Arial" w:cs="Arial" w:eastAsia="Arial"/>
          <w:sz w:val="32"/>
          <w:szCs w:val="32"/>
          <w:color w:val="9C9E9E"/>
          <w:spacing w:val="11"/>
          <w:w w:val="60"/>
          <w:position w:val="-7"/>
        </w:rPr>
        <w:t> </w:t>
      </w:r>
      <w:r>
        <w:rPr>
          <w:rFonts w:ascii="Arial" w:hAnsi="Arial" w:cs="Arial" w:eastAsia="Arial"/>
          <w:sz w:val="41"/>
          <w:szCs w:val="41"/>
          <w:color w:val="6E7070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2" w:right="-111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379059pt;margin-top:-3.944958pt;width:27.405753pt;height:21pt;mso-position-horizontal-relative:page;mso-position-vertical-relative:paragraph;z-index:-14996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D4D4D"/>
                      <w:spacing w:val="0"/>
                      <w:w w:val="75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D4D4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D4D4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A2A2A"/>
                      <w:spacing w:val="-24"/>
                      <w:w w:val="12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A2A2A"/>
                      <w:spacing w:val="-197"/>
                      <w:w w:val="12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808282"/>
          <w:spacing w:val="0"/>
          <w:w w:val="100"/>
          <w:position w:val="-27"/>
        </w:rPr>
        <w:t>/</w:t>
      </w:r>
      <w:r>
        <w:rPr>
          <w:rFonts w:ascii="Arial" w:hAnsi="Arial" w:cs="Arial" w:eastAsia="Arial"/>
          <w:sz w:val="30"/>
          <w:szCs w:val="30"/>
          <w:color w:val="808282"/>
          <w:spacing w:val="-31"/>
          <w:w w:val="100"/>
          <w:position w:val="-27"/>
        </w:rPr>
        <w:t> </w:t>
      </w:r>
      <w:r>
        <w:rPr>
          <w:rFonts w:ascii="Arial" w:hAnsi="Arial" w:cs="Arial" w:eastAsia="Arial"/>
          <w:sz w:val="30"/>
          <w:szCs w:val="30"/>
          <w:color w:val="5B5D5D"/>
          <w:spacing w:val="-30"/>
          <w:w w:val="60"/>
          <w:position w:val="-2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4D4D4D"/>
          <w:spacing w:val="-83"/>
          <w:w w:val="74"/>
          <w:position w:val="-19"/>
        </w:rPr>
        <w:t>;</w:t>
      </w:r>
      <w:r>
        <w:rPr>
          <w:rFonts w:ascii="Arial" w:hAnsi="Arial" w:cs="Arial" w:eastAsia="Arial"/>
          <w:sz w:val="30"/>
          <w:szCs w:val="30"/>
          <w:color w:val="5B5D5D"/>
          <w:spacing w:val="0"/>
          <w:w w:val="59"/>
          <w:position w:val="-27"/>
        </w:rPr>
        <w:t>!</w:t>
      </w:r>
      <w:r>
        <w:rPr>
          <w:rFonts w:ascii="Arial" w:hAnsi="Arial" w:cs="Arial" w:eastAsia="Arial"/>
          <w:sz w:val="30"/>
          <w:szCs w:val="30"/>
          <w:color w:val="5B5D5D"/>
          <w:spacing w:val="-33"/>
          <w:w w:val="60"/>
          <w:position w:val="-27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4D4D4D"/>
          <w:spacing w:val="0"/>
          <w:w w:val="74"/>
          <w:position w:val="-19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4D4D4D"/>
          <w:spacing w:val="-50"/>
          <w:w w:val="75"/>
          <w:position w:val="-19"/>
        </w:rPr>
        <w:t>,</w:t>
      </w:r>
      <w:r>
        <w:rPr>
          <w:rFonts w:ascii="Arial" w:hAnsi="Arial" w:cs="Arial" w:eastAsia="Arial"/>
          <w:sz w:val="30"/>
          <w:szCs w:val="30"/>
          <w:color w:val="2A2A2A"/>
          <w:spacing w:val="0"/>
          <w:w w:val="51"/>
          <w:position w:val="-27"/>
        </w:rPr>
        <w:t>••</w:t>
      </w:r>
      <w:r>
        <w:rPr>
          <w:rFonts w:ascii="Arial" w:hAnsi="Arial" w:cs="Arial" w:eastAsia="Arial"/>
          <w:sz w:val="30"/>
          <w:szCs w:val="30"/>
          <w:color w:val="2A2A2A"/>
          <w:spacing w:val="-7"/>
          <w:w w:val="100"/>
          <w:position w:val="-27"/>
        </w:rPr>
        <w:t> </w:t>
      </w:r>
      <w:r>
        <w:rPr>
          <w:rFonts w:ascii="Arial" w:hAnsi="Arial" w:cs="Arial" w:eastAsia="Arial"/>
          <w:sz w:val="28"/>
          <w:szCs w:val="28"/>
          <w:color w:val="6E7070"/>
          <w:spacing w:val="0"/>
          <w:w w:val="100"/>
          <w:position w:val="-27"/>
        </w:rPr>
        <w:t>f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88" w:right="661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224"/>
        </w:rPr>
        <w:t>'.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-28" w:right="744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-1"/>
          <w:w w:val="18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-9"/>
          <w:w w:val="178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64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260"/>
          <w:cols w:num="4" w:equalWidth="0">
            <w:col w:w="6148" w:space="1885"/>
            <w:col w:w="1340" w:space="154"/>
            <w:col w:w="639" w:space="49"/>
            <w:col w:w="925"/>
          </w:cols>
        </w:sectPr>
      </w:pPr>
      <w:rPr/>
    </w:p>
    <w:p>
      <w:pPr>
        <w:spacing w:before="0" w:after="0" w:line="106" w:lineRule="exact"/>
        <w:ind w:right="541"/>
        <w:jc w:val="right"/>
        <w:tabs>
          <w:tab w:pos="7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-9"/>
          <w:w w:val="159"/>
          <w:i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C9E9E"/>
          <w:spacing w:val="-4"/>
          <w:w w:val="188"/>
          <w:i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254"/>
          <w:i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0"/>
          <w:w w:val="112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-20"/>
          <w:w w:val="11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08282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6E7070"/>
          <w:spacing w:val="0"/>
          <w:w w:val="165"/>
          <w:i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6E7070"/>
          <w:spacing w:val="0"/>
          <w:w w:val="166"/>
          <w:i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305" w:lineRule="exact"/>
        <w:ind w:right="594"/>
        <w:jc w:val="right"/>
        <w:tabs>
          <w:tab w:pos="216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D5D"/>
          <w:w w:val="76"/>
          <w:position w:val="-10"/>
        </w:rPr>
        <w:t>Mildatı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78"/>
          <w:position w:val="-10"/>
        </w:rPr>
        <w:t>aı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78"/>
          <w:position w:val="-1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17"/>
          <w:w w:val="78"/>
          <w:position w:val="-10"/>
        </w:rPr>
        <w:t> </w:t>
      </w:r>
      <w:r>
        <w:rPr>
          <w:rFonts w:ascii="Arial" w:hAnsi="Arial" w:cs="Arial" w:eastAsia="Arial"/>
          <w:sz w:val="22"/>
          <w:szCs w:val="22"/>
          <w:color w:val="9C9E9E"/>
          <w:spacing w:val="-12"/>
          <w:w w:val="43"/>
          <w:position w:val="-10"/>
        </w:rPr>
        <w:t>&lt;</w:t>
      </w:r>
      <w:r>
        <w:rPr>
          <w:rFonts w:ascii="Arial" w:hAnsi="Arial" w:cs="Arial" w:eastAsia="Arial"/>
          <w:sz w:val="22"/>
          <w:szCs w:val="22"/>
          <w:color w:val="5B5D5D"/>
          <w:spacing w:val="0"/>
          <w:w w:val="85"/>
          <w:position w:val="-10"/>
        </w:rPr>
        <w:t>tiW'·</w:t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47"/>
          <w:position w:val="-10"/>
        </w:rPr>
        <w:t>.</w:t>
      </w:r>
      <w:r>
        <w:rPr>
          <w:rFonts w:ascii="Arial" w:hAnsi="Arial" w:cs="Arial" w:eastAsia="Arial"/>
          <w:sz w:val="22"/>
          <w:szCs w:val="22"/>
          <w:color w:val="808282"/>
          <w:spacing w:val="29"/>
          <w:w w:val="100"/>
          <w:position w:val="-10"/>
        </w:rPr>
        <w:t> </w:t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47"/>
          <w:position w:val="-10"/>
        </w:rPr>
        <w:t>ı</w:t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44"/>
          <w:szCs w:val="44"/>
          <w:color w:val="6E7070"/>
          <w:spacing w:val="0"/>
          <w:w w:val="49"/>
          <w:position w:val="-10"/>
        </w:rPr>
        <w:t>'ı&gt;/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260"/>
        </w:sectPr>
      </w:pPr>
      <w:rPr/>
    </w:p>
    <w:p>
      <w:pPr>
        <w:spacing w:before="6" w:after="0" w:line="237" w:lineRule="exact"/>
        <w:ind w:left="135" w:right="-84"/>
        <w:jc w:val="left"/>
        <w:tabs>
          <w:tab w:pos="8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63"/>
          <w:i/>
          <w:position w:val="-1"/>
        </w:rPr>
        <w:t>41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28"/>
          <w:w w:val="63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808282"/>
          <w:spacing w:val="0"/>
          <w:w w:val="68"/>
          <w:i/>
          <w:position w:val="-8"/>
        </w:rPr>
        <w:t>((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7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95D7E"/>
          <w:spacing w:val="0"/>
          <w:w w:val="49"/>
          <w:position w:val="-1"/>
        </w:rPr>
        <w:t>ll.l</w:t>
      </w:r>
      <w:r>
        <w:rPr>
          <w:rFonts w:ascii="Arial" w:hAnsi="Arial" w:cs="Arial" w:eastAsia="Arial"/>
          <w:sz w:val="25"/>
          <w:szCs w:val="25"/>
          <w:color w:val="595D7E"/>
          <w:spacing w:val="0"/>
          <w:w w:val="49"/>
          <w:position w:val="-1"/>
        </w:rPr>
        <w:t>  </w:t>
      </w:r>
      <w:r>
        <w:rPr>
          <w:rFonts w:ascii="Arial" w:hAnsi="Arial" w:cs="Arial" w:eastAsia="Arial"/>
          <w:sz w:val="25"/>
          <w:szCs w:val="25"/>
          <w:color w:val="595D7E"/>
          <w:spacing w:val="14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55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54"/>
          <w:position w:val="-1"/>
        </w:rPr>
        <w:t>Vı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9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808282"/>
          <w:w w:val="50"/>
          <w:position w:val="-8"/>
        </w:rPr>
        <w:t>,.,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-40"/>
          <w:w w:val="106"/>
          <w:position w:val="-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0"/>
          <w:w w:val="64"/>
          <w:position w:val="-8"/>
        </w:rPr>
        <w:t>'f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-15"/>
          <w:w w:val="64"/>
          <w:position w:val="-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5"/>
          <w:w w:val="108"/>
          <w:i/>
          <w:position w:val="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0"/>
          <w:w w:val="63"/>
          <w:position w:val="-8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-14"/>
          <w:w w:val="63"/>
          <w:position w:val="-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8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-17"/>
          <w:w w:val="64"/>
          <w:position w:val="-8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62"/>
          <w:position w:val="-8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-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60"/>
          <w:i/>
          <w:position w:val="0"/>
        </w:rPr>
        <w:t>,(.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60"/>
          <w:cols w:num="3" w:equalWidth="0">
            <w:col w:w="9210" w:space="129"/>
            <w:col w:w="426" w:space="156"/>
            <w:col w:w="1219"/>
          </w:cols>
        </w:sectPr>
      </w:pPr>
      <w:rPr/>
    </w:p>
    <w:p>
      <w:pPr>
        <w:spacing w:before="0" w:after="0" w:line="325" w:lineRule="exact"/>
        <w:ind w:left="4265" w:right="-20"/>
        <w:jc w:val="left"/>
        <w:tabs>
          <w:tab w:pos="9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30.367348pt;margin-top:44.632965pt;width:547.185225pt;height:769.04035pt;mso-position-horizontal-relative:page;mso-position-vertical-relative:page;z-index:-15020" coordorigin="607,893" coordsize="10944,15381">
            <v:group style="position:absolute;left:628;top:909;width:3355;height:2" coordorigin="628,909" coordsize="3355,2">
              <v:shape style="position:absolute;left:628;top:909;width:3355;height:2" coordorigin="628,909" coordsize="3355,0" path="m628,909l3983,909e" filled="f" stroked="t" strokeweight=".687563pt" strokecolor="#4F4F4F">
                <v:path arrowok="t"/>
              </v:shape>
            </v:group>
            <v:group style="position:absolute;left:999;top:916;width:1338;height:2" coordorigin="999,916" coordsize="1338,2">
              <v:shape style="position:absolute;left:999;top:916;width:1338;height:2" coordorigin="999,916" coordsize="1338,0" path="m999,916l2338,916e" filled="f" stroked="t" strokeweight=".687563pt" strokecolor="#4F4F4F">
                <v:path arrowok="t"/>
              </v:shape>
            </v:group>
            <v:group style="position:absolute;left:2310;top:914;width:2;height:1480" coordorigin="2310,914" coordsize="2,1480">
              <v:shape style="position:absolute;left:2310;top:914;width:2;height:1480" coordorigin="2310,914" coordsize="0,1480" path="m2310,2394l2310,914e" filled="f" stroked="t" strokeweight=".687563pt" strokecolor="#5B5B5B">
                <v:path arrowok="t"/>
              </v:shape>
            </v:group>
            <v:group style="position:absolute;left:2122;top:930;width:6170;height:2" coordorigin="2122,930" coordsize="6170,2">
              <v:shape style="position:absolute;left:2122;top:930;width:6170;height:2" coordorigin="2122,930" coordsize="6170,0" path="m2122,930l8292,930e" filled="f" stroked="t" strokeweight=".91675pt" strokecolor="#4B4B4B">
                <v:path arrowok="t"/>
              </v:shape>
            </v:group>
            <v:group style="position:absolute;left:7788;top:937;width:3740;height:2" coordorigin="7788,937" coordsize="3740,2">
              <v:shape style="position:absolute;left:7788;top:937;width:3740;height:2" coordorigin="7788,937" coordsize="3740,0" path="m7788,937l11528,937e" filled="f" stroked="t" strokeweight=".687563pt" strokecolor="#4F4F4F">
                <v:path arrowok="t"/>
              </v:shape>
            </v:group>
            <v:group style="position:absolute;left:9126;top:914;width:2;height:501" coordorigin="9126,914" coordsize="2,501">
              <v:shape style="position:absolute;left:9126;top:914;width:2;height:501" coordorigin="9126,914" coordsize="0,501" path="m9126,1415l9126,914e" filled="f" stroked="t" strokeweight=".229188pt" strokecolor="#4B4B4B">
                <v:path arrowok="t"/>
              </v:shape>
            </v:group>
            <v:group style="position:absolute;left:11528;top:932;width:2;height:10930" coordorigin="11528,932" coordsize="2,10930">
              <v:shape style="position:absolute;left:11528;top:932;width:2;height:10930" coordorigin="11528,932" coordsize="0,10930" path="m11528,11863l11528,932e" filled="f" stroked="t" strokeweight=".687563pt" strokecolor="#5B5B5B">
                <v:path arrowok="t"/>
              </v:shape>
            </v:group>
            <v:group style="position:absolute;left:9126;top:1415;width:2;height:722" coordorigin="9126,1415" coordsize="2,722">
              <v:shape style="position:absolute;left:9126;top:1415;width:2;height:722" coordorigin="9126,1415" coordsize="0,722" path="m9126,2136l9126,1415e" filled="f" stroked="t" strokeweight=".229188pt" strokecolor="#000000">
                <v:path arrowok="t"/>
              </v:shape>
            </v:group>
            <v:group style="position:absolute;left:633;top:904;width:2;height:1293" coordorigin="633,904" coordsize="2,1293">
              <v:shape style="position:absolute;left:633;top:904;width:2;height:1293" coordorigin="633,904" coordsize="0,1293" path="m633,2197l633,904e" filled="f" stroked="t" strokeweight=".687563pt" strokecolor="#676767">
                <v:path arrowok="t"/>
              </v:shape>
            </v:group>
            <v:group style="position:absolute;left:623;top:2380;width:2480;height:2" coordorigin="623,2380" coordsize="2480,2">
              <v:shape style="position:absolute;left:623;top:2380;width:2480;height:2" coordorigin="623,2380" coordsize="2480,0" path="m623,2380l3103,2380e" filled="f" stroked="t" strokeweight=".687563pt" strokecolor="#4F4F4F">
                <v:path arrowok="t"/>
              </v:shape>
            </v:group>
            <v:group style="position:absolute;left:2782;top:2396;width:6848;height:2" coordorigin="2782,2396" coordsize="6848,2">
              <v:shape style="position:absolute;left:2782;top:2396;width:6848;height:2" coordorigin="2782,2396" coordsize="6848,0" path="m2782,2396l9630,2396e" filled="f" stroked="t" strokeweight=".91675pt" strokecolor="#484848">
                <v:path arrowok="t"/>
              </v:shape>
            </v:group>
            <v:group style="position:absolute;left:9126;top:2136;width:2;height:258" coordorigin="9126,2136" coordsize="2,258">
              <v:shape style="position:absolute;left:9126;top:2136;width:2;height:258" coordorigin="9126,2136" coordsize="0,258" path="m9126,2394l9126,2136e" filled="f" stroked="t" strokeweight=".229188pt" strokecolor="#646464">
                <v:path arrowok="t"/>
              </v:shape>
            </v:group>
            <v:group style="position:absolute;left:9530;top:2403;width:2003;height:2" coordorigin="9530,2403" coordsize="2003,2">
              <v:shape style="position:absolute;left:9530;top:2403;width:2003;height:2" coordorigin="9530,2403" coordsize="2003,0" path="m9530,2403l11533,2403e" filled="f" stroked="t" strokeweight=".687563pt" strokecolor="#545454">
                <v:path arrowok="t"/>
              </v:shape>
            </v:group>
            <v:group style="position:absolute;left:628;top:2614;width:2759;height:2" coordorigin="628,2614" coordsize="2759,2">
              <v:shape style="position:absolute;left:628;top:2614;width:2759;height:2" coordorigin="628,2614" coordsize="2759,0" path="m628,2614l3387,2614e" filled="f" stroked="t" strokeweight=".687563pt" strokecolor="#4B4B4B">
                <v:path arrowok="t"/>
              </v:shape>
            </v:group>
            <v:group style="position:absolute;left:3048;top:2628;width:8485;height:2" coordorigin="3048,2628" coordsize="8485,2">
              <v:shape style="position:absolute;left:3048;top:2628;width:8485;height:2" coordorigin="3048,2628" coordsize="8485,0" path="m3048,2628l11533,2628e" filled="f" stroked="t" strokeweight=".687563pt" strokecolor="#4B4B4B">
                <v:path arrowok="t"/>
              </v:shape>
            </v:group>
            <v:group style="position:absolute;left:3518;top:2375;width:2;height:492" coordorigin="3518,2375" coordsize="2,492">
              <v:shape style="position:absolute;left:3518;top:2375;width:2;height:492" coordorigin="3518,2375" coordsize="0,492" path="m3518,2867l3518,2375e" filled="f" stroked="t" strokeweight=".687563pt" strokecolor="#484848">
                <v:path arrowok="t"/>
              </v:shape>
            </v:group>
            <v:group style="position:absolute;left:628;top:2853;width:3937;height:2" coordorigin="628,2853" coordsize="3937,2">
              <v:shape style="position:absolute;left:628;top:2853;width:3937;height:2" coordorigin="628,2853" coordsize="3937,0" path="m628,2853l4565,2853e" filled="f" stroked="t" strokeweight=".91675pt" strokecolor="#4B4B4B">
                <v:path arrowok="t"/>
              </v:shape>
            </v:group>
            <v:group style="position:absolute;left:1572;top:2865;width:9960;height:2" coordorigin="1572,2865" coordsize="9960,2">
              <v:shape style="position:absolute;left:1572;top:2865;width:9960;height:2" coordorigin="1572,2865" coordsize="9960,0" path="m1572,2865l11533,2865e" filled="f" stroked="t" strokeweight=".687563pt" strokecolor="#4B4B4B">
                <v:path arrowok="t"/>
              </v:shape>
            </v:group>
            <v:group style="position:absolute;left:628;top:3094;width:10905;height:2" coordorigin="628,3094" coordsize="10905,2">
              <v:shape style="position:absolute;left:628;top:3094;width:10905;height:2" coordorigin="628,3094" coordsize="10905,0" path="m628,3094l11533,3094e" filled="f" stroked="t" strokeweight=".687563pt" strokecolor="#484848">
                <v:path arrowok="t"/>
              </v:shape>
            </v:group>
            <v:group style="position:absolute;left:628;top:3322;width:1041;height:2" coordorigin="628,3322" coordsize="1041,2">
              <v:shape style="position:absolute;left:628;top:3322;width:1041;height:2" coordorigin="628,3322" coordsize="1041,0" path="m628,3322l1668,3322e" filled="f" stroked="t" strokeweight=".687563pt" strokecolor="#4B4B4B">
                <v:path arrowok="t"/>
              </v:shape>
            </v:group>
            <v:group style="position:absolute;left:635;top:904;width:2;height:15362" coordorigin="635,904" coordsize="2,15362">
              <v:shape style="position:absolute;left:635;top:904;width:2;height:15362" coordorigin="635,904" coordsize="0,15362" path="m635,16267l635,904e" filled="f" stroked="t" strokeweight=".687563pt" strokecolor="#545454">
                <v:path arrowok="t"/>
              </v:shape>
            </v:group>
            <v:group style="position:absolute;left:1439;top:3336;width:10093;height:2" coordorigin="1439,3336" coordsize="10093,2">
              <v:shape style="position:absolute;left:1439;top:3336;width:10093;height:2" coordorigin="1439,3336" coordsize="10093,0" path="m1439,3336l11533,3336e" filled="f" stroked="t" strokeweight=".687563pt" strokecolor="#484848">
                <v:path arrowok="t"/>
              </v:shape>
            </v:group>
            <v:group style="position:absolute;left:623;top:3561;width:4465;height:2" coordorigin="623,3561" coordsize="4465,2">
              <v:shape style="position:absolute;left:623;top:3561;width:4465;height:2" coordorigin="623,3561" coordsize="4465,0" path="m623,3561l5088,3561e" filled="f" stroked="t" strokeweight=".687563pt" strokecolor="#484848">
                <v:path arrowok="t"/>
              </v:shape>
            </v:group>
            <v:group style="position:absolute;left:4712;top:3572;width:6825;height:2" coordorigin="4712,3572" coordsize="6825,2">
              <v:shape style="position:absolute;left:4712;top:3572;width:6825;height:2" coordorigin="4712,3572" coordsize="6825,0" path="m4712,3572l11537,3572e" filled="f" stroked="t" strokeweight=".687563pt" strokecolor="#4B4B4B">
                <v:path arrowok="t"/>
              </v:shape>
            </v:group>
            <v:group style="position:absolute;left:3951;top:3561;width:2;height:829" coordorigin="3951,3561" coordsize="2,829">
              <v:shape style="position:absolute;left:3951;top:3561;width:2;height:829" coordorigin="3951,3561" coordsize="0,829" path="m3951,4390l3951,3561e" filled="f" stroked="t" strokeweight=".687563pt" strokecolor="#444444">
                <v:path arrowok="t"/>
              </v:shape>
            </v:group>
            <v:group style="position:absolute;left:3937;top:4008;width:2714;height:2" coordorigin="3937,4008" coordsize="2714,2">
              <v:shape style="position:absolute;left:3937;top:4008;width:2714;height:2" coordorigin="3937,4008" coordsize="2714,0" path="m3937,4008l6651,4008e" filled="f" stroked="t" strokeweight=".91675pt" strokecolor="#606060">
                <v:path arrowok="t"/>
              </v:shape>
            </v:group>
            <v:group style="position:absolute;left:6935;top:4006;width:2191;height:2" coordorigin="6935,4006" coordsize="2191,2">
              <v:shape style="position:absolute;left:6935;top:4006;width:2191;height:2" coordorigin="6935,4006" coordsize="2191,0" path="m6935,4006l9126,4006e" filled="f" stroked="t" strokeweight=".229188pt" strokecolor="#545454">
                <v:path arrowok="t"/>
              </v:shape>
            </v:group>
            <v:group style="position:absolute;left:6358;top:4006;width:596;height:2" coordorigin="6358,4006" coordsize="596,2">
              <v:shape style="position:absolute;left:6358;top:4006;width:596;height:2" coordorigin="6358,4006" coordsize="596,0" path="m6358,4006l6954,4006e" filled="f" stroked="t" strokeweight=".687563pt" strokecolor="#A0A0A0">
                <v:path arrowok="t"/>
              </v:shape>
            </v:group>
            <v:group style="position:absolute;left:6944;top:3561;width:2;height:834" coordorigin="6944,3561" coordsize="2,834">
              <v:shape style="position:absolute;left:6944;top:3561;width:2;height:834" coordorigin="6944,3561" coordsize="0,834" path="m6944,4395l6944,3561e" filled="f" stroked="t" strokeweight=".91675pt" strokecolor="#484848">
                <v:path arrowok="t"/>
              </v:shape>
            </v:group>
            <v:group style="position:absolute;left:9126;top:4006;width:1985;height:2" coordorigin="9126,4006" coordsize="1985,2">
              <v:shape style="position:absolute;left:9126;top:4006;width:1985;height:2" coordorigin="9126,4006" coordsize="1985,0" path="m9126,4006l11111,4006e" filled="f" stroked="t" strokeweight=".229188pt" strokecolor="#000000">
                <v:path arrowok="t"/>
              </v:shape>
            </v:group>
            <v:group style="position:absolute;left:11111;top:4006;width:413;height:2" coordorigin="11111,4006" coordsize="413,2">
              <v:shape style="position:absolute;left:11111;top:4006;width:413;height:2" coordorigin="11111,4006" coordsize="413,0" path="m11111,4006l11524,4006e" filled="f" stroked="t" strokeweight=".229188pt" strokecolor="#575757">
                <v:path arrowok="t"/>
              </v:shape>
            </v:group>
            <v:group style="position:absolute;left:623;top:4376;width:2787;height:2" coordorigin="623,4376" coordsize="2787,2">
              <v:shape style="position:absolute;left:623;top:4376;width:2787;height:2" coordorigin="623,4376" coordsize="2787,0" path="m623,4376l3410,4376e" filled="f" stroked="t" strokeweight=".687563pt" strokecolor="#575757">
                <v:path arrowok="t"/>
              </v:shape>
            </v:group>
            <v:group style="position:absolute;left:3062;top:4385;width:2626;height:2" coordorigin="3062,4385" coordsize="2626,2">
              <v:shape style="position:absolute;left:3062;top:4385;width:2626;height:2" coordorigin="3062,4385" coordsize="2626,0" path="m3062,4385l5688,4385e" filled="f" stroked="t" strokeweight=".687563pt" strokecolor="#545454">
                <v:path arrowok="t"/>
              </v:shape>
            </v:group>
            <v:group style="position:absolute;left:5633;top:4385;width:5501;height:2" coordorigin="5633,4385" coordsize="5501,2">
              <v:shape style="position:absolute;left:5633;top:4385;width:5501;height:2" coordorigin="5633,4385" coordsize="5501,0" path="m5633,4385l11134,4385e" filled="f" stroked="t" strokeweight=".458375pt" strokecolor="#4F4F4F">
                <v:path arrowok="t"/>
              </v:shape>
            </v:group>
            <v:group style="position:absolute;left:11184;top:4385;width:215;height:2" coordorigin="11184,4385" coordsize="215,2">
              <v:shape style="position:absolute;left:11184;top:4385;width:215;height:2" coordorigin="11184,4385" coordsize="215,0" path="m11184,4385l11400,4385e" filled="f" stroked="t" strokeweight=".229188pt" strokecolor="#606060">
                <v:path arrowok="t"/>
              </v:shape>
            </v:group>
            <v:group style="position:absolute;left:623;top:4652;width:5065;height:2" coordorigin="623,4652" coordsize="5065,2">
              <v:shape style="position:absolute;left:623;top:4652;width:5065;height:2" coordorigin="623,4652" coordsize="5065,0" path="m623,4652l5688,4652e" filled="f" stroked="t" strokeweight=".687563pt" strokecolor="#545454">
                <v:path arrowok="t"/>
              </v:shape>
            </v:group>
            <v:group style="position:absolute;left:633;top:900;width:2;height:15367" coordorigin="633,900" coordsize="2,15367">
              <v:shape style="position:absolute;left:633;top:900;width:2;height:15367" coordorigin="633,900" coordsize="0,15367" path="m633,16267l633,900e" filled="f" stroked="t" strokeweight=".687563pt" strokecolor="#545454">
                <v:path arrowok="t"/>
              </v:shape>
            </v:group>
            <v:group style="position:absolute;left:5633;top:4662;width:5904;height:2" coordorigin="5633,4662" coordsize="5904,2">
              <v:shape style="position:absolute;left:5633;top:4662;width:5904;height:2" coordorigin="5633,4662" coordsize="5904,0" path="m5633,4662l11537,4662e" filled="f" stroked="t" strokeweight=".687563pt" strokecolor="#575757">
                <v:path arrowok="t"/>
              </v:shape>
            </v:group>
            <v:group style="position:absolute;left:2301;top:4898;width:8837;height:2" coordorigin="2301,4898" coordsize="8837,2">
              <v:shape style="position:absolute;left:2301;top:4898;width:8837;height:2" coordorigin="2301,4898" coordsize="8837,0" path="m2301,4898l11139,4898e" filled="f" stroked="t" strokeweight=".91675pt" strokecolor="#484848">
                <v:path arrowok="t"/>
              </v:shape>
            </v:group>
            <v:group style="position:absolute;left:11084;top:4901;width:454;height:2" coordorigin="11084,4901" coordsize="454,2">
              <v:shape style="position:absolute;left:11084;top:4901;width:454;height:2" coordorigin="11084,4901" coordsize="454,0" path="m11084,4901l11537,4901e" filled="f" stroked="t" strokeweight=".687563pt" strokecolor="#5B5B5B">
                <v:path arrowok="t"/>
              </v:shape>
            </v:group>
            <v:group style="position:absolute;left:4978;top:4891;width:2;height:600" coordorigin="4978,4891" coordsize="2,600">
              <v:shape style="position:absolute;left:4978;top:4891;width:2;height:600" coordorigin="4978,4891" coordsize="0,600" path="m4978,5491l4978,4891e" filled="f" stroked="t" strokeweight=".687563pt" strokecolor="#484848">
                <v:path arrowok="t"/>
              </v:shape>
            </v:group>
            <v:group style="position:absolute;left:4969;top:5371;width:6564;height:2" coordorigin="4969,5371" coordsize="6564,2">
              <v:shape style="position:absolute;left:4969;top:5371;width:6564;height:2" coordorigin="4969,5371" coordsize="6564,0" path="m4969,5371l11533,5371e" filled="f" stroked="t" strokeweight=".91675pt" strokecolor="#4B4B4B">
                <v:path arrowok="t"/>
              </v:shape>
            </v:group>
            <v:group style="position:absolute;left:7682;top:4877;width:2;height:492" coordorigin="7682,4877" coordsize="2,492">
              <v:shape style="position:absolute;left:7682;top:4877;width:2;height:492" coordorigin="7682,4877" coordsize="0,492" path="m7682,5369l7682,4877e" filled="f" stroked="t" strokeweight=".229188pt" strokecolor="#4B4B4B">
                <v:path arrowok="t"/>
              </v:shape>
            </v:group>
            <v:group style="position:absolute;left:2308;top:4371;width:2;height:2675" coordorigin="2308,4371" coordsize="2,2675">
              <v:shape style="position:absolute;left:2308;top:4371;width:2;height:2675" coordorigin="2308,4371" coordsize="0,2675" path="m2308,7046l2308,4371e" filled="f" stroked="t" strokeweight=".687563pt" strokecolor="#545454">
                <v:path arrowok="t"/>
              </v:shape>
            </v:group>
            <v:group style="position:absolute;left:628;top:5332;width:2;height:290" coordorigin="628,5332" coordsize="2,290">
              <v:shape style="position:absolute;left:628;top:5332;width:2;height:290" coordorigin="628,5332" coordsize="0,290" path="m628,5622l628,5332e" filled="f" stroked="t" strokeweight=".458375pt" strokecolor="#4F4F4F">
                <v:path arrowok="t"/>
              </v:shape>
            </v:group>
            <v:group style="position:absolute;left:4978;top:5332;width:2;height:290" coordorigin="4978,5332" coordsize="2,290">
              <v:shape style="position:absolute;left:4978;top:5332;width:2;height:290" coordorigin="4978,5332" coordsize="0,290" path="m4978,5622l4978,5332e" filled="f" stroked="t" strokeweight=".458375pt" strokecolor="#3F3F3F">
                <v:path arrowok="t"/>
              </v:shape>
            </v:group>
            <v:group style="position:absolute;left:4969;top:5606;width:6564;height:2" coordorigin="4969,5606" coordsize="6564,2">
              <v:shape style="position:absolute;left:4969;top:5606;width:6564;height:2" coordorigin="4969,5606" coordsize="6564,0" path="m4969,5606l11533,5606e" filled="f" stroked="t" strokeweight=".687563pt" strokecolor="#4B4B4B">
                <v:path arrowok="t"/>
              </v:shape>
            </v:group>
            <v:group style="position:absolute;left:4978;top:5566;width:2;height:295" coordorigin="4978,5566" coordsize="2,295">
              <v:shape style="position:absolute;left:4978;top:5566;width:2;height:295" coordorigin="4978,5566" coordsize="0,295" path="m4978,5861l4978,5566e" filled="f" stroked="t" strokeweight=".687563pt" strokecolor="#484848">
                <v:path arrowok="t"/>
              </v:shape>
            </v:group>
            <v:group style="position:absolute;left:4973;top:5845;width:6559;height:2" coordorigin="4973,5845" coordsize="6559,2">
              <v:shape style="position:absolute;left:4973;top:5845;width:6559;height:2" coordorigin="4973,5845" coordsize="6559,0" path="m4973,5845l11533,5845e" filled="f" stroked="t" strokeweight=".687563pt" strokecolor="#4B4B4B">
                <v:path arrowok="t"/>
              </v:shape>
            </v:group>
            <v:group style="position:absolute;left:2301;top:6077;width:9236;height:2" coordorigin="2301,6077" coordsize="9236,2">
              <v:shape style="position:absolute;left:2301;top:6077;width:9236;height:2" coordorigin="2301,6077" coordsize="9236,0" path="m2301,6077l11537,6077e" filled="f" stroked="t" strokeweight=".91675pt" strokecolor="#4B4B4B">
                <v:path arrowok="t"/>
              </v:shape>
            </v:group>
            <v:group style="position:absolute;left:4978;top:5805;width:2;height:534" coordorigin="4978,5805" coordsize="2,534">
              <v:shape style="position:absolute;left:4978;top:5805;width:2;height:534" coordorigin="4978,5805" coordsize="0,534" path="m4978,6339l4978,5805e" filled="f" stroked="t" strokeweight=".687563pt" strokecolor="#3F3F3F">
                <v:path arrowok="t"/>
              </v:shape>
            </v:group>
            <v:group style="position:absolute;left:1091;top:6308;width:3919;height:2" coordorigin="1091,6308" coordsize="3919,2">
              <v:shape style="position:absolute;left:1091;top:6308;width:3919;height:2" coordorigin="1091,6308" coordsize="3919,0" path="m1091,6308l5010,6308e" filled="f" stroked="t" strokeweight=".91675pt" strokecolor="#4B4B4B">
                <v:path arrowok="t"/>
              </v:shape>
            </v:group>
            <v:group style="position:absolute;left:4941;top:6318;width:6596;height:2" coordorigin="4941,6318" coordsize="6596,2">
              <v:shape style="position:absolute;left:4941;top:6318;width:6596;height:2" coordorigin="4941,6318" coordsize="6596,0" path="m4941,6318l11537,6318e" filled="f" stroked="t" strokeweight=".687563pt" strokecolor="#4B4B4B">
                <v:path arrowok="t"/>
              </v:shape>
            </v:group>
            <v:group style="position:absolute;left:4978;top:6166;width:2;height:853" coordorigin="4978,6166" coordsize="2,853">
              <v:shape style="position:absolute;left:4978;top:6166;width:2;height:853" coordorigin="4978,6166" coordsize="0,853" path="m4978,7018l4978,6166e" filled="f" stroked="t" strokeweight=".687563pt" strokecolor="#444444">
                <v:path arrowok="t"/>
              </v:shape>
            </v:group>
            <v:group style="position:absolute;left:7682;top:6297;width:2;height:712" coordorigin="7682,6297" coordsize="2,712">
              <v:shape style="position:absolute;left:7682;top:6297;width:2;height:712" coordorigin="7682,6297" coordsize="0,712" path="m7682,7009l7682,6297e" filled="f" stroked="t" strokeweight=".229188pt" strokecolor="#575757">
                <v:path arrowok="t"/>
              </v:shape>
            </v:group>
            <v:group style="position:absolute;left:2301;top:6777;width:9232;height:2" coordorigin="2301,6777" coordsize="9232,2">
              <v:shape style="position:absolute;left:2301;top:6777;width:9232;height:2" coordorigin="2301,6777" coordsize="9232,0" path="m2301,6777l11533,6777e" filled="f" stroked="t" strokeweight=".687563pt" strokecolor="#4B4B4B">
                <v:path arrowok="t"/>
              </v:shape>
            </v:group>
            <v:group style="position:absolute;left:2301;top:7011;width:9232;height:2" coordorigin="2301,7011" coordsize="9232,2">
              <v:shape style="position:absolute;left:2301;top:7011;width:9232;height:2" coordorigin="2301,7011" coordsize="9232,0" path="m2301,7011l11533,7011e" filled="f" stroked="t" strokeweight=".687563pt" strokecolor="#484848">
                <v:path arrowok="t"/>
              </v:shape>
            </v:group>
            <v:group style="position:absolute;left:623;top:7243;width:10914;height:2" coordorigin="623,7243" coordsize="10914,2">
              <v:shape style="position:absolute;left:623;top:7243;width:10914;height:2" coordorigin="623,7243" coordsize="10914,0" path="m623,7243l11537,7243e" filled="f" stroked="t" strokeweight=".687563pt" strokecolor="#4F4F4F">
                <v:path arrowok="t"/>
              </v:shape>
            </v:group>
            <v:group style="position:absolute;left:2310;top:6971;width:2;height:305" coordorigin="2310,6971" coordsize="2,305">
              <v:shape style="position:absolute;left:2310;top:6971;width:2;height:305" coordorigin="2310,6971" coordsize="0,305" path="m2310,7276l2310,6971e" filled="f" stroked="t" strokeweight=".458375pt" strokecolor="#4B4B4B">
                <v:path arrowok="t"/>
              </v:shape>
            </v:group>
            <v:group style="position:absolute;left:2310;top:7206;width:2;height:2652" coordorigin="2310,7206" coordsize="2,2652">
              <v:shape style="position:absolute;left:2310;top:7206;width:2;height:2652" coordorigin="2310,7206" coordsize="0,2652" path="m2310,9857l2310,7206e" filled="f" stroked="t" strokeweight=".687563pt" strokecolor="#545454">
                <v:path arrowok="t"/>
              </v:shape>
            </v:group>
            <v:group style="position:absolute;left:623;top:7702;width:10914;height:2" coordorigin="623,7702" coordsize="10914,2">
              <v:shape style="position:absolute;left:623;top:7702;width:10914;height:2" coordorigin="623,7702" coordsize="10914,0" path="m623,7702l11537,7702e" filled="f" stroked="t" strokeweight=".687563pt" strokecolor="#4B4B4B">
                <v:path arrowok="t"/>
              </v:shape>
            </v:group>
            <v:group style="position:absolute;left:4983;top:7702;width:2;height:262" coordorigin="4983,7702" coordsize="2,262">
              <v:shape style="position:absolute;left:4983;top:7702;width:2;height:262" coordorigin="4983,7702" coordsize="0,262" path="m4983,7965l4983,7702e" filled="f" stroked="t" strokeweight=".687563pt" strokecolor="#4F4F4F">
                <v:path arrowok="t"/>
              </v:shape>
            </v:group>
            <v:group style="position:absolute;left:4978;top:7946;width:6161;height:2" coordorigin="4978,7946" coordsize="6161,2">
              <v:shape style="position:absolute;left:4978;top:7946;width:6161;height:2" coordorigin="4978,7946" coordsize="6161,0" path="m4978,7946l11139,7946e" filled="f" stroked="t" strokeweight=".687563pt" strokecolor="#4B4B4B">
                <v:path arrowok="t"/>
              </v:shape>
            </v:group>
            <v:group style="position:absolute;left:11084;top:7944;width:454;height:2" coordorigin="11084,7944" coordsize="454,2">
              <v:shape style="position:absolute;left:11084;top:7944;width:454;height:2" coordorigin="11084,7944" coordsize="454,0" path="m11084,7944l11537,7944e" filled="f" stroked="t" strokeweight=".687563pt" strokecolor="#646464">
                <v:path arrowok="t"/>
              </v:shape>
            </v:group>
            <v:group style="position:absolute;left:4983;top:7908;width:2;height:543" coordorigin="4983,7908" coordsize="2,543">
              <v:shape style="position:absolute;left:4983;top:7908;width:2;height:543" coordorigin="4983,7908" coordsize="0,543" path="m4983,8452l4983,7908e" filled="f" stroked="t" strokeweight=".687563pt" strokecolor="#444444">
                <v:path arrowok="t"/>
              </v:shape>
            </v:group>
            <v:group style="position:absolute;left:4969;top:8180;width:6564;height:2" coordorigin="4969,8180" coordsize="6564,2">
              <v:shape style="position:absolute;left:4969;top:8180;width:6564;height:2" coordorigin="4969,8180" coordsize="6564,0" path="m4969,8180l11533,8180e" filled="f" stroked="t" strokeweight=".687563pt" strokecolor="#4B4B4B">
                <v:path arrowok="t"/>
              </v:shape>
            </v:group>
            <v:group style="position:absolute;left:619;top:8438;width:10520;height:2" coordorigin="619,8438" coordsize="10520,2">
              <v:shape style="position:absolute;left:619;top:8438;width:10520;height:2" coordorigin="619,8438" coordsize="10520,0" path="m619,8438l11139,8438e" filled="f" stroked="t" strokeweight=".91675pt" strokecolor="#4B4B4B">
                <v:path arrowok="t"/>
              </v:shape>
            </v:group>
            <v:group style="position:absolute;left:2828;top:8440;width:344;height:2" coordorigin="2828,8440" coordsize="344,2">
              <v:shape style="position:absolute;left:2828;top:8440;width:344;height:2" coordorigin="2828,8440" coordsize="344,0" path="m2828,8440l3172,8440e" filled="f" stroked="t" strokeweight=".687563pt" strokecolor="#444444">
                <v:path arrowok="t"/>
              </v:shape>
            </v:group>
            <v:group style="position:absolute;left:11084;top:8440;width:449;height:2" coordorigin="11084,8440" coordsize="449,2">
              <v:shape style="position:absolute;left:11084;top:8440;width:449;height:2" coordorigin="11084,8440" coordsize="449,0" path="m11084,8440l11533,8440e" filled="f" stroked="t" strokeweight=".687563pt" strokecolor="#545454">
                <v:path arrowok="t"/>
              </v:shape>
            </v:group>
            <v:group style="position:absolute;left:623;top:9127;width:10914;height:2" coordorigin="623,9127" coordsize="10914,2">
              <v:shape style="position:absolute;left:623;top:9127;width:10914;height:2" coordorigin="623,9127" coordsize="10914,0" path="m623,9127l11537,9127e" filled="f" stroked="t" strokeweight=".91675pt" strokecolor="#4B4F4F">
                <v:path arrowok="t"/>
              </v:shape>
            </v:group>
            <v:group style="position:absolute;left:623;top:10260;width:10914;height:2" coordorigin="623,10260" coordsize="10914,2">
              <v:shape style="position:absolute;left:623;top:10260;width:10914;height:2" coordorigin="623,10260" coordsize="10914,0" path="m623,10260l11537,10260e" filled="f" stroked="t" strokeweight=".91675pt" strokecolor="#4F4F4F">
                <v:path arrowok="t"/>
              </v:shape>
            </v:group>
            <v:group style="position:absolute;left:2310;top:9801;width:2;height:492" coordorigin="2310,9801" coordsize="2,492">
              <v:shape style="position:absolute;left:2310;top:9801;width:2;height:492" coordorigin="2310,9801" coordsize="0,492" path="m2310,10293l2310,9801e" filled="f" stroked="t" strokeweight=".687563pt" strokecolor="#575757">
                <v:path arrowok="t"/>
              </v:shape>
            </v:group>
            <v:group style="position:absolute;left:628;top:10499;width:10914;height:2" coordorigin="628,10499" coordsize="10914,2">
              <v:shape style="position:absolute;left:628;top:10499;width:10914;height:2" coordorigin="628,10499" coordsize="10914,0" path="m628,10499l11542,10499e" filled="f" stroked="t" strokeweight=".91675pt" strokecolor="#4B4B4B">
                <v:path arrowok="t"/>
              </v:shape>
            </v:group>
            <v:group style="position:absolute;left:2310;top:10223;width:2;height:323" coordorigin="2310,10223" coordsize="2,323">
              <v:shape style="position:absolute;left:2310;top:10223;width:2;height:323" coordorigin="2310,10223" coordsize="0,323" path="m2310,10546l2310,10223e" filled="f" stroked="t" strokeweight=".458375pt" strokecolor="#4F4F4F">
                <v:path arrowok="t"/>
              </v:shape>
            </v:group>
            <v:group style="position:absolute;left:9099;top:10502;width:193;height:2" coordorigin="9099,10502" coordsize="193,2">
              <v:shape style="position:absolute;left:9099;top:10502;width:193;height:2" coordorigin="9099,10502" coordsize="193,0" path="m9099,10502l9291,10502e" filled="f" stroked="t" strokeweight=".687563pt" strokecolor="#383838">
                <v:path arrowok="t"/>
              </v:shape>
            </v:group>
            <v:group style="position:absolute;left:619;top:10776;width:1691;height:2" coordorigin="619,10776" coordsize="1691,2">
              <v:shape style="position:absolute;left:619;top:10776;width:1691;height:2" coordorigin="619,10776" coordsize="1691,0" path="m619,10776l2310,10776e" filled="f" stroked="t" strokeweight=".229188pt" strokecolor="#545454">
                <v:path arrowok="t"/>
              </v:shape>
            </v:group>
            <v:group style="position:absolute;left:2313;top:10476;width:2;height:1846" coordorigin="2313,10476" coordsize="2,1846">
              <v:shape style="position:absolute;left:2313;top:10476;width:2;height:1846" coordorigin="2313,10476" coordsize="0,1846" path="m2313,12322l2313,10476e" filled="f" stroked="t" strokeweight=".687563pt" strokecolor="#4F4F4F">
                <v:path arrowok="t"/>
              </v:shape>
            </v:group>
            <v:group style="position:absolute;left:2296;top:10776;width:559;height:2" coordorigin="2296,10776" coordsize="559,2">
              <v:shape style="position:absolute;left:2296;top:10776;width:559;height:2" coordorigin="2296,10776" coordsize="559,0" path="m2296,10776l2856,10776e" filled="f" stroked="t" strokeweight=".229188pt" strokecolor="#2B2B2B">
                <v:path arrowok="t"/>
              </v:shape>
            </v:group>
            <v:group style="position:absolute;left:2828;top:10741;width:344;height:2" coordorigin="2828,10741" coordsize="344,2">
              <v:shape style="position:absolute;left:2828;top:10741;width:344;height:2" coordorigin="2828,10741" coordsize="344,0" path="m2828,10741l3172,10741e" filled="f" stroked="t" strokeweight=".229188pt" strokecolor="#3B3B3B">
                <v:path arrowok="t"/>
              </v:shape>
            </v:group>
            <v:group style="position:absolute;left:3144;top:10776;width:637;height:2" coordorigin="3144,10776" coordsize="637,2">
              <v:shape style="position:absolute;left:3144;top:10776;width:637;height:2" coordorigin="3144,10776" coordsize="637,0" path="m3144,10776l3782,10776e" filled="f" stroked="t" strokeweight=".229188pt" strokecolor="#000000">
                <v:path arrowok="t"/>
              </v:shape>
            </v:group>
            <v:group style="position:absolute;left:9126;top:10776;width:2397;height:2" coordorigin="9126,10776" coordsize="2397,2">
              <v:shape style="position:absolute;left:9126;top:10776;width:2397;height:2" coordorigin="9126,10776" coordsize="2397,0" path="m9126,10776l11524,10776e" filled="f" stroked="t" strokeweight=".229188pt" strokecolor="#000000">
                <v:path arrowok="t"/>
              </v:shape>
            </v:group>
            <v:group style="position:absolute;left:623;top:11200;width:10918;height:2" coordorigin="623,11200" coordsize="10918,2">
              <v:shape style="position:absolute;left:623;top:11200;width:10918;height:2" coordorigin="623,11200" coordsize="10918,0" path="m623,11200l11542,11200e" filled="f" stroked="t" strokeweight=".91675pt" strokecolor="#4B4B4B">
                <v:path arrowok="t"/>
              </v:shape>
            </v:group>
            <v:group style="position:absolute;left:628;top:11436;width:10914;height:2" coordorigin="628,11436" coordsize="10914,2">
              <v:shape style="position:absolute;left:628;top:11436;width:10914;height:2" coordorigin="628,11436" coordsize="10914,0" path="m628,11436l11542,11436e" filled="f" stroked="t" strokeweight=".91675pt" strokecolor="#4F4F4F">
                <v:path arrowok="t"/>
              </v:shape>
            </v:group>
            <v:group style="position:absolute;left:623;top:11673;width:10918;height:2" coordorigin="623,11673" coordsize="10918,2">
              <v:shape style="position:absolute;left:623;top:11673;width:10918;height:2" coordorigin="623,11673" coordsize="10918,0" path="m623,11673l11542,11673e" filled="f" stroked="t" strokeweight=".91675pt" strokecolor="#4F4F4F">
                <v:path arrowok="t"/>
              </v:shape>
            </v:group>
            <v:group style="position:absolute;left:1027;top:11436;width:2;height:234" coordorigin="1027,11436" coordsize="2,234">
              <v:shape style="position:absolute;left:1027;top:11436;width:2;height:234" coordorigin="1027,11436" coordsize="0,234" path="m1027,11671l1027,11436e" filled="f" stroked="t" strokeweight=".229188pt" strokecolor="#484848">
                <v:path arrowok="t"/>
              </v:shape>
            </v:group>
            <v:group style="position:absolute;left:7274;top:11436;width:2;height:707" coordorigin="7274,11436" coordsize="2,707">
              <v:shape style="position:absolute;left:7274;top:11436;width:2;height:707" coordorigin="7274,11436" coordsize="0,707" path="m7274,12144l7274,11436e" filled="f" stroked="t" strokeweight=".229188pt" strokecolor="#383838">
                <v:path arrowok="t"/>
              </v:shape>
            </v:group>
            <v:group style="position:absolute;left:1027;top:11656;width:2;height:487" coordorigin="1027,11656" coordsize="2,487">
              <v:shape style="position:absolute;left:1027;top:11656;width:2;height:487" coordorigin="1027,11656" coordsize="0,487" path="m1027,12144l1027,11656e" filled="f" stroked="t" strokeweight=".229188pt" strokecolor="#606060">
                <v:path arrowok="t"/>
              </v:shape>
            </v:group>
            <v:group style="position:absolute;left:1027;top:12144;width:2;height:1546" coordorigin="1027,12144" coordsize="2,1546">
              <v:shape style="position:absolute;left:1027;top:12144;width:2;height:1546" coordorigin="1027,12144" coordsize="0,1546" path="m1027,13690l1027,12144e" filled="f" stroked="t" strokeweight=".229188pt" strokecolor="#000000">
                <v:path arrowok="t"/>
              </v:shape>
            </v:group>
            <v:group style="position:absolute;left:7274;top:12144;width:2;height:3364" coordorigin="7274,12144" coordsize="2,3364">
              <v:shape style="position:absolute;left:7274;top:12144;width:2;height:3364" coordorigin="7274,12144" coordsize="0,3364" path="m7274,15508l7274,12144e" filled="f" stroked="t" strokeweight=".229188pt" strokecolor="#000000">
                <v:path arrowok="t"/>
              </v:shape>
            </v:group>
            <v:group style="position:absolute;left:1655;top:11408;width:2;height:4854" coordorigin="1655,11408" coordsize="2,4854">
              <v:shape style="position:absolute;left:1655;top:11408;width:2;height:4854" coordorigin="1655,11408" coordsize="0,4854" path="m1655,16262l1655,11408e" filled="f" stroked="t" strokeweight=".687563pt" strokecolor="#545454">
                <v:path arrowok="t"/>
              </v:shape>
            </v:group>
            <v:group style="position:absolute;left:2315;top:12266;width:2;height:141" coordorigin="2315,12266" coordsize="2,141">
              <v:shape style="position:absolute;left:2315;top:12266;width:2;height:141" coordorigin="2315,12266" coordsize="0,141" path="m2315,12406l2315,12266e" filled="f" stroked="t" strokeweight=".458375pt" strokecolor="#3B3B3B">
                <v:path arrowok="t"/>
              </v:shape>
            </v:group>
            <v:group style="position:absolute;left:633;top:12650;width:2;height:122" coordorigin="633,12650" coordsize="2,122">
              <v:shape style="position:absolute;left:633;top:12650;width:2;height:122" coordorigin="633,12650" coordsize="0,122" path="m633,12772l633,12650e" filled="f" stroked="t" strokeweight=".458375pt" strokecolor="#343434">
                <v:path arrowok="t"/>
              </v:shape>
            </v:group>
            <v:group style="position:absolute;left:623;top:13706;width:1696;height:2" coordorigin="623,13706" coordsize="1696,2">
              <v:shape style="position:absolute;left:623;top:13706;width:1696;height:2" coordorigin="623,13706" coordsize="1696,0" path="m623,13706l2319,13706e" filled="f" stroked="t" strokeweight=".91675pt" strokecolor="#575757">
                <v:path arrowok="t"/>
              </v:shape>
            </v:group>
            <v:group style="position:absolute;left:1027;top:13676;width:2;height:225" coordorigin="1027,13676" coordsize="2,225">
              <v:shape style="position:absolute;left:1027;top:13676;width:2;height:225" coordorigin="1027,13676" coordsize="0,225" path="m1027,13901l1027,13676e" filled="f" stroked="t" strokeweight=".229188pt" strokecolor="#676767">
                <v:path arrowok="t"/>
              </v:shape>
            </v:group>
            <v:group style="position:absolute;left:1027;top:13901;width:2;height:1607" coordorigin="1027,13901" coordsize="2,1607">
              <v:shape style="position:absolute;left:1027;top:13901;width:2;height:1607" coordorigin="1027,13901" coordsize="0,1607" path="m1027,15508l1027,13901e" filled="f" stroked="t" strokeweight=".229188pt" strokecolor="#000000">
                <v:path arrowok="t"/>
              </v:shape>
            </v:group>
            <v:group style="position:absolute;left:2313;top:12650;width:2;height:122" coordorigin="2313,12650" coordsize="2,122">
              <v:shape style="position:absolute;left:2313;top:12650;width:2;height:122" coordorigin="2313,12650" coordsize="0,122" path="m2313,12772l2313,12650e" filled="f" stroked="t" strokeweight=".458375pt" strokecolor="#3B3B3B">
                <v:path arrowok="t"/>
              </v:shape>
            </v:group>
            <v:group style="position:absolute;left:2313;top:12350;width:2;height:3097" coordorigin="2313,12350" coordsize="2,3097">
              <v:shape style="position:absolute;left:2313;top:12350;width:2;height:3097" coordorigin="2313,12350" coordsize="0,3097" path="m2313,15447l2313,12350e" filled="f" stroked="t" strokeweight=".687563pt" strokecolor="#575757">
                <v:path arrowok="t"/>
              </v:shape>
            </v:group>
            <v:group style="position:absolute;left:614;top:14564;width:18;height:2" coordorigin="614,14564" coordsize="18,2">
              <v:shape style="position:absolute;left:614;top:14564;width:18;height:2" coordorigin="614,14564" coordsize="18,0" path="m614,14564l633,14564e" filled="f" stroked="t" strokeweight=".687563pt" strokecolor="#5B5B5B">
                <v:path arrowok="t"/>
              </v:shape>
            </v:group>
            <v:group style="position:absolute;left:1632;top:14564;width:18;height:2" coordorigin="1632,14564" coordsize="18,2">
              <v:shape style="position:absolute;left:1632;top:14564;width:18;height:2" coordorigin="1632,14564" coordsize="18,0" path="m1632,14564l1650,14564e" filled="f" stroked="t" strokeweight=".687563pt" strokecolor="#4F4F4F">
                <v:path arrowok="t"/>
              </v:shape>
            </v:group>
            <v:group style="position:absolute;left:2292;top:14564;width:18;height:2" coordorigin="2292,14564" coordsize="18,2">
              <v:shape style="position:absolute;left:2292;top:14564;width:18;height:2" coordorigin="2292,14564" coordsize="18,0" path="m2292,14564l2310,14564e" filled="f" stroked="t" strokeweight=".687563pt" strokecolor="#808080">
                <v:path arrowok="t"/>
              </v:shape>
            </v:group>
            <v:group style="position:absolute;left:1657;top:15002;width:2;height:445" coordorigin="1657,15002" coordsize="2,445">
              <v:shape style="position:absolute;left:1657;top:15002;width:2;height:445" coordorigin="1657,15002" coordsize="0,445" path="m1657,15447l1657,15002e" filled="f" stroked="t" strokeweight=".687563pt" strokecolor="#545454">
                <v:path arrowok="t"/>
              </v:shape>
            </v:group>
            <v:group style="position:absolute;left:2315;top:15390;width:2;height:145" coordorigin="2315,15390" coordsize="2,145">
              <v:shape style="position:absolute;left:2315;top:15390;width:2;height:145" coordorigin="2315,15390" coordsize="0,145" path="m2315,15536l2315,15390e" filled="f" stroked="t" strokeweight=".458375pt" strokecolor="#3F3F3F">
                <v:path arrowok="t"/>
              </v:shape>
            </v:group>
            <v:group style="position:absolute;left:1027;top:15508;width:2;height:745" coordorigin="1027,15508" coordsize="2,745">
              <v:shape style="position:absolute;left:1027;top:15508;width:2;height:745" coordorigin="1027,15508" coordsize="0,745" path="m1027,16253l1027,15508e" filled="f" stroked="t" strokeweight=".229188pt" strokecolor="#3B3B3B">
                <v:path arrowok="t"/>
              </v:shape>
            </v:group>
            <v:group style="position:absolute;left:623;top:16257;width:10763;height:2" coordorigin="623,16257" coordsize="10763,2">
              <v:shape style="position:absolute;left:623;top:16257;width:10763;height:2" coordorigin="623,16257" coordsize="10763,0" path="m623,16257l11386,16257e" filled="f" stroked="t" strokeweight=".91675pt" strokecolor="#5B5B5B">
                <v:path arrowok="t"/>
              </v:shape>
            </v:group>
            <v:group style="position:absolute;left:2315;top:15479;width:2;height:787" coordorigin="2315,15479" coordsize="2,787">
              <v:shape style="position:absolute;left:2315;top:15479;width:2;height:787" coordorigin="2315,15479" coordsize="0,787" path="m2315,16267l2315,15479e" filled="f" stroked="t" strokeweight=".687563pt" strokecolor="#575757">
                <v:path arrowok="t"/>
              </v:shape>
            </v:group>
            <v:group style="position:absolute;left:7274;top:15508;width:2;height:745" coordorigin="7274,15508" coordsize="2,745">
              <v:shape style="position:absolute;left:7274;top:15508;width:2;height:745" coordorigin="7274,15508" coordsize="0,745" path="m7274,16253l7274,15508e" filled="f" stroked="t" strokeweight=".229188pt" strokecolor="#6B6B6B">
                <v:path arrowok="t"/>
              </v:shape>
            </v:group>
            <v:group style="position:absolute;left:11084;top:16253;width:307;height:2" coordorigin="11084,16253" coordsize="307,2">
              <v:shape style="position:absolute;left:11084;top:16253;width:307;height:2" coordorigin="11084,16253" coordsize="307,0" path="m11084,16253l11391,16253e" filled="f" stroked="t" strokeweight=".687563pt" strokecolor="#7777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87384pt;margin-top:10.167232pt;width:5.9832pt;height:7.5pt;mso-position-horizontal-relative:page;mso-position-vertical-relative:paragraph;z-index:-1499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286"/>
                    </w:rPr>
                    <w:t>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-1"/>
        </w:rPr>
        <w:t>Özca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AKYILDIRIM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398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9C9E9E"/>
          <w:spacing w:val="-144"/>
          <w:w w:val="398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9C9E9E"/>
          <w:spacing w:val="0"/>
          <w:w w:val="60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9C9E9E"/>
          <w:spacing w:val="31"/>
          <w:w w:val="6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12"/>
          <w:w w:val="57"/>
          <w:b/>
          <w:bCs/>
          <w:i/>
          <w:position w:val="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08282"/>
          <w:spacing w:val="-70"/>
          <w:w w:val="93"/>
          <w:position w:val="-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6"/>
          <w:w w:val="90"/>
          <w:b/>
          <w:bCs/>
          <w:i/>
          <w:position w:val="7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63"/>
          <w:w w:val="68"/>
          <w:position w:val="-7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90"/>
          <w:b/>
          <w:bCs/>
          <w:i/>
          <w:position w:val="7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00"/>
          <w:b/>
          <w:bCs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17"/>
          <w:w w:val="100"/>
          <w:b/>
          <w:bCs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68"/>
          <w:b/>
          <w:bCs/>
          <w:position w:val="7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43"/>
          <w:w w:val="68"/>
          <w:b/>
          <w:bCs/>
          <w:position w:val="7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83"/>
          <w:w w:val="200"/>
          <w:position w:val="7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808282"/>
          <w:spacing w:val="-32"/>
          <w:w w:val="88"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C9E9E"/>
          <w:spacing w:val="0"/>
          <w:w w:val="35"/>
          <w:position w:val="-7"/>
        </w:rPr>
        <w:t>-.:</w:t>
      </w:r>
      <w:r>
        <w:rPr>
          <w:rFonts w:ascii="Times New Roman" w:hAnsi="Times New Roman" w:cs="Times New Roman" w:eastAsia="Times New Roman"/>
          <w:sz w:val="24"/>
          <w:szCs w:val="24"/>
          <w:color w:val="9C9E9E"/>
          <w:spacing w:val="-5"/>
          <w:w w:val="35"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4"/>
          <w:w w:val="59"/>
          <w:position w:val="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50"/>
          <w:position w:val="-7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-21"/>
          <w:w w:val="10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46"/>
          <w:position w:val="-7"/>
        </w:rPr>
        <w:t>"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46"/>
          <w:position w:val="-7"/>
        </w:rPr>
        <w:t>  </w:t>
      </w:r>
      <w:r>
        <w:rPr>
          <w:rFonts w:ascii="Arial" w:hAnsi="Arial" w:cs="Arial" w:eastAsia="Arial"/>
          <w:sz w:val="15"/>
          <w:szCs w:val="15"/>
          <w:color w:val="9C9E9E"/>
          <w:spacing w:val="1"/>
          <w:w w:val="46"/>
          <w:position w:val="-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08282"/>
          <w:spacing w:val="0"/>
          <w:w w:val="36"/>
          <w:position w:val="-7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08282"/>
          <w:spacing w:val="-39"/>
          <w:w w:val="36"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12"/>
          <w:w w:val="46"/>
          <w:b/>
          <w:bCs/>
          <w:position w:val="7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9C9E9E"/>
          <w:spacing w:val="-77"/>
          <w:w w:val="94"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-14"/>
          <w:w w:val="46"/>
          <w:b/>
          <w:bCs/>
          <w:position w:val="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53"/>
          <w:w w:val="121"/>
          <w:b/>
          <w:bCs/>
          <w:position w:val="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28"/>
          <w:b/>
          <w:bCs/>
          <w:position w:val="7"/>
        </w:rPr>
        <w:t>'"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766" w:right="581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İtf.Eri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260"/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2" w:lineRule="auto"/>
        <w:ind w:left="3704" w:right="4007" w:firstLine="-102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85466pt;margin-top:-8.448714pt;width:41.405002pt;height:45.5pt;mso-position-horizontal-relative:page;mso-position-vertical-relative:paragraph;z-index:-14992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43434"/>
                      <w:spacing w:val="0"/>
                      <w:w w:val="18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12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33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857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IZMIA</w:t>
      </w:r>
      <w:r>
        <w:rPr>
          <w:rFonts w:ascii="Arial" w:hAnsi="Arial" w:cs="Arial" w:eastAsia="Arial"/>
          <w:sz w:val="16"/>
          <w:szCs w:val="16"/>
          <w:color w:val="444444"/>
          <w:spacing w:val="-1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598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95033pt;margin-top:7.051363pt;width:46.270875pt;height:7.5pt;mso-position-horizontal-relative:page;mso-position-vertical-relative:paragraph;z-index:-1499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46769"/>
                      <w:w w:val="103"/>
                    </w:rPr>
                    <w:t>BE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769"/>
                      <w:w w:val="104"/>
                    </w:rPr>
                    <w:t>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769"/>
                      <w:spacing w:val="-3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4"/>
                      <w:spacing w:val="0"/>
                      <w:w w:val="102"/>
                    </w:rPr>
                    <w:t>EDIY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4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769"/>
                      <w:spacing w:val="0"/>
                      <w:w w:val="86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769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4"/>
                      <w:spacing w:val="0"/>
                      <w:w w:val="106"/>
                    </w:rPr>
                    <w:t>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-3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118" w:right="-20"/>
        <w:jc w:val="left"/>
        <w:tabs>
          <w:tab w:pos="1460" w:val="left"/>
          <w:tab w:pos="3020" w:val="left"/>
          <w:tab w:pos="54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10.2017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_!Bildirim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No:33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8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18:33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trei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856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1" w:right="-20"/>
        <w:jc w:val="left"/>
        <w:tabs>
          <w:tab w:pos="1460" w:val="left"/>
          <w:tab w:pos="3080" w:val="left"/>
          <w:tab w:pos="44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10206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8" w:lineRule="auto"/>
        <w:ind w:left="141" w:right="6322" w:firstLine="5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3"/>
        </w:rPr>
        <w:t>:1z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ınir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Otobam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Üzer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4"/>
          <w:w w:val="9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TORBALI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:izmir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Otobam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Üzeri/TORBALI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41" w:right="-20"/>
        <w:jc w:val="left"/>
        <w:tabs>
          <w:tab w:pos="1460" w:val="left"/>
          <w:tab w:pos="354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Yan_gıııı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8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Sııııfı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tznıariti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1" w:right="-20"/>
        <w:jc w:val="left"/>
        <w:tabs>
          <w:tab w:pos="35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76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769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7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7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3570" w:right="-20"/>
        <w:jc w:val="left"/>
        <w:tabs>
          <w:tab w:pos="4600" w:val="left"/>
          <w:tab w:pos="532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991302pt;margin-top:3.701288pt;width:79.486391pt;height:26pt;mso-position-horizontal-relative:page;mso-position-vertical-relative:paragraph;z-index:-149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740" w:val="left"/>
                      <w:tab w:pos="15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4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7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7"/>
          <w:position w:val="3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15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2" w:lineRule="auto"/>
        <w:ind w:left="2096" w:right="3655" w:firstLine="-1955"/>
        <w:jc w:val="left"/>
        <w:tabs>
          <w:tab w:pos="21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Şeyin: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5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7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:_çvşAziz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096" w:right="-20"/>
        <w:jc w:val="left"/>
        <w:tabs>
          <w:tab w:pos="46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:16:34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:16:46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520" w:right="420"/>
        </w:sectPr>
      </w:pPr>
      <w:rPr/>
    </w:p>
    <w:p>
      <w:pPr>
        <w:spacing w:before="0" w:after="0" w:line="206" w:lineRule="exact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[Giden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2" w:equalWidth="0">
            <w:col w:w="598" w:space="1498"/>
            <w:col w:w="8884"/>
          </w:cols>
        </w:sectPr>
      </w:pPr>
      <w:rPr/>
    </w:p>
    <w:p>
      <w:pPr>
        <w:spacing w:before="0" w:after="0" w:line="253" w:lineRule="exact"/>
        <w:ind w:left="136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12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-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564" w:right="42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2114" w:right="3872" w:firstLine="2482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rso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lı?,az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1" w:right="-20"/>
        <w:jc w:val="left"/>
        <w:tabs>
          <w:tab w:pos="45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2" w:lineRule="auto"/>
        <w:ind w:left="136" w:right="3086" w:firstLine="-18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S_öndürmede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81" w:lineRule="exact"/>
        <w:ind w:left="172" w:right="-20"/>
        <w:jc w:val="left"/>
        <w:tabs>
          <w:tab w:pos="2100" w:val="left"/>
          <w:tab w:pos="4580" w:val="left"/>
          <w:tab w:pos="644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4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95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1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591" w:right="-20"/>
        <w:jc w:val="left"/>
        <w:tabs>
          <w:tab w:pos="6380" w:val="left"/>
          <w:tab w:pos="79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3"/>
        </w:rPr>
        <w:t>4</w:t>
      </w:r>
      <w:r>
        <w:rPr>
          <w:rFonts w:ascii="Arial" w:hAnsi="Arial" w:cs="Arial" w:eastAsia="Arial"/>
          <w:sz w:val="18"/>
          <w:szCs w:val="18"/>
          <w:color w:val="444444"/>
          <w:spacing w:val="-26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56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66" w:lineRule="exact"/>
        <w:ind w:left="173" w:right="-20"/>
        <w:jc w:val="left"/>
        <w:tabs>
          <w:tab w:pos="21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136642pt;margin-top:-2.500221pt;width:24.530369pt;height:21pt;mso-position-horizontal-relative:page;mso-position-vertical-relative:paragraph;z-index:-14989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43434"/>
                      <w:w w:val="88"/>
                    </w:rPr>
                    <w:t>rr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43434"/>
                      <w:spacing w:val="-2"/>
                      <w:w w:val="88"/>
                    </w:rPr>
                    <w:t>k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757779"/>
                      <w:spacing w:val="0"/>
                      <w:w w:val="44"/>
                    </w:rPr>
                    <w:t>·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4"/>
        </w:rPr>
        <w:t>öndürnıe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Sonundaki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i/>
          <w:position w:val="-2"/>
        </w:rPr>
        <w:t>2-orQf'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3" w:lineRule="auto"/>
        <w:ind w:left="118" w:right="49" w:firstLine="1996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7"/>
          <w:w w:val="16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</w:sectPr>
      </w:pPr>
      <w:rPr/>
    </w:p>
    <w:p>
      <w:pPr>
        <w:spacing w:before="35" w:after="0" w:line="240" w:lineRule="auto"/>
        <w:ind w:left="118" w:right="44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7"/>
          <w:w w:val="63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18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h'e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2" w:equalWidth="0">
            <w:col w:w="1555" w:space="541"/>
            <w:col w:w="8884"/>
          </w:cols>
        </w:sectPr>
      </w:pPr>
      <w:rPr/>
    </w:p>
    <w:p>
      <w:pPr>
        <w:spacing w:before="0" w:after="0" w:line="225" w:lineRule="exact"/>
        <w:ind w:left="145" w:right="-78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5"/>
          <w:szCs w:val="25"/>
          <w:color w:val="444444"/>
          <w:spacing w:val="-6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0"/>
        </w:rPr>
        <w:t>DönUşO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757779"/>
          <w:spacing w:val="2"/>
          <w:w w:val="206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92"/>
          <w:position w:val="-1"/>
        </w:rPr>
        <w:t>ar</w:t>
      </w:r>
      <w:r>
        <w:rPr>
          <w:rFonts w:ascii="Arial" w:hAnsi="Arial" w:cs="Arial" w:eastAsia="Arial"/>
          <w:sz w:val="20"/>
          <w:szCs w:val="20"/>
          <w:color w:val="444444"/>
          <w:spacing w:val="-7"/>
          <w:w w:val="92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5"/>
          <w:position w:val="-1"/>
        </w:rPr>
        <w:t>lı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-24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4" w:equalWidth="0">
            <w:col w:w="1282" w:space="814"/>
            <w:col w:w="351" w:space="226"/>
            <w:col w:w="991" w:space="2239"/>
            <w:col w:w="5077"/>
          </w:cols>
        </w:sectPr>
      </w:pPr>
      <w:rPr/>
    </w:p>
    <w:p>
      <w:pPr>
        <w:spacing w:before="15" w:after="0" w:line="240" w:lineRule="auto"/>
        <w:ind w:left="229" w:right="-68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146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PlDENEKİP: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1.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4" w:lineRule="exact"/>
        <w:ind w:left="152" w:right="-20"/>
        <w:jc w:val="left"/>
        <w:tabs>
          <w:tab w:pos="2600" w:val="left"/>
          <w:tab w:pos="70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61"/>
          <w:position w:val="-4"/>
        </w:rPr>
        <w:t>2</w:t>
      </w:r>
      <w:r>
        <w:rPr>
          <w:rFonts w:ascii="Arial" w:hAnsi="Arial" w:cs="Arial" w:eastAsia="Arial"/>
          <w:sz w:val="27"/>
          <w:szCs w:val="27"/>
          <w:color w:val="565657"/>
          <w:spacing w:val="14"/>
          <w:w w:val="61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43"/>
          <w:position w:val="-4"/>
        </w:rPr>
        <w:t>O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15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-8"/>
          <w:w w:val="43"/>
          <w:position w:val="-4"/>
        </w:rPr>
        <w:t>E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43"/>
          <w:position w:val="-4"/>
        </w:rPr>
        <w:t>l(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1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53"/>
          <w:position w:val="-4"/>
        </w:rPr>
        <w:t>r</w:t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53"/>
          <w:position w:val="-4"/>
        </w:rPr>
        <w:t>:</w:t>
      </w:r>
      <w:r>
        <w:rPr>
          <w:rFonts w:ascii="Arial" w:hAnsi="Arial" w:cs="Arial" w:eastAsia="Arial"/>
          <w:sz w:val="27"/>
          <w:szCs w:val="27"/>
          <w:color w:val="757779"/>
          <w:spacing w:val="0"/>
          <w:w w:val="5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757779"/>
          <w:spacing w:val="30"/>
          <w:w w:val="5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3"/>
          <w:position w:val="-4"/>
        </w:rPr>
        <w:t>2D17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2" w:equalWidth="0">
            <w:col w:w="1988" w:space="108"/>
            <w:col w:w="8884"/>
          </w:cols>
        </w:sectPr>
      </w:pPr>
      <w:rPr/>
    </w:p>
    <w:p>
      <w:pPr>
        <w:spacing w:before="0" w:after="0" w:line="265" w:lineRule="exact"/>
        <w:ind w:left="279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28323pt;margin-top:11.145666pt;width:4.99048pt;height:4pt;mso-position-horizontal-relative:page;mso-position-vertical-relative:paragraph;z-index:-14988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43434"/>
                      <w:spacing w:val="0"/>
                      <w:w w:val="107"/>
                    </w:rPr>
                    <w:t>(1)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81"/>
          <w:position w:val="1"/>
        </w:rPr>
        <w:t>·n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279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127953pt;margin-top:3.211798pt;width:.771191pt;height:28.5pt;mso-position-horizontal-relative:page;mso-position-vertical-relative:paragraph;z-index:-14987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343434"/>
                      <w:spacing w:val="-169"/>
                      <w:w w:val="7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1"/>
        </w:rPr>
        <w:t>.o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3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169" w:lineRule="exact"/>
        <w:ind w:left="2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5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4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9"/>
          <w:position w:val="-2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234" w:right="-20"/>
        <w:jc w:val="left"/>
        <w:tabs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Er</w:t>
      </w:r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d</w:t>
      </w:r>
      <w:r>
        <w:rPr>
          <w:rFonts w:ascii="Arial" w:hAnsi="Arial" w:cs="Arial" w:eastAsia="Arial"/>
          <w:sz w:val="22"/>
          <w:szCs w:val="22"/>
          <w:color w:val="3D566D"/>
          <w:spacing w:val="18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757779"/>
          <w:spacing w:val="0"/>
          <w:w w:val="100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757779"/>
          <w:spacing w:val="52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VIL</w:t>
      </w:r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D566D"/>
          <w:spacing w:val="6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RIM</w:t>
      </w:r>
      <w:r>
        <w:rPr>
          <w:rFonts w:ascii="Arial" w:hAnsi="Arial" w:cs="Arial" w:eastAsia="Arial"/>
          <w:sz w:val="22"/>
          <w:szCs w:val="22"/>
          <w:color w:val="3D566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D566D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566D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D566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566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566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971" w:right="-20"/>
        <w:jc w:val="left"/>
        <w:tabs>
          <w:tab w:pos="27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757779"/>
          <w:w w:val="83"/>
          <w:i/>
          <w:position w:val="-8"/>
        </w:rPr>
        <w:t>G</w:t>
      </w:r>
      <w:r>
        <w:rPr>
          <w:rFonts w:ascii="Arial" w:hAnsi="Arial" w:cs="Arial" w:eastAsia="Arial"/>
          <w:sz w:val="19"/>
          <w:szCs w:val="19"/>
          <w:color w:val="757779"/>
          <w:spacing w:val="-34"/>
          <w:w w:val="100"/>
          <w:i/>
          <w:position w:val="-8"/>
        </w:rPr>
        <w:t> </w:t>
      </w:r>
      <w:r>
        <w:rPr>
          <w:rFonts w:ascii="Courier New" w:hAnsi="Courier New" w:cs="Courier New" w:eastAsia="Courier New"/>
          <w:sz w:val="24"/>
          <w:szCs w:val="24"/>
          <w:color w:val="757779"/>
          <w:spacing w:val="0"/>
          <w:w w:val="80"/>
          <w:position w:val="-8"/>
        </w:rPr>
        <w:t>üno</w:t>
      </w:r>
      <w:r>
        <w:rPr>
          <w:rFonts w:ascii="Courier New" w:hAnsi="Courier New" w:cs="Courier New" w:eastAsia="Courier New"/>
          <w:sz w:val="24"/>
          <w:szCs w:val="24"/>
          <w:color w:val="757779"/>
          <w:spacing w:val="0"/>
          <w:w w:val="100"/>
          <w:position w:val="-8"/>
        </w:rPr>
        <w:tab/>
      </w:r>
      <w:r>
        <w:rPr>
          <w:rFonts w:ascii="Courier New" w:hAnsi="Courier New" w:cs="Courier New" w:eastAsia="Courier New"/>
          <w:sz w:val="24"/>
          <w:szCs w:val="24"/>
          <w:color w:val="757779"/>
          <w:spacing w:val="0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646769"/>
          <w:spacing w:val="0"/>
          <w:w w:val="53"/>
          <w:position w:val="6"/>
        </w:rPr>
        <w:t>..</w:t>
      </w:r>
      <w:r>
        <w:rPr>
          <w:rFonts w:ascii="Arial" w:hAnsi="Arial" w:cs="Arial" w:eastAsia="Arial"/>
          <w:sz w:val="27"/>
          <w:szCs w:val="27"/>
          <w:color w:val="646769"/>
          <w:spacing w:val="0"/>
          <w:w w:val="53"/>
          <w:position w:val="6"/>
        </w:rPr>
        <w:t>   </w:t>
      </w:r>
      <w:r>
        <w:rPr>
          <w:rFonts w:ascii="Arial" w:hAnsi="Arial" w:cs="Arial" w:eastAsia="Arial"/>
          <w:sz w:val="27"/>
          <w:szCs w:val="27"/>
          <w:color w:val="646769"/>
          <w:spacing w:val="28"/>
          <w:w w:val="53"/>
          <w:position w:val="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76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646769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566D"/>
          <w:spacing w:val="-8"/>
          <w:w w:val="118"/>
          <w:position w:val="-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07789"/>
          <w:spacing w:val="0"/>
          <w:w w:val="143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07789"/>
          <w:spacing w:val="-26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D566D"/>
          <w:spacing w:val="0"/>
          <w:w w:val="101"/>
          <w:b/>
          <w:bCs/>
          <w:position w:val="-4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</w:sectPr>
      </w:pPr>
      <w:rPr/>
    </w:p>
    <w:p>
      <w:pPr>
        <w:spacing w:before="81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9.722992pt;margin-top:3.75554pt;width:2.195031pt;height:20.210497pt;mso-position-horizontal-relative:page;mso-position-vertical-relative:paragraph;z-index:-14993" coordorigin="9794,75" coordsize="44,404">
            <v:group style="position:absolute;left:9820;top:94;width:2;height:113" coordorigin="9820,94" coordsize="2,113">
              <v:shape style="position:absolute;left:9820;top:94;width:2;height:113" coordorigin="9820,94" coordsize="0,113" path="m9820,207l9820,94e" filled="f" stroked="t" strokeweight="1.848447pt" strokecolor="#2F3880">
                <v:path arrowok="t"/>
              </v:shape>
            </v:group>
            <v:group style="position:absolute;left:9804;top:103;width:2;height:367" coordorigin="9804,103" coordsize="2,367">
              <v:shape style="position:absolute;left:9804;top:103;width:2;height:367" coordorigin="9804,103" coordsize="0,367" path="m9804,470l9804,103e" filled="f" stroked="t" strokeweight=".924224pt" strokecolor="#2B2F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678284pt;margin-top:20.505621pt;width:16.643341pt;height:49pt;mso-position-horizontal-relative:page;mso-position-vertical-relative:paragraph;z-index:-14986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343434"/>
                      <w:spacing w:val="0"/>
                      <w:w w:val="50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646769"/>
          <w:spacing w:val="0"/>
          <w:w w:val="100"/>
          <w:position w:val="-2"/>
        </w:rPr>
        <w:t>rup</w:t>
      </w:r>
      <w:r>
        <w:rPr>
          <w:rFonts w:ascii="Arial" w:hAnsi="Arial" w:cs="Arial" w:eastAsia="Arial"/>
          <w:sz w:val="20"/>
          <w:szCs w:val="20"/>
          <w:color w:val="64676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0"/>
          <w:szCs w:val="20"/>
          <w:color w:val="646769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566D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4" w:lineRule="exact"/>
        <w:ind w:right="-105"/>
        <w:jc w:val="left"/>
        <w:tabs>
          <w:tab w:pos="366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5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5"/>
        </w:rPr>
        <w:t>ÜNSALAN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5"/>
        </w:rPr>
      </w:r>
      <w:r>
        <w:rPr>
          <w:rFonts w:ascii="Arial" w:hAnsi="Arial" w:cs="Arial" w:eastAsia="Arial"/>
          <w:sz w:val="43"/>
          <w:szCs w:val="43"/>
          <w:color w:val="2D3893"/>
          <w:spacing w:val="0"/>
          <w:w w:val="80"/>
          <w:i/>
          <w:position w:val="-33"/>
        </w:rPr>
        <w:t>t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6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8E9090"/>
          <w:spacing w:val="0"/>
          <w:w w:val="55"/>
          <w:position w:val="-3"/>
        </w:rPr>
        <w:t>..,.....</w:t>
      </w:r>
      <w:r>
        <w:rPr>
          <w:rFonts w:ascii="Times New Roman" w:hAnsi="Times New Roman" w:cs="Times New Roman" w:eastAsia="Times New Roman"/>
          <w:sz w:val="21"/>
          <w:szCs w:val="21"/>
          <w:color w:val="8E9090"/>
          <w:spacing w:val="0"/>
          <w:w w:val="55"/>
          <w:position w:val="-3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8E9090"/>
          <w:spacing w:val="0"/>
          <w:w w:val="55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E9090"/>
          <w:spacing w:val="9"/>
          <w:w w:val="55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EAEAE"/>
          <w:spacing w:val="-16"/>
          <w:w w:val="26"/>
          <w:position w:val="-3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EAEAE"/>
          <w:spacing w:val="0"/>
          <w:w w:val="64"/>
          <w:position w:val="-3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-91"/>
        <w:jc w:val="left"/>
        <w:tabs>
          <w:tab w:pos="6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65657"/>
          <w:spacing w:val="0"/>
          <w:w w:val="272"/>
          <w:position w:val="-5"/>
        </w:rPr>
        <w:t>/</w:t>
      </w:r>
      <w:r>
        <w:rPr>
          <w:rFonts w:ascii="Arial" w:hAnsi="Arial" w:cs="Arial" w:eastAsia="Arial"/>
          <w:sz w:val="34"/>
          <w:szCs w:val="34"/>
          <w:color w:val="56565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65657"/>
          <w:spacing w:val="0"/>
          <w:w w:val="100"/>
          <w:position w:val="-5"/>
        </w:rPr>
      </w:r>
      <w:r>
        <w:rPr>
          <w:rFonts w:ascii="Arial" w:hAnsi="Arial" w:cs="Arial" w:eastAsia="Arial"/>
          <w:sz w:val="34"/>
          <w:szCs w:val="34"/>
          <w:color w:val="757779"/>
          <w:spacing w:val="0"/>
          <w:w w:val="165"/>
          <w:position w:val="-5"/>
        </w:rPr>
        <w:t>f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8" w:after="0" w:line="372" w:lineRule="exact"/>
        <w:ind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8E9090"/>
          <w:w w:val="51"/>
          <w:i/>
          <w:position w:val="-8"/>
        </w:rPr>
        <w:t>r</w:t>
      </w:r>
      <w:r>
        <w:rPr>
          <w:rFonts w:ascii="Arial" w:hAnsi="Arial" w:cs="Arial" w:eastAsia="Arial"/>
          <w:sz w:val="40"/>
          <w:szCs w:val="40"/>
          <w:color w:val="8E9090"/>
          <w:spacing w:val="-6"/>
          <w:w w:val="51"/>
          <w:i/>
          <w:position w:val="-8"/>
        </w:rPr>
        <w:t>r</w:t>
      </w:r>
      <w:r>
        <w:rPr>
          <w:rFonts w:ascii="Arial" w:hAnsi="Arial" w:cs="Arial" w:eastAsia="Arial"/>
          <w:sz w:val="40"/>
          <w:szCs w:val="40"/>
          <w:color w:val="8E9090"/>
          <w:spacing w:val="0"/>
          <w:w w:val="40"/>
          <w:i/>
          <w:position w:val="-8"/>
        </w:rPr>
        <w:t>-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4" w:equalWidth="0">
            <w:col w:w="3572" w:space="1407"/>
            <w:col w:w="3757" w:space="254"/>
            <w:col w:w="832" w:space="102"/>
            <w:col w:w="1056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7" w:lineRule="exact"/>
        <w:ind w:left="1128" w:right="-20"/>
        <w:jc w:val="left"/>
        <w:tabs>
          <w:tab w:pos="19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57779"/>
          <w:spacing w:val="0"/>
          <w:w w:val="143"/>
        </w:rPr>
        <w:t>.!i</w:t>
      </w:r>
      <w:r>
        <w:rPr>
          <w:rFonts w:ascii="Arial" w:hAnsi="Arial" w:cs="Arial" w:eastAsia="Arial"/>
          <w:sz w:val="12"/>
          <w:szCs w:val="12"/>
          <w:color w:val="757779"/>
          <w:spacing w:val="0"/>
          <w:w w:val="143"/>
        </w:rPr>
        <w:t>)</w:t>
      </w:r>
      <w:r>
        <w:rPr>
          <w:rFonts w:ascii="Arial" w:hAnsi="Arial" w:cs="Arial" w:eastAsia="Arial"/>
          <w:sz w:val="12"/>
          <w:szCs w:val="12"/>
          <w:color w:val="757779"/>
          <w:spacing w:val="0"/>
          <w:w w:val="143"/>
        </w:rPr>
        <w:t>,..</w:t>
      </w:r>
      <w:r>
        <w:rPr>
          <w:rFonts w:ascii="Arial" w:hAnsi="Arial" w:cs="Arial" w:eastAsia="Arial"/>
          <w:sz w:val="12"/>
          <w:szCs w:val="12"/>
          <w:color w:val="757779"/>
          <w:spacing w:val="-47"/>
          <w:w w:val="143"/>
        </w:rPr>
        <w:t> </w:t>
      </w:r>
      <w:r>
        <w:rPr>
          <w:rFonts w:ascii="Arial" w:hAnsi="Arial" w:cs="Arial" w:eastAsia="Arial"/>
          <w:sz w:val="12"/>
          <w:szCs w:val="12"/>
          <w:color w:val="757779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57779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646769"/>
          <w:spacing w:val="0"/>
          <w:w w:val="261"/>
        </w:rPr>
        <w:t>--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02"/>
        </w:rPr>
        <w:t>'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03"/>
        </w:rPr>
        <w:t>-</w:t>
      </w:r>
      <w:r>
        <w:rPr>
          <w:rFonts w:ascii="Arial" w:hAnsi="Arial" w:cs="Arial" w:eastAsia="Arial"/>
          <w:sz w:val="12"/>
          <w:szCs w:val="12"/>
          <w:color w:val="8E9090"/>
          <w:spacing w:val="-2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757779"/>
          <w:spacing w:val="6"/>
          <w:w w:val="325"/>
        </w:rPr>
        <w:t>,</w:t>
      </w:r>
      <w:r>
        <w:rPr>
          <w:rFonts w:ascii="Arial" w:hAnsi="Arial" w:cs="Arial" w:eastAsia="Arial"/>
          <w:sz w:val="12"/>
          <w:szCs w:val="12"/>
          <w:color w:val="646769"/>
          <w:spacing w:val="0"/>
          <w:w w:val="93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680" w:lineRule="exact"/>
        <w:ind w:right="-20"/>
        <w:jc w:val="left"/>
        <w:tabs>
          <w:tab w:pos="20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65657"/>
          <w:spacing w:val="-16"/>
          <w:w w:val="94"/>
          <w:position w:val="-11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72"/>
          <w:w w:val="95"/>
          <w:position w:val="-11"/>
        </w:rPr>
        <w:t>l</w:t>
      </w:r>
      <w:r>
        <w:rPr>
          <w:rFonts w:ascii="Arial" w:hAnsi="Arial" w:cs="Arial" w:eastAsia="Arial"/>
          <w:sz w:val="31"/>
          <w:szCs w:val="31"/>
          <w:color w:val="343434"/>
          <w:spacing w:val="-5"/>
          <w:w w:val="84"/>
          <w:position w:val="-17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56"/>
          <w:w w:val="95"/>
          <w:position w:val="-11"/>
        </w:rPr>
        <w:t>i</w:t>
      </w:r>
      <w:r>
        <w:rPr>
          <w:rFonts w:ascii="Arial" w:hAnsi="Arial" w:cs="Arial" w:eastAsia="Arial"/>
          <w:sz w:val="25"/>
          <w:szCs w:val="25"/>
          <w:color w:val="444444"/>
          <w:spacing w:val="5"/>
          <w:w w:val="59"/>
          <w:position w:val="-17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62"/>
          <w:w w:val="96"/>
          <w:position w:val="-11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57"/>
          <w:position w:val="-17"/>
        </w:rPr>
        <w:t>rr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E9090"/>
          <w:spacing w:val="3"/>
          <w:w w:val="16"/>
          <w:position w:val="-17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0"/>
          <w:w w:val="61"/>
          <w:position w:val="-17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-70"/>
          <w:w w:val="60"/>
          <w:position w:val="-17"/>
        </w:rPr>
        <w:t>e</w:t>
      </w:r>
      <w:r>
        <w:rPr>
          <w:rFonts w:ascii="Times New Roman" w:hAnsi="Times New Roman" w:cs="Times New Roman" w:eastAsia="Times New Roman"/>
          <w:sz w:val="80"/>
          <w:szCs w:val="80"/>
          <w:color w:val="646769"/>
          <w:spacing w:val="-11"/>
          <w:w w:val="21"/>
          <w:i/>
          <w:position w:val="-1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0"/>
          <w:w w:val="60"/>
          <w:position w:val="-17"/>
        </w:rPr>
        <w:t>ıı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-2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7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17"/>
        </w:rPr>
        <w:t> 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145"/>
          <w:position w:val="-17"/>
        </w:rPr>
        <w:t>'</w:t>
      </w:r>
      <w:r>
        <w:rPr>
          <w:rFonts w:ascii="Arial" w:hAnsi="Arial" w:cs="Arial" w:eastAsia="Arial"/>
          <w:sz w:val="23"/>
          <w:szCs w:val="23"/>
          <w:color w:val="757779"/>
          <w:spacing w:val="-22"/>
          <w:w w:val="145"/>
          <w:position w:val="-17"/>
        </w:rPr>
        <w:t>q</w:t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145"/>
          <w:position w:val="-17"/>
        </w:rPr>
        <w:t>.</w:t>
      </w:r>
      <w:r>
        <w:rPr>
          <w:rFonts w:ascii="Arial" w:hAnsi="Arial" w:cs="Arial" w:eastAsia="Arial"/>
          <w:sz w:val="23"/>
          <w:szCs w:val="23"/>
          <w:color w:val="AEAEAE"/>
          <w:spacing w:val="-91"/>
          <w:w w:val="145"/>
          <w:position w:val="-17"/>
        </w:rPr>
        <w:t> </w:t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100"/>
          <w:position w:val="-17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4"/>
          <w:position w:val="-17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420"/>
          <w:cols w:num="2" w:equalWidth="0">
            <w:col w:w="5897" w:space="2299"/>
            <w:col w:w="27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0.961491pt;margin-top:43.41959pt;width:542.057154pt;height:773.660284pt;mso-position-horizontal-relative:page;mso-position-vertical-relative:page;z-index:-14994" coordorigin="619,868" coordsize="10841,15473">
            <v:group style="position:absolute;left:642;top:889;width:2824;height:2" coordorigin="642,889" coordsize="2824,2">
              <v:shape style="position:absolute;left:642;top:889;width:2824;height:2" coordorigin="642,889" coordsize="2824,0" path="m642,889l3466,889e" filled="f" stroked="t" strokeweight=".693168pt" strokecolor="#707070">
                <v:path arrowok="t"/>
              </v:shape>
            </v:group>
            <v:group style="position:absolute;left:2620;top:885;width:2;height:1167" coordorigin="2620,885" coordsize="2,1167">
              <v:shape style="position:absolute;left:2620;top:885;width:2;height:1167" coordorigin="2620,885" coordsize="0,1167" path="m2620,2052l2620,885e" filled="f" stroked="t" strokeweight=".693168pt" strokecolor="#484848">
                <v:path arrowok="t"/>
              </v:shape>
            </v:group>
            <v:group style="position:absolute;left:3369;top:897;width:619;height:2" coordorigin="3369,897" coordsize="619,2">
              <v:shape style="position:absolute;left:3369;top:897;width:619;height:2" coordorigin="3369,897" coordsize="619,0" path="m3369,897l3988,897e" filled="f" stroked="t" strokeweight=".693168pt" strokecolor="#606060">
                <v:path arrowok="t"/>
              </v:shape>
            </v:group>
            <v:group style="position:absolute;left:3933;top:899;width:180;height:2" coordorigin="3933,899" coordsize="180,2">
              <v:shape style="position:absolute;left:3933;top:899;width:180;height:2" coordorigin="3933,899" coordsize="180,0" path="m3933,899l4113,899e" filled="f" stroked="t" strokeweight=".462112pt" strokecolor="#444444">
                <v:path arrowok="t"/>
              </v:shape>
            </v:group>
            <v:group style="position:absolute;left:4057;top:901;width:7380;height:2" coordorigin="4057,901" coordsize="7380,2">
              <v:shape style="position:absolute;left:4057;top:901;width:7380;height:2" coordorigin="4057,901" coordsize="7380,0" path="m4057,901l11437,901e" filled="f" stroked="t" strokeweight=".693168pt" strokecolor="#575757">
                <v:path arrowok="t"/>
              </v:shape>
            </v:group>
            <v:group style="position:absolute;left:9191;top:894;width:2;height:1167" coordorigin="9191,894" coordsize="2,1167">
              <v:shape style="position:absolute;left:9191;top:894;width:2;height:1167" coordorigin="9191,894" coordsize="0,1167" path="m9191,2061l9191,894e" filled="f" stroked="t" strokeweight=".693168pt" strokecolor="#444444">
                <v:path arrowok="t"/>
              </v:shape>
            </v:group>
            <v:group style="position:absolute;left:9963;top:1233;width:804;height:2" coordorigin="9963,1233" coordsize="804,2">
              <v:shape style="position:absolute;left:9963;top:1233;width:804;height:2" coordorigin="9963,1233" coordsize="804,0" path="m9963,1233l10767,1233e" filled="f" stroked="t" strokeweight="2.541615pt" strokecolor="#70777C">
                <v:path arrowok="t"/>
              </v:shape>
            </v:group>
            <v:group style="position:absolute;left:10707;top:899;width:2;height:376" coordorigin="10707,899" coordsize="2,376">
              <v:shape style="position:absolute;left:10707;top:899;width:2;height:376" coordorigin="10707,899" coordsize="0,376" path="m10707,1275l10707,899e" filled="f" stroked="t" strokeweight="2.310559pt" strokecolor="#70777C">
                <v:path arrowok="t"/>
              </v:shape>
            </v:group>
            <v:group style="position:absolute;left:11430;top:899;width:2;height:15436" coordorigin="11430,899" coordsize="2,15436">
              <v:shape style="position:absolute;left:11430;top:899;width:2;height:15436" coordorigin="11430,899" coordsize="0,15436" path="m11430,16335l11430,899e" filled="f" stroked="t" strokeweight=".693168pt" strokecolor="#575757">
                <v:path arrowok="t"/>
              </v:shape>
            </v:group>
            <v:group style="position:absolute;left:640;top:875;width:2;height:1468" coordorigin="640,875" coordsize="2,1468">
              <v:shape style="position:absolute;left:640;top:875;width:2;height:1468" coordorigin="640,875" coordsize="0,1468" path="m640,2344l640,875e" filled="f" stroked="t" strokeweight=".693168pt" strokecolor="#808080">
                <v:path arrowok="t"/>
              </v:shape>
            </v:group>
            <v:group style="position:absolute;left:638;top:2042;width:3350;height:2" coordorigin="638,2042" coordsize="3350,2">
              <v:shape style="position:absolute;left:638;top:2042;width:3350;height:2" coordorigin="638,2042" coordsize="3350,0" path="m638,2042l3988,2042e" filled="f" stroked="t" strokeweight=".693168pt" strokecolor="#5B5B5B">
                <v:path arrowok="t"/>
              </v:shape>
            </v:group>
            <v:group style="position:absolute;left:3933;top:2049;width:6802;height:2" coordorigin="3933,2049" coordsize="6802,2">
              <v:shape style="position:absolute;left:3933;top:2049;width:6802;height:2" coordorigin="3933,2049" coordsize="6802,0" path="m3933,2049l10735,2049e" filled="f" stroked="t" strokeweight=".693168pt" strokecolor="#484848">
                <v:path arrowok="t"/>
              </v:shape>
            </v:group>
            <v:group style="position:absolute;left:10679;top:2052;width:753;height:2" coordorigin="10679,2052" coordsize="753,2">
              <v:shape style="position:absolute;left:10679;top:2052;width:753;height:2" coordorigin="10679,2052" coordsize="753,0" path="m10679,2052l11433,2052e" filled="f" stroked="t" strokeweight=".693168pt" strokecolor="#5B5B5B">
                <v:path arrowok="t"/>
              </v:shape>
            </v:group>
            <v:group style="position:absolute;left:638;top:2282;width:10097;height:2" coordorigin="638,2282" coordsize="10097,2">
              <v:shape style="position:absolute;left:638;top:2282;width:10097;height:2" coordorigin="638,2282" coordsize="10097,0" path="m638,2282l10735,2282e" filled="f" stroked="t" strokeweight=".693168pt" strokecolor="#4F4F4F">
                <v:path arrowok="t"/>
              </v:shape>
            </v:group>
            <v:group style="position:absolute;left:642;top:875;width:2;height:1468" coordorigin="642,875" coordsize="2,1468">
              <v:shape style="position:absolute;left:642;top:875;width:2;height:1468" coordorigin="642,875" coordsize="0,1468" path="m642,2344l642,875e" filled="f" stroked="t" strokeweight=".693168pt" strokecolor="#7C7C7C">
                <v:path arrowok="t"/>
              </v:shape>
            </v:group>
            <v:group style="position:absolute;left:10679;top:2287;width:758;height:2" coordorigin="10679,2287" coordsize="758,2">
              <v:shape style="position:absolute;left:10679;top:2287;width:758;height:2" coordorigin="10679,2287" coordsize="758,0" path="m10679,2287l11437,2287e" filled="f" stroked="t" strokeweight=".693168pt" strokecolor="#646464">
                <v:path arrowok="t"/>
              </v:shape>
            </v:group>
            <v:group style="position:absolute;left:633;top:2522;width:10804;height:2" coordorigin="633,2522" coordsize="10804,2">
              <v:shape style="position:absolute;left:633;top:2522;width:10804;height:2" coordorigin="633,2522" coordsize="10804,0" path="m633,2522l11437,2522e" filled="f" stroked="t" strokeweight=".693168pt" strokecolor="#4F4F4F">
                <v:path arrowok="t"/>
              </v:shape>
            </v:group>
            <v:group style="position:absolute;left:645;top:2202;width:2;height:5807" coordorigin="645,2202" coordsize="2,5807">
              <v:shape style="position:absolute;left:645;top:2202;width:2;height:5807" coordorigin="645,2202" coordsize="0,5807" path="m645,8010l645,2202e" filled="f" stroked="t" strokeweight=".693168pt" strokecolor="#545454">
                <v:path arrowok="t"/>
              </v:shape>
            </v:group>
            <v:group style="position:absolute;left:638;top:2758;width:10804;height:2" coordorigin="638,2758" coordsize="10804,2">
              <v:shape style="position:absolute;left:638;top:2758;width:10804;height:2" coordorigin="638,2758" coordsize="10804,0" path="m638,2758l11442,2758e" filled="f" stroked="t" strokeweight=".924224pt" strokecolor="#545454">
                <v:path arrowok="t"/>
              </v:shape>
            </v:group>
            <v:group style="position:absolute;left:11433;top:2409;width:2;height:965" coordorigin="11433,2409" coordsize="2,965">
              <v:shape style="position:absolute;left:11433;top:2409;width:2;height:965" coordorigin="11433,2409" coordsize="0,965" path="m11433,3374l11433,2409e" filled="f" stroked="t" strokeweight=".693168pt" strokecolor="#545454">
                <v:path arrowok="t"/>
              </v:shape>
            </v:group>
            <v:group style="position:absolute;left:633;top:2991;width:10776;height:2" coordorigin="633,2991" coordsize="10776,2">
              <v:shape style="position:absolute;left:633;top:2991;width:10776;height:2" coordorigin="633,2991" coordsize="10776,0" path="m633,2991l11410,2991e" filled="f" stroked="t" strokeweight=".924224pt" strokecolor="#4F4F4F">
                <v:path arrowok="t"/>
              </v:shape>
            </v:group>
            <v:group style="position:absolute;left:10495;top:2993;width:943;height:2" coordorigin="10495,2993" coordsize="943,2">
              <v:shape style="position:absolute;left:10495;top:2993;width:943;height:2" coordorigin="10495,2993" coordsize="943,0" path="m10495,2993l11437,2993e" filled="f" stroked="t" strokeweight=".693168pt" strokecolor="#4F4F4F">
                <v:path arrowok="t"/>
              </v:shape>
            </v:group>
            <v:group style="position:absolute;left:633;top:3224;width:10804;height:2" coordorigin="633,3224" coordsize="10804,2">
              <v:shape style="position:absolute;left:633;top:3224;width:10804;height:2" coordorigin="633,3224" coordsize="10804,0" path="m633,3224l11437,3224e" filled="f" stroked="t" strokeweight=".693168pt" strokecolor="#4F4F4F">
                <v:path arrowok="t"/>
              </v:shape>
            </v:group>
            <v:group style="position:absolute;left:4071;top:3219;width:2;height:762" coordorigin="4071,3219" coordsize="2,762">
              <v:shape style="position:absolute;left:4071;top:3219;width:2;height:762" coordorigin="4071,3219" coordsize="0,762" path="m4071,3981l4071,3219e" filled="f" stroked="t" strokeweight=".693168pt" strokecolor="#484848">
                <v:path arrowok="t"/>
              </v:shape>
            </v:group>
            <v:group style="position:absolute;left:7086;top:3200;width:2;height:781" coordorigin="7086,3200" coordsize="2,781">
              <v:shape style="position:absolute;left:7086;top:3200;width:2;height:781" coordorigin="7086,3200" coordsize="0,781" path="m7086,3981l7086,3200e" filled="f" stroked="t" strokeweight=".693168pt" strokecolor="#484848">
                <v:path arrowok="t"/>
              </v:shape>
            </v:group>
            <v:group style="position:absolute;left:7075;top:3461;width:4362;height:2" coordorigin="7075,3461" coordsize="4362,2">
              <v:shape style="position:absolute;left:7075;top:3461;width:4362;height:2" coordorigin="7075,3461" coordsize="4362,0" path="m7075,3461l11437,3461e" filled="f" stroked="t" strokeweight=".693168pt" strokecolor="#4F4F4F">
                <v:path arrowok="t"/>
              </v:shape>
            </v:group>
            <v:group style="position:absolute;left:4062;top:3664;width:3036;height:2" coordorigin="4062,3664" coordsize="3036,2">
              <v:shape style="position:absolute;left:4062;top:3664;width:3036;height:2" coordorigin="4062,3664" coordsize="3036,0" path="m4062,3664l7098,3664e" filled="f" stroked="t" strokeweight=".693168pt" strokecolor="#4F4F4F">
                <v:path arrowok="t"/>
              </v:shape>
            </v:group>
            <v:group style="position:absolute;left:7038;top:3972;width:4399;height:2" coordorigin="7038,3972" coordsize="4399,2">
              <v:shape style="position:absolute;left:7038;top:3972;width:4399;height:2" coordorigin="7038,3972" coordsize="4399,0" path="m7038,3972l11437,3972e" filled="f" stroked="t" strokeweight=".693168pt" strokecolor="#4B4B4B">
                <v:path arrowok="t"/>
              </v:shape>
            </v:group>
            <v:group style="position:absolute;left:633;top:3967;width:3355;height:2" coordorigin="633,3967" coordsize="3355,2">
              <v:shape style="position:absolute;left:633;top:3967;width:3355;height:2" coordorigin="633,3967" coordsize="3355,0" path="m633,3967l3988,3967e" filled="f" stroked="t" strokeweight=".924224pt" strokecolor="#4F4F4F">
                <v:path arrowok="t"/>
              </v:shape>
            </v:group>
            <v:group style="position:absolute;left:3933;top:3970;width:3295;height:2" coordorigin="3933,3970" coordsize="3295,2">
              <v:shape style="position:absolute;left:3933;top:3970;width:3295;height:2" coordorigin="3933,3970" coordsize="3295,0" path="m3933,3970l7227,3970e" filled="f" stroked="t" strokeweight="1.155280pt" strokecolor="#383838">
                <v:path arrowok="t"/>
              </v:shape>
            </v:group>
            <v:group style="position:absolute;left:633;top:4245;width:10804;height:2" coordorigin="633,4245" coordsize="10804,2">
              <v:shape style="position:absolute;left:633;top:4245;width:10804;height:2" coordorigin="633,4245" coordsize="10804,0" path="m633,4245l11437,4245e" filled="f" stroked="t" strokeweight=".924224pt" strokecolor="#4F4F4F">
                <v:path arrowok="t"/>
              </v:shape>
            </v:group>
            <v:group style="position:absolute;left:2606;top:4487;width:8826;height:2" coordorigin="2606,4487" coordsize="8826,2">
              <v:shape style="position:absolute;left:2606;top:4487;width:8826;height:2" coordorigin="2606,4487" coordsize="8826,0" path="m2606,4487l11433,4487e" filled="f" stroked="t" strokeweight=".924224pt" strokecolor="#545454">
                <v:path arrowok="t"/>
              </v:shape>
            </v:group>
            <v:group style="position:absolute;left:5097;top:4480;width:2;height:278" coordorigin="5097,4480" coordsize="2,278">
              <v:shape style="position:absolute;left:5097;top:4480;width:2;height:278" coordorigin="5097,4480" coordsize="0,278" path="m5097,4758l5097,4480e" filled="f" stroked="t" strokeweight=".462112pt" strokecolor="#3F3F3F">
                <v:path arrowok="t"/>
              </v:shape>
            </v:group>
            <v:group style="position:absolute;left:5092;top:4967;width:6345;height:2" coordorigin="5092,4967" coordsize="6345,2">
              <v:shape style="position:absolute;left:5092;top:4967;width:6345;height:2" coordorigin="5092,4967" coordsize="6345,0" path="m5092,4967l11437,4967e" filled="f" stroked="t" strokeweight=".924224pt" strokecolor="#545454">
                <v:path arrowok="t"/>
              </v:shape>
            </v:group>
            <v:group style="position:absolute;left:7837;top:4490;width:2;height:475" coordorigin="7837,4490" coordsize="2,475">
              <v:shape style="position:absolute;left:7837;top:4490;width:2;height:475" coordorigin="7837,4490" coordsize="0,475" path="m7837,4965l7837,4490e" filled="f" stroked="t" strokeweight=".231056pt" strokecolor="#383838">
                <v:path arrowok="t"/>
              </v:shape>
            </v:group>
            <v:group style="position:absolute;left:2618;top:3958;width:2;height:5845" coordorigin="2618,3958" coordsize="2,5845">
              <v:shape style="position:absolute;left:2618;top:3958;width:2;height:5845" coordorigin="2618,3958" coordsize="0,5845" path="m2618,9803l2618,3958e" filled="f" stroked="t" strokeweight=".693168pt" strokecolor="#4B4B4B">
                <v:path arrowok="t"/>
              </v:shape>
            </v:group>
            <v:group style="position:absolute;left:5088;top:5203;width:6345;height:2" coordorigin="5088,5203" coordsize="6345,2">
              <v:shape style="position:absolute;left:5088;top:5203;width:6345;height:2" coordorigin="5088,5203" coordsize="6345,0" path="m5088,5203l11433,5203e" filled="f" stroked="t" strokeweight=".924224pt" strokecolor="#575757">
                <v:path arrowok="t"/>
              </v:shape>
            </v:group>
            <v:group style="position:absolute;left:638;top:5017;width:2;height:438" coordorigin="638,5017" coordsize="2,438">
              <v:shape style="position:absolute;left:638;top:5017;width:2;height:438" coordorigin="638,5017" coordsize="0,438" path="m638,5454l638,5017e" filled="f" stroked="t" strokeweight=".462112pt" strokecolor="#545454">
                <v:path arrowok="t"/>
              </v:shape>
            </v:group>
            <v:group style="position:absolute;left:5095;top:4701;width:2;height:856" coordorigin="5095,4701" coordsize="2,856">
              <v:shape style="position:absolute;left:5095;top:4701;width:2;height:856" coordorigin="5095,4701" coordsize="0,856" path="m5095,5558l5095,4701e" filled="f" stroked="t" strokeweight=".693168pt" strokecolor="#4B4B4B">
                <v:path arrowok="t"/>
              </v:shape>
            </v:group>
            <v:group style="position:absolute;left:5088;top:5438;width:6345;height:2" coordorigin="5088,5438" coordsize="6345,2">
              <v:shape style="position:absolute;left:5088;top:5438;width:6345;height:2" coordorigin="5088,5438" coordsize="6345,0" path="m5088,5438l11433,5438e" filled="f" stroked="t" strokeweight=".693168pt" strokecolor="#4B4B4B">
                <v:path arrowok="t"/>
              </v:shape>
            </v:group>
            <v:group style="position:absolute;left:642;top:2348;width:2;height:13986" coordorigin="642,2348" coordsize="2,13986">
              <v:shape style="position:absolute;left:642;top:2348;width:2;height:13986" coordorigin="642,2348" coordsize="0,13986" path="m642,16335l642,2348e" filled="f" stroked="t" strokeweight=".693168pt" strokecolor="#5B5B5B">
                <v:path arrowok="t"/>
              </v:shape>
            </v:group>
            <v:group style="position:absolute;left:5097;top:5398;width:2;height:329" coordorigin="5097,5398" coordsize="2,329">
              <v:shape style="position:absolute;left:5097;top:5398;width:2;height:329" coordorigin="5097,5398" coordsize="0,329" path="m5097,5727l5097,5398e" filled="f" stroked="t" strokeweight=".462112pt" strokecolor="#3F3F3F">
                <v:path arrowok="t"/>
              </v:shape>
            </v:group>
            <v:group style="position:absolute;left:2611;top:5673;width:8826;height:2" coordorigin="2611,5673" coordsize="8826,2">
              <v:shape style="position:absolute;left:2611;top:5673;width:8826;height:2" coordorigin="2611,5673" coordsize="8826,0" path="m2611,5673l11437,5673e" filled="f" stroked="t" strokeweight=".924224pt" strokecolor="#4F4F4F">
                <v:path arrowok="t"/>
              </v:shape>
            </v:group>
            <v:group style="position:absolute;left:628;top:5906;width:10813;height:2" coordorigin="628,5906" coordsize="10813,2">
              <v:shape style="position:absolute;left:628;top:5906;width:10813;height:2" coordorigin="628,5906" coordsize="10813,0" path="m628,5906l11442,5906e" filled="f" stroked="t" strokeweight=".924224pt" strokecolor="#4F4F4F">
                <v:path arrowok="t"/>
              </v:shape>
            </v:group>
            <v:group style="position:absolute;left:5097;top:5657;width:2;height:960" coordorigin="5097,5657" coordsize="2,960">
              <v:shape style="position:absolute;left:5097;top:5657;width:2;height:960" coordorigin="5097,5657" coordsize="0,960" path="m5097,6617l5097,5657e" filled="f" stroked="t" strokeweight=".693168pt" strokecolor="#444444">
                <v:path arrowok="t"/>
              </v:shape>
            </v:group>
            <v:group style="position:absolute;left:7837;top:5892;width:2;height:711" coordorigin="7837,5892" coordsize="2,711">
              <v:shape style="position:absolute;left:7837;top:5892;width:2;height:711" coordorigin="7837,5892" coordsize="0,711" path="m7837,6603l7837,5892e" filled="f" stroked="t" strokeweight=".231056pt" strokecolor="#545454">
                <v:path arrowok="t"/>
              </v:shape>
            </v:group>
            <v:group style="position:absolute;left:2611;top:6372;width:8826;height:2" coordorigin="2611,6372" coordsize="8826,2">
              <v:shape style="position:absolute;left:2611;top:6372;width:8826;height:2" coordorigin="2611,6372" coordsize="8826,0" path="m2611,6372l11437,6372e" filled="f" stroked="t" strokeweight=".924224pt" strokecolor="#4B4B4B">
                <v:path arrowok="t"/>
              </v:shape>
            </v:group>
            <v:group style="position:absolute;left:2606;top:6612;width:2523;height:2" coordorigin="2606,6612" coordsize="2523,2">
              <v:shape style="position:absolute;left:2606;top:6612;width:2523;height:2" coordorigin="2606,6612" coordsize="2523,0" path="m2606,6612l5129,6612e" filled="f" stroked="t" strokeweight=".462112pt" strokecolor="#484848">
                <v:path arrowok="t"/>
              </v:shape>
            </v:group>
            <v:group style="position:absolute;left:5060;top:6610;width:6382;height:2" coordorigin="5060,6610" coordsize="6382,2">
              <v:shape style="position:absolute;left:5060;top:6610;width:6382;height:2" coordorigin="5060,6610" coordsize="6382,0" path="m5060,6610l11442,6610e" filled="f" stroked="t" strokeweight=".924224pt" strokecolor="#4B4B4B">
                <v:path arrowok="t"/>
              </v:shape>
            </v:group>
            <v:group style="position:absolute;left:628;top:6850;width:10813;height:2" coordorigin="628,6850" coordsize="10813,2">
              <v:shape style="position:absolute;left:628;top:6850;width:10813;height:2" coordorigin="628,6850" coordsize="10813,0" path="m628,6850l11442,6850e" filled="f" stroked="t" strokeweight=".693168pt" strokecolor="#4F4F4F">
                <v:path arrowok="t"/>
              </v:shape>
            </v:group>
            <v:group style="position:absolute;left:638;top:6720;width:2;height:593" coordorigin="638,6720" coordsize="2,593">
              <v:shape style="position:absolute;left:638;top:6720;width:2;height:593" coordorigin="638,6720" coordsize="0,593" path="m638,7313l638,6720e" filled="f" stroked="t" strokeweight=".693168pt" strokecolor="#4F4F4F">
                <v:path arrowok="t"/>
              </v:shape>
            </v:group>
            <v:group style="position:absolute;left:633;top:7353;width:10809;height:2" coordorigin="633,7353" coordsize="10809,2">
              <v:shape style="position:absolute;left:633;top:7353;width:10809;height:2" coordorigin="633,7353" coordsize="10809,0" path="m633,7353l11442,7353e" filled="f" stroked="t" strokeweight=".693168pt" strokecolor="#4F4F4F">
                <v:path arrowok="t"/>
              </v:shape>
            </v:group>
            <v:group style="position:absolute;left:5092;top:7588;width:6349;height:2" coordorigin="5092,7588" coordsize="6349,2">
              <v:shape style="position:absolute;left:5092;top:7588;width:6349;height:2" coordorigin="5092,7588" coordsize="6349,0" path="m5092,7588l11442,7588e" filled="f" stroked="t" strokeweight=".924224pt" strokecolor="#4F4F4F">
                <v:path arrowok="t"/>
              </v:shape>
            </v:group>
            <v:group style="position:absolute;left:5088;top:7821;width:6354;height:2" coordorigin="5088,7821" coordsize="6354,2">
              <v:shape style="position:absolute;left:5088;top:7821;width:6354;height:2" coordorigin="5088,7821" coordsize="6354,0" path="m5088,7821l11442,7821e" filled="f" stroked="t" strokeweight=".924224pt" strokecolor="#4F4F4F">
                <v:path arrowok="t"/>
              </v:shape>
            </v:group>
            <v:group style="position:absolute;left:633;top:8184;width:370;height:2" coordorigin="633,8184" coordsize="370,2">
              <v:shape style="position:absolute;left:633;top:8184;width:370;height:2" coordorigin="633,8184" coordsize="370,0" path="m633,8184l1003,8184e" filled="f" stroked="t" strokeweight=".231056pt" strokecolor="#676767">
                <v:path arrowok="t"/>
              </v:shape>
            </v:group>
            <v:group style="position:absolute;left:1003;top:8184;width:9704;height:2" coordorigin="1003,8184" coordsize="9704,2">
              <v:shape style="position:absolute;left:1003;top:8184;width:9704;height:2" coordorigin="1003,8184" coordsize="9704,0" path="m1003,8184l10707,8184e" filled="f" stroked="t" strokeweight=".231056pt" strokecolor="#0F0F0F">
                <v:path arrowok="t"/>
              </v:shape>
            </v:group>
            <v:group style="position:absolute;left:5099;top:7351;width:2;height:725" coordorigin="5099,7351" coordsize="2,725">
              <v:shape style="position:absolute;left:5099;top:7351;width:2;height:725" coordorigin="5099,7351" coordsize="0,725" path="m5099,8076l5099,7351e" filled="f" stroked="t" strokeweight=".693168pt" strokecolor="#4B4B4B">
                <v:path arrowok="t"/>
              </v:shape>
            </v:group>
            <v:group style="position:absolute;left:10707;top:8184;width:721;height:2" coordorigin="10707,8184" coordsize="721,2">
              <v:shape style="position:absolute;left:10707;top:8184;width:721;height:2" coordorigin="10707,8184" coordsize="721,0" path="m10707,8184l11428,8184e" filled="f" stroked="t" strokeweight=".231056pt" strokecolor="#4F4F4F">
                <v:path arrowok="t"/>
              </v:shape>
            </v:group>
            <v:group style="position:absolute;left:633;top:8861;width:10809;height:2" coordorigin="633,8861" coordsize="10809,2">
              <v:shape style="position:absolute;left:633;top:8861;width:10809;height:2" coordorigin="633,8861" coordsize="10809,0" path="m633,8861l11442,8861e" filled="f" stroked="t" strokeweight=".924224pt" strokecolor="#4F4F4F">
                <v:path arrowok="t"/>
              </v:shape>
            </v:group>
            <v:group style="position:absolute;left:633;top:9777;width:10809;height:2" coordorigin="633,9777" coordsize="10809,2">
              <v:shape style="position:absolute;left:633;top:9777;width:10809;height:2" coordorigin="633,9777" coordsize="10809,0" path="m633,9777l11442,9777e" filled="f" stroked="t" strokeweight=".693168pt" strokecolor="#4F4F4F">
                <v:path arrowok="t"/>
              </v:shape>
            </v:group>
            <v:group style="position:absolute;left:638;top:10014;width:1354;height:2" coordorigin="638,10014" coordsize="1354,2">
              <v:shape style="position:absolute;left:638;top:10014;width:1354;height:2" coordorigin="638,10014" coordsize="1354,0" path="m638,10014l1992,10014e" filled="f" stroked="t" strokeweight=".462112pt" strokecolor="#545454">
                <v:path arrowok="t"/>
              </v:shape>
            </v:group>
            <v:group style="position:absolute;left:640;top:8381;width:2;height:7953" coordorigin="640,8381" coordsize="2,7953">
              <v:shape style="position:absolute;left:640;top:8381;width:2;height:7953" coordorigin="640,8381" coordsize="0,7953" path="m640,16335l640,8381e" filled="f" stroked="t" strokeweight=".693168pt" strokecolor="#5B5B5B">
                <v:path arrowok="t"/>
              </v:shape>
            </v:group>
            <v:group style="position:absolute;left:776;top:10017;width:10666;height:2" coordorigin="776,10017" coordsize="10666,2">
              <v:shape style="position:absolute;left:776;top:10017;width:10666;height:2" coordorigin="776,10017" coordsize="10666,0" path="m776,10017l11442,10017e" filled="f" stroked="t" strokeweight=".693168pt" strokecolor="#4F4F4F">
                <v:path arrowok="t"/>
              </v:shape>
            </v:group>
            <v:group style="position:absolute;left:2616;top:9614;width:2;height:424" coordorigin="2616,9614" coordsize="2,424">
              <v:shape style="position:absolute;left:2616;top:9614;width:2;height:424" coordorigin="2616,9614" coordsize="0,424" path="m2616,10038l2616,9614e" filled="f" stroked="t" strokeweight=".462112pt" strokecolor="#444444">
                <v:path arrowok="t"/>
              </v:shape>
            </v:group>
            <v:group style="position:absolute;left:633;top:10252;width:10809;height:2" coordorigin="633,10252" coordsize="10809,2">
              <v:shape style="position:absolute;left:633;top:10252;width:10809;height:2" coordorigin="633,10252" coordsize="10809,0" path="m633,10252l11442,10252e" filled="f" stroked="t" strokeweight=".924224pt" strokecolor="#545454">
                <v:path arrowok="t"/>
              </v:shape>
            </v:group>
            <v:group style="position:absolute;left:2618;top:9967;width:2;height:6367" coordorigin="2618,9967" coordsize="2,6367">
              <v:shape style="position:absolute;left:2618;top:9967;width:2;height:6367" coordorigin="2618,9967" coordsize="0,6367" path="m2618,16335l2618,9967e" filled="f" stroked="t" strokeweight=".693168pt" strokecolor="#4B4B4B">
                <v:path arrowok="t"/>
              </v:shape>
            </v:group>
            <v:group style="position:absolute;left:878;top:10720;width:10573;height:2" coordorigin="878,10720" coordsize="10573,2">
              <v:shape style="position:absolute;left:878;top:10720;width:10573;height:2" coordorigin="878,10720" coordsize="10573,0" path="m878,10720l11451,10720e" filled="f" stroked="t" strokeweight=".924224pt" strokecolor="#545454">
                <v:path arrowok="t"/>
              </v:shape>
            </v:group>
            <v:group style="position:absolute;left:980;top:10958;width:10467;height:2" coordorigin="980,10958" coordsize="10467,2">
              <v:shape style="position:absolute;left:980;top:10958;width:10467;height:2" coordorigin="980,10958" coordsize="10467,0" path="m980,10958l11447,10958e" filled="f" stroked="t" strokeweight=".693168pt" strokecolor="#4F4F4F">
                <v:path arrowok="t"/>
              </v:shape>
            </v:group>
            <v:group style="position:absolute;left:1326;top:10965;width:2;height:231" coordorigin="1326,10965" coordsize="2,231">
              <v:shape style="position:absolute;left:1326;top:10965;width:2;height:231" coordorigin="1326,10965" coordsize="0,231" path="m1326,11196l1326,10965e" filled="f" stroked="t" strokeweight=".231056pt" strokecolor="#545454">
                <v:path arrowok="t"/>
              </v:shape>
            </v:group>
            <v:group style="position:absolute;left:1973;top:10951;width:2;height:5384" coordorigin="1973,10951" coordsize="2,5384">
              <v:shape style="position:absolute;left:1973;top:10951;width:2;height:5384" coordorigin="1973,10951" coordsize="0,5384" path="m1973,16335l1973,10951e" filled="f" stroked="t" strokeweight=".693168pt" strokecolor="#4F4F4F">
                <v:path arrowok="t"/>
              </v:shape>
            </v:group>
            <v:group style="position:absolute;left:633;top:11196;width:10813;height:2" coordorigin="633,11196" coordsize="10813,2">
              <v:shape style="position:absolute;left:633;top:11196;width:10813;height:2" coordorigin="633,11196" coordsize="10813,0" path="m633,11196l11447,11196e" filled="f" stroked="t" strokeweight=".924224pt" strokecolor="#4F4F4F">
                <v:path arrowok="t"/>
              </v:shape>
            </v:group>
            <v:group style="position:absolute;left:11442;top:10937;width:2;height:5398" coordorigin="11442,10937" coordsize="2,5398">
              <v:shape style="position:absolute;left:11442;top:10937;width:2;height:5398" coordorigin="11442,10937" coordsize="0,5398" path="m11442,16335l11442,10937e" filled="f" stroked="t" strokeweight=".693168pt" strokecolor="#5B5B5B">
                <v:path arrowok="t"/>
              </v:shape>
            </v:group>
            <v:group style="position:absolute;left:1326;top:11182;width:2;height:489" coordorigin="1326,11182" coordsize="2,489">
              <v:shape style="position:absolute;left:1326;top:11182;width:2;height:489" coordorigin="1326,11182" coordsize="0,489" path="m1326,11671l1326,11182e" filled="f" stroked="t" strokeweight=".231056pt" strokecolor="#777777">
                <v:path arrowok="t"/>
              </v:shape>
            </v:group>
            <v:group style="position:absolute;left:1326;top:11671;width:2;height:1402" coordorigin="1326,11671" coordsize="2,1402">
              <v:shape style="position:absolute;left:1326;top:11671;width:2;height:1402" coordorigin="1326,11671" coordsize="0,1402" path="m1326,13073l1326,11671e" filled="f" stroked="t" strokeweight=".231056pt" strokecolor="#000000">
                <v:path arrowok="t"/>
              </v:shape>
            </v:group>
            <v:group style="position:absolute;left:7507;top:10946;width:2;height:1289" coordorigin="7507,10946" coordsize="2,1289">
              <v:shape style="position:absolute;left:7507;top:10946;width:2;height:1289" coordorigin="7507,10946" coordsize="0,1289" path="m7507,12236l7507,10946e" filled="f" stroked="t" strokeweight=".693168pt" strokecolor="#575757">
                <v:path arrowok="t"/>
              </v:shape>
            </v:group>
            <v:group style="position:absolute;left:7509;top:12179;width:2;height:198" coordorigin="7509,12179" coordsize="2,198">
              <v:shape style="position:absolute;left:7509;top:12179;width:2;height:198" coordorigin="7509,12179" coordsize="0,198" path="m7509,12377l7509,12179e" filled="f" stroked="t" strokeweight=".462112pt" strokecolor="#444444">
                <v:path arrowok="t"/>
              </v:shape>
            </v:group>
            <v:group style="position:absolute;left:7512;top:12320;width:2;height:4014" coordorigin="7512,12320" coordsize="2,4014">
              <v:shape style="position:absolute;left:7512;top:12320;width:2;height:4014" coordorigin="7512,12320" coordsize="0,4014" path="m7512,16335l7512,12320e" filled="f" stroked="t" strokeweight=".693168pt" strokecolor="#575757">
                <v:path arrowok="t"/>
              </v:shape>
            </v:group>
            <v:group style="position:absolute;left:645;top:12951;width:2;height:151" coordorigin="645,12951" coordsize="2,151">
              <v:shape style="position:absolute;left:645;top:12951;width:2;height:151" coordorigin="645,12951" coordsize="0,151" path="m645,13102l645,12951e" filled="f" stroked="t" strokeweight=".462112pt" strokecolor="#484848">
                <v:path arrowok="t"/>
              </v:shape>
            </v:group>
            <v:group style="position:absolute;left:11437;top:12951;width:2;height:151" coordorigin="11437,12951" coordsize="2,151">
              <v:shape style="position:absolute;left:11437;top:12951;width:2;height:151" coordorigin="11437,12951" coordsize="0,151" path="m11437,13102l11437,12951e" filled="f" stroked="t" strokeweight=".462112pt" strokecolor="#484848">
                <v:path arrowok="t"/>
              </v:shape>
            </v:group>
            <v:group style="position:absolute;left:633;top:13245;width:1992;height:2" coordorigin="633,13245" coordsize="1992,2">
              <v:shape style="position:absolute;left:633;top:13245;width:1992;height:2" coordorigin="633,13245" coordsize="1992,0" path="m633,13245l2625,13245e" filled="f" stroked="t" strokeweight=".693168pt" strokecolor="#606060">
                <v:path arrowok="t"/>
              </v:shape>
            </v:group>
            <v:group style="position:absolute;left:1326;top:13073;width:2;height:391" coordorigin="1326,13073" coordsize="2,391">
              <v:shape style="position:absolute;left:1326;top:13073;width:2;height:391" coordorigin="1326,13073" coordsize="0,391" path="m1326,13464l1326,13073e" filled="f" stroked="t" strokeweight=".231056pt" strokecolor="#606060">
                <v:path arrowok="t"/>
              </v:shape>
            </v:group>
            <v:group style="position:absolute;left:1973;top:12782;width:2;height:621" coordorigin="1973,12782" coordsize="2,621">
              <v:shape style="position:absolute;left:1973;top:12782;width:2;height:621" coordorigin="1973,12782" coordsize="0,621" path="m1973,13403l1973,12782e" filled="f" stroked="t" strokeweight=".462112pt" strokecolor="#4B4B4B">
                <v:path arrowok="t"/>
              </v:shape>
            </v:group>
            <v:group style="position:absolute;left:1326;top:13464;width:2;height:2014" coordorigin="1326,13464" coordsize="2,2014">
              <v:shape style="position:absolute;left:1326;top:13464;width:2;height:2014" coordorigin="1326,13464" coordsize="0,2014" path="m1326,15478l1326,13464e" filled="f" stroked="t" strokeweight=".231056pt" strokecolor="#000000">
                <v:path arrowok="t"/>
              </v:shape>
            </v:group>
            <v:group style="position:absolute;left:1971;top:13436;width:2;height:541" coordorigin="1971,13436" coordsize="2,541">
              <v:shape style="position:absolute;left:1971;top:13436;width:2;height:541" coordorigin="1971,13436" coordsize="0,541" path="m1971,13977l1971,13436e" filled="f" stroked="t" strokeweight=".693168pt" strokecolor="#4B4B4B">
                <v:path arrowok="t"/>
              </v:shape>
            </v:group>
            <v:group style="position:absolute;left:642;top:14556;width:2;height:179" coordorigin="642,14556" coordsize="2,179">
              <v:shape style="position:absolute;left:642;top:14556;width:2;height:179" coordorigin="642,14556" coordsize="0,179" path="m642,14735l642,14556e" filled="f" stroked="t" strokeweight=".924224pt" strokecolor="#707070">
                <v:path arrowok="t"/>
              </v:shape>
            </v:group>
            <v:group style="position:absolute;left:633;top:16325;width:8360;height:2" coordorigin="633,16325" coordsize="8360,2">
              <v:shape style="position:absolute;left:633;top:16325;width:8360;height:2" coordorigin="633,16325" coordsize="8360,0" path="m633,16325l8993,16325e" filled="f" stroked="t" strokeweight=".924224pt" strokecolor="#5B5B5B">
                <v:path arrowok="t"/>
              </v:shape>
            </v:group>
            <v:group style="position:absolute;left:1326;top:15478;width:2;height:842" coordorigin="1326,15478" coordsize="2,842">
              <v:shape style="position:absolute;left:1326;top:15478;width:2;height:842" coordorigin="1326,15478" coordsize="0,842" path="m1326,16321l1326,15478e" filled="f" stroked="t" strokeweight=".231056pt" strokecolor="#444444">
                <v:path arrowok="t"/>
              </v:shape>
            </v:group>
            <v:group style="position:absolute;left:8937;top:16325;width:254;height:2" coordorigin="8937,16325" coordsize="254,2">
              <v:shape style="position:absolute;left:8937;top:16325;width:254;height:2" coordorigin="8937,16325" coordsize="254,0" path="m8937,16325l9191,16325e" filled="f" stroked="t" strokeweight=".693168pt" strokecolor="#484848">
                <v:path arrowok="t"/>
              </v:shape>
            </v:group>
            <v:group style="position:absolute;left:9057;top:16328;width:2380;height:2" coordorigin="9057,16328" coordsize="2380,2">
              <v:shape style="position:absolute;left:9057;top:16328;width:2380;height:2" coordorigin="9057,16328" coordsize="2380,0" path="m9057,16328l11437,16328e" filled="f" stroked="t" strokeweight=".924224pt" strokecolor="#5B5B5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9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48"/>
          <w:position w:val="-3"/>
        </w:rPr>
        <w:t>-;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9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53"/>
          <w:position w:val="1"/>
        </w:rPr>
        <w:t>::r: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60" w:lineRule="exact"/>
        <w:ind w:left="131" w:right="13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3"/>
          <w:szCs w:val="23"/>
          <w:color w:val="8E9090"/>
          <w:spacing w:val="-45"/>
          <w:w w:val="151"/>
          <w:position w:val="2"/>
        </w:rPr>
        <w:t>f</w:t>
      </w:r>
      <w:r>
        <w:rPr>
          <w:rFonts w:ascii="Arial" w:hAnsi="Arial" w:cs="Arial" w:eastAsia="Arial"/>
          <w:sz w:val="23"/>
          <w:szCs w:val="23"/>
          <w:color w:val="757779"/>
          <w:spacing w:val="-53"/>
          <w:w w:val="160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133"/>
          <w:position w:val="2"/>
        </w:rPr>
        <w:t>ü</w:t>
      </w:r>
      <w:r>
        <w:rPr>
          <w:rFonts w:ascii="Arial" w:hAnsi="Arial" w:cs="Arial" w:eastAsia="Arial"/>
          <w:sz w:val="23"/>
          <w:szCs w:val="23"/>
          <w:color w:val="8E9090"/>
          <w:spacing w:val="-23"/>
          <w:w w:val="132"/>
          <w:position w:val="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-1"/>
          <w:w w:val="239"/>
          <w:position w:val="-5"/>
        </w:rPr>
        <w:t>0</w:t>
      </w:r>
      <w:r>
        <w:rPr>
          <w:rFonts w:ascii="Times New Roman" w:hAnsi="Times New Roman" w:cs="Times New Roman" w:eastAsia="Times New Roman"/>
          <w:sz w:val="29"/>
          <w:szCs w:val="29"/>
          <w:color w:val="8E9090"/>
          <w:spacing w:val="0"/>
          <w:w w:val="109"/>
          <w:position w:val="2"/>
        </w:rPr>
        <w:t>ün</w:t>
      </w:r>
      <w:r>
        <w:rPr>
          <w:rFonts w:ascii="Times New Roman" w:hAnsi="Times New Roman" w:cs="Times New Roman" w:eastAsia="Times New Roman"/>
          <w:sz w:val="29"/>
          <w:szCs w:val="29"/>
          <w:color w:val="8E9090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0"/>
          <w:w w:val="91"/>
          <w:position w:val="2"/>
        </w:rPr>
        <w:t>KAYA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-38" w:right="-58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46769"/>
          <w:spacing w:val="0"/>
          <w:w w:val="78"/>
        </w:rPr>
        <w:t>ltf</w:t>
      </w:r>
      <w:r>
        <w:rPr>
          <w:rFonts w:ascii="Arial" w:hAnsi="Arial" w:cs="Arial" w:eastAsia="Arial"/>
          <w:sz w:val="23"/>
          <w:szCs w:val="23"/>
          <w:color w:val="646769"/>
          <w:spacing w:val="5"/>
          <w:w w:val="78"/>
        </w:rPr>
        <w:t>a</w:t>
      </w:r>
      <w:r>
        <w:rPr>
          <w:rFonts w:ascii="Arial" w:hAnsi="Arial" w:cs="Arial" w:eastAsia="Arial"/>
          <w:sz w:val="23"/>
          <w:szCs w:val="23"/>
          <w:color w:val="444444"/>
          <w:spacing w:val="2"/>
          <w:w w:val="78"/>
        </w:rPr>
        <w:t>i</w:t>
      </w:r>
      <w:r>
        <w:rPr>
          <w:rFonts w:ascii="Arial" w:hAnsi="Arial" w:cs="Arial" w:eastAsia="Arial"/>
          <w:sz w:val="23"/>
          <w:szCs w:val="23"/>
          <w:color w:val="646769"/>
          <w:spacing w:val="0"/>
          <w:w w:val="78"/>
        </w:rPr>
        <w:t>yeGü</w:t>
      </w:r>
      <w:r>
        <w:rPr>
          <w:rFonts w:ascii="Arial" w:hAnsi="Arial" w:cs="Arial" w:eastAsia="Arial"/>
          <w:sz w:val="23"/>
          <w:szCs w:val="23"/>
          <w:color w:val="646769"/>
          <w:spacing w:val="6"/>
          <w:w w:val="78"/>
        </w:rPr>
        <w:t>n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8"/>
        </w:rPr>
        <w:t>.</w:t>
      </w:r>
      <w:r>
        <w:rPr>
          <w:rFonts w:ascii="Arial" w:hAnsi="Arial" w:cs="Arial" w:eastAsia="Arial"/>
          <w:sz w:val="23"/>
          <w:szCs w:val="23"/>
          <w:color w:val="757779"/>
          <w:spacing w:val="6"/>
          <w:w w:val="78"/>
        </w:rPr>
        <w:t>.</w:t>
      </w:r>
      <w:r>
        <w:rPr>
          <w:rFonts w:ascii="Arial" w:hAnsi="Arial" w:cs="Arial" w:eastAsia="Arial"/>
          <w:sz w:val="24"/>
          <w:szCs w:val="24"/>
          <w:color w:val="646769"/>
          <w:spacing w:val="0"/>
          <w:w w:val="78"/>
        </w:rPr>
        <w:t>y</w:t>
      </w:r>
      <w:r>
        <w:rPr>
          <w:rFonts w:ascii="Arial" w:hAnsi="Arial" w:cs="Arial" w:eastAsia="Arial"/>
          <w:sz w:val="24"/>
          <w:szCs w:val="24"/>
          <w:color w:val="646769"/>
          <w:spacing w:val="5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646769"/>
          <w:spacing w:val="0"/>
          <w:w w:val="81"/>
        </w:rPr>
        <w:t>BölgeAmiri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47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D3474"/>
          <w:spacing w:val="0"/>
          <w:w w:val="367"/>
          <w:i/>
        </w:rPr>
        <w:t>o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23" w:lineRule="auto"/>
        <w:ind w:left="-46" w:right="-66" w:firstLine="-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444444"/>
          <w:w w:val="41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444444"/>
          <w:spacing w:val="-116"/>
          <w:w w:val="100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565657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62"/>
          <w:szCs w:val="62"/>
          <w:color w:val="565657"/>
          <w:spacing w:val="-96"/>
          <w:w w:val="100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AEAEAE"/>
          <w:spacing w:val="0"/>
          <w:w w:val="12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AEAEAE"/>
          <w:spacing w:val="0"/>
          <w:w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2"/>
          <w:position w:val="-2"/>
        </w:rPr>
        <w:t>Mü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2"/>
          <w:position w:val="-2"/>
        </w:rPr>
        <w:t>ah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266"/>
          <w:i/>
          <w:position w:val="-2"/>
        </w:rPr>
        <w:t>'f</w:t>
      </w:r>
      <w:r>
        <w:rPr>
          <w:rFonts w:ascii="Times New Roman" w:hAnsi="Times New Roman" w:cs="Times New Roman" w:eastAsia="Times New Roman"/>
          <w:sz w:val="27"/>
          <w:szCs w:val="27"/>
          <w:color w:val="646769"/>
          <w:spacing w:val="0"/>
          <w:w w:val="124"/>
          <w:i/>
          <w:position w:val="-2"/>
        </w:rPr>
        <w:t>_ıı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70"/>
          <w:i/>
          <w:position w:val="-2"/>
        </w:rPr>
        <w:t>q,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48"/>
          <w:i/>
          <w:position w:val="-2"/>
        </w:rPr>
        <w:t>:;..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8"/>
          <w:w w:val="4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9090"/>
          <w:spacing w:val="0"/>
          <w:w w:val="48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E9090"/>
          <w:spacing w:val="20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EAEAE"/>
          <w:spacing w:val="0"/>
          <w:w w:val="66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952" w:right="482"/>
        <w:jc w:val="center"/>
        <w:tabs>
          <w:tab w:pos="13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114319pt;margin-top:-2.770667pt;width:23.200101pt;height:23pt;mso-position-horizontal-relative:page;mso-position-vertical-relative:paragraph;z-index:-14985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565657"/>
                      <w:spacing w:val="0"/>
                      <w:w w:val="69"/>
                    </w:rPr>
                    <w:t>ı;,.r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46769"/>
          <w:spacing w:val="0"/>
          <w:w w:val="69"/>
          <w:position w:val="1"/>
        </w:rPr>
        <w:t>.qı</w:t>
      </w:r>
      <w:r>
        <w:rPr>
          <w:rFonts w:ascii="Arial" w:hAnsi="Arial" w:cs="Arial" w:eastAsia="Arial"/>
          <w:sz w:val="17"/>
          <w:szCs w:val="17"/>
          <w:color w:val="64676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646769"/>
          <w:spacing w:val="0"/>
          <w:w w:val="387"/>
          <w:position w:val="1"/>
        </w:rPr>
        <w:t>'</w:t>
      </w:r>
      <w:r>
        <w:rPr>
          <w:rFonts w:ascii="Arial" w:hAnsi="Arial" w:cs="Arial" w:eastAsia="Arial"/>
          <w:sz w:val="17"/>
          <w:szCs w:val="17"/>
          <w:color w:val="8E9090"/>
          <w:spacing w:val="0"/>
          <w:w w:val="64"/>
          <w:position w:val="1"/>
        </w:rPr>
        <w:t>:,-:.</w:t>
      </w:r>
      <w:r>
        <w:rPr>
          <w:rFonts w:ascii="Arial" w:hAnsi="Arial" w:cs="Arial" w:eastAsia="Arial"/>
          <w:sz w:val="17"/>
          <w:szCs w:val="17"/>
          <w:color w:val="8E9090"/>
          <w:spacing w:val="-38"/>
          <w:w w:val="64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565657"/>
          <w:spacing w:val="-26"/>
          <w:w w:val="460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444444"/>
          <w:spacing w:val="-32"/>
          <w:w w:val="70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757779"/>
          <w:spacing w:val="7"/>
          <w:w w:val="19"/>
          <w:position w:val="1"/>
        </w:rPr>
        <w:t>_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70"/>
          <w:position w:val="1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03" w:lineRule="exact"/>
        <w:ind w:left="1183" w:right="98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779"/>
          <w:w w:val="133"/>
          <w:position w:val="-1"/>
        </w:rPr>
        <w:t>1,)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EAEAE"/>
          <w:spacing w:val="-5"/>
          <w:w w:val="63"/>
          <w:position w:val="-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646769"/>
          <w:spacing w:val="-9"/>
          <w:w w:val="175"/>
          <w:position w:val="-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C6C6C6"/>
          <w:spacing w:val="0"/>
          <w:w w:val="14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6C6C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57779"/>
          <w:spacing w:val="-42"/>
          <w:w w:val="107"/>
          <w:position w:val="-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46769"/>
          <w:spacing w:val="-4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50"/>
          <w:w w:val="83"/>
          <w:position w:val="-6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646769"/>
          <w:spacing w:val="0"/>
          <w:w w:val="92"/>
          <w:position w:val="-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80" w:right="86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49"/>
          <w:position w:val="1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49"/>
          <w:position w:val="1"/>
        </w:rPr>
        <w:t>   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25"/>
          <w:w w:val="49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9"/>
          <w:spacing w:val="0"/>
          <w:w w:val="41"/>
          <w:i/>
          <w:position w:val="1"/>
        </w:rPr>
        <w:t>::ı:t..»</w:t>
      </w:r>
      <w:r>
        <w:rPr>
          <w:rFonts w:ascii="Times New Roman" w:hAnsi="Times New Roman" w:cs="Times New Roman" w:eastAsia="Times New Roman"/>
          <w:sz w:val="27"/>
          <w:szCs w:val="27"/>
          <w:color w:val="646769"/>
          <w:spacing w:val="-37"/>
          <w:w w:val="42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11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420"/>
          <w:cols w:num="4" w:equalWidth="0">
            <w:col w:w="790" w:space="1717"/>
            <w:col w:w="1996" w:space="730"/>
            <w:col w:w="882" w:space="2085"/>
            <w:col w:w="278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tLeast"/>
        <w:ind w:left="3704" w:right="4153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800957pt;margin-top:-15.718184pt;width:20.291636pt;height:45.5pt;mso-position-horizontal-relative:page;mso-position-vertical-relative:paragraph;z-index:-14982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63636"/>
                      <w:spacing w:val="0"/>
                      <w:w w:val="160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90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0" w:lineRule="exact"/>
        <w:ind w:left="636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79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9.093735pt;margin-top:11.170176pt;width:.1pt;height:15.233991pt;mso-position-horizontal-relative:page;mso-position-vertical-relative:paragraph;z-index:-14983" coordorigin="2582,223" coordsize="2,305">
            <v:shape style="position:absolute;left:2582;top:223;width:2;height:305" coordorigin="2582,223" coordsize="0,305" path="m2582,528l2582,223e" filled="f" stroked="t" strokeweight=".944013pt" strokecolor="#7070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1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168917" w:type="dxa"/>
      </w:tblPr>
      <w:tblGrid/>
      <w:tr>
        <w:trPr>
          <w:trHeight w:val="236" w:hRule="exact"/>
        </w:trPr>
        <w:tc>
          <w:tcPr>
            <w:tcW w:w="1249" w:type="dxa"/>
            <w:tcBorders>
              <w:top w:val="single" w:sz="5.66408" w:space="0" w:color="777777"/>
              <w:bottom w:val="single" w:sz="5.6640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5.66408" w:space="0" w:color="777777"/>
              <w:bottom w:val="single" w:sz="5.66408" w:space="0" w:color="777777"/>
              <w:left w:val="nil" w:sz="6" w:space="0" w:color="auto"/>
              <w:right w:val="single" w:sz="1.888024" w:space="0" w:color="5B5B5B"/>
            </w:tcBorders>
          </w:tcPr>
          <w:p>
            <w:pPr>
              <w:spacing w:before="0" w:after="0" w:line="213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21"/>
              </w:rPr>
              <w:t>:ı4.l0.20ı7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053" w:type="dxa"/>
            <w:gridSpan w:val="2"/>
            <w:tcBorders>
              <w:top w:val="single" w:sz="5.66408" w:space="0" w:color="7C7C7C"/>
              <w:bottom w:val="single" w:sz="5.66408" w:space="0" w:color="777777"/>
              <w:left w:val="single" w:sz="1.888024" w:space="0" w:color="5B5B5B"/>
              <w:right w:val="nil" w:sz="6" w:space="0" w:color="auto"/>
            </w:tcBorders>
          </w:tcPr>
          <w:p>
            <w:pPr>
              <w:spacing w:before="0" w:after="0" w:line="217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5"/>
                <w:w w:val="105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9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</w:rPr>
              <w:t>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59" w:type="dxa"/>
            <w:gridSpan w:val="2"/>
            <w:tcBorders>
              <w:top w:val="single" w:sz="5.66408" w:space="0" w:color="7C7C7C"/>
              <w:bottom w:val="nil" w:sz="6" w:space="0" w:color="auto"/>
              <w:left w:val="nil" w:sz="6" w:space="0" w:color="auto"/>
              <w:right w:val="single" w:sz="5.66408" w:space="0" w:color="747474"/>
            </w:tcBorders>
          </w:tcPr>
          <w:p>
            <w:pPr>
              <w:spacing w:before="0" w:after="0" w:line="227" w:lineRule="exact"/>
              <w:ind w:left="31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18"/>
                <w:w w:val="113"/>
                <w:position w:val="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1"/>
                <w:position w:val="1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5"/>
                <w:position w:val="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2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5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5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3"/>
                <w:position w:val="0"/>
              </w:rPr>
              <w:t>!T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2"/>
                <w:w w:val="93"/>
                <w:position w:val="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76"/>
                <w:position w:val="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0"/>
                <w:w w:val="136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249" w:type="dxa"/>
            <w:tcBorders>
              <w:top w:val="single" w:sz="5.66408" w:space="0" w:color="777777"/>
              <w:bottom w:val="single" w:sz="5.6640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84"/>
              </w:rPr>
              <w:t>Kıt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2"/>
                <w:w w:val="100"/>
              </w:rPr>
              <w:t> </w:t>
            </w:r>
            <w:r>
              <w:rPr>
                <w:rFonts w:ascii="Arial" w:hAnsi="Arial" w:cs="Arial" w:eastAsia="Arial"/>
                <w:sz w:val="15"/>
                <w:szCs w:val="15"/>
                <w:color w:val="4D4D4F"/>
                <w:spacing w:val="0"/>
                <w:w w:val="113"/>
              </w:rPr>
              <w:t>}'</w:t>
            </w:r>
            <w:r>
              <w:rPr>
                <w:rFonts w:ascii="Arial" w:hAnsi="Arial" w:cs="Arial" w:eastAsia="Arial"/>
                <w:sz w:val="15"/>
                <w:szCs w:val="15"/>
                <w:color w:val="4D4D4F"/>
                <w:spacing w:val="0"/>
                <w:w w:val="113"/>
              </w:rPr>
              <w:t>l</w:t>
            </w:r>
            <w:r>
              <w:rPr>
                <w:rFonts w:ascii="Arial" w:hAnsi="Arial" w:cs="Arial" w:eastAsia="Arial"/>
                <w:sz w:val="15"/>
                <w:szCs w:val="15"/>
                <w:color w:val="363636"/>
                <w:spacing w:val="0"/>
                <w:w w:val="113"/>
              </w:rPr>
              <w:t>l'</w:t>
            </w:r>
            <w:r>
              <w:rPr>
                <w:rFonts w:ascii="Arial" w:hAnsi="Arial" w:cs="Arial" w:eastAsia="Arial"/>
                <w:sz w:val="15"/>
                <w:szCs w:val="15"/>
                <w:color w:val="363636"/>
                <w:spacing w:val="1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5.66408" w:space="0" w:color="777777"/>
              <w:bottom w:val="single" w:sz="5.6640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127"/>
              </w:rPr>
              <w:t>:ı4.ı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28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1"/>
                <w:w w:val="92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5"/>
              </w:rPr>
              <w:t>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053" w:type="dxa"/>
            <w:gridSpan w:val="2"/>
            <w:tcBorders>
              <w:top w:val="single" w:sz="5.66408" w:space="0" w:color="777777"/>
              <w:bottom w:val="single" w:sz="5.6640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66" w:right="-20"/>
              <w:jc w:val="left"/>
              <w:tabs>
                <w:tab w:pos="11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5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9"/>
              </w:rPr>
              <w:t>ıo205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59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6408" w:space="0" w:color="747474"/>
            </w:tcBorders>
          </w:tcPr>
          <w:p>
            <w:pPr>
              <w:spacing w:before="8" w:after="0" w:line="240" w:lineRule="auto"/>
              <w:ind w:left="3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w w:val="46"/>
              </w:rPr>
              <w:t>[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0936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7"/>
              </w:rPr>
              <w:t>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97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866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49" w:type="dxa"/>
            <w:tcBorders>
              <w:top w:val="single" w:sz="5.66408" w:space="0" w:color="777777"/>
              <w:bottom w:val="single" w:sz="5.66408" w:space="0" w:color="808080"/>
              <w:left w:val="single" w:sz="5.66408" w:space="0" w:color="676767"/>
              <w:right w:val="nil" w:sz="6" w:space="0" w:color="auto"/>
            </w:tcBorders>
          </w:tcPr>
          <w:p>
            <w:pPr>
              <w:spacing w:before="0" w:after="0" w:line="215" w:lineRule="exact"/>
              <w:ind w:left="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8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8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89" w:type="dxa"/>
            <w:gridSpan w:val="2"/>
            <w:tcBorders>
              <w:top w:val="single" w:sz="5.66408" w:space="0" w:color="777777"/>
              <w:bottom w:val="single" w:sz="5.66408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23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866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26" w:type="dxa"/>
            <w:gridSpan w:val="2"/>
            <w:tcBorders>
              <w:top w:val="single" w:sz="5.66408" w:space="0" w:color="808080"/>
              <w:bottom w:val="single" w:sz="5.66408" w:space="0" w:color="80808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472" w:type="dxa"/>
            <w:tcBorders>
              <w:top w:val="nil" w:sz="6" w:space="0" w:color="auto"/>
              <w:bottom w:val="single" w:sz="5.66408" w:space="0" w:color="80808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49" w:type="dxa"/>
            <w:tcBorders>
              <w:top w:val="single" w:sz="5.66408" w:space="0" w:color="808080"/>
              <w:bottom w:val="single" w:sz="5.66408" w:space="0" w:color="747474"/>
              <w:left w:val="single" w:sz="5.66408" w:space="0" w:color="676767"/>
              <w:right w:val="nil" w:sz="6" w:space="0" w:color="auto"/>
            </w:tcBorders>
          </w:tcPr>
          <w:p>
            <w:pPr>
              <w:spacing w:before="0" w:after="0" w:line="215" w:lineRule="exact"/>
              <w:ind w:left="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8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3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9"/>
                <w:w w:val="106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9"/>
              </w:rPr>
              <w:t>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89" w:type="dxa"/>
            <w:gridSpan w:val="2"/>
            <w:tcBorders>
              <w:top w:val="single" w:sz="5.66408" w:space="0" w:color="808080"/>
              <w:bottom w:val="single" w:sz="5.6640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Baca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26" w:type="dxa"/>
            <w:gridSpan w:val="2"/>
            <w:tcBorders>
              <w:top w:val="single" w:sz="5.66408" w:space="0" w:color="808080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9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72" w:type="dxa"/>
            <w:tcBorders>
              <w:top w:val="single" w:sz="5.66408" w:space="0" w:color="808080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3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4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Kıvılcım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32" w:lineRule="exact"/>
        <w:ind w:left="169" w:right="-20"/>
        <w:jc w:val="left"/>
        <w:tabs>
          <w:tab w:pos="35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403656pt;margin-top:4.148268pt;width:22.516001pt;height:20pt;mso-position-horizontal-relative:page;mso-position-vertical-relative:paragraph;z-index:-14981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4D4D4F"/>
                      <w:spacing w:val="0"/>
                      <w:w w:val="51"/>
                    </w:rPr>
                    <w:t>A7ap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4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3549" w:right="-20"/>
        <w:jc w:val="left"/>
        <w:tabs>
          <w:tab w:pos="4520" w:val="left"/>
          <w:tab w:pos="5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88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3"/>
          <w:w w:val="102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4"/>
        </w:rPr>
        <w:t>tona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4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-13"/>
          <w:w w:val="304"/>
          <w:position w:val="-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9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0"/>
          <w:w w:val="13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4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8"/>
          <w:w w:val="111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1"/>
          <w:position w:val="-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48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47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0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-35"/>
          <w:w w:val="66"/>
          <w:position w:val="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1"/>
        </w:rPr>
        <w:t>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5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240" w:lineRule="auto"/>
        <w:ind w:left="169" w:right="-20"/>
        <w:jc w:val="left"/>
        <w:tabs>
          <w:tab w:pos="208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5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KOY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ANCILAR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  <w:position w:val="0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:Nam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ANCILAR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76" w:right="-20"/>
        <w:jc w:val="left"/>
        <w:tabs>
          <w:tab w:pos="45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4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7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6:29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6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64" w:right="-20"/>
        <w:jc w:val="left"/>
        <w:tabs>
          <w:tab w:pos="2080" w:val="left"/>
          <w:tab w:pos="45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9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3"/>
          <w:w w:val="8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6262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2"/>
        </w:rPr>
        <w:t>l§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4611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6" w:lineRule="auto"/>
        <w:ind w:left="2090" w:right="3307" w:firstLine="2478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15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5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6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64" w:right="-20"/>
        <w:jc w:val="left"/>
        <w:tabs>
          <w:tab w:pos="208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21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-;tmişse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40" w:lineRule="auto"/>
        <w:ind w:left="20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74" w:right="2919" w:firstLine="-2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w w:val="7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6"/>
        </w:rPr>
        <w:t>ia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34" w:right="37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w w:val="63"/>
        </w:rPr>
        <w:t>l§_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6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9" w:right="-20"/>
        <w:jc w:val="left"/>
        <w:tabs>
          <w:tab w:pos="4560" w:val="left"/>
          <w:tab w:pos="6460" w:val="left"/>
          <w:tab w:pos="7980" w:val="left"/>
          <w:tab w:pos="9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742767pt;margin-top:6.581641pt;width:3.72288pt;height:24pt;mso-position-horizontal-relative:page;mso-position-vertical-relative:paragraph;z-index:-1498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727272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0"/>
          <w:position w:val="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35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Köp!.lk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[K.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2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04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63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2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6456" w:right="-20"/>
        <w:jc w:val="left"/>
        <w:tabs>
          <w:tab w:pos="79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520" w:right="22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exact"/>
        <w:ind w:left="52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4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ka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ta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olara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-3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emi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2"/>
          <w:position w:val="-1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1880" w:space="210"/>
            <w:col w:w="9090"/>
          </w:cols>
        </w:sectPr>
      </w:pPr>
      <w:rPr/>
    </w:p>
    <w:p>
      <w:pPr>
        <w:spacing w:before="13" w:after="0" w:line="276" w:lineRule="exact"/>
        <w:ind w:left="2085" w:right="223" w:firstLine="-1912"/>
        <w:jc w:val="left"/>
        <w:tabs>
          <w:tab w:pos="20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katlı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binanı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çatısındaki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fırı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hacasında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lokantaya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fırını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hacasında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birike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kurumları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fırında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1"/>
          <w:position w:val="0"/>
        </w:rPr>
        <w:t>kıvılcımların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left="169" w:right="3763" w:firstLine="-19"/>
        <w:jc w:val="left"/>
        <w:tabs>
          <w:tab w:pos="2060" w:val="left"/>
          <w:tab w:pos="66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7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7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!Şir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2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5"/>
        </w:rPr>
        <w:t>[B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6" w:lineRule="exact"/>
        <w:ind w:left="16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"/>
          <w:w w:val="216"/>
          <w:position w:val="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8"/>
          <w:position w:val="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201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  <w:position w:val="0"/>
        </w:rPr>
        <w:t>şy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5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9" w:right="-20"/>
        <w:jc w:val="left"/>
        <w:tabs>
          <w:tab w:pos="20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04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4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0"/>
          <w:w w:val="103"/>
          <w:position w:val="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-2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9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4"/>
          <w:position w:val="0"/>
        </w:rPr>
        <w:t>ilı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1"/>
        </w:rPr>
        <w:t>ı4.ı0.20ı7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9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0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64" w:right="-20"/>
        <w:jc w:val="left"/>
        <w:tabs>
          <w:tab w:pos="106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66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8" w:lineRule="exact"/>
        <w:ind w:left="2237" w:right="-20"/>
        <w:jc w:val="left"/>
        <w:tabs>
          <w:tab w:pos="4720" w:val="left"/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363636"/>
          <w:spacing w:val="4"/>
          <w:w w:val="82"/>
          <w:position w:val="-5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82"/>
          <w:i/>
          <w:position w:val="-5"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28"/>
          <w:w w:val="82"/>
          <w:i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position w:val="-5"/>
        </w:rPr>
        <w:t>Eki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position w:val="-5"/>
        </w:rPr>
        <w:t>m</w:t>
      </w:r>
      <w:r>
        <w:rPr>
          <w:rFonts w:ascii="Arial" w:hAnsi="Arial" w:cs="Arial" w:eastAsia="Arial"/>
          <w:sz w:val="28"/>
          <w:szCs w:val="28"/>
          <w:color w:val="363636"/>
          <w:spacing w:val="23"/>
          <w:w w:val="58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8"/>
          <w:b/>
          <w:bCs/>
          <w:position w:val="-5"/>
        </w:rPr>
        <w:t>2il11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4935" w:right="52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1" w:lineRule="exact"/>
        <w:ind w:left="20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11" w:lineRule="exact"/>
        <w:ind w:right="-178"/>
        <w:jc w:val="left"/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4F52A0"/>
          <w:spacing w:val="0"/>
          <w:w w:val="82"/>
          <w:i/>
          <w:position w:val="-26"/>
        </w:rPr>
        <w:t>i</w:t>
      </w:r>
      <w:r>
        <w:rPr>
          <w:rFonts w:ascii="Times New Roman" w:hAnsi="Times New Roman" w:cs="Times New Roman" w:eastAsia="Times New Roman"/>
          <w:sz w:val="62"/>
          <w:szCs w:val="62"/>
          <w:color w:val="4F52A0"/>
          <w:spacing w:val="33"/>
          <w:w w:val="82"/>
          <w:i/>
          <w:position w:val="-26"/>
        </w:rPr>
        <w:t> </w:t>
      </w:r>
      <w:r>
        <w:rPr>
          <w:rFonts w:ascii="Arial" w:hAnsi="Arial" w:cs="Arial" w:eastAsia="Arial"/>
          <w:sz w:val="53"/>
          <w:szCs w:val="53"/>
          <w:color w:val="4F52A0"/>
          <w:spacing w:val="0"/>
          <w:w w:val="161"/>
          <w:position w:val="-26"/>
        </w:rPr>
        <w:t>ll</w:t>
      </w:r>
      <w:r>
        <w:rPr>
          <w:rFonts w:ascii="Arial" w:hAnsi="Arial" w:cs="Arial" w:eastAsia="Arial"/>
          <w:sz w:val="53"/>
          <w:szCs w:val="53"/>
          <w:color w:val="4F52A0"/>
          <w:spacing w:val="-106"/>
          <w:w w:val="161"/>
          <w:position w:val="-26"/>
        </w:rPr>
        <w:t> </w:t>
      </w:r>
      <w:r>
        <w:rPr>
          <w:rFonts w:ascii="Arial" w:hAnsi="Arial" w:cs="Arial" w:eastAsia="Arial"/>
          <w:sz w:val="92"/>
          <w:szCs w:val="92"/>
          <w:color w:val="36388E"/>
          <w:spacing w:val="0"/>
          <w:w w:val="53"/>
          <w:position w:val="-26"/>
        </w:rPr>
        <w:t>11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left="36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D4D4F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24" w:lineRule="exact"/>
        <w:ind w:right="-20"/>
        <w:jc w:val="left"/>
        <w:tabs>
          <w:tab w:pos="860" w:val="left"/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5B5B6"/>
          <w:spacing w:val="0"/>
          <w:w w:val="47"/>
          <w:position w:val="-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5B5B6"/>
          <w:spacing w:val="0"/>
          <w:w w:val="47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5B5B6"/>
          <w:spacing w:val="15"/>
          <w:w w:val="47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52A0"/>
          <w:spacing w:val="0"/>
          <w:w w:val="100"/>
          <w:position w:val="-9"/>
        </w:rPr>
        <w:t>;g;;:</w:t>
      </w:r>
      <w:r>
        <w:rPr>
          <w:rFonts w:ascii="Times New Roman" w:hAnsi="Times New Roman" w:cs="Times New Roman" w:eastAsia="Times New Roman"/>
          <w:sz w:val="28"/>
          <w:szCs w:val="28"/>
          <w:color w:val="4F52A0"/>
          <w:spacing w:val="-5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52A0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52A0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9"/>
          <w:szCs w:val="29"/>
          <w:color w:val="7E85B3"/>
          <w:spacing w:val="0"/>
          <w:w w:val="55"/>
          <w:position w:val="-9"/>
        </w:rPr>
        <w:t>:::&gt;</w:t>
      </w:r>
      <w:r>
        <w:rPr>
          <w:rFonts w:ascii="Times New Roman" w:hAnsi="Times New Roman" w:cs="Times New Roman" w:eastAsia="Times New Roman"/>
          <w:sz w:val="29"/>
          <w:szCs w:val="29"/>
          <w:color w:val="7E85B3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E85B3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3" w:equalWidth="0">
            <w:col w:w="847" w:space="2060"/>
            <w:col w:w="1355" w:space="741"/>
            <w:col w:w="6177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514" w:lineRule="exact"/>
        <w:ind w:right="-20"/>
        <w:jc w:val="right"/>
        <w:tabs>
          <w:tab w:pos="10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34259pt;margin-top:14.708261pt;width:8.82816pt;height:9.5pt;mso-position-horizontal-relative:page;mso-position-vertical-relative:paragraph;z-index:-1497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727272"/>
                      <w:spacing w:val="0"/>
                      <w:w w:val="100"/>
                      <w:i/>
                    </w:rPr>
                    <w:t>v1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8"/>
          <w:szCs w:val="48"/>
          <w:color w:val="4D4D4F"/>
          <w:w w:val="27"/>
          <w:position w:val="-4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4D4D4F"/>
          <w:spacing w:val="-6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5E5E5E"/>
          <w:spacing w:val="-36"/>
          <w:w w:val="53"/>
          <w:position w:val="-4"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5D647E"/>
          <w:spacing w:val="10"/>
          <w:w w:val="52"/>
          <w:position w:val="-4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36388E"/>
          <w:spacing w:val="0"/>
          <w:w w:val="46"/>
          <w:position w:val="-4"/>
        </w:rPr>
        <w:t>J</w:t>
      </w:r>
      <w:r>
        <w:rPr>
          <w:rFonts w:ascii="Times New Roman" w:hAnsi="Times New Roman" w:cs="Times New Roman" w:eastAsia="Times New Roman"/>
          <w:sz w:val="48"/>
          <w:szCs w:val="48"/>
          <w:color w:val="36388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36388E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4F52A0"/>
          <w:spacing w:val="0"/>
          <w:w w:val="125"/>
          <w:i/>
          <w:position w:val="11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76" w:lineRule="exact"/>
        <w:ind w:right="-89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727272"/>
          <w:spacing w:val="0"/>
          <w:w w:val="113"/>
          <w:position w:val="-1"/>
        </w:rPr>
        <w:t>rLu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438" w:lineRule="exact"/>
        <w:ind w:left="368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7E85B3"/>
          <w:spacing w:val="0"/>
          <w:w w:val="123"/>
          <w:i/>
          <w:position w:val="-2"/>
        </w:rPr>
        <w:t>r--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3" w:equalWidth="0">
            <w:col w:w="3610" w:space="104"/>
            <w:col w:w="539" w:space="721"/>
            <w:col w:w="6206"/>
          </w:cols>
        </w:sectPr>
      </w:pPr>
      <w:rPr/>
    </w:p>
    <w:p>
      <w:pPr>
        <w:spacing w:before="0" w:after="0" w:line="205" w:lineRule="exact"/>
        <w:ind w:left="2411" w:right="-71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1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3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3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gr.: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3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3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16"/>
          <w:w w:val="13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0A0A0"/>
          <w:spacing w:val="0"/>
          <w:w w:val="13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A0A0A0"/>
          <w:spacing w:val="-15"/>
          <w:w w:val="13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95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F"/>
          <w:spacing w:val="4"/>
          <w:w w:val="97"/>
          <w:position w:val="-3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7"/>
          <w:w w:val="118"/>
          <w:position w:val="-3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4D4D4F"/>
          <w:spacing w:val="8"/>
          <w:w w:val="81"/>
          <w:position w:val="-3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42"/>
          <w:position w:val="-3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F62"/>
          <w:spacing w:val="0"/>
          <w:w w:val="190"/>
          <w:position w:val="-3"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383F62"/>
          <w:spacing w:val="0"/>
          <w:w w:val="190"/>
          <w:position w:val="-3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383F62"/>
          <w:spacing w:val="9"/>
          <w:w w:val="19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F"/>
          <w:spacing w:val="0"/>
          <w:w w:val="390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4D4D4F"/>
          <w:spacing w:val="0"/>
          <w:w w:val="392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66" w:right="207"/>
        <w:jc w:val="center"/>
        <w:tabs>
          <w:tab w:pos="1400" w:val="left"/>
          <w:tab w:pos="26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95"/>
          <w:position w:val="1"/>
        </w:rPr>
        <w:t>lıf</w:t>
      </w:r>
      <w:r>
        <w:rPr>
          <w:rFonts w:ascii="Arial" w:hAnsi="Arial" w:cs="Arial" w:eastAsia="Arial"/>
          <w:sz w:val="19"/>
          <w:szCs w:val="19"/>
          <w:color w:val="363636"/>
          <w:spacing w:val="-3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9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9"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363636"/>
          <w:spacing w:val="-18"/>
          <w:w w:val="169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6"/>
          <w:position w:val="1"/>
        </w:rPr>
        <w:t>"'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14" w:right="-20"/>
        <w:jc w:val="left"/>
        <w:tabs>
          <w:tab w:pos="23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299438pt;margin-top:2.24804pt;width:256.636455pt;height:72.0pt;mso-position-horizontal-relative:page;mso-position-vertical-relative:paragraph;z-index:-1497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4560" w:val="left"/>
                    </w:tabs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83F62"/>
                      <w:spacing w:val="0"/>
                      <w:w w:val="190"/>
                      <w:position w:val="-1"/>
                    </w:rPr>
                    <w:t>#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F6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F6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D4D4F"/>
                      <w:spacing w:val="0"/>
                      <w:w w:val="129"/>
                      <w:position w:val="78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D4D4F"/>
                      <w:spacing w:val="-68"/>
                      <w:w w:val="129"/>
                      <w:position w:val="78"/>
                    </w:rPr>
                    <w:t>e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5E5E5E"/>
                      <w:spacing w:val="0"/>
                      <w:w w:val="87"/>
                      <w:b/>
                      <w:bCs/>
                      <w:i/>
                      <w:position w:val="68"/>
                    </w:rPr>
                    <w:t>.1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5E5E5E"/>
                      <w:spacing w:val="-18"/>
                      <w:w w:val="87"/>
                      <w:b/>
                      <w:bCs/>
                      <w:i/>
                      <w:position w:val="6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D4D4F"/>
                      <w:spacing w:val="0"/>
                      <w:w w:val="130"/>
                      <w:position w:val="78"/>
                    </w:rPr>
                    <w:t>-.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63636"/>
          <w:w w:val="97"/>
          <w:position w:val="-16"/>
        </w:rPr>
        <w:t>Müd</w:t>
      </w:r>
      <w:r>
        <w:rPr>
          <w:rFonts w:ascii="Arial" w:hAnsi="Arial" w:cs="Arial" w:eastAsia="Arial"/>
          <w:sz w:val="17"/>
          <w:szCs w:val="17"/>
          <w:color w:val="363636"/>
          <w:spacing w:val="-2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F62"/>
          <w:spacing w:val="0"/>
          <w:w w:val="85"/>
          <w:position w:val="-16"/>
        </w:rPr>
        <w:t>l!</w:t>
      </w:r>
      <w:r>
        <w:rPr>
          <w:rFonts w:ascii="Times New Roman" w:hAnsi="Times New Roman" w:cs="Times New Roman" w:eastAsia="Times New Roman"/>
          <w:sz w:val="22"/>
          <w:szCs w:val="22"/>
          <w:color w:val="383F62"/>
          <w:spacing w:val="-4"/>
          <w:w w:val="85"/>
          <w:position w:val="-16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5"/>
          <w:position w:val="-1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"/>
          <w:w w:val="85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5"/>
          <w:position w:val="-1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"/>
          <w:w w:val="85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9"/>
          <w:w w:val="92"/>
          <w:position w:val="-16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60"/>
          <w:position w:val="-16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38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88"/>
          <w:position w:val="-16"/>
        </w:rPr>
        <w:t>b</w:t>
      </w:r>
      <w:r>
        <w:rPr>
          <w:rFonts w:ascii="Arial" w:hAnsi="Arial" w:cs="Arial" w:eastAsia="Arial"/>
          <w:sz w:val="17"/>
          <w:szCs w:val="17"/>
          <w:color w:val="363636"/>
          <w:spacing w:val="-17"/>
          <w:w w:val="88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88"/>
          <w:position w:val="-16"/>
        </w:rPr>
        <w:t>..</w:t>
      </w:r>
      <w:r>
        <w:rPr>
          <w:rFonts w:ascii="Arial" w:hAnsi="Arial" w:cs="Arial" w:eastAsia="Arial"/>
          <w:sz w:val="17"/>
          <w:szCs w:val="17"/>
          <w:color w:val="727272"/>
          <w:spacing w:val="-40"/>
          <w:w w:val="88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00"/>
          <w:position w:val="-16"/>
        </w:rPr>
      </w:r>
      <w:r>
        <w:rPr>
          <w:rFonts w:ascii="Arial" w:hAnsi="Arial" w:cs="Arial" w:eastAsia="Arial"/>
          <w:sz w:val="17"/>
          <w:szCs w:val="17"/>
          <w:color w:val="363636"/>
          <w:spacing w:val="-54"/>
          <w:w w:val="414"/>
          <w:position w:val="-16"/>
        </w:rPr>
        <w:t>:</w:t>
      </w:r>
      <w:r>
        <w:rPr>
          <w:rFonts w:ascii="Arial" w:hAnsi="Arial" w:cs="Arial" w:eastAsia="Arial"/>
          <w:sz w:val="17"/>
          <w:szCs w:val="17"/>
          <w:color w:val="4D4D4F"/>
          <w:spacing w:val="0"/>
          <w:w w:val="303"/>
          <w:position w:val="-16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5699" w:space="2381"/>
            <w:col w:w="310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70" w:lineRule="exact"/>
        <w:ind w:right="111"/>
        <w:jc w:val="right"/>
        <w:tabs>
          <w:tab w:pos="6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w w:val="153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3"/>
          <w:w w:val="153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40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62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-4"/>
          <w:w w:val="16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7"/>
          <w:w w:val="95"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61"/>
          <w:position w:val="-3"/>
        </w:rPr>
        <w:t>,,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9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4D4D4F"/>
          <w:spacing w:val="0"/>
          <w:w w:val="101"/>
          <w:i/>
          <w:position w:val="-3"/>
        </w:rPr>
        <w:t>!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right="164"/>
        <w:jc w:val="righ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12"/>
          <w:szCs w:val="12"/>
          <w:color w:val="5E5E5E"/>
          <w:spacing w:val="0"/>
          <w:w w:val="70"/>
        </w:rPr>
        <w:t>,....</w:t>
      </w:r>
      <w:r>
        <w:rPr>
          <w:rFonts w:ascii="Arial" w:hAnsi="Arial" w:cs="Arial" w:eastAsia="Arial"/>
          <w:sz w:val="12"/>
          <w:szCs w:val="12"/>
          <w:color w:val="5E5E5E"/>
          <w:spacing w:val="0"/>
          <w:w w:val="70"/>
        </w:rPr>
        <w:t>  </w:t>
      </w:r>
      <w:r>
        <w:rPr>
          <w:rFonts w:ascii="Arial" w:hAnsi="Arial" w:cs="Arial" w:eastAsia="Arial"/>
          <w:sz w:val="12"/>
          <w:szCs w:val="12"/>
          <w:color w:val="5E5E5E"/>
          <w:spacing w:val="1"/>
          <w:w w:val="70"/>
        </w:rPr>
        <w:t> </w:t>
      </w:r>
      <w:r>
        <w:rPr>
          <w:rFonts w:ascii="Arial" w:hAnsi="Arial" w:cs="Arial" w:eastAsia="Arial"/>
          <w:sz w:val="6"/>
          <w:szCs w:val="6"/>
          <w:color w:val="8E9090"/>
          <w:spacing w:val="0"/>
          <w:w w:val="70"/>
          <w:i/>
        </w:rPr>
        <w:t>..J</w:t>
      </w:r>
      <w:r>
        <w:rPr>
          <w:rFonts w:ascii="Arial" w:hAnsi="Arial" w:cs="Arial" w:eastAsia="Arial"/>
          <w:sz w:val="6"/>
          <w:szCs w:val="6"/>
          <w:color w:val="8E9090"/>
          <w:spacing w:val="0"/>
          <w:w w:val="70"/>
          <w:i/>
        </w:rPr>
        <w:t>  </w:t>
      </w:r>
      <w:r>
        <w:rPr>
          <w:rFonts w:ascii="Arial" w:hAnsi="Arial" w:cs="Arial" w:eastAsia="Arial"/>
          <w:sz w:val="6"/>
          <w:szCs w:val="6"/>
          <w:color w:val="8E9090"/>
          <w:spacing w:val="10"/>
          <w:w w:val="70"/>
          <w:i/>
        </w:rPr>
        <w:t> </w:t>
      </w:r>
      <w:r>
        <w:rPr>
          <w:rFonts w:ascii="Arial" w:hAnsi="Arial" w:cs="Arial" w:eastAsia="Arial"/>
          <w:sz w:val="6"/>
          <w:szCs w:val="6"/>
          <w:color w:val="A0A0A0"/>
          <w:spacing w:val="0"/>
          <w:w w:val="259"/>
          <w:i/>
        </w:rPr>
        <w:t>.</w:t>
      </w:r>
      <w:r>
        <w:rPr>
          <w:rFonts w:ascii="Arial" w:hAnsi="Arial" w:cs="Arial" w:eastAsia="Arial"/>
          <w:sz w:val="6"/>
          <w:szCs w:val="6"/>
          <w:color w:val="A0A0A0"/>
          <w:spacing w:val="0"/>
          <w:w w:val="100"/>
          <w:i/>
        </w:rPr>
        <w:tab/>
      </w:r>
      <w:r>
        <w:rPr>
          <w:rFonts w:ascii="Arial" w:hAnsi="Arial" w:cs="Arial" w:eastAsia="Arial"/>
          <w:sz w:val="6"/>
          <w:szCs w:val="6"/>
          <w:color w:val="A0A0A0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A0A0A0"/>
          <w:spacing w:val="0"/>
          <w:w w:val="390"/>
        </w:rPr>
        <w:t>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77" w:lineRule="exact"/>
        <w:ind w:right="348"/>
        <w:jc w:val="right"/>
        <w:tabs>
          <w:tab w:pos="540" w:val="left"/>
          <w:tab w:pos="14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5"/>
          <w:w w:val="459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4D4D4F"/>
          <w:spacing w:val="0"/>
          <w:w w:val="81"/>
          <w:i/>
        </w:rPr>
        <w:t>.1•</w:t>
      </w:r>
      <w:r>
        <w:rPr>
          <w:rFonts w:ascii="Times New Roman" w:hAnsi="Times New Roman" w:cs="Times New Roman" w:eastAsia="Times New Roman"/>
          <w:sz w:val="14"/>
          <w:szCs w:val="14"/>
          <w:color w:val="4D4D4F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D4F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i/>
        </w:rPr>
        <w:t>1]</w:t>
      </w:r>
      <w:r>
        <w:rPr>
          <w:rFonts w:ascii="Arial" w:hAnsi="Arial" w:cs="Arial" w:eastAsia="Arial"/>
          <w:sz w:val="13"/>
          <w:szCs w:val="13"/>
          <w:color w:val="363636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0"/>
          <w:i/>
        </w:rPr>
        <w:t>lJ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7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0"/>
          <w:i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0"/>
          <w:i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23"/>
          <w:w w:val="7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70"/>
        </w:rPr>
        <w:t>ı.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70"/>
        </w:rPr>
        <w:t>).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18"/>
          <w:w w:val="7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-11"/>
          <w:w w:val="149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A0A0A0"/>
          <w:spacing w:val="0"/>
          <w:w w:val="146"/>
        </w:rPr>
        <w:t>·.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551" w:space="4055"/>
            <w:col w:w="6574"/>
          </w:cols>
        </w:sectPr>
      </w:pPr>
      <w:rPr/>
    </w:p>
    <w:p>
      <w:pPr>
        <w:spacing w:before="87" w:after="0" w:line="153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4"/>
          <w:szCs w:val="14"/>
          <w:color w:val="727272"/>
          <w:spacing w:val="0"/>
          <w:w w:val="600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727272"/>
          <w:spacing w:val="-195"/>
          <w:w w:val="6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0A0A0"/>
          <w:spacing w:val="0"/>
          <w:w w:val="54"/>
          <w:b/>
          <w:bCs/>
          <w:position w:val="-4"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A0A0A0"/>
          <w:spacing w:val="0"/>
          <w:w w:val="54"/>
          <w:b/>
          <w:bCs/>
          <w:position w:val="-4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A0A0A0"/>
          <w:spacing w:val="8"/>
          <w:w w:val="54"/>
          <w:b/>
          <w:bCs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4D4D4F"/>
          <w:spacing w:val="-20"/>
          <w:w w:val="134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63"/>
          <w:i/>
          <w:position w:val="-2"/>
        </w:rPr>
        <w:t>J4</w:t>
      </w:r>
      <w:r>
        <w:rPr>
          <w:rFonts w:ascii="Arial" w:hAnsi="Arial" w:cs="Arial" w:eastAsia="Arial"/>
          <w:sz w:val="14"/>
          <w:szCs w:val="14"/>
          <w:color w:val="363636"/>
          <w:spacing w:val="17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-19"/>
          <w:w w:val="126"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4D4D4F"/>
          <w:spacing w:val="0"/>
          <w:w w:val="253"/>
          <w:position w:val="-2"/>
        </w:rPr>
        <w:t>;</w:t>
      </w:r>
      <w:r>
        <w:rPr>
          <w:rFonts w:ascii="Arial" w:hAnsi="Arial" w:cs="Arial" w:eastAsia="Arial"/>
          <w:sz w:val="14"/>
          <w:szCs w:val="14"/>
          <w:color w:val="4D4D4F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-6"/>
          <w:w w:val="62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-23"/>
          <w:w w:val="101"/>
          <w:position w:val="-4"/>
        </w:rPr>
        <w:t>\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63"/>
          <w:position w:val="-2"/>
        </w:rPr>
        <w:t>1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62"/>
          <w:position w:val="-2"/>
        </w:rPr>
        <w:t>'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117"/>
          <w:i/>
          <w:position w:val="-2"/>
        </w:rPr>
        <w:t>t-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83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727272"/>
          <w:w w:val="129"/>
          <w:position w:val="-3"/>
        </w:rPr>
        <w:t>;</w:t>
      </w:r>
      <w:r>
        <w:rPr>
          <w:rFonts w:ascii="Arial" w:hAnsi="Arial" w:cs="Arial" w:eastAsia="Arial"/>
          <w:sz w:val="10"/>
          <w:szCs w:val="10"/>
          <w:color w:val="727272"/>
          <w:spacing w:val="-17"/>
          <w:w w:val="130"/>
          <w:position w:val="-3"/>
        </w:rPr>
        <w:t>J</w:t>
      </w:r>
      <w:r>
        <w:rPr>
          <w:rFonts w:ascii="Arial" w:hAnsi="Arial" w:cs="Arial" w:eastAsia="Arial"/>
          <w:sz w:val="10"/>
          <w:szCs w:val="10"/>
          <w:color w:val="B5B5B6"/>
          <w:spacing w:val="0"/>
          <w:w w:val="57"/>
          <w:position w:val="-3"/>
        </w:rPr>
        <w:t>...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10302" w:space="171"/>
            <w:col w:w="707"/>
          </w:cols>
        </w:sectPr>
      </w:pPr>
      <w:rPr/>
    </w:p>
    <w:p>
      <w:pPr>
        <w:spacing w:before="0" w:after="0" w:line="242" w:lineRule="exact"/>
        <w:ind w:left="5399" w:right="-20"/>
        <w:jc w:val="left"/>
        <w:tabs>
          <w:tab w:pos="97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32.450436pt;margin-top:30.59004pt;width:547.291368pt;height:755.504686pt;mso-position-horizontal-relative:page;mso-position-vertical-relative:page;z-index:-14984" coordorigin="649,612" coordsize="10946,15110">
            <v:group style="position:absolute;left:661;top:633;width:203;height:2" coordorigin="661,633" coordsize="203,2">
              <v:shape style="position:absolute;left:661;top:633;width:203;height:2" coordorigin="661,633" coordsize="203,0" path="m661,633l864,633e" filled="f" stroked="t" strokeweight=".472006pt" strokecolor="#5B5B5B">
                <v:path arrowok="t"/>
              </v:shape>
            </v:group>
            <v:group style="position:absolute;left:807;top:638;width:10743;height:2" coordorigin="807,638" coordsize="10743,2">
              <v:shape style="position:absolute;left:807;top:638;width:10743;height:2" coordorigin="807,638" coordsize="10743,0" path="m807,638l11550,638e" filled="f" stroked="t" strokeweight=".70801pt" strokecolor="#7C7C7C">
                <v:path arrowok="t"/>
              </v:shape>
            </v:group>
            <v:group style="position:absolute;left:2582;top:628;width:2;height:847" coordorigin="2582,628" coordsize="2,847">
              <v:shape style="position:absolute;left:2582;top:628;width:2;height:847" coordorigin="2582,628" coordsize="0,847" path="m2582,1476l2582,628e" filled="f" stroked="t" strokeweight=".70801pt" strokecolor="#646464">
                <v:path arrowok="t"/>
              </v:shape>
            </v:group>
            <v:group style="position:absolute;left:3384;top:638;width:345;height:2" coordorigin="3384,638" coordsize="345,2">
              <v:shape style="position:absolute;left:3384;top:638;width:345;height:2" coordorigin="3384,638" coordsize="345,0" path="m3384,638l3729,638e" filled="f" stroked="t" strokeweight=".472006pt" strokecolor="#646464">
                <v:path arrowok="t"/>
              </v:shape>
            </v:group>
            <v:group style="position:absolute;left:9162;top:624;width:2;height:519" coordorigin="9162,624" coordsize="2,519">
              <v:shape style="position:absolute;left:9162;top:624;width:2;height:519" coordorigin="9162,624" coordsize="0,519" path="m9162,1143l9162,624e" filled="f" stroked="t" strokeweight=".236003pt" strokecolor="#6B6B6B">
                <v:path arrowok="t"/>
              </v:shape>
            </v:group>
            <v:group style="position:absolute;left:9133;top:638;width:297;height:2" coordorigin="9133,638" coordsize="297,2">
              <v:shape style="position:absolute;left:9133;top:638;width:297;height:2" coordorigin="9133,638" coordsize="297,0" path="m9133,638l9431,638e" filled="f" stroked="t" strokeweight=".472006pt" strokecolor="#5B5B5B">
                <v:path arrowok="t"/>
              </v:shape>
            </v:group>
            <v:group style="position:absolute;left:9940;top:638;width:260;height:2" coordorigin="9940,638" coordsize="260,2">
              <v:shape style="position:absolute;left:9940;top:638;width:260;height:2" coordorigin="9940,638" coordsize="260,0" path="m9940,638l10200,638e" filled="f" stroked="t" strokeweight=".472006pt" strokecolor="#5B5B5B">
                <v:path arrowok="t"/>
              </v:shape>
            </v:group>
            <v:group style="position:absolute;left:11552;top:628;width:2;height:5137" coordorigin="11552,628" coordsize="2,5137">
              <v:shape style="position:absolute;left:11552;top:628;width:2;height:5137" coordorigin="11552,628" coordsize="0,5137" path="m11552,5765l11552,628e" filled="f" stroked="t" strokeweight=".70801pt" strokecolor="#747474">
                <v:path arrowok="t"/>
              </v:shape>
            </v:group>
            <v:group style="position:absolute;left:668;top:619;width:2;height:3761" coordorigin="668,619" coordsize="2,3761">
              <v:shape style="position:absolute;left:668;top:619;width:2;height:3761" coordorigin="668,619" coordsize="0,3761" path="m668,4380l668,619e" filled="f" stroked="t" strokeweight=".70801pt" strokecolor="#676767">
                <v:path arrowok="t"/>
              </v:shape>
            </v:group>
            <v:group style="position:absolute;left:9162;top:1143;width:2;height:519" coordorigin="9162,1143" coordsize="2,519">
              <v:shape style="position:absolute;left:9162;top:1143;width:2;height:519" coordorigin="9162,1143" coordsize="0,519" path="m9162,1661l9162,1143e" filled="f" stroked="t" strokeweight=".236003pt" strokecolor="#000000">
                <v:path arrowok="t"/>
              </v:shape>
            </v:group>
            <v:group style="position:absolute;left:2582;top:1419;width:2;height:271" coordorigin="2582,1419" coordsize="2,271">
              <v:shape style="position:absolute;left:2582;top:1419;width:2;height:271" coordorigin="2582,1419" coordsize="0,271" path="m2582,1690l2582,1419e" filled="f" stroked="t" strokeweight=".472006pt" strokecolor="#3B3B3B">
                <v:path arrowok="t"/>
              </v:shape>
            </v:group>
            <v:group style="position:absolute;left:9162;top:1661;width:2;height:481" coordorigin="9162,1661" coordsize="2,481">
              <v:shape style="position:absolute;left:9162;top:1661;width:2;height:481" coordorigin="9162,1661" coordsize="0,481" path="m9162,2142l9162,1661e" filled="f" stroked="t" strokeweight=".236003pt" strokecolor="#838383">
                <v:path arrowok="t"/>
              </v:shape>
            </v:group>
            <v:group style="position:absolute;left:8425;top:3566;width:1746;height:2" coordorigin="8425,3566" coordsize="1746,2">
              <v:shape style="position:absolute;left:8425;top:3566;width:1746;height:2" coordorigin="8425,3566" coordsize="1746,0" path="m8425,3566l10172,3566e" filled="f" stroked="t" strokeweight=".236003pt" strokecolor="#000000">
                <v:path arrowok="t"/>
              </v:shape>
            </v:group>
            <v:group style="position:absolute;left:10172;top:3566;width:1388;height:2" coordorigin="10172,3566" coordsize="1388,2">
              <v:shape style="position:absolute;left:10172;top:3566;width:1388;height:2" coordorigin="10172,3566" coordsize="1388,0" path="m10172,3566l11559,3566e" filled="f" stroked="t" strokeweight=".236003pt" strokecolor="#7C7C7C">
                <v:path arrowok="t"/>
              </v:shape>
            </v:group>
            <v:group style="position:absolute;left:661;top:4027;width:321;height:2" coordorigin="661,4027" coordsize="321,2">
              <v:shape style="position:absolute;left:661;top:4027;width:321;height:2" coordorigin="661,4027" coordsize="321,0" path="m661,4027l982,4027e" filled="f" stroked="t" strokeweight=".944013pt" strokecolor="#7C7C7C">
                <v:path arrowok="t"/>
              </v:shape>
            </v:group>
            <v:group style="position:absolute;left:807;top:4027;width:614;height:2" coordorigin="807,4027" coordsize="614,2">
              <v:shape style="position:absolute;left:807;top:4027;width:614;height:2" coordorigin="807,4027" coordsize="614,0" path="m807,4027l1421,4027e" filled="f" stroked="t" strokeweight=".472006pt" strokecolor="#707070">
                <v:path arrowok="t"/>
              </v:shape>
            </v:group>
            <v:group style="position:absolute;left:1364;top:4030;width:1798;height:2" coordorigin="1364,4030" coordsize="1798,2">
              <v:shape style="position:absolute;left:1364;top:4030;width:1798;height:2" coordorigin="1364,4030" coordsize="1798,0" path="m1364,4030l3162,4030e" filled="f" stroked="t" strokeweight=".70801pt" strokecolor="#777777">
                <v:path arrowok="t"/>
              </v:shape>
            </v:group>
            <v:group style="position:absolute;left:3106;top:4032;width:335;height:2" coordorigin="3106,4032" coordsize="335,2">
              <v:shape style="position:absolute;left:3106;top:4032;width:335;height:2" coordorigin="3106,4032" coordsize="335,0" path="m3106,4032l3441,4032e" filled="f" stroked="t" strokeweight=".472006pt" strokecolor="#5B5B5B">
                <v:path arrowok="t"/>
              </v:shape>
            </v:group>
            <v:group style="position:absolute;left:3384;top:4032;width:519;height:2" coordorigin="3384,4032" coordsize="519,2">
              <v:shape style="position:absolute;left:3384;top:4032;width:519;height:2" coordorigin="3384,4032" coordsize="519,0" path="m3384,4032l3903,4032e" filled="f" stroked="t" strokeweight=".944013pt" strokecolor="#808080">
                <v:path arrowok="t"/>
              </v:shape>
            </v:group>
            <v:group style="position:absolute;left:4026;top:4032;width:2558;height:2" coordorigin="4026,4032" coordsize="2558,2">
              <v:shape style="position:absolute;left:4026;top:4032;width:2558;height:2" coordorigin="4026,4032" coordsize="2558,0" path="m4026,4032l6584,4032e" filled="f" stroked="t" strokeweight=".70801pt" strokecolor="#5B5B5B">
                <v:path arrowok="t"/>
              </v:shape>
            </v:group>
            <v:group style="position:absolute;left:3847;top:4032;width:250;height:2" coordorigin="3847,4032" coordsize="250,2">
              <v:shape style="position:absolute;left:3847;top:4032;width:250;height:2" coordorigin="3847,4032" coordsize="250,0" path="m3847,4032l4097,4032e" filled="f" stroked="t" strokeweight=".472006pt" strokecolor="#4F4F4F">
                <v:path arrowok="t"/>
              </v:shape>
            </v:group>
            <v:group style="position:absolute;left:4047;top:3323;width:2;height:381" coordorigin="4047,3323" coordsize="2,381">
              <v:shape style="position:absolute;left:4047;top:3323;width:2;height:381" coordorigin="4047,3323" coordsize="0,381" path="m4047,3704l4047,3323e" filled="f" stroked="t" strokeweight=".944013pt" strokecolor="#747474">
                <v:path arrowok="t"/>
              </v:shape>
            </v:group>
            <v:group style="position:absolute;left:4059;top:3566;width:2;height:195" coordorigin="4059,3566" coordsize="2,195">
              <v:shape style="position:absolute;left:4059;top:3566;width:2;height:195" coordorigin="4059,3566" coordsize="0,195" path="m4059,3761l4059,3566e" filled="f" stroked="t" strokeweight=".70801pt" strokecolor="#545454">
                <v:path arrowok="t"/>
              </v:shape>
            </v:group>
            <v:group style="position:absolute;left:4052;top:3732;width:2;height:305" coordorigin="4052,3732" coordsize="2,305">
              <v:shape style="position:absolute;left:4052;top:3732;width:2;height:305" coordorigin="4052,3732" coordsize="0,305" path="m4052,4037l4052,3732e" filled="f" stroked="t" strokeweight=".944013pt" strokecolor="#343434">
                <v:path arrowok="t"/>
              </v:shape>
            </v:group>
            <v:group style="position:absolute;left:7094;top:3328;width:2;height:267" coordorigin="7094,3328" coordsize="2,267">
              <v:shape style="position:absolute;left:7094;top:3328;width:2;height:267" coordorigin="7094,3328" coordsize="0,267" path="m7094,3594l7094,3328e" filled="f" stroked="t" strokeweight=".472006pt" strokecolor="#5B5B5B">
                <v:path arrowok="t"/>
              </v:shape>
            </v:group>
            <v:group style="position:absolute;left:7085;top:3544;width:746;height:2" coordorigin="7085,3544" coordsize="746,2">
              <v:shape style="position:absolute;left:7085;top:3544;width:746;height:2" coordorigin="7085,3544" coordsize="746,0" path="m7085,3544l7831,3544e" filled="f" stroked="t" strokeweight=".70801pt" strokecolor="#4B4B4B">
                <v:path arrowok="t"/>
              </v:shape>
            </v:group>
            <v:group style="position:absolute;left:7094;top:3537;width:2;height:509" coordorigin="7094,3537" coordsize="2,509">
              <v:shape style="position:absolute;left:7094;top:3537;width:2;height:509" coordorigin="7094,3537" coordsize="0,509" path="m7094,4047l7094,3537e" filled="f" stroked="t" strokeweight=".70801pt" strokecolor="#747474">
                <v:path arrowok="t"/>
              </v:shape>
            </v:group>
            <v:group style="position:absolute;left:6528;top:4032;width:5036;height:2" coordorigin="6528,4032" coordsize="5036,2">
              <v:shape style="position:absolute;left:6528;top:4032;width:5036;height:2" coordorigin="6528,4032" coordsize="5036,0" path="m6528,4032l11564,4032e" filled="f" stroked="t" strokeweight=".70801pt" strokecolor="#777777">
                <v:path arrowok="t"/>
              </v:shape>
            </v:group>
            <v:group style="position:absolute;left:656;top:4337;width:10908;height:2" coordorigin="656,4337" coordsize="10908,2">
              <v:shape style="position:absolute;left:656;top:4337;width:10908;height:2" coordorigin="656,4337" coordsize="10908,0" path="m656,4337l11564,4337e" filled="f" stroked="t" strokeweight=".70801pt" strokecolor="#777777">
                <v:path arrowok="t"/>
              </v:shape>
            </v:group>
            <v:group style="position:absolute;left:2589;top:4018;width:2;height:1890" coordorigin="2589,4018" coordsize="2,1890">
              <v:shape style="position:absolute;left:2589;top:4018;width:2;height:1890" coordorigin="2589,4018" coordsize="0,1890" path="m2589,5908l2589,4018e" filled="f" stroked="t" strokeweight=".70801pt" strokecolor="#676767">
                <v:path arrowok="t"/>
              </v:shape>
            </v:group>
            <v:group style="position:absolute;left:9874;top:4342;width:326;height:2" coordorigin="9874,4342" coordsize="326,2">
              <v:shape style="position:absolute;left:9874;top:4342;width:326;height:2" coordorigin="9874,4342" coordsize="326,0" path="m9874,4342l10200,4342e" filled="f" stroked="t" strokeweight=".472006pt" strokecolor="#646464">
                <v:path arrowok="t"/>
              </v:shape>
            </v:group>
            <v:group style="position:absolute;left:670;top:4294;width:2;height:319" coordorigin="670,4294" coordsize="2,319">
              <v:shape style="position:absolute;left:670;top:4294;width:2;height:319" coordorigin="670,4294" coordsize="0,319" path="m670,4613l670,4294e" filled="f" stroked="t" strokeweight=".472006pt" strokecolor="#575757">
                <v:path arrowok="t"/>
              </v:shape>
            </v:group>
            <v:group style="position:absolute;left:2582;top:4577;width:7123;height:2" coordorigin="2582,4577" coordsize="7123,2">
              <v:shape style="position:absolute;left:2582;top:4577;width:7123;height:2" coordorigin="2582,4577" coordsize="7123,0" path="m2582,4577l9704,4577e" filled="f" stroked="t" strokeweight=".70801pt" strokecolor="#7C7C7C">
                <v:path arrowok="t"/>
              </v:shape>
            </v:group>
            <v:group style="position:absolute;left:7467;top:4580;width:420;height:2" coordorigin="7467,4580" coordsize="420,2">
              <v:shape style="position:absolute;left:7467;top:4580;width:420;height:2" coordorigin="7467,4580" coordsize="420,0" path="m7467,4580l7887,4580e" filled="f" stroked="t" strokeweight=".472006pt" strokecolor="#676767">
                <v:path arrowok="t"/>
              </v:shape>
            </v:group>
            <v:group style="position:absolute;left:8935;top:4577;width:255;height:2" coordorigin="8935,4577" coordsize="255,2">
              <v:shape style="position:absolute;left:8935;top:4577;width:255;height:2" coordorigin="8935,4577" coordsize="255,0" path="m8935,4577l9190,4577e" filled="f" stroked="t" strokeweight=".472006pt" strokecolor="#646464">
                <v:path arrowok="t"/>
              </v:shape>
            </v:group>
            <v:group style="position:absolute;left:9648;top:4577;width:552;height:2" coordorigin="9648,4577" coordsize="552,2">
              <v:shape style="position:absolute;left:9648;top:4577;width:552;height:2" coordorigin="9648,4577" coordsize="552,0" path="m9648,4577l10200,4577e" filled="f" stroked="t" strokeweight=".472006pt" strokecolor="#676767">
                <v:path arrowok="t"/>
              </v:shape>
            </v:group>
            <v:group style="position:absolute;left:10143;top:4580;width:1416;height:2" coordorigin="10143,4580" coordsize="1416,2">
              <v:shape style="position:absolute;left:10143;top:4580;width:1416;height:2" coordorigin="10143,4580" coordsize="1416,0" path="m10143,4580l11559,4580e" filled="f" stroked="t" strokeweight=".70801pt" strokecolor="#7C7C7C">
                <v:path arrowok="t"/>
              </v:shape>
            </v:group>
            <v:group style="position:absolute;left:670;top:4556;width:2;height:1680" coordorigin="670,4556" coordsize="2,1680">
              <v:shape style="position:absolute;left:670;top:4556;width:2;height:1680" coordorigin="670,4556" coordsize="0,1680" path="m670,6236l670,4556e" filled="f" stroked="t" strokeweight=".70801pt" strokecolor="#676767">
                <v:path arrowok="t"/>
              </v:shape>
            </v:group>
            <v:group style="position:absolute;left:5088;top:4570;width:2;height:281" coordorigin="5088,4570" coordsize="2,281">
              <v:shape style="position:absolute;left:5088;top:4570;width:2;height:281" coordorigin="5088,4570" coordsize="0,281" path="m5088,4851l5088,4570e" filled="f" stroked="t" strokeweight=".472006pt" strokecolor="#606060">
                <v:path arrowok="t"/>
              </v:shape>
            </v:group>
            <v:group style="position:absolute;left:7859;top:4580;width:2;height:243" coordorigin="7859,4580" coordsize="2,243">
              <v:shape style="position:absolute;left:7859;top:4580;width:2;height:243" coordorigin="7859,4580" coordsize="0,243" path="m7859,4823l7859,4580e" filled="f" stroked="t" strokeweight=".236003pt" strokecolor="#838383">
                <v:path arrowok="t"/>
              </v:shape>
            </v:group>
            <v:group style="position:absolute;left:5079;top:5046;width:1732;height:2" coordorigin="5079,5046" coordsize="1732,2">
              <v:shape style="position:absolute;left:5079;top:5046;width:1732;height:2" coordorigin="5079,5046" coordsize="1732,0" path="m5079,5046l6811,5046e" filled="f" stroked="t" strokeweight=".236003pt" strokecolor="#6B6B6B">
                <v:path arrowok="t"/>
              </v:shape>
            </v:group>
            <v:group style="position:absolute;left:5088;top:4761;width:2;height:405" coordorigin="5088,4761" coordsize="2,405">
              <v:shape style="position:absolute;left:5088;top:4761;width:2;height:405" coordorigin="5088,4761" coordsize="0,405" path="m5088,5165l5088,4761e" filled="f" stroked="t" strokeweight=".944013pt" strokecolor="#747474">
                <v:path arrowok="t"/>
              </v:shape>
            </v:group>
            <v:group style="position:absolute;left:6811;top:5046;width:274;height:2" coordorigin="6811,5046" coordsize="274,2">
              <v:shape style="position:absolute;left:6811;top:5046;width:274;height:2" coordorigin="6811,5046" coordsize="274,0" path="m6811,5046l7085,5046e" filled="f" stroked="t" strokeweight=".236003pt" strokecolor="#8C8C8C">
                <v:path arrowok="t"/>
              </v:shape>
            </v:group>
            <v:group style="position:absolute;left:7085;top:5046;width:1340;height:2" coordorigin="7085,5046" coordsize="1340,2">
              <v:shape style="position:absolute;left:7085;top:5046;width:1340;height:2" coordorigin="7085,5046" coordsize="1340,0" path="m7085,5046l8425,5046e" filled="f" stroked="t" strokeweight=".236003pt" strokecolor="#545454">
                <v:path arrowok="t"/>
              </v:shape>
            </v:group>
            <v:group style="position:absolute;left:7859;top:4823;width:2;height:229" coordorigin="7859,4823" coordsize="2,229">
              <v:shape style="position:absolute;left:7859;top:4823;width:2;height:229" coordorigin="7859,4823" coordsize="0,229" path="m7859,5051l7859,4823e" filled="f" stroked="t" strokeweight=".236003pt" strokecolor="#707070">
                <v:path arrowok="t"/>
              </v:shape>
            </v:group>
            <v:group style="position:absolute;left:8425;top:5046;width:1746;height:2" coordorigin="8425,5046" coordsize="1746,2">
              <v:shape style="position:absolute;left:8425;top:5046;width:1746;height:2" coordorigin="8425,5046" coordsize="1746,0" path="m8425,5046l10172,5046e" filled="f" stroked="t" strokeweight=".236003pt" strokecolor="#000000">
                <v:path arrowok="t"/>
              </v:shape>
            </v:group>
            <v:group style="position:absolute;left:10172;top:5046;width:1388;height:2" coordorigin="10172,5046" coordsize="1388,2">
              <v:shape style="position:absolute;left:10172;top:5046;width:1388;height:2" coordorigin="10172,5046" coordsize="1388,0" path="m10172,5046l11559,5046e" filled="f" stroked="t" strokeweight=".236003pt" strokecolor="#4B4B4B">
                <v:path arrowok="t"/>
              </v:shape>
            </v:group>
            <v:group style="position:absolute;left:5088;top:5018;width:2;height:271" coordorigin="5088,5018" coordsize="2,271">
              <v:shape style="position:absolute;left:5088;top:5018;width:2;height:271" coordorigin="5088,5018" coordsize="0,271" path="m5088,5289l5088,5018e" filled="f" stroked="t" strokeweight=".70801pt" strokecolor="#676767">
                <v:path arrowok="t"/>
              </v:shape>
            </v:group>
            <v:group style="position:absolute;left:5084;top:5241;width:4508;height:2" coordorigin="5084,5241" coordsize="4508,2">
              <v:shape style="position:absolute;left:5084;top:5241;width:4508;height:2" coordorigin="5084,5241" coordsize="4508,0" path="m5084,5241l9591,5241e" filled="f" stroked="t" strokeweight=".70801pt" strokecolor="#777777">
                <v:path arrowok="t"/>
              </v:shape>
            </v:group>
            <v:group style="position:absolute;left:9535;top:5241;width:170;height:2" coordorigin="9535,5241" coordsize="170,2">
              <v:shape style="position:absolute;left:9535;top:5241;width:170;height:2" coordorigin="9535,5241" coordsize="170,0" path="m9535,5241l9704,5241e" filled="f" stroked="t" strokeweight=".472006pt" strokecolor="#575757">
                <v:path arrowok="t"/>
              </v:shape>
            </v:group>
            <v:group style="position:absolute;left:9648;top:5241;width:1916;height:2" coordorigin="9648,5241" coordsize="1916,2">
              <v:shape style="position:absolute;left:9648;top:5241;width:1916;height:2" coordorigin="9648,5241" coordsize="1916,0" path="m9648,5241l11564,5241e" filled="f" stroked="t" strokeweight=".70801pt" strokecolor="#7C7C7C">
                <v:path arrowok="t"/>
              </v:shape>
            </v:group>
            <v:group style="position:absolute;left:11559;top:5018;width:2;height:281" coordorigin="11559,5018" coordsize="2,281">
              <v:shape style="position:absolute;left:11559;top:5018;width:2;height:281" coordorigin="11559,5018" coordsize="0,281" path="m11559,5299l11559,5018e" filled="f" stroked="t" strokeweight=".472006pt" strokecolor="#5B5B5B">
                <v:path arrowok="t"/>
              </v:shape>
            </v:group>
            <v:group style="position:absolute;left:670;top:5232;width:2;height:267" coordorigin="670,5232" coordsize="2,267">
              <v:shape style="position:absolute;left:670;top:5232;width:2;height:267" coordorigin="670,5232" coordsize="0,267" path="m670,5499l670,5232e" filled="f" stroked="t" strokeweight=".472006pt" strokecolor="#484848">
                <v:path arrowok="t"/>
              </v:shape>
            </v:group>
            <v:group style="position:absolute;left:5088;top:5232;width:2;height:267" coordorigin="5088,5232" coordsize="2,267">
              <v:shape style="position:absolute;left:5088;top:5232;width:2;height:267" coordorigin="5088,5232" coordsize="0,267" path="m5088,5499l5088,5232e" filled="f" stroked="t" strokeweight=".472006pt" strokecolor="#484848">
                <v:path arrowok="t"/>
              </v:shape>
            </v:group>
            <v:group style="position:absolute;left:5084;top:5479;width:4508;height:2" coordorigin="5084,5479" coordsize="4508,2">
              <v:shape style="position:absolute;left:5084;top:5479;width:4508;height:2" coordorigin="5084,5479" coordsize="4508,0" path="m5084,5479l9591,5479e" filled="f" stroked="t" strokeweight=".70801pt" strokecolor="#7C7C7C">
                <v:path arrowok="t"/>
              </v:shape>
            </v:group>
            <v:group style="position:absolute;left:9535;top:5482;width:463;height:2" coordorigin="9535,5482" coordsize="463,2">
              <v:shape style="position:absolute;left:9535;top:5482;width:463;height:2" coordorigin="9535,5482" coordsize="463,0" path="m9535,5482l9997,5482e" filled="f" stroked="t" strokeweight=".472006pt" strokecolor="#646464">
                <v:path arrowok="t"/>
              </v:shape>
            </v:group>
            <v:group style="position:absolute;left:9940;top:5479;width:1628;height:2" coordorigin="9940,5479" coordsize="1628,2">
              <v:shape style="position:absolute;left:9940;top:5479;width:1628;height:2" coordorigin="9940,5479" coordsize="1628,0" path="m9940,5479l11569,5479e" filled="f" stroked="t" strokeweight=".70801pt" strokecolor="#808080">
                <v:path arrowok="t"/>
              </v:shape>
            </v:group>
            <v:group style="position:absolute;left:2587;top:5715;width:7005;height:2" coordorigin="2587,5715" coordsize="7005,2">
              <v:shape style="position:absolute;left:2587;top:5715;width:7005;height:2" coordorigin="2587,5715" coordsize="7005,0" path="m2587,5715l9591,5715e" filled="f" stroked="t" strokeweight=".70801pt" strokecolor="#777777">
                <v:path arrowok="t"/>
              </v:shape>
            </v:group>
            <v:group style="position:absolute;left:3847;top:5718;width:392;height:2" coordorigin="3847,5718" coordsize="392,2">
              <v:shape style="position:absolute;left:3847;top:5718;width:392;height:2" coordorigin="3847,5718" coordsize="392,0" path="m3847,5718l4239,5718e" filled="f" stroked="t" strokeweight=".472006pt" strokecolor="#575757">
                <v:path arrowok="t"/>
              </v:shape>
            </v:group>
            <v:group style="position:absolute;left:5091;top:5441;width:2;height:1295" coordorigin="5091,5441" coordsize="2,1295">
              <v:shape style="position:absolute;left:5091;top:5441;width:2;height:1295" coordorigin="5091,5441" coordsize="0,1295" path="m5091,6736l5091,5441e" filled="f" stroked="t" strokeweight=".70801pt" strokecolor="#676767">
                <v:path arrowok="t"/>
              </v:shape>
            </v:group>
            <v:group style="position:absolute;left:9535;top:5718;width:170;height:2" coordorigin="9535,5718" coordsize="170,2">
              <v:shape style="position:absolute;left:9535;top:5718;width:170;height:2" coordorigin="9535,5718" coordsize="170,0" path="m9535,5718l9704,5718e" filled="f" stroked="t" strokeweight=".472006pt" strokecolor="#575757">
                <v:path arrowok="t"/>
              </v:shape>
            </v:group>
            <v:group style="position:absolute;left:9648;top:5718;width:1916;height:2" coordorigin="9648,5718" coordsize="1916,2">
              <v:shape style="position:absolute;left:9648;top:5718;width:1916;height:2" coordorigin="9648,5718" coordsize="1916,0" path="m9648,5718l11564,5718e" filled="f" stroked="t" strokeweight=".70801pt" strokecolor="#777777">
                <v:path arrowok="t"/>
              </v:shape>
            </v:group>
            <v:group style="position:absolute;left:666;top:5953;width:10903;height:2" coordorigin="666,5953" coordsize="10903,2">
              <v:shape style="position:absolute;left:666;top:5953;width:10903;height:2" coordorigin="666,5953" coordsize="10903,0" path="m666,5953l11569,5953e" filled="f" stroked="t" strokeweight=".70801pt" strokecolor="#7C7C7C">
                <v:path arrowok="t"/>
              </v:shape>
            </v:group>
            <v:group style="position:absolute;left:4031;top:5956;width:208;height:2" coordorigin="4031,5956" coordsize="208,2">
              <v:shape style="position:absolute;left:4031;top:5956;width:208;height:2" coordorigin="4031,5956" coordsize="208,0" path="m4031,5956l4239,5956e" filled="f" stroked="t" strokeweight=".472006pt" strokecolor="#575757">
                <v:path arrowok="t"/>
              </v:shape>
            </v:group>
            <v:group style="position:absolute;left:9535;top:5956;width:170;height:2" coordorigin="9535,5956" coordsize="170,2">
              <v:shape style="position:absolute;left:9535;top:5956;width:170;height:2" coordorigin="9535,5956" coordsize="170,0" path="m9535,5956l9704,5956e" filled="f" stroked="t" strokeweight=".472006pt" strokecolor="#575757">
                <v:path arrowok="t"/>
              </v:shape>
            </v:group>
            <v:group style="position:absolute;left:11559;top:5694;width:2;height:290" coordorigin="11559,5694" coordsize="2,290">
              <v:shape style="position:absolute;left:11559;top:5694;width:2;height:290" coordorigin="11559,5694" coordsize="0,290" path="m11559,5984l11559,5694e" filled="f" stroked="t" strokeweight=".472006pt" strokecolor="#545454">
                <v:path arrowok="t"/>
              </v:shape>
            </v:group>
            <v:group style="position:absolute;left:670;top:5913;width:2;height:314" coordorigin="670,5913" coordsize="2,314">
              <v:shape style="position:absolute;left:670;top:5913;width:2;height:314" coordorigin="670,5913" coordsize="0,314" path="m670,6227l670,5913e" filled="f" stroked="t" strokeweight=".472006pt" strokecolor="#4B4B4B">
                <v:path arrowok="t"/>
              </v:shape>
            </v:group>
            <v:group style="position:absolute;left:2589;top:5698;width:2;height:528" coordorigin="2589,5698" coordsize="2,528">
              <v:shape style="position:absolute;left:2589;top:5698;width:2;height:528" coordorigin="2589,5698" coordsize="0,528" path="m2589,6227l2589,5698e" filled="f" stroked="t" strokeweight=".472006pt" strokecolor="#545454">
                <v:path arrowok="t"/>
              </v:shape>
            </v:group>
            <v:group style="position:absolute;left:5088;top:5913;width:2;height:314" coordorigin="5088,5913" coordsize="2,314">
              <v:shape style="position:absolute;left:5088;top:5913;width:2;height:314" coordorigin="5088,5913" coordsize="0,314" path="m5088,6227l5088,5913e" filled="f" stroked="t" strokeweight=".472006pt" strokecolor="#484848">
                <v:path arrowok="t"/>
              </v:shape>
            </v:group>
            <v:group style="position:absolute;left:7859;top:5941;width:2;height:257" coordorigin="7859,5941" coordsize="2,257">
              <v:shape style="position:absolute;left:7859;top:5941;width:2;height:257" coordorigin="7859,5941" coordsize="0,257" path="m7859,6198l7859,5941e" filled="f" stroked="t" strokeweight=".236003pt" strokecolor="#979797">
                <v:path arrowok="t"/>
              </v:shape>
            </v:group>
            <v:group style="position:absolute;left:11567;top:5913;width:2;height:9802" coordorigin="11567,5913" coordsize="2,9802">
              <v:shape style="position:absolute;left:11567;top:5913;width:2;height:9802" coordorigin="11567,5913" coordsize="0,9802" path="m11567,15715l11567,5913e" filled="f" stroked="t" strokeweight=".70801pt" strokecolor="#777777">
                <v:path arrowok="t"/>
              </v:shape>
            </v:group>
            <v:group style="position:absolute;left:2589;top:6170;width:2;height:2752" coordorigin="2589,6170" coordsize="2,2752">
              <v:shape style="position:absolute;left:2589;top:6170;width:2;height:2752" coordorigin="2589,6170" coordsize="0,2752" path="m2589,8921l2589,6170e" filled="f" stroked="t" strokeweight=".70801pt" strokecolor="#676767">
                <v:path arrowok="t"/>
              </v:shape>
            </v:group>
            <v:group style="position:absolute;left:2577;top:6422;width:1326;height:2" coordorigin="2577,6422" coordsize="1326,2">
              <v:shape style="position:absolute;left:2577;top:6422;width:1326;height:2" coordorigin="2577,6422" coordsize="1326,0" path="m2577,6422l3903,6422e" filled="f" stroked="t" strokeweight=".70801pt" strokecolor="#7C7C7C">
                <v:path arrowok="t"/>
              </v:shape>
            </v:group>
            <v:group style="position:absolute;left:3847;top:6422;width:241;height:2" coordorigin="3847,6422" coordsize="241,2">
              <v:shape style="position:absolute;left:3847;top:6422;width:241;height:2" coordorigin="3847,6422" coordsize="241,0" path="m3847,6422l4088,6422e" filled="f" stroked="t" strokeweight=".472006pt" strokecolor="#5B5B5B">
                <v:path arrowok="t"/>
              </v:shape>
            </v:group>
            <v:group style="position:absolute;left:4031;top:6420;width:543;height:2" coordorigin="4031,6420" coordsize="543,2">
              <v:shape style="position:absolute;left:4031;top:6420;width:543;height:2" coordorigin="4031,6420" coordsize="543,0" path="m4031,6420l4574,6420e" filled="f" stroked="t" strokeweight=".944013pt" strokecolor="#838383">
                <v:path arrowok="t"/>
              </v:shape>
            </v:group>
            <v:group style="position:absolute;left:4517;top:6422;width:604;height:2" coordorigin="4517,6422" coordsize="604,2">
              <v:shape style="position:absolute;left:4517;top:6422;width:604;height:2" coordorigin="4517,6422" coordsize="604,0" path="m4517,6422l5121,6422e" filled="f" stroked="t" strokeweight=".472006pt" strokecolor="#707070">
                <v:path arrowok="t"/>
              </v:shape>
            </v:group>
            <v:group style="position:absolute;left:5050;top:6422;width:2063;height:2" coordorigin="5050,6422" coordsize="2063,2">
              <v:shape style="position:absolute;left:5050;top:6422;width:2063;height:2" coordorigin="5050,6422" coordsize="2063,0" path="m5050,6422l7113,6422e" filled="f" stroked="t" strokeweight=".70801pt" strokecolor="#7C7C7C">
                <v:path arrowok="t"/>
              </v:shape>
            </v:group>
            <v:group style="position:absolute;left:7056;top:6422;width:467;height:2" coordorigin="7056,6422" coordsize="467,2">
              <v:shape style="position:absolute;left:7056;top:6422;width:467;height:2" coordorigin="7056,6422" coordsize="467,0" path="m7056,6422l7524,6422e" filled="f" stroked="t" strokeweight=".472006pt" strokecolor="#747474">
                <v:path arrowok="t"/>
              </v:shape>
            </v:group>
            <v:group style="position:absolute;left:7859;top:6198;width:2;height:219" coordorigin="7859,6198" coordsize="2,219">
              <v:shape style="position:absolute;left:7859;top:6198;width:2;height:219" coordorigin="7859,6198" coordsize="0,219" path="m7859,6417l7859,6198e" filled="f" stroked="t" strokeweight=".236003pt" strokecolor="#676767">
                <v:path arrowok="t"/>
              </v:shape>
            </v:group>
            <v:group style="position:absolute;left:7377;top:6420;width:2214;height:2" coordorigin="7377,6420" coordsize="2214,2">
              <v:shape style="position:absolute;left:7377;top:6420;width:2214;height:2" coordorigin="7377,6420" coordsize="2214,0" path="m7377,6420l9591,6420e" filled="f" stroked="t" strokeweight=".70801pt" strokecolor="#7C7C7C">
                <v:path arrowok="t"/>
              </v:shape>
            </v:group>
            <v:group style="position:absolute;left:9535;top:6422;width:170;height:2" coordorigin="9535,6422" coordsize="170,2">
              <v:shape style="position:absolute;left:9535;top:6422;width:170;height:2" coordorigin="9535,6422" coordsize="170,0" path="m9535,6422l9704,6422e" filled="f" stroked="t" strokeweight=".472006pt" strokecolor="#747474">
                <v:path arrowok="t"/>
              </v:shape>
            </v:group>
            <v:group style="position:absolute;left:9648;top:6420;width:1921;height:2" coordorigin="9648,6420" coordsize="1921,2">
              <v:shape style="position:absolute;left:9648;top:6420;width:1921;height:2" coordorigin="9648,6420" coordsize="1921,0" path="m9648,6420l11569,6420e" filled="f" stroked="t" strokeweight=".70801pt" strokecolor="#808080">
                <v:path arrowok="t"/>
              </v:shape>
            </v:group>
            <v:group style="position:absolute;left:2582;top:6732;width:6608;height:2" coordorigin="2582,6732" coordsize="6608,2">
              <v:shape style="position:absolute;left:2582;top:6732;width:6608;height:2" coordorigin="2582,6732" coordsize="6608,0" path="m2582,6732l9190,6732e" filled="f" stroked="t" strokeweight=".70801pt" strokecolor="#777777">
                <v:path arrowok="t"/>
              </v:shape>
            </v:group>
            <v:group style="position:absolute;left:5050;top:6732;width:566;height:2" coordorigin="5050,6732" coordsize="566,2">
              <v:shape style="position:absolute;left:5050;top:6732;width:566;height:2" coordorigin="5050,6732" coordsize="566,0" path="m5050,6732l5617,6732e" filled="f" stroked="t" strokeweight=".472006pt" strokecolor="#6B6B6B">
                <v:path arrowok="t"/>
              </v:shape>
            </v:group>
            <v:group style="position:absolute;left:6783;top:6732;width:330;height:2" coordorigin="6783,6732" coordsize="330,2">
              <v:shape style="position:absolute;left:6783;top:6732;width:330;height:2" coordorigin="6783,6732" coordsize="330,0" path="m6783,6732l7113,6732e" filled="f" stroked="t" strokeweight=".472006pt" strokecolor="#676767">
                <v:path arrowok="t"/>
              </v:shape>
            </v:group>
            <v:group style="position:absolute;left:7859;top:6403;width:2;height:324" coordorigin="7859,6403" coordsize="2,324">
              <v:shape style="position:absolute;left:7859;top:6403;width:2;height:324" coordorigin="7859,6403" coordsize="0,324" path="m7859,6727l7859,6403e" filled="f" stroked="t" strokeweight=".236003pt" strokecolor="#878787">
                <v:path arrowok="t"/>
              </v:shape>
            </v:group>
            <v:group style="position:absolute;left:9133;top:6732;width:297;height:2" coordorigin="9133,6732" coordsize="297,2">
              <v:shape style="position:absolute;left:9133;top:6732;width:297;height:2" coordorigin="9133,6732" coordsize="297,0" path="m9133,6732l9431,6732e" filled="f" stroked="t" strokeweight=".472006pt" strokecolor="#676767">
                <v:path arrowok="t"/>
              </v:shape>
            </v:group>
            <v:group style="position:absolute;left:9374;top:6732;width:623;height:2" coordorigin="9374,6732" coordsize="623,2">
              <v:shape style="position:absolute;left:9374;top:6732;width:623;height:2" coordorigin="9374,6732" coordsize="623,0" path="m9374,6732l9997,6732e" filled="f" stroked="t" strokeweight=".70801pt" strokecolor="#808080">
                <v:path arrowok="t"/>
              </v:shape>
            </v:group>
            <v:group style="position:absolute;left:9940;top:6732;width:260;height:2" coordorigin="9940,6732" coordsize="260,2">
              <v:shape style="position:absolute;left:9940;top:6732;width:260;height:2" coordorigin="9940,6732" coordsize="260,0" path="m9940,6732l10200,6732e" filled="f" stroked="t" strokeweight=".472006pt" strokecolor="#6B6B6B">
                <v:path arrowok="t"/>
              </v:shape>
            </v:group>
            <v:group style="position:absolute;left:10143;top:6732;width:1425;height:2" coordorigin="10143,6732" coordsize="1425,2">
              <v:shape style="position:absolute;left:10143;top:6732;width:1425;height:2" coordorigin="10143,6732" coordsize="1425,0" path="m10143,6732l11569,6732e" filled="f" stroked="t" strokeweight=".70801pt" strokecolor="#808080">
                <v:path arrowok="t"/>
              </v:shape>
            </v:group>
            <v:group style="position:absolute;left:670;top:6527;width:2;height:1404" coordorigin="670,6527" coordsize="2,1404">
              <v:shape style="position:absolute;left:670;top:6527;width:2;height:1404" coordorigin="670,6527" coordsize="0,1404" path="m670,7931l670,6527e" filled="f" stroked="t" strokeweight=".70801pt" strokecolor="#676767">
                <v:path arrowok="t"/>
              </v:shape>
            </v:group>
            <v:group style="position:absolute;left:670;top:6527;width:2;height:528" coordorigin="670,6527" coordsize="2,528">
              <v:shape style="position:absolute;left:670;top:6527;width:2;height:528" coordorigin="670,6527" coordsize="0,528" path="m670,7055l670,6527e" filled="f" stroked="t" strokeweight=".472006pt" strokecolor="#5B5B5B">
                <v:path arrowok="t"/>
              </v:shape>
            </v:group>
            <v:group style="position:absolute;left:5055;top:6970;width:562;height:2" coordorigin="5055,6970" coordsize="562,2">
              <v:shape style="position:absolute;left:5055;top:6970;width:562;height:2" coordorigin="5055,6970" coordsize="562,0" path="m5055,6970l5617,6970e" filled="f" stroked="t" strokeweight=".472006pt" strokecolor="#747474">
                <v:path arrowok="t"/>
              </v:shape>
            </v:group>
            <v:group style="position:absolute;left:6783;top:6970;width:330;height:2" coordorigin="6783,6970" coordsize="330,2">
              <v:shape style="position:absolute;left:6783;top:6970;width:330;height:2" coordorigin="6783,6970" coordsize="330,0" path="m6783,6970l7113,6970e" filled="f" stroked="t" strokeweight=".472006pt" strokecolor="#646464">
                <v:path arrowok="t"/>
              </v:shape>
            </v:group>
            <v:group style="position:absolute;left:7467;top:6970;width:420;height:2" coordorigin="7467,6970" coordsize="420,2">
              <v:shape style="position:absolute;left:7467;top:6970;width:420;height:2" coordorigin="7467,6970" coordsize="420,0" path="m7467,6970l7887,6970e" filled="f" stroked="t" strokeweight=".472006pt" strokecolor="#6B6B6B">
                <v:path arrowok="t"/>
              </v:shape>
            </v:group>
            <v:group style="position:absolute;left:9133;top:6970;width:297;height:2" coordorigin="9133,6970" coordsize="297,2">
              <v:shape style="position:absolute;left:9133;top:6970;width:297;height:2" coordorigin="9133,6970" coordsize="297,0" path="m9133,6970l9431,6970e" filled="f" stroked="t" strokeweight=".472006pt" strokecolor="#676767">
                <v:path arrowok="t"/>
              </v:shape>
            </v:group>
            <v:group style="position:absolute;left:666;top:6967;width:10903;height:2" coordorigin="666,6967" coordsize="10903,2">
              <v:shape style="position:absolute;left:666;top:6967;width:10903;height:2" coordorigin="666,6967" coordsize="10903,0" path="m666,6967l11569,6967e" filled="f" stroked="t" strokeweight=".70801pt" strokecolor="#777777">
                <v:path arrowok="t"/>
              </v:shape>
            </v:group>
            <v:group style="position:absolute;left:9940;top:6970;width:260;height:2" coordorigin="9940,6970" coordsize="260,2">
              <v:shape style="position:absolute;left:9940;top:6970;width:260;height:2" coordorigin="9940,6970" coordsize="260,0" path="m9940,6970l10200,6970e" filled="f" stroked="t" strokeweight=".472006pt" strokecolor="#676767">
                <v:path arrowok="t"/>
              </v:shape>
            </v:group>
            <v:group style="position:absolute;left:666;top:7438;width:10922;height:2" coordorigin="666,7438" coordsize="10922,2">
              <v:shape style="position:absolute;left:666;top:7438;width:10922;height:2" coordorigin="666,7438" coordsize="10922,0" path="m666,7438l11588,7438e" filled="f" stroked="t" strokeweight=".70801pt" strokecolor="#808080">
                <v:path arrowok="t"/>
              </v:shape>
            </v:group>
            <v:group style="position:absolute;left:3672;top:7438;width:415;height:2" coordorigin="3672,7438" coordsize="415,2">
              <v:shape style="position:absolute;left:3672;top:7438;width:415;height:2" coordorigin="3672,7438" coordsize="415,0" path="m3672,7438l4088,7438e" filled="f" stroked="t" strokeweight=".472006pt" strokecolor="#646464">
                <v:path arrowok="t"/>
              </v:shape>
            </v:group>
            <v:group style="position:absolute;left:9940;top:7436;width:260;height:2" coordorigin="9940,7436" coordsize="260,2">
              <v:shape style="position:absolute;left:9940;top:7436;width:260;height:2" coordorigin="9940,7436" coordsize="260,0" path="m9940,7436l10200,7436e" filled="f" stroked="t" strokeweight=".472006pt" strokecolor="#676767">
                <v:path arrowok="t"/>
              </v:shape>
            </v:group>
            <v:group style="position:absolute;left:5093;top:7431;width:2;height:286" coordorigin="5093,7431" coordsize="2,286">
              <v:shape style="position:absolute;left:5093;top:7431;width:2;height:286" coordorigin="5093,7431" coordsize="0,286" path="m5093,7717l5093,7431e" filled="f" stroked="t" strokeweight=".472006pt" strokecolor="#676767">
                <v:path arrowok="t"/>
              </v:shape>
            </v:group>
            <v:group style="position:absolute;left:5084;top:7677;width:6490;height:2" coordorigin="5084,7677" coordsize="6490,2">
              <v:shape style="position:absolute;left:5084;top:7677;width:6490;height:2" coordorigin="5084,7677" coordsize="6490,0" path="m5084,7677l11574,7677e" filled="f" stroked="t" strokeweight=".70801pt" strokecolor="#808080">
                <v:path arrowok="t"/>
              </v:shape>
            </v:group>
            <v:group style="position:absolute;left:9535;top:7679;width:170;height:2" coordorigin="9535,7679" coordsize="170,2">
              <v:shape style="position:absolute;left:9535;top:7679;width:170;height:2" coordorigin="9535,7679" coordsize="170,0" path="m9535,7679l9704,7679e" filled="f" stroked="t" strokeweight=".472006pt" strokecolor="#646464">
                <v:path arrowok="t"/>
              </v:shape>
            </v:group>
            <v:group style="position:absolute;left:5093;top:7636;width:2;height:576" coordorigin="5093,7636" coordsize="2,576">
              <v:shape style="position:absolute;left:5093;top:7636;width:2;height:576" coordorigin="5093,7636" coordsize="0,576" path="m5093,8212l5093,7636e" filled="f" stroked="t" strokeweight=".70801pt" strokecolor="#6B6B6B">
                <v:path arrowok="t"/>
              </v:shape>
            </v:group>
            <v:group style="position:absolute;left:5084;top:7917;width:4347;height:2" coordorigin="5084,7917" coordsize="4347,2">
              <v:shape style="position:absolute;left:5084;top:7917;width:4347;height:2" coordorigin="5084,7917" coordsize="4347,0" path="m5084,7917l9431,7917e" filled="f" stroked="t" strokeweight=".70801pt" strokecolor="#7C7C7C">
                <v:path arrowok="t"/>
              </v:shape>
            </v:group>
            <v:group style="position:absolute;left:9374;top:7915;width:330;height:2" coordorigin="9374,7915" coordsize="330,2">
              <v:shape style="position:absolute;left:9374;top:7915;width:330;height:2" coordorigin="9374,7915" coordsize="330,0" path="m9374,7915l9704,7915e" filled="f" stroked="t" strokeweight=".472006pt" strokecolor="#646464">
                <v:path arrowok="t"/>
              </v:shape>
            </v:group>
            <v:group style="position:absolute;left:9648;top:7917;width:1921;height:2" coordorigin="9648,7917" coordsize="1921,2">
              <v:shape style="position:absolute;left:9648;top:7917;width:1921;height:2" coordorigin="9648,7917" coordsize="1921,0" path="m9648,7917l11569,7917e" filled="f" stroked="t" strokeweight=".70801pt" strokecolor="#7C7C7C">
                <v:path arrowok="t"/>
              </v:shape>
            </v:group>
            <v:group style="position:absolute;left:661;top:8200;width:2502;height:2" coordorigin="661,8200" coordsize="2502,2">
              <v:shape style="position:absolute;left:661;top:8200;width:2502;height:2" coordorigin="661,8200" coordsize="2502,0" path="m661,8200l3162,8200e" filled="f" stroked="t" strokeweight=".70801pt" strokecolor="#7C7C7C">
                <v:path arrowok="t"/>
              </v:shape>
            </v:group>
            <v:group style="position:absolute;left:670;top:7850;width:2;height:481" coordorigin="670,7850" coordsize="2,481">
              <v:shape style="position:absolute;left:670;top:7850;width:2;height:481" coordorigin="670,7850" coordsize="0,481" path="m670,8331l670,7850e" filled="f" stroked="t" strokeweight=".944013pt" strokecolor="#777777">
                <v:path arrowok="t"/>
              </v:shape>
            </v:group>
            <v:group style="position:absolute;left:3106;top:8203;width:335;height:2" coordorigin="3106,8203" coordsize="335,2">
              <v:shape style="position:absolute;left:3106;top:8203;width:335;height:2" coordorigin="3106,8203" coordsize="335,0" path="m3106,8203l3441,8203e" filled="f" stroked="t" strokeweight=".472006pt" strokecolor="#707070">
                <v:path arrowok="t"/>
              </v:shape>
            </v:group>
            <v:group style="position:absolute;left:3351;top:8203;width:552;height:2" coordorigin="3351,8203" coordsize="552,2">
              <v:shape style="position:absolute;left:3351;top:8203;width:552;height:2" coordorigin="3351,8203" coordsize="552,0" path="m3351,8203l3903,8203e" filled="f" stroked="t" strokeweight=".944013pt" strokecolor="#838383">
                <v:path arrowok="t"/>
              </v:shape>
            </v:group>
            <v:group style="position:absolute;left:3847;top:8203;width:392;height:2" coordorigin="3847,8203" coordsize="392,2">
              <v:shape style="position:absolute;left:3847;top:8203;width:392;height:2" coordorigin="3847,8203" coordsize="392,0" path="m3847,8203l4239,8203e" filled="f" stroked="t" strokeweight=".472006pt" strokecolor="#5B5B5B">
                <v:path arrowok="t"/>
              </v:shape>
            </v:group>
            <v:group style="position:absolute;left:4182;top:8203;width:392;height:2" coordorigin="4182,8203" coordsize="392,2">
              <v:shape style="position:absolute;left:4182;top:8203;width:392;height:2" coordorigin="4182,8203" coordsize="392,0" path="m4182,8203l4574,8203e" filled="f" stroked="t" strokeweight=".944013pt" strokecolor="#808080">
                <v:path arrowok="t"/>
              </v:shape>
            </v:group>
            <v:group style="position:absolute;left:4517;top:8203;width:604;height:2" coordorigin="4517,8203" coordsize="604,2">
              <v:shape style="position:absolute;left:4517;top:8203;width:604;height:2" coordorigin="4517,8203" coordsize="604,0" path="m4517,8203l5121,8203e" filled="f" stroked="t" strokeweight=".472006pt" strokecolor="#747474">
                <v:path arrowok="t"/>
              </v:shape>
            </v:group>
            <v:group style="position:absolute;left:5050;top:8200;width:6523;height:2" coordorigin="5050,8200" coordsize="6523,2">
              <v:shape style="position:absolute;left:5050;top:8200;width:6523;height:2" coordorigin="5050,8200" coordsize="6523,0" path="m5050,8200l11574,8200e" filled="f" stroked="t" strokeweight=".70801pt" strokecolor="#808080">
                <v:path arrowok="t"/>
              </v:shape>
            </v:group>
            <v:group style="position:absolute;left:673;top:8160;width:2;height:319" coordorigin="673,8160" coordsize="2,319">
              <v:shape style="position:absolute;left:673;top:8160;width:2;height:319" coordorigin="673,8160" coordsize="0,319" path="m673,8479l673,8160e" filled="f" stroked="t" strokeweight=".70801pt" strokecolor="#646464">
                <v:path arrowok="t"/>
              </v:shape>
            </v:group>
            <v:group style="position:absolute;left:670;top:8422;width:2;height:271" coordorigin="670,8422" coordsize="2,271">
              <v:shape style="position:absolute;left:670;top:8422;width:2;height:271" coordorigin="670,8422" coordsize="0,271" path="m670,8693l670,8422e" filled="f" stroked="t" strokeweight=".472006pt" strokecolor="#4B4B4B">
                <v:path arrowok="t"/>
              </v:shape>
            </v:group>
            <v:group style="position:absolute;left:673;top:8636;width:2;height:2118" coordorigin="673,8636" coordsize="2,2118">
              <v:shape style="position:absolute;left:673;top:8636;width:2;height:2118" coordorigin="673,8636" coordsize="0,2118" path="m673,10754l673,8636e" filled="f" stroked="t" strokeweight=".70801pt" strokecolor="#676767">
                <v:path arrowok="t"/>
              </v:shape>
            </v:group>
            <v:group style="position:absolute;left:3106;top:8898;width:335;height:2" coordorigin="3106,8898" coordsize="335,2">
              <v:shape style="position:absolute;left:3106;top:8898;width:335;height:2" coordorigin="3106,8898" coordsize="335,0" path="m3106,8898l3441,8898e" filled="f" stroked="t" strokeweight=".472006pt" strokecolor="#606060">
                <v:path arrowok="t"/>
              </v:shape>
            </v:group>
            <v:group style="position:absolute;left:3847;top:8898;width:392;height:2" coordorigin="3847,8898" coordsize="392,2">
              <v:shape style="position:absolute;left:3847;top:8898;width:392;height:2" coordorigin="3847,8898" coordsize="392,0" path="m3847,8898l4239,8898e" filled="f" stroked="t" strokeweight=".472006pt" strokecolor="#676767">
                <v:path arrowok="t"/>
              </v:shape>
            </v:group>
            <v:group style="position:absolute;left:661;top:8895;width:10918;height:2" coordorigin="661,8895" coordsize="10918,2">
              <v:shape style="position:absolute;left:661;top:8895;width:10918;height:2" coordorigin="661,8895" coordsize="10918,0" path="m661,8895l11578,8895e" filled="f" stroked="t" strokeweight=".70801pt" strokecolor="#7C7C7C">
                <v:path arrowok="t"/>
              </v:shape>
            </v:group>
            <v:group style="position:absolute;left:9535;top:8898;width:170;height:2" coordorigin="9535,8898" coordsize="170,2">
              <v:shape style="position:absolute;left:9535;top:8898;width:170;height:2" coordorigin="9535,8898" coordsize="170,0" path="m9535,8898l9704,8898e" filled="f" stroked="t" strokeweight=".472006pt" strokecolor="#646464">
                <v:path arrowok="t"/>
              </v:shape>
            </v:group>
            <v:group style="position:absolute;left:2591;top:8850;width:2;height:348" coordorigin="2591,8850" coordsize="2,348">
              <v:shape style="position:absolute;left:2591;top:8850;width:2;height:348" coordorigin="2591,8850" coordsize="0,348" path="m2591,9198l2591,8850e" filled="f" stroked="t" strokeweight=".472006pt" strokecolor="#4F4F4F">
                <v:path arrowok="t"/>
              </v:shape>
            </v:group>
            <v:group style="position:absolute;left:11564;top:8798;width:2;height:400" coordorigin="11564,8798" coordsize="2,400">
              <v:shape style="position:absolute;left:11564;top:8798;width:2;height:400" coordorigin="11564,8798" coordsize="0,400" path="m11564,9198l11564,8798e" filled="f" stroked="t" strokeweight=".944013pt" strokecolor="#7C7C7C">
                <v:path arrowok="t"/>
              </v:shape>
            </v:group>
            <v:group style="position:absolute;left:2594;top:9140;width:2;height:1804" coordorigin="2594,9140" coordsize="2,1804">
              <v:shape style="position:absolute;left:2594;top:9140;width:2;height:1804" coordorigin="2594,9140" coordsize="0,1804" path="m2594,10945l2594,9140e" filled="f" stroked="t" strokeweight=".70801pt" strokecolor="#6B6B6B">
                <v:path arrowok="t"/>
              </v:shape>
            </v:group>
            <v:group style="position:absolute;left:666;top:10204;width:8926;height:2" coordorigin="666,10204" coordsize="8926,2">
              <v:shape style="position:absolute;left:666;top:10204;width:8926;height:2" coordorigin="666,10204" coordsize="8926,0" path="m666,10204l9591,10204e" filled="f" stroked="t" strokeweight=".70801pt" strokecolor="#7C7C7C">
                <v:path arrowok="t"/>
              </v:shape>
            </v:group>
            <v:group style="position:absolute;left:9535;top:10202;width:170;height:2" coordorigin="9535,10202" coordsize="170,2">
              <v:shape style="position:absolute;left:9535;top:10202;width:170;height:2" coordorigin="9535,10202" coordsize="170,0" path="m9535,10202l9704,10202e" filled="f" stroked="t" strokeweight=".472006pt" strokecolor="#575757">
                <v:path arrowok="t"/>
              </v:shape>
            </v:group>
            <v:group style="position:absolute;left:9648;top:10202;width:1931;height:2" coordorigin="9648,10202" coordsize="1931,2">
              <v:shape style="position:absolute;left:9648;top:10202;width:1931;height:2" coordorigin="9648,10202" coordsize="1931,0" path="m9648,10202l11578,10202e" filled="f" stroked="t" strokeweight=".70801pt" strokecolor="#7C7C7C">
                <v:path arrowok="t"/>
              </v:shape>
            </v:group>
            <v:group style="position:absolute;left:661;top:10445;width:4451;height:2" coordorigin="661,10445" coordsize="4451,2">
              <v:shape style="position:absolute;left:661;top:10445;width:4451;height:2" coordorigin="661,10445" coordsize="4451,0" path="m661,10445l5112,10445e" filled="f" stroked="t" strokeweight=".70801pt" strokecolor="#777777">
                <v:path arrowok="t"/>
              </v:shape>
            </v:group>
            <v:group style="position:absolute;left:4182;top:10445;width:392;height:2" coordorigin="4182,10445" coordsize="392,2">
              <v:shape style="position:absolute;left:4182;top:10445;width:392;height:2" coordorigin="4182,10445" coordsize="392,0" path="m4182,10445l4574,10445e" filled="f" stroked="t" strokeweight=".472006pt" strokecolor="#676767">
                <v:path arrowok="t"/>
              </v:shape>
            </v:group>
            <v:group style="position:absolute;left:5055;top:10445;width:562;height:2" coordorigin="5055,10445" coordsize="562,2">
              <v:shape style="position:absolute;left:5055;top:10445;width:562;height:2" coordorigin="5055,10445" coordsize="562,0" path="m5055,10445l5617,10445e" filled="f" stroked="t" strokeweight=".472006pt" strokecolor="#707070">
                <v:path arrowok="t"/>
              </v:shape>
            </v:group>
            <v:group style="position:absolute;left:5447;top:10442;width:4144;height:2" coordorigin="5447,10442" coordsize="4144,2">
              <v:shape style="position:absolute;left:5447;top:10442;width:4144;height:2" coordorigin="5447,10442" coordsize="4144,0" path="m5447,10442l9591,10442e" filled="f" stroked="t" strokeweight=".70801pt" strokecolor="#808080">
                <v:path arrowok="t"/>
              </v:shape>
            </v:group>
            <v:group style="position:absolute;left:9535;top:10440;width:170;height:2" coordorigin="9535,10440" coordsize="170,2">
              <v:shape style="position:absolute;left:9535;top:10440;width:170;height:2" coordorigin="9535,10440" coordsize="170,0" path="m9535,10440l9704,10440e" filled="f" stroked="t" strokeweight=".472006pt" strokecolor="#606060">
                <v:path arrowok="t"/>
              </v:shape>
            </v:group>
            <v:group style="position:absolute;left:9648;top:10440;width:1931;height:2" coordorigin="9648,10440" coordsize="1931,2">
              <v:shape style="position:absolute;left:9648;top:10440;width:1931;height:2" coordorigin="9648,10440" coordsize="1931,0" path="m9648,10440l11578,10440e" filled="f" stroked="t" strokeweight=".70801pt" strokecolor="#7C7C7C">
                <v:path arrowok="t"/>
              </v:shape>
            </v:group>
            <v:group style="position:absolute;left:670;top:10683;width:2912;height:2" coordorigin="670,10683" coordsize="2912,2">
              <v:shape style="position:absolute;left:670;top:10683;width:2912;height:2" coordorigin="670,10683" coordsize="2912,0" path="m670,10683l3583,10683e" filled="f" stroked="t" strokeweight=".70801pt" strokecolor="#7C7C7C">
                <v:path arrowok="t"/>
              </v:shape>
            </v:group>
            <v:group style="position:absolute;left:675;top:10426;width:2;height:328" coordorigin="675,10426" coordsize="2,328">
              <v:shape style="position:absolute;left:675;top:10426;width:2;height:328" coordorigin="675,10426" coordsize="0,328" path="m675,10754l675,10426e" filled="f" stroked="t" strokeweight=".472006pt" strokecolor="#4B4B4B">
                <v:path arrowok="t"/>
              </v:shape>
            </v:group>
            <v:group style="position:absolute;left:3526;top:10683;width:378;height:2" coordorigin="3526,10683" coordsize="378,2">
              <v:shape style="position:absolute;left:3526;top:10683;width:378;height:2" coordorigin="3526,10683" coordsize="378,0" path="m3526,10683l3903,10683e" filled="f" stroked="t" strokeweight=".472006pt" strokecolor="#606060">
                <v:path arrowok="t"/>
              </v:shape>
            </v:group>
            <v:group style="position:absolute;left:5055;top:10685;width:562;height:2" coordorigin="5055,10685" coordsize="562,2">
              <v:shape style="position:absolute;left:5055;top:10685;width:562;height:2" coordorigin="5055,10685" coordsize="562,0" path="m5055,10685l5617,10685e" filled="f" stroked="t" strokeweight=".472006pt" strokecolor="#777777">
                <v:path arrowok="t"/>
              </v:shape>
            </v:group>
            <v:group style="position:absolute;left:6783;top:10683;width:330;height:2" coordorigin="6783,10683" coordsize="330,2">
              <v:shape style="position:absolute;left:6783;top:10683;width:330;height:2" coordorigin="6783,10683" coordsize="330,0" path="m6783,10683l7113,10683e" filled="f" stroked="t" strokeweight=".472006pt" strokecolor="#707070">
                <v:path arrowok="t"/>
              </v:shape>
            </v:group>
            <v:group style="position:absolute;left:7467;top:10683;width:420;height:2" coordorigin="7467,10683" coordsize="420,2">
              <v:shape style="position:absolute;left:7467;top:10683;width:420;height:2" coordorigin="7467,10683" coordsize="420,0" path="m7467,10683l7887,10683e" filled="f" stroked="t" strokeweight=".472006pt" strokecolor="#707070">
                <v:path arrowok="t"/>
              </v:shape>
            </v:group>
            <v:group style="position:absolute;left:8935;top:10680;width:255;height:2" coordorigin="8935,10680" coordsize="255,2">
              <v:shape style="position:absolute;left:8935;top:10680;width:255;height:2" coordorigin="8935,10680" coordsize="255,0" path="m8935,10680l9190,10680e" filled="f" stroked="t" strokeweight=".472006pt" strokecolor="#777777">
                <v:path arrowok="t"/>
              </v:shape>
            </v:group>
            <v:group style="position:absolute;left:3847;top:10683;width:7713;height:2" coordorigin="3847,10683" coordsize="7713,2">
              <v:shape style="position:absolute;left:3847;top:10683;width:7713;height:2" coordorigin="3847,10683" coordsize="7713,0" path="m3847,10683l11559,10683e" filled="f" stroked="t" strokeweight=".70801pt" strokecolor="#808080">
                <v:path arrowok="t"/>
              </v:shape>
            </v:group>
            <v:group style="position:absolute;left:9648;top:10680;width:1926;height:2" coordorigin="9648,10680" coordsize="1926,2">
              <v:shape style="position:absolute;left:9648;top:10680;width:1926;height:2" coordorigin="9648,10680" coordsize="1926,0" path="m9648,10680l11574,10680e" filled="f" stroked="t" strokeweight=".472006pt" strokecolor="#7C7C7C">
                <v:path arrowok="t"/>
              </v:shape>
            </v:group>
            <v:group style="position:absolute;left:666;top:11152;width:3063;height:2" coordorigin="666,11152" coordsize="3063,2">
              <v:shape style="position:absolute;left:666;top:11152;width:3063;height:2" coordorigin="666,11152" coordsize="3063,0" path="m666,11152l3729,11152e" filled="f" stroked="t" strokeweight=".70801pt" strokecolor="#7C7C7C">
                <v:path arrowok="t"/>
              </v:shape>
            </v:group>
            <v:group style="position:absolute;left:2596;top:10888;width:2;height:305" coordorigin="2596,10888" coordsize="2,305">
              <v:shape style="position:absolute;left:2596;top:10888;width:2;height:305" coordorigin="2596,10888" coordsize="0,305" path="m2596,11192l2596,10888e" filled="f" stroked="t" strokeweight=".472006pt" strokecolor="#545454">
                <v:path arrowok="t"/>
              </v:shape>
            </v:group>
            <v:group style="position:absolute;left:3672;top:11149;width:231;height:2" coordorigin="3672,11149" coordsize="231,2">
              <v:shape style="position:absolute;left:3672;top:11149;width:231;height:2" coordorigin="3672,11149" coordsize="231,0" path="m3672,11149l3903,11149e" filled="f" stroked="t" strokeweight=".472006pt" strokecolor="#6B6B6B">
                <v:path arrowok="t"/>
              </v:shape>
            </v:group>
            <v:group style="position:absolute;left:3847;top:11152;width:5343;height:2" coordorigin="3847,11152" coordsize="5343,2">
              <v:shape style="position:absolute;left:3847;top:11152;width:5343;height:2" coordorigin="3847,11152" coordsize="5343,0" path="m3847,11152l9190,11152e" filled="f" stroked="t" strokeweight=".70801pt" strokecolor="#7C7C7C">
                <v:path arrowok="t"/>
              </v:shape>
            </v:group>
            <v:group style="position:absolute;left:9133;top:11149;width:297;height:2" coordorigin="9133,11149" coordsize="297,2">
              <v:shape style="position:absolute;left:9133;top:11149;width:297;height:2" coordorigin="9133,11149" coordsize="297,0" path="m9133,11149l9431,11149e" filled="f" stroked="t" strokeweight=".472006pt" strokecolor="#676767">
                <v:path arrowok="t"/>
              </v:shape>
            </v:group>
            <v:group style="position:absolute;left:9374;top:11147;width:2204;height:2" coordorigin="9374,11147" coordsize="2204,2">
              <v:shape style="position:absolute;left:9374;top:11147;width:2204;height:2" coordorigin="9374,11147" coordsize="2204,0" path="m9374,11147l11578,11147e" filled="f" stroked="t" strokeweight=".70801pt" strokecolor="#7C7C7C">
                <v:path arrowok="t"/>
              </v:shape>
            </v:group>
            <v:group style="position:absolute;left:11569;top:10888;width:2;height:514" coordorigin="11569,10888" coordsize="2,514">
              <v:shape style="position:absolute;left:11569;top:10888;width:2;height:514" coordorigin="11569,10888" coordsize="0,514" path="m11569,11402l11569,10888e" filled="f" stroked="t" strokeweight=".944013pt" strokecolor="#707070">
                <v:path arrowok="t"/>
              </v:shape>
            </v:group>
            <v:group style="position:absolute;left:675;top:11107;width:2;height:305" coordorigin="675,11107" coordsize="2,305">
              <v:shape style="position:absolute;left:675;top:11107;width:2;height:305" coordorigin="675,11107" coordsize="0,305" path="m675,11411l675,11107e" filled="f" stroked="t" strokeweight=".472006pt" strokecolor="#5B5B5B">
                <v:path arrowok="t"/>
              </v:shape>
            </v:group>
            <v:group style="position:absolute;left:2596;top:11107;width:2;height:671" coordorigin="2596,11107" coordsize="2,671">
              <v:shape style="position:absolute;left:2596;top:11107;width:2;height:671" coordorigin="2596,11107" coordsize="0,671" path="m2596,11778l2596,11107e" filled="f" stroked="t" strokeweight=".70801pt" strokecolor="#676767">
                <v:path arrowok="t"/>
              </v:shape>
            </v:group>
            <v:group style="position:absolute;left:7467;top:11390;width:788;height:2" coordorigin="7467,11390" coordsize="788,2">
              <v:shape style="position:absolute;left:7467;top:11390;width:788;height:2" coordorigin="7467,11390" coordsize="788,0" path="m7467,11390l8255,11390e" filled="f" stroked="t" strokeweight=".472006pt" strokecolor="#808080">
                <v:path arrowok="t"/>
              </v:shape>
            </v:group>
            <v:group style="position:absolute;left:9133;top:11387;width:297;height:2" coordorigin="9133,11387" coordsize="297,2">
              <v:shape style="position:absolute;left:9133;top:11387;width:297;height:2" coordorigin="9133,11387" coordsize="297,0" path="m9133,11387l9431,11387e" filled="f" stroked="t" strokeweight=".472006pt" strokecolor="#6B6B6B">
                <v:path arrowok="t"/>
              </v:shape>
            </v:group>
            <v:group style="position:absolute;left:670;top:11387;width:10908;height:2" coordorigin="670,11387" coordsize="10908,2">
              <v:shape style="position:absolute;left:670;top:11387;width:10908;height:2" coordorigin="670,11387" coordsize="10908,0" path="m670,11387l11578,11387e" filled="f" stroked="t" strokeweight=".70801pt" strokecolor="#808080">
                <v:path arrowok="t"/>
              </v:shape>
            </v:group>
            <v:group style="position:absolute;left:9940;top:11387;width:260;height:2" coordorigin="9940,11387" coordsize="260,2">
              <v:shape style="position:absolute;left:9940;top:11387;width:260;height:2" coordorigin="9940,11387" coordsize="260,0" path="m9940,11387l10200,11387e" filled="f" stroked="t" strokeweight=".472006pt" strokecolor="#6B6B6B">
                <v:path arrowok="t"/>
              </v:shape>
            </v:group>
            <v:group style="position:absolute;left:11574;top:11107;width:2;height:305" coordorigin="11574,11107" coordsize="2,305">
              <v:shape style="position:absolute;left:11574;top:11107;width:2;height:305" coordorigin="11574,11107" coordsize="0,305" path="m11574,11411l11574,11107e" filled="f" stroked="t" strokeweight=".472006pt" strokecolor="#5B5B5B">
                <v:path arrowok="t"/>
              </v:shape>
            </v:group>
            <v:group style="position:absolute;left:651;top:11744;width:746;height:2" coordorigin="651,11744" coordsize="746,2">
              <v:shape style="position:absolute;left:651;top:11744;width:746;height:2" coordorigin="651,11744" coordsize="746,0" path="m651,11744l1397,11744e" filled="f" stroked="t" strokeweight=".236003pt" strokecolor="#6B6B6B">
                <v:path arrowok="t"/>
              </v:shape>
            </v:group>
            <v:group style="position:absolute;left:677;top:11340;width:2;height:4370" coordorigin="677,11340" coordsize="2,4370">
              <v:shape style="position:absolute;left:677;top:11340;width:2;height:4370" coordorigin="677,11340" coordsize="0,4370" path="m677,15710l677,11340e" filled="f" stroked="t" strokeweight=".70801pt" strokecolor="#676767">
                <v:path arrowok="t"/>
              </v:shape>
            </v:group>
            <v:group style="position:absolute;left:1392;top:11368;width:2;height:381" coordorigin="1392,11368" coordsize="2,381">
              <v:shape style="position:absolute;left:1392;top:11368;width:2;height:381" coordorigin="1392,11368" coordsize="0,381" path="m1392,11749l1392,11368e" filled="f" stroked="t" strokeweight=".236003pt" strokecolor="#676767">
                <v:path arrowok="t"/>
              </v:shape>
            </v:group>
            <v:group style="position:absolute;left:1392;top:11744;width:1189;height:2" coordorigin="1392,11744" coordsize="1189,2">
              <v:shape style="position:absolute;left:1392;top:11744;width:1189;height:2" coordorigin="1392,11744" coordsize="1189,0" path="m1392,11744l2582,11744e" filled="f" stroked="t" strokeweight=".236003pt" strokecolor="#2F2F2F">
                <v:path arrowok="t"/>
              </v:shape>
            </v:group>
            <v:group style="position:absolute;left:1938;top:11383;width:2;height:4332" coordorigin="1938,11383" coordsize="2,4332">
              <v:shape style="position:absolute;left:1938;top:11383;width:2;height:4332" coordorigin="1938,11383" coordsize="0,4332" path="m1938,15715l1938,11383e" filled="f" stroked="t" strokeweight=".70801pt" strokecolor="#676767">
                <v:path arrowok="t"/>
              </v:shape>
            </v:group>
            <v:group style="position:absolute;left:2568;top:11744;width:3021;height:2" coordorigin="2568,11744" coordsize="3021,2">
              <v:shape style="position:absolute;left:2568;top:11744;width:3021;height:2" coordorigin="2568,11744" coordsize="3021,0" path="m2568,11744l5589,11744e" filled="f" stroked="t" strokeweight=".236003pt" strokecolor="#484848">
                <v:path arrowok="t"/>
              </v:shape>
            </v:group>
            <v:group style="position:absolute;left:5589;top:11744;width:1496;height:2" coordorigin="5589,11744" coordsize="1496,2">
              <v:shape style="position:absolute;left:5589;top:11744;width:1496;height:2" coordorigin="5589,11744" coordsize="1496,0" path="m5589,11744l7085,11744e" filled="f" stroked="t" strokeweight=".236003pt" strokecolor="#000000">
                <v:path arrowok="t"/>
              </v:shape>
            </v:group>
            <v:group style="position:absolute;left:7085;top:11744;width:774;height:2" coordorigin="7085,11744" coordsize="774,2">
              <v:shape style="position:absolute;left:7085;top:11744;width:774;height:2" coordorigin="7085,11744" coordsize="774,0" path="m7085,11744l7859,11744e" filled="f" stroked="t" strokeweight=".236003pt" strokecolor="#707070">
                <v:path arrowok="t"/>
              </v:shape>
            </v:group>
            <v:group style="position:absolute;left:7505;top:11378;width:2;height:400" coordorigin="7505,11378" coordsize="2,400">
              <v:shape style="position:absolute;left:7505;top:11378;width:2;height:400" coordorigin="7505,11378" coordsize="0,400" path="m7505,11778l7505,11378e" filled="f" stroked="t" strokeweight=".944013pt" strokecolor="#777777">
                <v:path arrowok="t"/>
              </v:shape>
            </v:group>
            <v:group style="position:absolute;left:7859;top:11744;width:3701;height:2" coordorigin="7859,11744" coordsize="3701,2">
              <v:shape style="position:absolute;left:7859;top:11744;width:3701;height:2" coordorigin="7859,11744" coordsize="3701,0" path="m7859,11744l11559,11744e" filled="f" stroked="t" strokeweight=".236003pt" strokecolor="#000000">
                <v:path arrowok="t"/>
              </v:shape>
            </v:group>
            <v:group style="position:absolute;left:1392;top:11744;width:2;height:1523" coordorigin="1392,11744" coordsize="2,1523">
              <v:shape style="position:absolute;left:1392;top:11744;width:2;height:1523" coordorigin="1392,11744" coordsize="0,1523" path="m1392,13268l1392,11744e" filled="f" stroked="t" strokeweight=".236003pt" strokecolor="#000000">
                <v:path arrowok="t"/>
              </v:shape>
            </v:group>
            <v:group style="position:absolute;left:2596;top:11716;width:2;height:409" coordorigin="2596,11716" coordsize="2,409">
              <v:shape style="position:absolute;left:2596;top:11716;width:2;height:409" coordorigin="2596,11716" coordsize="0,409" path="m2596,12125l2596,11716e" filled="f" stroked="t" strokeweight=".472006pt" strokecolor="#575757">
                <v:path arrowok="t"/>
              </v:shape>
            </v:group>
            <v:group style="position:absolute;left:7505;top:11716;width:2;height:757" coordorigin="7505,11716" coordsize="2,757">
              <v:shape style="position:absolute;left:7505;top:11716;width:2;height:757" coordorigin="7505,11716" coordsize="0,757" path="m7505,12473l7505,11716e" filled="f" stroked="t" strokeweight=".472006pt" strokecolor="#6B6B6B">
                <v:path arrowok="t"/>
              </v:shape>
            </v:group>
            <v:group style="position:absolute;left:1940;top:12068;width:2;height:276" coordorigin="1940,12068" coordsize="2,276">
              <v:shape style="position:absolute;left:1940;top:12068;width:2;height:276" coordorigin="1940,12068" coordsize="0,276" path="m1940,12344l1940,12068e" filled="f" stroked="t" strokeweight=".472006pt" strokecolor="#575757">
                <v:path arrowok="t"/>
              </v:shape>
            </v:group>
            <v:group style="position:absolute;left:2596;top:12068;width:2;height:1228" coordorigin="2596,12068" coordsize="2,1228">
              <v:shape style="position:absolute;left:2596;top:12068;width:2;height:1228" coordorigin="2596,12068" coordsize="0,1228" path="m2596,13296l2596,12068e" filled="f" stroked="t" strokeweight=".70801pt" strokecolor="#6B6B6B">
                <v:path arrowok="t"/>
              </v:shape>
            </v:group>
            <v:group style="position:absolute;left:7507;top:12049;width:2;height:1776" coordorigin="7507,12049" coordsize="2,1776">
              <v:shape style="position:absolute;left:7507;top:12049;width:2;height:1776" coordorigin="7507,12049" coordsize="0,1776" path="m7507,13825l7507,12049e" filled="f" stroked="t" strokeweight=".70801pt" strokecolor="#747474">
                <v:path arrowok="t"/>
              </v:shape>
            </v:group>
            <v:group style="position:absolute;left:3413;top:12592;width:2;height:400" coordorigin="3413,12592" coordsize="2,400">
              <v:shape style="position:absolute;left:3413;top:12592;width:2;height:400" coordorigin="3413,12592" coordsize="0,400" path="m3413,12992l3413,12592e" filled="f" stroked="t" strokeweight=".236003pt" strokecolor="#444890">
                <v:path arrowok="t"/>
              </v:shape>
            </v:group>
            <v:group style="position:absolute;left:5084;top:12992;width:1728;height:2" coordorigin="5084,12992" coordsize="1728,2">
              <v:shape style="position:absolute;left:5084;top:12992;width:1728;height:2" coordorigin="5084,12992" coordsize="1728,0" path="m5084,12992l6811,12992e" filled="f" stroked="t" strokeweight=".236003pt" strokecolor="#A8B8C8">
                <v:path arrowok="t"/>
              </v:shape>
            </v:group>
            <v:group style="position:absolute;left:1940;top:12963;width:2;height:333" coordorigin="1940,12963" coordsize="2,333">
              <v:shape style="position:absolute;left:1940;top:12963;width:2;height:333" coordorigin="1940,12963" coordsize="0,333" path="m1940,13296l1940,12963e" filled="f" stroked="t" strokeweight=".472006pt" strokecolor="#4F4F4F">
                <v:path arrowok="t"/>
              </v:shape>
            </v:group>
            <v:group style="position:absolute;left:651;top:13458;width:184;height:2" coordorigin="651,13458" coordsize="184,2">
              <v:shape style="position:absolute;left:651;top:13458;width:184;height:2" coordorigin="651,13458" coordsize="184,0" path="m651,13458l835,13458e" filled="f" stroked="t" strokeweight=".236003pt" strokecolor="#484848">
                <v:path arrowok="t"/>
              </v:shape>
            </v:group>
            <v:group style="position:absolute;left:835;top:13458;width:562;height:2" coordorigin="835,13458" coordsize="562,2">
              <v:shape style="position:absolute;left:835;top:13458;width:562;height:2" coordorigin="835,13458" coordsize="562,0" path="m835,13458l1397,13458e" filled="f" stroked="t" strokeweight=".236003pt" strokecolor="#000000">
                <v:path arrowok="t"/>
              </v:shape>
            </v:group>
            <v:group style="position:absolute;left:1392;top:13268;width:2;height:195" coordorigin="1392,13268" coordsize="2,195">
              <v:shape style="position:absolute;left:1392;top:13268;width:2;height:195" coordorigin="1392,13268" coordsize="0,195" path="m1392,13463l1392,13268e" filled="f" stroked="t" strokeweight=".236003pt" strokecolor="#909090">
                <v:path arrowok="t"/>
              </v:shape>
            </v:group>
            <v:group style="position:absolute;left:1392;top:13458;width:1185;height:2" coordorigin="1392,13458" coordsize="1185,2">
              <v:shape style="position:absolute;left:1392;top:13458;width:1185;height:2" coordorigin="1392,13458" coordsize="1185,0" path="m1392,13458l2577,13458e" filled="f" stroked="t" strokeweight=".236003pt" strokecolor="#6B6B6B">
                <v:path arrowok="t"/>
              </v:shape>
            </v:group>
            <v:group style="position:absolute;left:2596;top:13239;width:2;height:252" coordorigin="2596,13239" coordsize="2,252">
              <v:shape style="position:absolute;left:2596;top:13239;width:2;height:252" coordorigin="2596,13239" coordsize="0,252" path="m2596,13492l2596,13239e" filled="f" stroked="t" strokeweight=".472006pt" strokecolor="#383838">
                <v:path arrowok="t"/>
              </v:shape>
            </v:group>
            <v:group style="position:absolute;left:1392;top:13458;width:2;height:1585" coordorigin="1392,13458" coordsize="2,1585">
              <v:shape style="position:absolute;left:1392;top:13458;width:2;height:1585" coordorigin="1392,13458" coordsize="0,1585" path="m1392,15044l1392,13458e" filled="f" stroked="t" strokeweight=".236003pt" strokecolor="#000000">
                <v:path arrowok="t"/>
              </v:shape>
            </v:group>
            <v:group style="position:absolute;left:2598;top:13430;width:2;height:1576" coordorigin="2598,13430" coordsize="2,1576">
              <v:shape style="position:absolute;left:2598;top:13430;width:2;height:1576" coordorigin="2598,13430" coordsize="0,1576" path="m2598,15005l2598,13430e" filled="f" stroked="t" strokeweight=".70801pt" strokecolor="#6B6B6B">
                <v:path arrowok="t"/>
              </v:shape>
            </v:group>
            <v:group style="position:absolute;left:680;top:13715;width:2;height:386" coordorigin="680,13715" coordsize="2,386">
              <v:shape style="position:absolute;left:680;top:13715;width:2;height:386" coordorigin="680,13715" coordsize="0,386" path="m680,14101l680,13715e" filled="f" stroked="t" strokeweight=".944013pt" strokecolor="#7C7C7C">
                <v:path arrowok="t"/>
              </v:shape>
            </v:group>
            <v:group style="position:absolute;left:1940;top:13768;width:2;height:200" coordorigin="1940,13768" coordsize="2,200">
              <v:shape style="position:absolute;left:1940;top:13768;width:2;height:200" coordorigin="1940,13768" coordsize="0,200" path="m1940,13968l1940,13768e" filled="f" stroked="t" strokeweight=".472006pt" strokecolor="#2F2F2F">
                <v:path arrowok="t"/>
              </v:shape>
            </v:group>
            <v:group style="position:absolute;left:7510;top:13768;width:2;height:200" coordorigin="7510,13768" coordsize="2,200">
              <v:shape style="position:absolute;left:7510;top:13768;width:2;height:200" coordorigin="7510,13768" coordsize="0,200" path="m7510,13968l7510,13768e" filled="f" stroked="t" strokeweight=".472006pt" strokecolor="#545454">
                <v:path arrowok="t"/>
              </v:shape>
            </v:group>
            <v:group style="position:absolute;left:11578;top:13911;width:2;height:486" coordorigin="11578,13911" coordsize="2,486">
              <v:shape style="position:absolute;left:11578;top:13911;width:2;height:486" coordorigin="11578,13911" coordsize="0,486" path="m11578,14396l11578,13911e" filled="f" stroked="t" strokeweight=".472006pt" strokecolor="#6B6B6B">
                <v:path arrowok="t"/>
              </v:shape>
            </v:group>
            <v:group style="position:absolute;left:9709;top:14339;width:2;height:181" coordorigin="9709,14339" coordsize="2,181">
              <v:shape style="position:absolute;left:9709;top:14339;width:2;height:181" coordorigin="9709,14339" coordsize="0,181" path="m9709,14520l9709,14339e" filled="f" stroked="t" strokeweight=".472006pt" strokecolor="#707070">
                <v:path arrowok="t"/>
              </v:shape>
            </v:group>
            <v:group style="position:absolute;left:1940;top:14487;width:2;height:333" coordorigin="1940,14487" coordsize="2,333">
              <v:shape style="position:absolute;left:1940;top:14487;width:2;height:333" coordorigin="1940,14487" coordsize="0,333" path="m1940,14820l1940,14487e" filled="f" stroked="t" strokeweight=".472006pt" strokecolor="#484848">
                <v:path arrowok="t"/>
              </v:shape>
            </v:group>
            <v:group style="position:absolute;left:7507;top:13911;width:2;height:724" coordorigin="7507,13911" coordsize="2,724">
              <v:shape style="position:absolute;left:7507;top:13911;width:2;height:724" coordorigin="7507,13911" coordsize="0,724" path="m7507,14634l7507,13911e" filled="f" stroked="t" strokeweight=".70801pt" strokecolor="#707070">
                <v:path arrowok="t"/>
              </v:shape>
            </v:group>
            <v:group style="position:absolute;left:7510;top:14577;width:2;height:243" coordorigin="7510,14577" coordsize="2,243">
              <v:shape style="position:absolute;left:7510;top:14577;width:2;height:243" coordorigin="7510,14577" coordsize="0,243" path="m7510,14820l7510,14577e" filled="f" stroked="t" strokeweight=".472006pt" strokecolor="#4F4F4F">
                <v:path arrowok="t"/>
              </v:shape>
            </v:group>
            <v:group style="position:absolute;left:11578;top:11406;width:2;height:4308" coordorigin="11578,11406" coordsize="2,4308">
              <v:shape style="position:absolute;left:11578;top:11406;width:2;height:4308" coordorigin="11578,11406" coordsize="0,4308" path="m11578,15715l11578,11406e" filled="f" stroked="t" strokeweight=".70801pt" strokecolor="#777777">
                <v:path arrowok="t"/>
              </v:shape>
            </v:group>
            <v:group style="position:absolute;left:7510;top:14763;width:2;height:243" coordorigin="7510,14763" coordsize="2,243">
              <v:shape style="position:absolute;left:7510;top:14763;width:2;height:243" coordorigin="7510,14763" coordsize="0,243" path="m7510,15005l7510,14763e" filled="f" stroked="t" strokeweight=".472006pt" strokecolor="#6B6B6B">
                <v:path arrowok="t"/>
              </v:shape>
            </v:group>
            <v:group style="position:absolute;left:11578;top:14763;width:2;height:243" coordorigin="11578,14763" coordsize="2,243">
              <v:shape style="position:absolute;left:11578;top:14763;width:2;height:243" coordorigin="11578,14763" coordsize="0,243" path="m11578,15005l11578,14763e" filled="f" stroked="t" strokeweight=".472006pt" strokecolor="#646464">
                <v:path arrowok="t"/>
              </v:shape>
            </v:group>
            <v:group style="position:absolute;left:680;top:14948;width:2;height:295" coordorigin="680,14948" coordsize="2,295">
              <v:shape style="position:absolute;left:680;top:14948;width:2;height:295" coordorigin="680,14948" coordsize="0,295" path="m680,15244l680,14948e" filled="f" stroked="t" strokeweight=".472006pt" strokecolor="#444444">
                <v:path arrowok="t"/>
              </v:shape>
            </v:group>
            <v:group style="position:absolute;left:2596;top:14948;width:2;height:124" coordorigin="2596,14948" coordsize="2,124">
              <v:shape style="position:absolute;left:2596;top:14948;width:2;height:124" coordorigin="2596,14948" coordsize="0,124" path="m2596,15072l2596,14948e" filled="f" stroked="t" strokeweight=".472006pt" strokecolor="#444444">
                <v:path arrowok="t"/>
              </v:shape>
            </v:group>
            <v:group style="position:absolute;left:7510;top:14948;width:2;height:766" coordorigin="7510,14948" coordsize="2,766">
              <v:shape style="position:absolute;left:7510;top:14948;width:2;height:766" coordorigin="7510,14948" coordsize="0,766" path="m7510,15715l7510,14948e" filled="f" stroked="t" strokeweight=".70801pt" strokecolor="#707070">
                <v:path arrowok="t"/>
              </v:shape>
            </v:group>
            <v:group style="position:absolute;left:666;top:15705;width:198;height:2" coordorigin="666,15705" coordsize="198,2">
              <v:shape style="position:absolute;left:666;top:15705;width:198;height:2" coordorigin="666,15705" coordsize="198,0" path="m666,15705l864,15705e" filled="f" stroked="t" strokeweight=".472006pt" strokecolor="#7C7C7C">
                <v:path arrowok="t"/>
              </v:shape>
            </v:group>
            <v:group style="position:absolute;left:666;top:15705;width:2497;height:2" coordorigin="666,15705" coordsize="2497,2">
              <v:shape style="position:absolute;left:666;top:15705;width:2497;height:2" coordorigin="666,15705" coordsize="2497,0" path="m666,15705l3162,15705e" filled="f" stroked="t" strokeweight=".70801pt" strokecolor="#878787">
                <v:path arrowok="t"/>
              </v:shape>
            </v:group>
            <v:group style="position:absolute;left:1392;top:15044;width:2;height:662" coordorigin="1392,15044" coordsize="2,662">
              <v:shape style="position:absolute;left:1392;top:15044;width:2;height:662" coordorigin="1392,15044" coordsize="0,662" path="m1392,15705l1392,15044e" filled="f" stroked="t" strokeweight=".236003pt" strokecolor="#909090">
                <v:path arrowok="t"/>
              </v:shape>
            </v:group>
            <v:group style="position:absolute;left:2596;top:15015;width:2;height:700" coordorigin="2596,15015" coordsize="2,700">
              <v:shape style="position:absolute;left:2596;top:15015;width:2;height:700" coordorigin="2596,15015" coordsize="0,700" path="m2596,15715l2596,15015e" filled="f" stroked="t" strokeweight=".70801pt" strokecolor="#707070">
                <v:path arrowok="t"/>
              </v:shape>
            </v:group>
            <v:group style="position:absolute;left:3106;top:15705;width:335;height:2" coordorigin="3106,15705" coordsize="335,2">
              <v:shape style="position:absolute;left:3106;top:15705;width:335;height:2" coordorigin="3106,15705" coordsize="335,0" path="m3106,15705l3441,15705e" filled="f" stroked="t" strokeweight=".472006pt" strokecolor="#7C7C7C">
                <v:path arrowok="t"/>
              </v:shape>
            </v:group>
            <v:group style="position:absolute;left:3342;top:15705;width:562;height:2" coordorigin="3342,15705" coordsize="562,2">
              <v:shape style="position:absolute;left:3342;top:15705;width:562;height:2" coordorigin="3342,15705" coordsize="562,0" path="m3342,15705l3903,15705e" filled="f" stroked="t" strokeweight=".944013pt" strokecolor="#909090">
                <v:path arrowok="t"/>
              </v:shape>
            </v:group>
            <v:group style="position:absolute;left:3847;top:15705;width:392;height:2" coordorigin="3847,15705" coordsize="392,2">
              <v:shape style="position:absolute;left:3847;top:15705;width:392;height:2" coordorigin="3847,15705" coordsize="392,0" path="m3847,15705l4239,15705e" filled="f" stroked="t" strokeweight=".472006pt" strokecolor="#676767">
                <v:path arrowok="t"/>
              </v:shape>
            </v:group>
            <v:group style="position:absolute;left:4182;top:15705;width:2931;height:2" coordorigin="4182,15705" coordsize="2931,2">
              <v:shape style="position:absolute;left:4182;top:15705;width:2931;height:2" coordorigin="4182,15705" coordsize="2931,0" path="m4182,15705l7113,15705e" filled="f" stroked="t" strokeweight=".70801pt" strokecolor="#8C8C8C">
                <v:path arrowok="t"/>
              </v:shape>
            </v:group>
            <v:group style="position:absolute;left:7056;top:15705;width:477;height:2" coordorigin="7056,15705" coordsize="477,2">
              <v:shape style="position:absolute;left:7056;top:15705;width:477;height:2" coordorigin="7056,15705" coordsize="477,0" path="m7056,15705l7533,15705e" filled="f" stroked="t" strokeweight=".472006pt" strokecolor="#7C7C7C">
                <v:path arrowok="t"/>
              </v:shape>
            </v:group>
            <v:group style="position:absolute;left:7462;top:15705;width:2129;height:2" coordorigin="7462,15705" coordsize="2129,2">
              <v:shape style="position:absolute;left:7462;top:15705;width:2129;height:2" coordorigin="7462,15705" coordsize="2129,0" path="m7462,15705l9591,15705e" filled="f" stroked="t" strokeweight=".70801pt" strokecolor="#878787">
                <v:path arrowok="t"/>
              </v:shape>
            </v:group>
            <v:group style="position:absolute;left:9535;top:15705;width:170;height:2" coordorigin="9535,15705" coordsize="170,2">
              <v:shape style="position:absolute;left:9535;top:15705;width:170;height:2" coordorigin="9535,15705" coordsize="170,0" path="m9535,15705l9704,15705e" filled="f" stroked="t" strokeweight=".472006pt" strokecolor="#646464">
                <v:path arrowok="t"/>
              </v:shape>
            </v:group>
            <v:group style="position:absolute;left:9648;top:15705;width:1935;height:2" coordorigin="9648,15705" coordsize="1935,2">
              <v:shape style="position:absolute;left:9648;top:15705;width:1935;height:2" coordorigin="9648,15705" coordsize="1935,0" path="m9648,15705l11583,15705e" filled="f" stroked="t" strokeweight=".70801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0"/>
          <w:w w:val="224"/>
          <w:b/>
          <w:bCs/>
          <w:position w:val="7"/>
        </w:rPr>
        <w:t>""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63"/>
          <w:b/>
          <w:bCs/>
          <w:position w:val="7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-17"/>
          <w:w w:val="63"/>
          <w:b/>
          <w:bCs/>
          <w:position w:val="7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0"/>
          <w:w w:val="38"/>
          <w:b/>
          <w:bCs/>
          <w:position w:val="7"/>
        </w:rPr>
        <w:t>.t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-3"/>
          <w:w w:val="38"/>
          <w:b/>
          <w:bCs/>
          <w:position w:val="7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-33"/>
          <w:w w:val="66"/>
          <w:b/>
          <w:bCs/>
          <w:position w:val="7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-6"/>
          <w:w w:val="38"/>
          <w:b/>
          <w:bCs/>
          <w:position w:val="7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66"/>
          <w:b/>
          <w:bCs/>
          <w:position w:val="7"/>
        </w:rPr>
        <w:t>."#/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1" w:right="-20"/>
        <w:jc w:val="left"/>
        <w:tabs>
          <w:tab w:pos="96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772335pt;margin-top:-21.09622pt;width:31.437421pt;height:55.5pt;mso-position-horizontal-relative:page;mso-position-vertical-relative:paragraph;z-index:-14968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494949"/>
                      <w:spacing w:val="0"/>
                      <w:w w:val="68"/>
                      <w:position w:val="-1"/>
                    </w:rPr>
                    <w:t>_!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0"/>
        </w:rPr>
        <w:t>iZMiR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0"/>
        </w:rPr>
        <w:t>BÜYÜKŞEHİR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79797C"/>
          <w:spacing w:val="0"/>
          <w:w w:val="144"/>
          <w:position w:val="3"/>
        </w:rPr>
        <w:t>":\..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3487" w:right="4464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9"/>
          <w:position w:val="1"/>
        </w:rPr>
        <w:t>İTFAİYE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5"/>
          <w:position w:val="0"/>
        </w:rPr>
        <w:t>iRESi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4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5"/>
          <w:position w:val="0"/>
        </w:rPr>
        <w:t>BAŞK.ANLfGI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73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  <w:t>BUYUKŞEHIR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0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614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94949"/>
          <w:spacing w:val="-24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86"/>
          <w:position w:val="0"/>
        </w:rPr>
        <w:t>IN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16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8" w:lineRule="exact"/>
        <w:ind w:left="131" w:right="3531" w:firstLine="-9"/>
        <w:jc w:val="left"/>
        <w:tabs>
          <w:tab w:pos="1420" w:val="left"/>
          <w:tab w:pos="1600" w:val="left"/>
          <w:tab w:pos="2900" w:val="left"/>
          <w:tab w:pos="4420" w:val="left"/>
          <w:tab w:pos="51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14.10.2017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IBildiriı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31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16.18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frel: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10204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Çijtli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Harmandalı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Mima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Sina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31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Harmandalı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Mima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31" w:right="-20"/>
        <w:jc w:val="left"/>
        <w:tabs>
          <w:tab w:pos="1420" w:val="left"/>
          <w:tab w:pos="418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9" w:lineRule="exact"/>
        <w:ind w:left="131" w:right="-20"/>
        <w:jc w:val="left"/>
        <w:tabs>
          <w:tab w:pos="336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2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2"/>
          <w:position w:val="-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0"/>
        </w:rPr>
        <w:t>Ise: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4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-8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-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7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4"/>
          <w:position w:val="-1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560" w:right="300"/>
        </w:sectPr>
      </w:pPr>
      <w:rPr/>
    </w:p>
    <w:p>
      <w:pPr>
        <w:spacing w:before="0" w:after="0" w:line="657" w:lineRule="exact"/>
        <w:ind w:left="3366" w:right="-147"/>
        <w:jc w:val="left"/>
        <w:tabs>
          <w:tab w:pos="520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316772pt;margin-top:6.013106pt;width:23.752201pt;height:10pt;mso-position-horizontal-relative:page;mso-position-vertical-relative:paragraph;z-index:-149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94949"/>
                      <w:spacing w:val="0"/>
                      <w:w w:val="100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93"/>
          <w:position w:val="24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9"/>
          <w:w w:val="93"/>
          <w:position w:val="24"/>
        </w:rPr>
        <w:t>e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49"/>
          <w:position w:val="-9"/>
        </w:rPr>
        <w:t>ı</w:t>
      </w:r>
      <w:r>
        <w:rPr>
          <w:rFonts w:ascii="Arial" w:hAnsi="Arial" w:cs="Arial" w:eastAsia="Arial"/>
          <w:sz w:val="52"/>
          <w:szCs w:val="52"/>
          <w:color w:val="494949"/>
          <w:spacing w:val="-6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24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2"/>
          <w:position w:val="24"/>
        </w:rPr>
        <w:t>r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49"/>
          <w:position w:val="-9"/>
        </w:rPr>
        <w:t>ı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9"/>
        </w:rPr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48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95"/>
          <w:position w:val="24"/>
        </w:rPr>
        <w:t>e</w:t>
      </w:r>
      <w:r>
        <w:rPr>
          <w:rFonts w:ascii="Arial" w:hAnsi="Arial" w:cs="Arial" w:eastAsia="Arial"/>
          <w:sz w:val="56"/>
          <w:szCs w:val="56"/>
          <w:color w:val="B1B1B1"/>
          <w:spacing w:val="-93"/>
          <w:w w:val="33"/>
          <w:position w:val="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0"/>
          <w:w w:val="95"/>
          <w:position w:val="24"/>
        </w:rPr>
        <w:t>l</w:t>
      </w:r>
      <w:r>
        <w:rPr>
          <w:rFonts w:ascii="Arial" w:hAnsi="Arial" w:cs="Arial" w:eastAsia="Arial"/>
          <w:sz w:val="56"/>
          <w:szCs w:val="56"/>
          <w:color w:val="383838"/>
          <w:spacing w:val="-16"/>
          <w:w w:val="36"/>
          <w:position w:val="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2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2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4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  <w:cols w:num="3" w:equalWidth="0">
            <w:col w:w="6289" w:space="51"/>
            <w:col w:w="542" w:space="0"/>
            <w:col w:w="4178"/>
          </w:cols>
        </w:sectPr>
      </w:pPr>
      <w:rPr/>
    </w:p>
    <w:p>
      <w:pPr>
        <w:spacing w:before="0" w:after="0" w:line="214" w:lineRule="exact"/>
        <w:ind w:left="131" w:right="-20"/>
        <w:jc w:val="left"/>
        <w:tabs>
          <w:tab w:pos="198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0"/>
        </w:rPr>
        <w:t>jKiJacı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4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Hayrctti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DOGRUL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942" w:right="-20"/>
        <w:jc w:val="left"/>
        <w:tabs>
          <w:tab w:pos="43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16.19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0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31" w:right="-20"/>
        <w:jc w:val="left"/>
        <w:tabs>
          <w:tab w:pos="438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403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43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17" w:lineRule="exact"/>
        <w:ind w:left="122" w:right="-20"/>
        <w:jc w:val="left"/>
        <w:tabs>
          <w:tab w:pos="1940" w:val="left"/>
          <w:tab w:pos="438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494949"/>
          <w:spacing w:val="0"/>
          <w:w w:val="342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-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</w:sectPr>
      </w:pPr>
      <w:rPr/>
    </w:p>
    <w:p>
      <w:pPr>
        <w:spacing w:before="0" w:after="0" w:line="246" w:lineRule="exact"/>
        <w:ind w:left="127" w:right="-76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6"/>
          <w:w w:val="5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7"/>
          <w:position w:val="-1"/>
        </w:rPr>
        <w:t>l1Cı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26" w:lineRule="exact"/>
        <w:ind w:right="-7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f.raç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  <w:cols w:num="3" w:equalWidth="0">
            <w:col w:w="1242" w:space="699"/>
            <w:col w:w="3441" w:space="1780"/>
            <w:col w:w="3898"/>
          </w:cols>
        </w:sectPr>
      </w:pPr>
      <w:rPr/>
    </w:p>
    <w:p>
      <w:pPr>
        <w:spacing w:before="0" w:after="0" w:line="228" w:lineRule="exact"/>
        <w:ind w:left="122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8" w:lineRule="exact"/>
        <w:ind w:left="136" w:right="2669" w:firstLine="-14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Olaym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4345" w:right="39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Söudünnede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7" w:lineRule="exact"/>
        <w:ind w:left="122" w:right="-20"/>
        <w:jc w:val="left"/>
        <w:tabs>
          <w:tab w:pos="4380" w:val="left"/>
          <w:tab w:pos="624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1"/>
        </w:rPr>
        <w:t>SöndUmıe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4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024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Söndilnne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yandı.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yerilıde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tetklkte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kenannda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-1"/>
        </w:rPr>
        <w:t>görUlmü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olup·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  <w:cols w:num="2" w:equalWidth="0">
            <w:col w:w="1764" w:space="192"/>
            <w:col w:w="9104"/>
          </w:cols>
        </w:sectPr>
      </w:pPr>
      <w:rPr/>
    </w:p>
    <w:p>
      <w:pPr>
        <w:spacing w:before="5" w:after="0" w:line="224" w:lineRule="exact"/>
        <w:ind w:left="1960" w:right="88" w:firstLine="-1829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7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kiınligi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sönıuemi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iznıariti'ni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olabilec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9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8" w:lineRule="exact"/>
        <w:ind w:left="131" w:right="4032" w:firstLine="-9"/>
        <w:jc w:val="left"/>
        <w:tabs>
          <w:tab w:pos="1940" w:val="left"/>
          <w:tab w:pos="2460" w:val="left"/>
          <w:tab w:pos="2840" w:val="left"/>
          <w:tab w:pos="6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2.851364pt;margin-top:22.64649pt;width:116.674668pt;height:.1pt;mso-position-horizontal-relative:page;mso-position-vertical-relative:paragraph;z-index:-14976" coordorigin="3457,453" coordsize="2333,2">
            <v:shape style="position:absolute;left:3457;top:453;width:2333;height:2" coordorigin="3457,453" coordsize="2333,0" path="m3457,453l5791,453e" filled="f" stroked="t" strokeweight=".227436pt" strokecolor="#5B5B5B">
              <v:path arrowok="t"/>
            </v:shape>
          </v:group>
          <w10:wrap type="none"/>
        </w:pict>
      </w:r>
      <w:r>
        <w:rPr/>
        <w:pict>
          <v:group style="position:absolute;margin-left:297.713715pt;margin-top:22.64649pt;width:35.025144pt;height:.1pt;mso-position-horizontal-relative:page;mso-position-vertical-relative:paragraph;z-index:-14975" coordorigin="5954,453" coordsize="701,2">
            <v:shape style="position:absolute;left:5954;top:453;width:701;height:2" coordorigin="5954,453" coordsize="701,0" path="m5954,453l6655,453e" filled="f" stroked="t" strokeweight=".227436pt" strokecolor="#5B5B5B">
              <v:path arrowok="t"/>
            </v:shape>
          </v:group>
          <w10:wrap type="none"/>
        </w:pict>
      </w:r>
      <w:r>
        <w:rPr/>
        <w:pict>
          <v:group style="position:absolute;margin-left:338.879639pt;margin-top:22.763098pt;width:6.140772pt;height:.1pt;mso-position-horizontal-relative:page;mso-position-vertical-relative:paragraph;z-index:-14974" coordorigin="6778,455" coordsize="123,2">
            <v:shape style="position:absolute;left:6778;top:455;width:123;height:2" coordorigin="6778,455" coordsize="123,0" path="m6778,455l6900,455e" filled="f" stroked="t" strokeweight=".227436pt" strokecolor="#646464">
              <v:path arrowok="t"/>
            </v:shape>
          </v:group>
          <w10:wrap type="none"/>
        </w:pict>
      </w:r>
      <w:r>
        <w:rPr/>
        <w:pict>
          <v:group style="position:absolute;margin-left:349.341705pt;margin-top:22.64649pt;width:160.797252pt;height:.1pt;mso-position-horizontal-relative:page;mso-position-vertical-relative:paragraph;z-index:-14973" coordorigin="6987,453" coordsize="3216,2">
            <v:shape style="position:absolute;left:6987;top:453;width:3216;height:2" coordorigin="6987,453" coordsize="3216,0" path="m6987,453l10203,453e" filled="f" stroked="t" strokeweight=".227436pt" strokecolor="#545454">
              <v:path arrowok="t"/>
            </v:shape>
          </v:group>
          <w10:wrap type="none"/>
        </w:pict>
      </w:r>
      <w:r>
        <w:rPr/>
        <w:pict>
          <v:group style="position:absolute;margin-left:559.492554pt;margin-top:22.763098pt;width:9.324876pt;height:.1pt;mso-position-horizontal-relative:page;mso-position-vertical-relative:paragraph;z-index:-14972" coordorigin="11190,455" coordsize="186,2">
            <v:shape style="position:absolute;left:11190;top:455;width:186;height:2" coordorigin="11190,455" coordsize="186,0" path="m11190,455l11376,455e" filled="f" stroked="t" strokeweight=".227436pt" strokecolor="#64646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115398pt;margin-top:13.864558pt;width:7.926157pt;height:17pt;mso-position-horizontal-relative:page;mso-position-vertical-relative:paragraph;z-index:-14966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94949"/>
                      <w:spacing w:val="-28"/>
                      <w:w w:val="6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94949"/>
                      <w:spacing w:val="-53"/>
                      <w:w w:val="69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1"/>
        </w:rPr>
        <w:t>[Şirketi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rac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60606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60606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60606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4" w:lineRule="exact"/>
        <w:ind w:left="122" w:right="9462" w:firstLine="4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7"/>
          <w:w w:val="91"/>
        </w:rPr>
        <w:t>ı</w:t>
      </w:r>
      <w:r>
        <w:rPr>
          <w:rFonts w:ascii="Times New Roman" w:hAnsi="Times New Roman" w:cs="Times New Roman" w:eastAsia="Times New Roman"/>
          <w:sz w:val="4"/>
          <w:szCs w:val="4"/>
          <w:color w:val="626262"/>
          <w:spacing w:val="0"/>
          <w:w w:val="132"/>
          <w:position w:val="1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626262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26262"/>
          <w:spacing w:val="-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41" w:right="-20"/>
        <w:jc w:val="left"/>
        <w:tabs>
          <w:tab w:pos="19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98"/>
          <w:position w:val="0"/>
        </w:rPr>
        <w:t>I</w:t>
      </w:r>
      <w:r>
        <w:rPr>
          <w:rFonts w:ascii="Arial" w:hAnsi="Arial" w:cs="Arial" w:eastAsia="Arial"/>
          <w:sz w:val="26"/>
          <w:szCs w:val="26"/>
          <w:color w:val="383838"/>
          <w:spacing w:val="-11"/>
          <w:w w:val="98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0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14.10.2017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  <w:position w:val="1"/>
        </w:rPr>
        <w:t>!Sa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"/>
          <w:w w:val="125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17.05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18" w:right="-20"/>
        <w:jc w:val="left"/>
        <w:tabs>
          <w:tab w:pos="860" w:val="left"/>
          <w:tab w:pos="134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_iDE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-19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PostaÇiğli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3" w:lineRule="exact"/>
        <w:ind w:left="210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590454pt;margin-top:4.454573pt;width:53.062919pt;height:16.5pt;mso-position-horizontal-relative:page;mso-position-vertical-relative:paragraph;z-index:-14964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0"/>
                      <w:w w:val="6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0"/>
                      <w:w w:val="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0"/>
                      <w:w w:val="68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43"/>
                      <w:w w:val="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383838"/>
                      <w:spacing w:val="-25"/>
                      <w:w w:val="76"/>
                    </w:rPr>
                    <w:t>t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-1"/>
                      <w:w w:val="51"/>
                      <w:position w:val="2"/>
                    </w:rPr>
                    <w:t>1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24"/>
                      <w:position w:val="2"/>
                    </w:rPr>
                    <w:t>':fi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-15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94949"/>
                      <w:spacing w:val="0"/>
                      <w:w w:val="70"/>
                      <w:position w:val="0"/>
                    </w:rPr>
                    <w:t>'''J1i7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1750"/>
        <w:jc w:val="right"/>
        <w:tabs>
          <w:tab w:pos="3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626262"/>
          <w:spacing w:val="-49"/>
          <w:w w:val="204"/>
          <w:position w:val="2"/>
        </w:rPr>
        <w:t>,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1"/>
          <w:position w:val="2"/>
        </w:rPr>
        <w:t>,,</w:t>
      </w:r>
      <w:r>
        <w:rPr>
          <w:rFonts w:ascii="Arial" w:hAnsi="Arial" w:cs="Arial" w:eastAsia="Arial"/>
          <w:sz w:val="23"/>
          <w:szCs w:val="23"/>
          <w:color w:val="494949"/>
          <w:spacing w:val="-20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2"/>
        </w:rPr>
        <w:t>.ı</w:t>
      </w:r>
      <w:r>
        <w:rPr>
          <w:rFonts w:ascii="Arial" w:hAnsi="Arial" w:cs="Arial" w:eastAsia="Arial"/>
          <w:sz w:val="23"/>
          <w:szCs w:val="23"/>
          <w:color w:val="383838"/>
          <w:spacing w:val="12"/>
          <w:w w:val="74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7"/>
          <w:i/>
          <w:position w:val="2"/>
        </w:rPr>
        <w:t>Lb,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175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76"/>
          <w:i/>
        </w:rPr>
        <w:t>1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76"/>
          <w:i/>
        </w:rPr>
        <w:t>  </w:t>
      </w:r>
      <w:r>
        <w:rPr>
          <w:rFonts w:ascii="Arial" w:hAnsi="Arial" w:cs="Arial" w:eastAsia="Arial"/>
          <w:sz w:val="20"/>
          <w:szCs w:val="20"/>
          <w:color w:val="494949"/>
          <w:spacing w:val="30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1" w:right="-20"/>
        <w:jc w:val="left"/>
        <w:tabs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916016pt;margin-top:4.664606pt;width:68.458236pt;height:35.0pt;mso-position-horizontal-relative:page;mso-position-vertical-relative:paragraph;z-index:-14965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tabs>
                      <w:tab w:pos="1360" w:val="left"/>
                    </w:tabs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-48"/>
                      <w:w w:val="99"/>
                      <w:i/>
                      <w:u w:val="single" w:color="64679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-48"/>
                      <w:w w:val="99"/>
                      <w:i/>
                      <w:u w:val="single" w:color="64679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182"/>
                      <w:i/>
                      <w:u w:val="single" w:color="64679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182"/>
                      <w:i/>
                      <w:u w:val="single" w:color="64679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99"/>
                      <w:i/>
                      <w:u w:val="single" w:color="64679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100"/>
                      <w:i/>
                      <w:u w:val="single" w:color="646797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100"/>
                      <w:i/>
                      <w:u w:val="single" w:color="64679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43B7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1"/>
          <w:position w:val="1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91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1"/>
          <w:position w:val="1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8"/>
          <w:w w:val="91"/>
          <w:position w:val="1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1"/>
          <w:position w:val="11"/>
        </w:rPr>
        <w:t>iycci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9" w:after="0" w:line="522" w:lineRule="exact"/>
        <w:ind w:left="4408" w:right="1474"/>
        <w:jc w:val="center"/>
        <w:tabs>
          <w:tab w:pos="7840" w:val="left"/>
        </w:tabs>
        <w:rPr>
          <w:rFonts w:ascii="Arial" w:hAnsi="Arial" w:cs="Arial" w:eastAsia="Arial"/>
          <w:sz w:val="99"/>
          <w:szCs w:val="9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61"/>
          <w:position w:val="-21"/>
        </w:rPr>
        <w:t>l-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61"/>
          <w:position w:val="-2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6"/>
          <w:position w:val="-2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6"/>
          <w:position w:val="-21"/>
        </w:rPr>
        <w:t>OÖRUL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1"/>
        </w:rPr>
      </w:r>
      <w:r>
        <w:rPr>
          <w:rFonts w:ascii="Arial" w:hAnsi="Arial" w:cs="Arial" w:eastAsia="Arial"/>
          <w:sz w:val="99"/>
          <w:szCs w:val="99"/>
          <w:color w:val="939595"/>
          <w:spacing w:val="-156"/>
          <w:w w:val="27"/>
          <w:position w:val="-5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9797C"/>
          <w:spacing w:val="-10"/>
          <w:w w:val="422"/>
          <w:position w:val="-5"/>
        </w:rPr>
        <w:t>/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0"/>
          <w:w w:val="118"/>
          <w:position w:val="-5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28"/>
          <w:w w:val="118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0"/>
          <w:w w:val="80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-25"/>
          <w:w w:val="80"/>
          <w:position w:val="-5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39"/>
          <w:w w:val="71"/>
          <w:position w:val="-5"/>
        </w:rPr>
        <w:t>·</w:t>
      </w:r>
      <w:r>
        <w:rPr>
          <w:rFonts w:ascii="Arial" w:hAnsi="Arial" w:cs="Arial" w:eastAsia="Arial"/>
          <w:sz w:val="99"/>
          <w:szCs w:val="99"/>
          <w:color w:val="C1C4C1"/>
          <w:spacing w:val="-163"/>
          <w:w w:val="36"/>
          <w:position w:val="-5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59"/>
          <w:w w:val="71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14"/>
          <w:w w:val="43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0"/>
          <w:w w:val="43"/>
          <w:position w:val="-5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9"/>
          <w:w w:val="43"/>
          <w:position w:val="-5"/>
        </w:rPr>
        <w:t>'</w:t>
      </w:r>
      <w:r>
        <w:rPr>
          <w:rFonts w:ascii="Arial" w:hAnsi="Arial" w:cs="Arial" w:eastAsia="Arial"/>
          <w:sz w:val="99"/>
          <w:szCs w:val="99"/>
          <w:color w:val="939595"/>
          <w:spacing w:val="-311"/>
          <w:w w:val="55"/>
          <w:position w:val="-5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4"/>
          <w:w w:val="43"/>
          <w:position w:val="-5"/>
        </w:rPr>
        <w:t>0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-57"/>
          <w:w w:val="88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0"/>
          <w:w w:val="43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8"/>
          <w:w w:val="116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0"/>
          <w:w w:val="116"/>
          <w:emboss/>
          <w:position w:val="-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0"/>
          <w:w w:val="116"/>
          <w:emboss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0"/>
          <w:w w:val="116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0"/>
          <w:w w:val="116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79797C"/>
          <w:spacing w:val="0"/>
          <w:w w:val="38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9797C"/>
          <w:spacing w:val="-10"/>
          <w:w w:val="38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41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-12"/>
          <w:w w:val="41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39595"/>
          <w:spacing w:val="-33"/>
          <w:w w:val="133"/>
          <w:position w:val="-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6"/>
          <w:w w:val="71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79797C"/>
          <w:spacing w:val="5"/>
          <w:w w:val="101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-19"/>
          <w:w w:val="67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34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-45"/>
          <w:w w:val="34"/>
          <w:position w:val="-5"/>
        </w:rPr>
        <w:t>_</w:t>
      </w:r>
      <w:r>
        <w:rPr>
          <w:rFonts w:ascii="Arial" w:hAnsi="Arial" w:cs="Arial" w:eastAsia="Arial"/>
          <w:sz w:val="99"/>
          <w:szCs w:val="99"/>
          <w:color w:val="343B7C"/>
          <w:spacing w:val="-165"/>
          <w:w w:val="156"/>
          <w:position w:val="-51"/>
        </w:rPr>
        <w:t>;</w:t>
      </w:r>
      <w:r>
        <w:rPr>
          <w:rFonts w:ascii="Arial" w:hAnsi="Arial" w:cs="Arial" w:eastAsia="Arial"/>
          <w:sz w:val="99"/>
          <w:szCs w:val="99"/>
          <w:color w:val="79797C"/>
          <w:spacing w:val="0"/>
          <w:w w:val="15"/>
          <w:position w:val="-51"/>
        </w:rPr>
        <w:t>:·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60" w:right="30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4.61145pt;margin-top:.013121pt;width:.1pt;height:8.750245pt;mso-position-horizontal-relative:page;mso-position-vertical-relative:paragraph;z-index:-14970" coordorigin="8492,0" coordsize="2,175">
            <v:shape style="position:absolute;left:8492;top:0;width:2;height:175" coordorigin="8492,0" coordsize="0,175" path="m8492,175l8492,0e" filled="f" stroked="t" strokeweight="1.57186pt" strokecolor="#E2E2E4">
              <v:path arrowok="t"/>
            </v:shape>
          </v:group>
          <w10:wrap type="none"/>
        </w:pict>
      </w:r>
      <w:r>
        <w:rPr/>
        <w:pict>
          <v:group style="position:absolute;margin-left:469.999451pt;margin-top:-.931162pt;width:.1pt;height:19.172852pt;mso-position-horizontal-relative:page;mso-position-vertical-relative:paragraph;z-index:-14969" coordorigin="9400,-19" coordsize="2,383">
            <v:shape style="position:absolute;left:9400;top:-19;width:2;height:383" coordorigin="9400,-19" coordsize="0,383" path="m9400,365l9400,-19e" filled="f" stroked="t" strokeweight="1.983115pt" strokecolor="#C6D1C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En.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6" w:lineRule="exact"/>
        <w:ind w:left="23" w:right="-20"/>
        <w:jc w:val="left"/>
        <w:tabs>
          <w:tab w:pos="780" w:val="left"/>
          <w:tab w:pos="16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B1B1B1"/>
          <w:spacing w:val="-47"/>
          <w:w w:val="103"/>
          <w:position w:val="-7"/>
        </w:rPr>
        <w:t>,</w:t>
      </w:r>
      <w:r>
        <w:rPr>
          <w:rFonts w:ascii="Arial" w:hAnsi="Arial" w:cs="Arial" w:eastAsia="Arial"/>
          <w:sz w:val="29"/>
          <w:szCs w:val="29"/>
          <w:color w:val="939595"/>
          <w:spacing w:val="-57"/>
          <w:w w:val="109"/>
          <w:position w:val="-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-6"/>
          <w:w w:val="57"/>
          <w:position w:val="7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-16"/>
          <w:w w:val="68"/>
          <w:position w:val="7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-37"/>
          <w:w w:val="162"/>
          <w:position w:val="7"/>
        </w:rPr>
        <w:t>/</w:t>
      </w:r>
      <w:r>
        <w:rPr>
          <w:rFonts w:ascii="Arial" w:hAnsi="Arial" w:cs="Arial" w:eastAsia="Arial"/>
          <w:sz w:val="29"/>
          <w:szCs w:val="29"/>
          <w:color w:val="494949"/>
          <w:spacing w:val="-43"/>
          <w:w w:val="77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626262"/>
          <w:spacing w:val="7"/>
          <w:w w:val="30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77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79797C"/>
          <w:spacing w:val="-24"/>
          <w:w w:val="90"/>
          <w:i/>
          <w:position w:val="-7"/>
        </w:rPr>
        <w:t>·</w:t>
      </w:r>
      <w:r>
        <w:rPr>
          <w:rFonts w:ascii="Arial" w:hAnsi="Arial" w:cs="Arial" w:eastAsia="Arial"/>
          <w:sz w:val="29"/>
          <w:szCs w:val="29"/>
          <w:color w:val="343B7C"/>
          <w:spacing w:val="14"/>
          <w:w w:val="112"/>
          <w:i/>
          <w:position w:val="-7"/>
        </w:rPr>
        <w:t>d</w:t>
      </w:r>
      <w:r>
        <w:rPr>
          <w:rFonts w:ascii="Arial" w:hAnsi="Arial" w:cs="Arial" w:eastAsia="Arial"/>
          <w:sz w:val="29"/>
          <w:szCs w:val="29"/>
          <w:color w:val="C1C4C1"/>
          <w:spacing w:val="0"/>
          <w:w w:val="39"/>
          <w:i/>
          <w:position w:val="-7"/>
        </w:rPr>
        <w:t>·</w:t>
      </w:r>
      <w:r>
        <w:rPr>
          <w:rFonts w:ascii="Arial" w:hAnsi="Arial" w:cs="Arial" w:eastAsia="Arial"/>
          <w:sz w:val="29"/>
          <w:szCs w:val="29"/>
          <w:color w:val="C1C4C1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29"/>
          <w:szCs w:val="29"/>
          <w:color w:val="C1C4C1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32"/>
          <w:szCs w:val="32"/>
          <w:color w:val="626262"/>
          <w:spacing w:val="0"/>
          <w:w w:val="70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52"/>
          <w:szCs w:val="52"/>
          <w:color w:val="79797C"/>
          <w:spacing w:val="-48"/>
          <w:w w:val="88"/>
          <w:position w:val="-32"/>
        </w:rPr>
        <w:t>ı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79"/>
          <w:position w:val="-32"/>
        </w:rPr>
        <w:t>üıu</w:t>
      </w:r>
      <w:r>
        <w:rPr>
          <w:rFonts w:ascii="Arial" w:hAnsi="Arial" w:cs="Arial" w:eastAsia="Arial"/>
          <w:sz w:val="52"/>
          <w:szCs w:val="52"/>
          <w:color w:val="212B89"/>
          <w:spacing w:val="-83"/>
          <w:w w:val="69"/>
          <w:position w:val="-3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9797C"/>
          <w:spacing w:val="0"/>
          <w:w w:val="371"/>
          <w:position w:val="-2"/>
        </w:rPr>
        <w:t>/</w:t>
      </w:r>
      <w:r>
        <w:rPr>
          <w:rFonts w:ascii="Times New Roman" w:hAnsi="Times New Roman" w:cs="Times New Roman" w:eastAsia="Times New Roman"/>
          <w:sz w:val="14"/>
          <w:szCs w:val="14"/>
          <w:color w:val="79797C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B72"/>
          <w:spacing w:val="0"/>
          <w:w w:val="52"/>
          <w:position w:val="-2"/>
        </w:rPr>
        <w:t>:fo.,</w:t>
      </w:r>
      <w:r>
        <w:rPr>
          <w:rFonts w:ascii="Times New Roman" w:hAnsi="Times New Roman" w:cs="Times New Roman" w:eastAsia="Times New Roman"/>
          <w:sz w:val="14"/>
          <w:szCs w:val="14"/>
          <w:color w:val="444B72"/>
          <w:spacing w:val="0"/>
          <w:w w:val="52"/>
          <w:position w:val="-2"/>
        </w:rPr>
        <w:t>     </w:t>
      </w:r>
      <w:r>
        <w:rPr>
          <w:rFonts w:ascii="Times New Roman" w:hAnsi="Times New Roman" w:cs="Times New Roman" w:eastAsia="Times New Roman"/>
          <w:sz w:val="14"/>
          <w:szCs w:val="14"/>
          <w:color w:val="444B72"/>
          <w:spacing w:val="6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43B7C"/>
          <w:spacing w:val="0"/>
          <w:w w:val="77"/>
          <w:position w:val="-3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43B7C"/>
          <w:spacing w:val="0"/>
          <w:w w:val="77"/>
          <w:position w:val="-3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43B7C"/>
          <w:spacing w:val="44"/>
          <w:w w:val="77"/>
          <w:position w:val="-3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9797C"/>
          <w:spacing w:val="0"/>
          <w:w w:val="46"/>
          <w:position w:val="-3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79797C"/>
          <w:spacing w:val="-71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79797C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79797C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79797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79797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8"/>
          <w:szCs w:val="38"/>
          <w:color w:val="343B7C"/>
          <w:spacing w:val="0"/>
          <w:w w:val="67"/>
          <w:position w:val="-3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  <w:cols w:num="2" w:equalWidth="0">
            <w:col w:w="5388" w:space="2435"/>
            <w:col w:w="32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4" w:lineRule="exact"/>
        <w:ind w:left="2197" w:right="-110"/>
        <w:jc w:val="left"/>
        <w:tabs>
          <w:tab w:pos="45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  <w:position w:val="-26"/>
        </w:rPr>
        <w:t>ösE</w:t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33"/>
          <w:szCs w:val="33"/>
          <w:color w:val="545B95"/>
          <w:spacing w:val="0"/>
          <w:w w:val="157"/>
          <w:position w:val="-13"/>
        </w:rPr>
        <w:t>&lt;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118"/>
        <w:jc w:val="left"/>
        <w:tabs>
          <w:tab w:pos="28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v:group style="position:absolute;margin-left:310.677582pt;margin-top:34.649158pt;width:29.339244pt;height:.1pt;mso-position-horizontal-relative:page;mso-position-vertical-relative:paragraph;z-index:-14971" coordorigin="6214,693" coordsize="587,2">
            <v:shape style="position:absolute;left:6214;top:693;width:587;height:2" coordorigin="6214,693" coordsize="587,0" path="m6214,693l6800,693e" filled="f" stroked="t" strokeweight="1.364616pt" strokecolor="#575B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2"/>
          <w:szCs w:val="52"/>
          <w:color w:val="79797C"/>
          <w:spacing w:val="0"/>
          <w:w w:val="49"/>
        </w:rPr>
        <w:t>\</w:t>
      </w:r>
      <w:r>
        <w:rPr>
          <w:rFonts w:ascii="Arial" w:hAnsi="Arial" w:cs="Arial" w:eastAsia="Arial"/>
          <w:sz w:val="52"/>
          <w:szCs w:val="52"/>
          <w:color w:val="79797C"/>
          <w:spacing w:val="0"/>
          <w:w w:val="100"/>
        </w:rPr>
        <w:tab/>
      </w:r>
      <w:r>
        <w:rPr>
          <w:rFonts w:ascii="Arial" w:hAnsi="Arial" w:cs="Arial" w:eastAsia="Arial"/>
          <w:sz w:val="52"/>
          <w:szCs w:val="52"/>
          <w:color w:val="79797C"/>
          <w:spacing w:val="0"/>
          <w:w w:val="100"/>
        </w:rPr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32"/>
        </w:rPr>
        <w:t>,</w:t>
      </w:r>
      <w:r>
        <w:rPr>
          <w:rFonts w:ascii="Arial" w:hAnsi="Arial" w:cs="Arial" w:eastAsia="Arial"/>
          <w:sz w:val="52"/>
          <w:szCs w:val="52"/>
          <w:color w:val="444B72"/>
          <w:spacing w:val="0"/>
          <w:w w:val="59"/>
        </w:rPr>
        <w:t>U'i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</w:rPr>
      </w:r>
    </w:p>
    <w:p>
      <w:pPr>
        <w:spacing w:before="52" w:after="0" w:line="109" w:lineRule="exact"/>
        <w:ind w:left="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79797C"/>
          <w:spacing w:val="0"/>
          <w:w w:val="78"/>
          <w:i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79797C"/>
          <w:spacing w:val="-7"/>
          <w:w w:val="78"/>
          <w:i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7"/>
          <w:w w:val="156"/>
          <w:position w:val="-9"/>
        </w:rPr>
        <w:t>o</w:t>
      </w:r>
      <w:r>
        <w:rPr>
          <w:rFonts w:ascii="Arial" w:hAnsi="Arial" w:cs="Arial" w:eastAsia="Arial"/>
          <w:sz w:val="19"/>
          <w:szCs w:val="19"/>
          <w:color w:val="79797C"/>
          <w:spacing w:val="0"/>
          <w:w w:val="100"/>
          <w:position w:val="-9"/>
        </w:rPr>
        <w:t>rii</w:t>
      </w:r>
      <w:r>
        <w:rPr>
          <w:rFonts w:ascii="Arial" w:hAnsi="Arial" w:cs="Arial" w:eastAsia="Arial"/>
          <w:sz w:val="19"/>
          <w:szCs w:val="19"/>
          <w:color w:val="79797C"/>
          <w:spacing w:val="-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78"/>
          <w:position w:val="-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97C"/>
          <w:spacing w:val="0"/>
          <w:w w:val="50"/>
          <w:position w:val="-9"/>
        </w:rPr>
        <w:t>t.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41"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343B7C"/>
          <w:w w:val="76"/>
          <w:position w:val="-1"/>
        </w:rPr>
        <w:t>.,;.</w:t>
      </w:r>
      <w:r>
        <w:rPr>
          <w:rFonts w:ascii="Times New Roman" w:hAnsi="Times New Roman" w:cs="Times New Roman" w:eastAsia="Times New Roman"/>
          <w:sz w:val="38"/>
          <w:szCs w:val="38"/>
          <w:color w:val="343B7C"/>
          <w:spacing w:val="-5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94949"/>
          <w:spacing w:val="0"/>
          <w:w w:val="82"/>
          <w:position w:val="-1"/>
        </w:rPr>
        <w:t>:§;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43B7C"/>
          <w:spacing w:val="0"/>
          <w:w w:val="75"/>
          <w:i/>
          <w:position w:val="1"/>
        </w:rPr>
        <w:t>fJM!{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  <w:cols w:num="3" w:equalWidth="0">
            <w:col w:w="4874" w:space="2963"/>
            <w:col w:w="840" w:space="125"/>
            <w:col w:w="2258"/>
          </w:cols>
        </w:sectPr>
      </w:pPr>
      <w:rPr/>
    </w:p>
    <w:p>
      <w:pPr>
        <w:spacing w:before="0" w:after="0" w:line="323" w:lineRule="exact"/>
        <w:ind w:left="145" w:right="-20"/>
        <w:jc w:val="left"/>
        <w:tabs>
          <w:tab w:pos="4540" w:val="left"/>
          <w:tab w:pos="83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group style="position:absolute;margin-left:32.637066pt;margin-top:46.768291pt;width:542.207424pt;height:767.959915pt;mso-position-horizontal-relative:page;mso-position-vertical-relative:page;z-index:-14977" coordorigin="653,935" coordsize="10844,15359">
            <v:group style="position:absolute;left:660;top:952;width:582;height:2" coordorigin="660,952" coordsize="582,2">
              <v:shape style="position:absolute;left:660;top:952;width:582;height:2" coordorigin="660,952" coordsize="582,0" path="m660,952l1242,952e" filled="f" stroked="t" strokeweight=".682308pt" strokecolor="#6B6B6B">
                <v:path arrowok="t"/>
              </v:shape>
            </v:group>
            <v:group style="position:absolute;left:669;top:942;width:2;height:1101" coordorigin="669,942" coordsize="2,1101">
              <v:shape style="position:absolute;left:669;top:942;width:2;height:1101" coordorigin="669,942" coordsize="0,1101" path="m669,2043l669,942e" filled="f" stroked="t" strokeweight=".682308pt" strokecolor="#808080">
                <v:path arrowok="t"/>
              </v:shape>
            </v:group>
            <v:group style="position:absolute;left:1055;top:956;width:10407;height:2" coordorigin="1055,956" coordsize="10407,2">
              <v:shape style="position:absolute;left:1055;top:956;width:10407;height:2" coordorigin="1055,956" coordsize="10407,0" path="m1055,956l11463,956e" filled="f" stroked="t" strokeweight=".682308pt" strokecolor="#575757">
                <v:path arrowok="t"/>
              </v:shape>
            </v:group>
            <v:group style="position:absolute;left:2490;top:947;width:2;height:1469" coordorigin="2490,947" coordsize="2,1469">
              <v:shape style="position:absolute;left:2490;top:947;width:2;height:1469" coordorigin="2490,947" coordsize="0,1469" path="m2490,2416l2490,947e" filled="f" stroked="t" strokeweight=".682308pt" strokecolor="#606060">
                <v:path arrowok="t"/>
              </v:shape>
            </v:group>
            <v:group style="position:absolute;left:7260;top:968;width:4208;height:2" coordorigin="7260,968" coordsize="4208,2">
              <v:shape style="position:absolute;left:7260;top:968;width:4208;height:2" coordorigin="7260,968" coordsize="4208,0" path="m7260,968l11467,968e" filled="f" stroked="t" strokeweight=".682308pt" strokecolor="#575757">
                <v:path arrowok="t"/>
              </v:shape>
            </v:group>
            <v:group style="position:absolute;left:8968;top:956;width:2;height:1474" coordorigin="8968,956" coordsize="2,1474">
              <v:shape style="position:absolute;left:8968;top:956;width:2;height:1474" coordorigin="8968,956" coordsize="0,1474" path="m8968,2430l8968,956e" filled="f" stroked="t" strokeweight=".682308pt" strokecolor="#545454">
                <v:path arrowok="t"/>
              </v:shape>
            </v:group>
            <v:group style="position:absolute;left:11465;top:961;width:2;height:6003" coordorigin="11465,961" coordsize="2,6003">
              <v:shape style="position:absolute;left:11465;top:961;width:2;height:6003" coordorigin="11465,961" coordsize="0,6003" path="m11465,6964l11465,961e" filled="f" stroked="t" strokeweight=".682308pt" strokecolor="#606060">
                <v:path arrowok="t"/>
              </v:shape>
            </v:group>
            <v:group style="position:absolute;left:660;top:2411;width:7637;height:2" coordorigin="660,2411" coordsize="7637,2">
              <v:shape style="position:absolute;left:660;top:2411;width:7637;height:2" coordorigin="660,2411" coordsize="7637,0" path="m660,2411l8297,2411e" filled="f" stroked="t" strokeweight=".682308pt" strokecolor="#575757">
                <v:path arrowok="t"/>
              </v:shape>
            </v:group>
            <v:group style="position:absolute;left:675;top:942;width:2;height:15341" coordorigin="675,942" coordsize="2,15341">
              <v:shape style="position:absolute;left:675;top:942;width:2;height:15341" coordorigin="675,942" coordsize="0,15341" path="m675,16283l675,942e" filled="f" stroked="t" strokeweight=".682308pt" strokecolor="#5B5B5B">
                <v:path arrowok="t"/>
              </v:shape>
            </v:group>
            <v:group style="position:absolute;left:8115;top:2421;width:3352;height:2" coordorigin="8115,2421" coordsize="3352,2">
              <v:shape style="position:absolute;left:8115;top:2421;width:3352;height:2" coordorigin="8115,2421" coordsize="3352,0" path="m8115,2421l11467,2421e" filled="f" stroked="t" strokeweight=".682308pt" strokecolor="#575757">
                <v:path arrowok="t"/>
              </v:shape>
            </v:group>
            <v:group style="position:absolute;left:660;top:2645;width:8324;height:2" coordorigin="660,2645" coordsize="8324,2">
              <v:shape style="position:absolute;left:660;top:2645;width:8324;height:2" coordorigin="660,2645" coordsize="8324,0" path="m660,2645l8984,2645e" filled="f" stroked="t" strokeweight=".682308pt" strokecolor="#545454">
                <v:path arrowok="t"/>
              </v:shape>
            </v:group>
            <v:group style="position:absolute;left:8929;top:2654;width:2543;height:2" coordorigin="8929,2654" coordsize="2543,2">
              <v:shape style="position:absolute;left:8929;top:2654;width:2543;height:2" coordorigin="8929,2654" coordsize="2543,0" path="m8929,2654l11472,2654e" filled="f" stroked="t" strokeweight=".682308pt" strokecolor="#575757">
                <v:path arrowok="t"/>
              </v:shape>
            </v:group>
            <v:group style="position:absolute;left:664;top:2883;width:10808;height:2" coordorigin="664,2883" coordsize="10808,2">
              <v:shape style="position:absolute;left:664;top:2883;width:10808;height:2" coordorigin="664,2883" coordsize="10808,0" path="m664,2883l11472,2883e" filled="f" stroked="t" strokeweight=".682308pt" strokecolor="#575757">
                <v:path arrowok="t"/>
              </v:shape>
            </v:group>
            <v:group style="position:absolute;left:673;top:2603;width:2;height:308" coordorigin="673,2603" coordsize="2,308">
              <v:shape style="position:absolute;left:673;top:2603;width:2;height:308" coordorigin="673,2603" coordsize="0,308" path="m673,2911l673,2603e" filled="f" stroked="t" strokeweight=".454872pt" strokecolor="#4B4B4B">
                <v:path arrowok="t"/>
              </v:shape>
            </v:group>
            <v:group style="position:absolute;left:660;top:3118;width:10808;height:2" coordorigin="660,3118" coordsize="10808,2">
              <v:shape style="position:absolute;left:660;top:3118;width:10808;height:2" coordorigin="660,3118" coordsize="10808,0" path="m660,3118l11467,3118e" filled="f" stroked="t" strokeweight=".682308pt" strokecolor="#575757">
                <v:path arrowok="t"/>
              </v:shape>
            </v:group>
            <v:group style="position:absolute;left:669;top:3349;width:10803;height:2" coordorigin="669,3349" coordsize="10803,2">
              <v:shape style="position:absolute;left:669;top:3349;width:10803;height:2" coordorigin="669,3349" coordsize="10803,0" path="m669,3349l11472,3349e" filled="f" stroked="t" strokeweight=".682308pt" strokecolor="#575757">
                <v:path arrowok="t"/>
              </v:shape>
            </v:group>
            <v:group style="position:absolute;left:7387;top:3351;width:910;height:2" coordorigin="7387,3351" coordsize="910,2">
              <v:shape style="position:absolute;left:7387;top:3351;width:910;height:2" coordorigin="7387,3351" coordsize="910,0" path="m7387,3351l8297,3351e" filled="f" stroked="t" strokeweight=".682308pt" strokecolor="#606060">
                <v:path arrowok="t"/>
              </v:shape>
            </v:group>
            <v:group style="position:absolute;left:664;top:3587;width:10812;height:2" coordorigin="664,3587" coordsize="10812,2">
              <v:shape style="position:absolute;left:664;top:3587;width:10812;height:2" coordorigin="664,3587" coordsize="10812,0" path="m664,3587l11476,3587e" filled="f" stroked="t" strokeweight=".682308pt" strokecolor="#676767">
                <v:path arrowok="t"/>
              </v:shape>
            </v:group>
            <v:group style="position:absolute;left:6869;top:4025;width:1401;height:2" coordorigin="6869,4025" coordsize="1401,2">
              <v:shape style="position:absolute;left:6869;top:4025;width:1401;height:2" coordorigin="6869,4025" coordsize="1401,0" path="m6869,4025l8270,4025e" filled="f" stroked="t" strokeweight=".227436pt" strokecolor="#747474">
                <v:path arrowok="t"/>
              </v:shape>
            </v:group>
            <v:group style="position:absolute;left:6884;top:3578;width:2;height:765" coordorigin="6884,3578" coordsize="2,765">
              <v:shape style="position:absolute;left:6884;top:3578;width:2;height:765" coordorigin="6884,3578" coordsize="0,765" path="m6884,4342l6884,3578e" filled="f" stroked="t" strokeweight=".682308pt" strokecolor="#606060">
                <v:path arrowok="t"/>
              </v:shape>
            </v:group>
            <v:group style="position:absolute;left:8270;top:4025;width:2083;height:2" coordorigin="8270,4025" coordsize="2083,2">
              <v:shape style="position:absolute;left:8270;top:4025;width:2083;height:2" coordorigin="8270,4025" coordsize="2083,0" path="m8270,4025l10353,4025e" filled="f" stroked="t" strokeweight=".227436pt" strokecolor="#000000">
                <v:path arrowok="t"/>
              </v:shape>
            </v:group>
            <v:group style="position:absolute;left:10353;top:4025;width:1110;height:2" coordorigin="10353,4025" coordsize="1110,2">
              <v:shape style="position:absolute;left:10353;top:4025;width:1110;height:2" coordorigin="10353,4025" coordsize="1110,0" path="m10353,4025l11463,4025e" filled="f" stroked="t" strokeweight=".227436pt" strokecolor="#383838">
                <v:path arrowok="t"/>
              </v:shape>
            </v:group>
            <v:group style="position:absolute;left:660;top:4326;width:3275;height:2" coordorigin="660,4326" coordsize="3275,2">
              <v:shape style="position:absolute;left:660;top:4326;width:3275;height:2" coordorigin="660,4326" coordsize="3275,0" path="m660,4326l3935,4326e" filled="f" stroked="t" strokeweight=".682308pt" strokecolor="#575757">
                <v:path arrowok="t"/>
              </v:shape>
            </v:group>
            <v:group style="position:absolute;left:3903;top:4025;width:1901;height:2" coordorigin="3903,4025" coordsize="1901,2">
              <v:shape style="position:absolute;left:3903;top:4025;width:1901;height:2" coordorigin="3903,4025" coordsize="1901,0" path="m3903,4025l5804,4025e" filled="f" stroked="t" strokeweight=".682308pt" strokecolor="#646464">
                <v:path arrowok="t"/>
              </v:shape>
            </v:group>
            <v:group style="position:absolute;left:3907;top:3578;width:2;height:760" coordorigin="3907,3578" coordsize="2,760">
              <v:shape style="position:absolute;left:3907;top:3578;width:2;height:760" coordorigin="3907,3578" coordsize="0,760" path="m3907,4338l3907,3578e" filled="f" stroked="t" strokeweight=".909744pt" strokecolor="#545454">
                <v:path arrowok="t"/>
              </v:shape>
            </v:group>
            <v:group style="position:absolute;left:3903;top:4324;width:2461;height:2" coordorigin="3903,4324" coordsize="2461,2">
              <v:shape style="position:absolute;left:3903;top:4324;width:2461;height:2" coordorigin="3903,4324" coordsize="2461,0" path="m3903,4324l6364,4324e" filled="f" stroked="t" strokeweight=".909744pt" strokecolor="#444444">
                <v:path arrowok="t"/>
              </v:shape>
            </v:group>
            <v:group style="position:absolute;left:5954;top:4333;width:5522;height:2" coordorigin="5954,4333" coordsize="5522,2">
              <v:shape style="position:absolute;left:5954;top:4333;width:5522;height:2" coordorigin="5954,4333" coordsize="5522,0" path="m5954,4333l11476,4333e" filled="f" stroked="t" strokeweight=".682308pt" strokecolor="#5B5B5B">
                <v:path arrowok="t"/>
              </v:shape>
            </v:group>
            <v:group style="position:absolute;left:664;top:4601;width:10808;height:2" coordorigin="664,4601" coordsize="10808,2">
              <v:shape style="position:absolute;left:664;top:4601;width:10808;height:2" coordorigin="664,4601" coordsize="10808,0" path="m664,4601l11472,4601e" filled="f" stroked="t" strokeweight=".682308pt" strokecolor="#575757">
                <v:path arrowok="t"/>
              </v:shape>
            </v:group>
            <v:group style="position:absolute;left:2493;top:4314;width:2;height:313" coordorigin="2493,4314" coordsize="2,313">
              <v:shape style="position:absolute;left:2493;top:4314;width:2;height:313" coordorigin="2493,4314" coordsize="0,313" path="m2493,4627l2493,4314e" filled="f" stroked="t" strokeweight=".682308pt" strokecolor="#4B4B4B">
                <v:path arrowok="t"/>
              </v:shape>
            </v:group>
            <v:group style="position:absolute;left:2500;top:4557;width:2;height:10555" coordorigin="2500,4557" coordsize="2,10555">
              <v:shape style="position:absolute;left:2500;top:4557;width:2;height:10555" coordorigin="2500,4557" coordsize="0,10555" path="m2500,15112l2500,4557e" filled="f" stroked="t" strokeweight=".682308pt" strokecolor="#4F4F4F">
                <v:path arrowok="t"/>
              </v:shape>
            </v:group>
            <v:group style="position:absolute;left:2488;top:4837;width:8984;height:2" coordorigin="2488,4837" coordsize="8984,2">
              <v:shape style="position:absolute;left:2488;top:4837;width:8984;height:2" coordorigin="2488,4837" coordsize="8984,0" path="m2488,4837l11472,4837e" filled="f" stroked="t" strokeweight=".682308pt" strokecolor="#575757">
                <v:path arrowok="t"/>
              </v:shape>
            </v:group>
            <v:group style="position:absolute;left:4922;top:5310;width:6555;height:2" coordorigin="4922,5310" coordsize="6555,2">
              <v:shape style="position:absolute;left:4922;top:5310;width:6555;height:2" coordorigin="4922,5310" coordsize="6555,0" path="m4922,5310l11476,5310e" filled="f" stroked="t" strokeweight=".682308pt" strokecolor="#5B5B5B">
                <v:path arrowok="t"/>
              </v:shape>
            </v:group>
            <v:group style="position:absolute;left:7624;top:4818;width:2;height:490" coordorigin="7624,4818" coordsize="2,490">
              <v:shape style="position:absolute;left:7624;top:4818;width:2;height:490" coordorigin="7624,4818" coordsize="0,490" path="m7624,5308l7624,4818e" filled="f" stroked="t" strokeweight=".227436pt" strokecolor="#5B5B5B">
                <v:path arrowok="t"/>
              </v:shape>
            </v:group>
            <v:group style="position:absolute;left:4933;top:4828;width:2;height:2122" coordorigin="4933,4828" coordsize="2,2122">
              <v:shape style="position:absolute;left:4933;top:4828;width:2;height:2122" coordorigin="4933,4828" coordsize="0,2122" path="m4933,6950l4933,4828e" filled="f" stroked="t" strokeweight=".909744pt" strokecolor="#545454">
                <v:path arrowok="t"/>
              </v:shape>
            </v:group>
            <v:group style="position:absolute;left:4922;top:5541;width:2393;height:2" coordorigin="4922,5541" coordsize="2393,2">
              <v:shape style="position:absolute;left:4922;top:5541;width:2393;height:2" coordorigin="4922,5541" coordsize="2393,0" path="m4922,5541l7314,5541e" filled="f" stroked="t" strokeweight=".454872pt" strokecolor="#575757">
                <v:path arrowok="t"/>
              </v:shape>
            </v:group>
            <v:group style="position:absolute;left:7260;top:5544;width:4217;height:2" coordorigin="7260,5544" coordsize="4217,2">
              <v:shape style="position:absolute;left:7260;top:5544;width:4217;height:2" coordorigin="7260,5544" coordsize="4217,0" path="m7260,5544l11476,5544e" filled="f" stroked="t" strokeweight=".682308pt" strokecolor="#545454">
                <v:path arrowok="t"/>
              </v:shape>
            </v:group>
            <v:group style="position:absolute;left:4922;top:5777;width:6555;height:2" coordorigin="4922,5777" coordsize="6555,2">
              <v:shape style="position:absolute;left:4922;top:5777;width:6555;height:2" coordorigin="4922,5777" coordsize="6555,0" path="m4922,5777l11476,5777e" filled="f" stroked="t" strokeweight=".682308pt" strokecolor="#575757">
                <v:path arrowok="t"/>
              </v:shape>
            </v:group>
            <v:group style="position:absolute;left:2488;top:6010;width:8988;height:2" coordorigin="2488,6010" coordsize="8988,2">
              <v:shape style="position:absolute;left:2488;top:6010;width:8988;height:2" coordorigin="2488,6010" coordsize="8988,0" path="m2488,6010l11476,6010e" filled="f" stroked="t" strokeweight=".682308pt" strokecolor="#575757">
                <v:path arrowok="t"/>
              </v:shape>
            </v:group>
            <v:group style="position:absolute;left:1087;top:6245;width:10389;height:2" coordorigin="1087,6245" coordsize="10389,2">
              <v:shape style="position:absolute;left:1087;top:6245;width:10389;height:2" coordorigin="1087,6245" coordsize="10389,0" path="m1087,6245l11476,6245e" filled="f" stroked="t" strokeweight=".682308pt" strokecolor="#575757">
                <v:path arrowok="t"/>
              </v:shape>
            </v:group>
            <v:group style="position:absolute;left:2495;top:6204;width:2;height:112" coordorigin="2495,6204" coordsize="2,112">
              <v:shape style="position:absolute;left:2495;top:6204;width:2;height:112" coordorigin="2495,6204" coordsize="0,112" path="m2495,6315l2495,6204e" filled="f" stroked="t" strokeweight=".682308pt" strokecolor="#3B3B3B">
                <v:path arrowok="t"/>
              </v:shape>
            </v:group>
            <v:group style="position:absolute;left:7624;top:6232;width:2;height:56" coordorigin="7624,6232" coordsize="2,56">
              <v:shape style="position:absolute;left:7624;top:6232;width:2;height:56" coordorigin="7624,6232" coordsize="0,56" path="m7624,6287l7624,6232e" filled="f" stroked="t" strokeweight=".682308pt" strokecolor="#676767">
                <v:path arrowok="t"/>
              </v:shape>
            </v:group>
            <v:group style="position:absolute;left:11476;top:5793;width:2;height:4440" coordorigin="11476,5793" coordsize="2,4440">
              <v:shape style="position:absolute;left:11476;top:5793;width:2;height:4440" coordorigin="11476,5793" coordsize="0,4440" path="m11476,10233l11476,5793e" filled="f" stroked="t" strokeweight=".682308pt" strokecolor="#606060">
                <v:path arrowok="t"/>
              </v:shape>
            </v:group>
            <v:group style="position:absolute;left:7624;top:6287;width:2;height:191" coordorigin="7624,6287" coordsize="2,191">
              <v:shape style="position:absolute;left:7624;top:6287;width:2;height:191" coordorigin="7624,6287" coordsize="0,191" path="m7624,6479l7624,6287e" filled="f" stroked="t" strokeweight=".227436pt" strokecolor="#000000">
                <v:path arrowok="t"/>
              </v:shape>
            </v:group>
            <v:group style="position:absolute;left:2493;top:6710;width:8988;height:2" coordorigin="2493,6710" coordsize="8988,2">
              <v:shape style="position:absolute;left:2493;top:6710;width:8988;height:2" coordorigin="2493,6710" coordsize="8988,0" path="m2493,6710l11481,6710e" filled="f" stroked="t" strokeweight=".682308pt" strokecolor="#575757">
                <v:path arrowok="t"/>
              </v:shape>
            </v:group>
            <v:group style="position:absolute;left:7624;top:6479;width:2;height:252" coordorigin="7624,6479" coordsize="2,252">
              <v:shape style="position:absolute;left:7624;top:6479;width:2;height:252" coordorigin="7624,6479" coordsize="0,252" path="m7624,6731l7624,6479e" filled="f" stroked="t" strokeweight=".227436pt" strokecolor="#606060">
                <v:path arrowok="t"/>
              </v:shape>
            </v:group>
            <v:group style="position:absolute;left:2493;top:6943;width:8988;height:2" coordorigin="2493,6943" coordsize="8988,2">
              <v:shape style="position:absolute;left:2493;top:6943;width:8988;height:2" coordorigin="2493,6943" coordsize="8988,0" path="m2493,6943l11481,6943e" filled="f" stroked="t" strokeweight=".682308pt" strokecolor="#575757">
                <v:path arrowok="t"/>
              </v:shape>
            </v:group>
            <v:group style="position:absolute;left:7624;top:6717;width:2;height:219" coordorigin="7624,6717" coordsize="2,219">
              <v:shape style="position:absolute;left:7624;top:6717;width:2;height:219" coordorigin="7624,6717" coordsize="0,219" path="m7624,6936l7624,6717e" filled="f" stroked="t" strokeweight=".227436pt" strokecolor="#747474">
                <v:path arrowok="t"/>
              </v:shape>
            </v:group>
            <v:group style="position:absolute;left:669;top:7176;width:10808;height:2" coordorigin="669,7176" coordsize="10808,2">
              <v:shape style="position:absolute;left:669;top:7176;width:10808;height:2" coordorigin="669,7176" coordsize="10808,0" path="m669,7176l11476,7176e" filled="f" stroked="t" strokeweight=".682308pt" strokecolor="#575757">
                <v:path arrowok="t"/>
              </v:shape>
            </v:group>
            <v:group style="position:absolute;left:669;top:7638;width:10812;height:2" coordorigin="669,7638" coordsize="10812,2">
              <v:shape style="position:absolute;left:669;top:7638;width:10812;height:2" coordorigin="669,7638" coordsize="10812,0" path="m669,7638l11481,7638e" filled="f" stroked="t" strokeweight=".682308pt" strokecolor="#5B5B5B">
                <v:path arrowok="t"/>
              </v:shape>
            </v:group>
            <v:group style="position:absolute;left:4931;top:7878;width:6555;height:2" coordorigin="4931,7878" coordsize="6555,2">
              <v:shape style="position:absolute;left:4931;top:7878;width:6555;height:2" coordorigin="4931,7878" coordsize="6555,0" path="m4931,7878l11486,7878e" filled="f" stroked="t" strokeweight=".682308pt" strokecolor="#606060">
                <v:path arrowok="t"/>
              </v:shape>
            </v:group>
            <v:group style="position:absolute;left:6627;top:7855;width:2;height:742" coordorigin="6627,7855" coordsize="2,742">
              <v:shape style="position:absolute;left:6627;top:7855;width:2;height:742" coordorigin="6627,7855" coordsize="0,742" path="m6627,8596l6627,7855e" filled="f" stroked="t" strokeweight=".227436pt" strokecolor="#676767">
                <v:path arrowok="t"/>
              </v:shape>
            </v:group>
            <v:group style="position:absolute;left:8283;top:7869;width:2;height:737" coordorigin="8283,7869" coordsize="2,737">
              <v:shape style="position:absolute;left:8283;top:7869;width:2;height:737" coordorigin="8283,7869" coordsize="0,737" path="m8283,8606l8283,7869e" filled="f" stroked="t" strokeweight=".682308pt" strokecolor="#646464">
                <v:path arrowok="t"/>
              </v:shape>
            </v:group>
            <v:group style="position:absolute;left:4931;top:8109;width:6550;height:2" coordorigin="4931,8109" coordsize="6550,2">
              <v:shape style="position:absolute;left:4931;top:8109;width:6550;height:2" coordorigin="4931,8109" coordsize="6550,0" path="m4931,8109l11481,8109e" filled="f" stroked="t" strokeweight=".682308pt" strokecolor="#5B5B5B">
                <v:path arrowok="t"/>
              </v:shape>
            </v:group>
            <v:group style="position:absolute;left:669;top:8594;width:10817;height:2" coordorigin="669,8594" coordsize="10817,2">
              <v:shape style="position:absolute;left:669;top:8594;width:10817;height:2" coordorigin="669,8594" coordsize="10817,0" path="m669,8594l11486,8594e" filled="f" stroked="t" strokeweight=".682308pt" strokecolor="#5B5B5B">
                <v:path arrowok="t"/>
              </v:shape>
            </v:group>
            <v:group style="position:absolute;left:4938;top:7631;width:2;height:970" coordorigin="4938,7631" coordsize="2,970">
              <v:shape style="position:absolute;left:4938;top:7631;width:2;height:970" coordorigin="4938,7631" coordsize="0,970" path="m4938,8601l4938,7631e" filled="f" stroked="t" strokeweight=".909744pt" strokecolor="#5B5B5B">
                <v:path arrowok="t"/>
              </v:shape>
            </v:group>
            <v:group style="position:absolute;left:669;top:9382;width:10817;height:2" coordorigin="669,9382" coordsize="10817,2">
              <v:shape style="position:absolute;left:669;top:9382;width:10817;height:2" coordorigin="669,9382" coordsize="10817,0" path="m669,9382l11486,9382e" filled="f" stroked="t" strokeweight=".682308pt" strokecolor="#5B605B">
                <v:path arrowok="t"/>
              </v:shape>
            </v:group>
            <v:group style="position:absolute;left:673;top:10203;width:10817;height:2" coordorigin="673,10203" coordsize="10817,2">
              <v:shape style="position:absolute;left:673;top:10203;width:10817;height:2" coordorigin="673,10203" coordsize="10817,0" path="m673,10203l11490,10203e" filled="f" stroked="t" strokeweight=".682308pt" strokecolor="#5B5B5B">
                <v:path arrowok="t"/>
              </v:shape>
            </v:group>
            <v:group style="position:absolute;left:673;top:10439;width:10812;height:2" coordorigin="673,10439" coordsize="10812,2">
              <v:shape style="position:absolute;left:673;top:10439;width:10812;height:2" coordorigin="673,10439" coordsize="10812,0" path="m673,10439l11486,10439e" filled="f" stroked="t" strokeweight=".682308pt" strokecolor="#5B5B5B">
                <v:path arrowok="t"/>
              </v:shape>
            </v:group>
            <v:group style="position:absolute;left:11479;top:5793;width:2;height:5653" coordorigin="11479,5793" coordsize="2,5653">
              <v:shape style="position:absolute;left:11479;top:5793;width:2;height:5653" coordorigin="11479,5793" coordsize="0,5653" path="m11479,11446l11479,5793e" filled="f" stroked="t" strokeweight=".682308pt" strokecolor="#5B5B5B">
                <v:path arrowok="t"/>
              </v:shape>
            </v:group>
            <v:group style="position:absolute;left:1110;top:10670;width:1842;height:2" coordorigin="1110,10670" coordsize="1842,2">
              <v:shape style="position:absolute;left:1110;top:10670;width:1842;height:2" coordorigin="1110,10670" coordsize="1842,0" path="m1110,10670l2952,10670e" filled="f" stroked="t" strokeweight=".227436pt" strokecolor="#575757">
                <v:path arrowok="t"/>
              </v:shape>
            </v:group>
            <v:group style="position:absolute;left:673;top:11141;width:10812;height:2" coordorigin="673,11141" coordsize="10812,2">
              <v:shape style="position:absolute;left:673;top:11141;width:10812;height:2" coordorigin="673,11141" coordsize="10812,0" path="m673,11141l11486,11141e" filled="f" stroked="t" strokeweight=".682308pt" strokecolor="#5B5B5B">
                <v:path arrowok="t"/>
              </v:shape>
            </v:group>
            <v:group style="position:absolute;left:673;top:11376;width:10812;height:2" coordorigin="673,11376" coordsize="10812,2">
              <v:shape style="position:absolute;left:673;top:11376;width:10812;height:2" coordorigin="673,11376" coordsize="10812,0" path="m673,11376l11486,11376e" filled="f" stroked="t" strokeweight=".682308pt" strokecolor="#5B5B5B">
                <v:path arrowok="t"/>
              </v:shape>
            </v:group>
            <v:group style="position:absolute;left:664;top:11731;width:4594;height:2" coordorigin="664,11731" coordsize="4594,2">
              <v:shape style="position:absolute;left:664;top:11731;width:4594;height:2" coordorigin="664,11731" coordsize="4594,0" path="m664,11731l5258,11731e" filled="f" stroked="t" strokeweight=".227436pt" strokecolor="#575757">
                <v:path arrowok="t"/>
              </v:shape>
            </v:group>
            <v:group style="position:absolute;left:1310;top:11367;width:2;height:3843" coordorigin="1310,11367" coordsize="2,3843">
              <v:shape style="position:absolute;left:1310;top:11367;width:2;height:3843" coordorigin="1310,11367" coordsize="0,3843" path="m1310,15210l1310,11367e" filled="f" stroked="t" strokeweight=".682308pt" strokecolor="#545454">
                <v:path arrowok="t"/>
              </v:shape>
            </v:group>
            <v:group style="position:absolute;left:1863;top:11372;width:2;height:3741" coordorigin="1863,11372" coordsize="2,3741">
              <v:shape style="position:absolute;left:1863;top:11372;width:2;height:3741" coordorigin="1863,11372" coordsize="0,3741" path="m1863,15112l1863,11372e" filled="f" stroked="t" strokeweight=".682308pt" strokecolor="#4F4F4F">
                <v:path arrowok="t"/>
              </v:shape>
            </v:group>
            <v:group style="position:absolute;left:5258;top:11731;width:1615;height:2" coordorigin="5258,11731" coordsize="1615,2">
              <v:shape style="position:absolute;left:5258;top:11731;width:1615;height:2" coordorigin="5258,11731" coordsize="1615,0" path="m5258,11731l6873,11731e" filled="f" stroked="t" strokeweight=".227436pt" strokecolor="#000000">
                <v:path arrowok="t"/>
              </v:shape>
            </v:group>
            <v:group style="position:absolute;left:6873;top:11731;width:751;height:2" coordorigin="6873,11731" coordsize="751,2">
              <v:shape style="position:absolute;left:6873;top:11731;width:751;height:2" coordorigin="6873,11731" coordsize="751,0" path="m6873,11731l7624,11731e" filled="f" stroked="t" strokeweight=".227436pt" strokecolor="#747474">
                <v:path arrowok="t"/>
              </v:shape>
            </v:group>
            <v:group style="position:absolute;left:7296;top:11372;width:2;height:4916" coordorigin="7296,11372" coordsize="2,4916">
              <v:shape style="position:absolute;left:7296;top:11372;width:2;height:4916" coordorigin="7296,11372" coordsize="0,4916" path="m7296,16288l7296,11372e" filled="f" stroked="t" strokeweight=".682308pt" strokecolor="#6B6B6B">
                <v:path arrowok="t"/>
              </v:shape>
            </v:group>
            <v:group style="position:absolute;left:7624;top:11731;width:3835;height:2" coordorigin="7624,11731" coordsize="3835,2">
              <v:shape style="position:absolute;left:7624;top:11731;width:3835;height:2" coordorigin="7624,11731" coordsize="3835,0" path="m7624,11731l11458,11731e" filled="f" stroked="t" strokeweight=".227436pt" strokecolor="#000000">
                <v:path arrowok="t"/>
              </v:shape>
            </v:group>
            <v:group style="position:absolute;left:11479;top:11334;width:2;height:289" coordorigin="11479,11334" coordsize="2,289">
              <v:shape style="position:absolute;left:11479;top:11334;width:2;height:289" coordorigin="11479,11334" coordsize="0,289" path="m11479,11623l11479,11334e" filled="f" stroked="t" strokeweight=".454872pt" strokecolor="#777777">
                <v:path arrowok="t"/>
              </v:shape>
            </v:group>
            <v:group style="position:absolute;left:664;top:13568;width:418;height:2" coordorigin="664,13568" coordsize="418,2">
              <v:shape style="position:absolute;left:664;top:13568;width:418;height:2" coordorigin="664,13568" coordsize="418,0" path="m664,13568l1083,13568e" filled="f" stroked="t" strokeweight=".227436pt" strokecolor="#777777">
                <v:path arrowok="t"/>
              </v:shape>
            </v:group>
            <v:group style="position:absolute;left:1083;top:13568;width:778;height:2" coordorigin="1083,13568" coordsize="778,2">
              <v:shape style="position:absolute;left:1083;top:13568;width:778;height:2" coordorigin="1083,13568" coordsize="778,0" path="m1083,13568l1860,13568e" filled="f" stroked="t" strokeweight=".227436pt" strokecolor="#484848">
                <v:path arrowok="t"/>
              </v:shape>
            </v:group>
            <v:group style="position:absolute;left:1847;top:13568;width:637;height:2" coordorigin="1847,13568" coordsize="637,2">
              <v:shape style="position:absolute;left:1847;top:13568;width:637;height:2" coordorigin="1847,13568" coordsize="637,0" path="m1847,13568l2484,13568e" filled="f" stroked="t" strokeweight=".227436pt" strokecolor="#232323">
                <v:path arrowok="t"/>
              </v:shape>
            </v:group>
            <v:group style="position:absolute;left:1865;top:14926;width:2;height:392" coordorigin="1865,14926" coordsize="2,392">
              <v:shape style="position:absolute;left:1865;top:14926;width:2;height:392" coordorigin="1865,14926" coordsize="0,392" path="m1865,15318l1865,14926e" filled="f" stroked="t" strokeweight=".454872pt" strokecolor="#575757">
                <v:path arrowok="t"/>
              </v:shape>
            </v:group>
            <v:group style="position:absolute;left:678;top:16274;width:10626;height:2" coordorigin="678,16274" coordsize="10626,2">
              <v:shape style="position:absolute;left:678;top:16274;width:10626;height:2" coordorigin="678,16274" coordsize="10626,0" path="m678,16274l11304,16274e" filled="f" stroked="t" strokeweight=".682308pt" strokecolor="#676767">
                <v:path arrowok="t"/>
              </v:shape>
            </v:group>
            <v:group style="position:absolute;left:1312;top:15052;width:2;height:1227" coordorigin="1312,15052" coordsize="2,1227">
              <v:shape style="position:absolute;left:1312;top:15052;width:2;height:1227" coordorigin="1312,15052" coordsize="0,1227" path="m1312,16278l1312,15052e" filled="f" stroked="t" strokeweight=".682308pt" strokecolor="#575757">
                <v:path arrowok="t"/>
              </v:shape>
            </v:group>
            <v:group style="position:absolute;left:1865;top:15126;width:2;height:1157" coordorigin="1865,15126" coordsize="2,1157">
              <v:shape style="position:absolute;left:1865;top:15126;width:2;height:1157" coordorigin="1865,15126" coordsize="0,1157" path="m1865,16283l1865,15126e" filled="f" stroked="t" strokeweight=".682308pt" strokecolor="#545454">
                <v:path arrowok="t"/>
              </v:shape>
            </v:group>
            <v:group style="position:absolute;left:2506;top:15056;width:2;height:1227" coordorigin="2506,15056" coordsize="2,1227">
              <v:shape style="position:absolute;left:2506;top:15056;width:2;height:1227" coordorigin="2506,15056" coordsize="0,1227" path="m2506,16283l2506,15056e" filled="f" stroked="t" strokeweight=".227436pt" strokecolor="#4B4B4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4"/>
        </w:rPr>
        <w:t>Süleyma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A[GA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3"/>
          <w:szCs w:val="33"/>
          <w:color w:val="79797C"/>
          <w:spacing w:val="0"/>
          <w:w w:val="32"/>
          <w:position w:val="-1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79797C"/>
          <w:spacing w:val="3"/>
          <w:w w:val="32"/>
          <w:position w:val="-1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85"/>
          <w:position w:val="-1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374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w w:val="94"/>
          <w:position w:val="5"/>
        </w:rPr>
        <w:t>Itfaiy</w:t>
      </w:r>
      <w:r>
        <w:rPr>
          <w:rFonts w:ascii="Arial" w:hAnsi="Arial" w:cs="Arial" w:eastAsia="Arial"/>
          <w:sz w:val="20"/>
          <w:szCs w:val="20"/>
          <w:color w:val="383838"/>
          <w:w w:val="95"/>
          <w:position w:val="5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32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6"/>
          <w:position w:val="5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  <w:position w:val="5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27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1"/>
          <w:position w:val="5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2"/>
          <w:position w:val="5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24"/>
          <w:w w:val="100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5"/>
          <w:b/>
          <w:bCs/>
          <w:position w:val="5"/>
        </w:rPr>
        <w:t>Amiri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30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0" w:lineRule="auto"/>
        <w:ind w:left="560" w:right="-157" w:firstLine="1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262626"/>
          <w:spacing w:val="-401"/>
          <w:w w:val="162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9" w:right="44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470" w:right="465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37" w:lineRule="exact"/>
        <w:ind w:left="1124" w:right="534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180" w:right="100"/>
          <w:cols w:num="2" w:equalWidth="0">
            <w:col w:w="1586" w:space="1680"/>
            <w:col w:w="8374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457" w:right="-20"/>
        <w:jc w:val="left"/>
        <w:tabs>
          <w:tab w:pos="55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:15:59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2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462" w:right="-20"/>
        <w:jc w:val="left"/>
        <w:tabs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5" w:lineRule="exact"/>
        <w:ind w:left="12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125902pt;margin-top:22.634928pt;width:572.17002pt;height:641.072147pt;mso-position-horizontal-relative:page;mso-position-vertical-relative:paragraph;z-index:-14960" coordorigin="263,453" coordsize="11443,12821">
            <v:group style="position:absolute;left:286;top:467;width:2033;height:2" coordorigin="286,467" coordsize="2033,2">
              <v:shape style="position:absolute;left:286;top:467;width:2033;height:2" coordorigin="286,467" coordsize="2033,0" path="m286,467l2320,467e" filled="f" stroked="t" strokeweight=".954611pt" strokecolor="#646464">
                <v:path arrowok="t"/>
              </v:shape>
            </v:group>
            <v:group style="position:absolute;left:2262;top:469;width:1542;height:2" coordorigin="2262,469" coordsize="1542,2">
              <v:shape style="position:absolute;left:2262;top:469;width:1542;height:2" coordorigin="2262,469" coordsize="1542,0" path="m2262,469l3804,469e" filled="f" stroked="t" strokeweight=".715958pt" strokecolor="#4F4F4F">
                <v:path arrowok="t"/>
              </v:shape>
            </v:group>
            <v:group style="position:absolute;left:3322;top:469;width:1169;height:2" coordorigin="3322,469" coordsize="1169,2">
              <v:shape style="position:absolute;left:3322;top:469;width:1169;height:2" coordorigin="3322,469" coordsize="1169,0" path="m3322,469l4491,469e" filled="f" stroked="t" strokeweight=".954611pt" strokecolor="#676767">
                <v:path arrowok="t"/>
              </v:shape>
            </v:group>
            <v:group style="position:absolute;left:4382;top:469;width:320;height:2" coordorigin="4382,469" coordsize="320,2">
              <v:shape style="position:absolute;left:4382;top:469;width:320;height:2" coordorigin="4382,469" coordsize="320,0" path="m4382,469l4701,469e" filled="f" stroked="t" strokeweight=".477306pt" strokecolor="#444444">
                <v:path arrowok="t"/>
              </v:shape>
            </v:group>
            <v:group style="position:absolute;left:4644;top:469;width:224;height:2" coordorigin="4644,469" coordsize="224,2">
              <v:shape style="position:absolute;left:4644;top:469;width:224;height:2" coordorigin="4644,469" coordsize="224,0" path="m4644,469l4869,469e" filled="f" stroked="t" strokeweight=".477306pt" strokecolor="#2B2B2B">
                <v:path arrowok="t"/>
              </v:shape>
            </v:group>
            <v:group style="position:absolute;left:4811;top:472;width:1375;height:2" coordorigin="4811,472" coordsize="1375,2">
              <v:shape style="position:absolute;left:4811;top:472;width:1375;height:2" coordorigin="4811,472" coordsize="1375,0" path="m4811,472l6186,472e" filled="f" stroked="t" strokeweight=".477306pt" strokecolor="#484848">
                <v:path arrowok="t"/>
              </v:shape>
            </v:group>
            <v:group style="position:absolute;left:6052;top:472;width:5623;height:2" coordorigin="6052,472" coordsize="5623,2">
              <v:shape style="position:absolute;left:6052;top:472;width:5623;height:2" coordorigin="6052,472" coordsize="5623,0" path="m6052,472l11675,472e" filled="f" stroked="t" strokeweight=".715958pt" strokecolor="#5B5B5B">
                <v:path arrowok="t"/>
              </v:shape>
            </v:group>
            <v:group style="position:absolute;left:3785;top:460;width:2;height:282" coordorigin="3785,460" coordsize="2,282">
              <v:shape style="position:absolute;left:3785;top:460;width:2;height:282" coordorigin="3785,460" coordsize="0,282" path="m3785,742l3785,460e" filled="f" stroked="t" strokeweight=".715958pt" strokecolor="#545454">
                <v:path arrowok="t"/>
              </v:shape>
            </v:group>
            <v:group style="position:absolute;left:6897;top:465;width:2;height:503" coordorigin="6897,465" coordsize="2,503">
              <v:shape style="position:absolute;left:6897;top:465;width:2;height:503" coordorigin="6897,465" coordsize="0,503" path="m6897,967l6897,465e" filled="f" stroked="t" strokeweight=".954611pt" strokecolor="#606060">
                <v:path arrowok="t"/>
              </v:shape>
            </v:group>
            <v:group style="position:absolute;left:6878;top:905;width:2477;height:2" coordorigin="6878,905" coordsize="2477,2">
              <v:shape style="position:absolute;left:6878;top:905;width:2477;height:2" coordorigin="6878,905" coordsize="2477,0" path="m6878,905l9355,905e" filled="f" stroked="t" strokeweight=".238653pt" strokecolor="#606060">
                <v:path arrowok="t"/>
              </v:shape>
            </v:group>
            <v:group style="position:absolute;left:3790;top:460;width:2;height:756" coordorigin="3790,460" coordsize="2,756">
              <v:shape style="position:absolute;left:3790;top:460;width:2;height:756" coordorigin="3790,460" coordsize="0,756" path="m3790,1216l3790,460e" filled="f" stroked="t" strokeweight=".715958pt" strokecolor="#383838">
                <v:path arrowok="t"/>
              </v:shape>
            </v:group>
            <v:group style="position:absolute;left:3785;top:898;width:1957;height:2" coordorigin="3785,898" coordsize="1957,2">
              <v:shape style="position:absolute;left:3785;top:898;width:1957;height:2" coordorigin="3785,898" coordsize="1957,0" path="m3785,898l5742,898e" filled="f" stroked="t" strokeweight=".477306pt" strokecolor="#545454">
                <v:path arrowok="t"/>
              </v:shape>
            </v:group>
            <v:group style="position:absolute;left:9355;top:905;width:2334;height:2" coordorigin="9355,905" coordsize="2334,2">
              <v:shape style="position:absolute;left:9355;top:905;width:2334;height:2" coordorigin="9355,905" coordsize="2334,0" path="m9355,905l11689,905e" filled="f" stroked="t" strokeweight=".238653pt" strokecolor="#000000">
                <v:path arrowok="t"/>
              </v:shape>
            </v:group>
            <v:group style="position:absolute;left:291;top:1212;width:1351;height:2" coordorigin="291,1212" coordsize="1351,2">
              <v:shape style="position:absolute;left:291;top:1212;width:1351;height:2" coordorigin="291,1212" coordsize="1351,0" path="m291,1212l1642,1212e" filled="f" stroked="t" strokeweight=".477306pt" strokecolor="#444444">
                <v:path arrowok="t"/>
              </v:shape>
            </v:group>
            <v:group style="position:absolute;left:1962;top:1214;width:1451;height:2" coordorigin="1962,1214" coordsize="1451,2">
              <v:shape style="position:absolute;left:1962;top:1214;width:1451;height:2" coordorigin="1962,1214" coordsize="1451,0" path="m1962,1214l3413,1214e" filled="f" stroked="t" strokeweight=".954611pt" strokecolor="#676767">
                <v:path arrowok="t"/>
              </v:shape>
            </v:group>
            <v:group style="position:absolute;left:291;top:1209;width:5432;height:2" coordorigin="291,1209" coordsize="5432,2">
              <v:shape style="position:absolute;left:291;top:1209;width:5432;height:2" coordorigin="291,1209" coordsize="5432,0" path="m291,1209l5723,1209e" filled="f" stroked="t" strokeweight=".954611pt" strokecolor="#4B4B4B">
                <v:path arrowok="t"/>
              </v:shape>
            </v:group>
            <v:group style="position:absolute;left:5666;top:1216;width:6009;height:2" coordorigin="5666,1216" coordsize="6009,2">
              <v:shape style="position:absolute;left:5666;top:1216;width:6009;height:2" coordorigin="5666,1216" coordsize="6009,0" path="m5666,1216l11675,1216e" filled="f" stroked="t" strokeweight=".715958pt" strokecolor="#606060">
                <v:path arrowok="t"/>
              </v:shape>
            </v:group>
            <v:group style="position:absolute;left:6902;top:876;width:2;height:345" coordorigin="6902,876" coordsize="2,345">
              <v:shape style="position:absolute;left:6902;top:876;width:2;height:345" coordorigin="6902,876" coordsize="0,345" path="m6902,1221l6902,876e" filled="f" stroked="t" strokeweight=".477306pt" strokecolor="#383838">
                <v:path arrowok="t"/>
              </v:shape>
            </v:group>
            <v:group style="position:absolute;left:296;top:1487;width:2969;height:2" coordorigin="296,1487" coordsize="2969,2">
              <v:shape style="position:absolute;left:296;top:1487;width:2969;height:2" coordorigin="296,1487" coordsize="2969,0" path="m296,1487l3265,1487e" filled="f" stroked="t" strokeweight=".715958pt" strokecolor="#646464">
                <v:path arrowok="t"/>
              </v:shape>
            </v:group>
            <v:group style="position:absolute;left:2296;top:1202;width:2;height:316" coordorigin="2296,1202" coordsize="2,316">
              <v:shape style="position:absolute;left:2296;top:1202;width:2;height:316" coordorigin="2296,1202" coordsize="0,316" path="m2296,1518l2296,1202e" filled="f" stroked="t" strokeweight=".954611pt" strokecolor="#5B5B5B">
                <v:path arrowok="t"/>
              </v:shape>
            </v:group>
            <v:group style="position:absolute;left:3207;top:1489;width:1231;height:2" coordorigin="3207,1489" coordsize="1231,2">
              <v:shape style="position:absolute;left:3207;top:1489;width:1231;height:2" coordorigin="3207,1489" coordsize="1231,0" path="m3207,1489l4439,1489e" filled="f" stroked="t" strokeweight=".477306pt" strokecolor="#4B4B4B">
                <v:path arrowok="t"/>
              </v:shape>
            </v:group>
            <v:group style="position:absolute;left:4315;top:1489;width:1208;height:2" coordorigin="4315,1489" coordsize="1208,2">
              <v:shape style="position:absolute;left:4315;top:1489;width:1208;height:2" coordorigin="4315,1489" coordsize="1208,0" path="m4315,1489l5522,1489e" filled="f" stroked="t" strokeweight=".954611pt" strokecolor="#676767">
                <v:path arrowok="t"/>
              </v:shape>
            </v:group>
            <v:group style="position:absolute;left:5465;top:1489;width:258;height:2" coordorigin="5465,1489" coordsize="258,2">
              <v:shape style="position:absolute;left:5465;top:1489;width:258;height:2" coordorigin="5465,1489" coordsize="258,0" path="m5465,1489l5723,1489e" filled="f" stroked="t" strokeweight=".477306pt" strokecolor="#484848">
                <v:path arrowok="t"/>
              </v:shape>
            </v:group>
            <v:group style="position:absolute;left:5666;top:1492;width:6014;height:2" coordorigin="5666,1492" coordsize="6014,2">
              <v:shape style="position:absolute;left:5666;top:1492;width:6014;height:2" coordorigin="5666,1492" coordsize="6014,0" path="m5666,1492l11680,1492e" filled="f" stroked="t" strokeweight=".715958pt" strokecolor="#606060">
                <v:path arrowok="t"/>
              </v:shape>
            </v:group>
            <v:group style="position:absolute;left:2296;top:1446;width:2;height:1025" coordorigin="2296,1446" coordsize="2,1025">
              <v:shape style="position:absolute;left:2296;top:1446;width:2;height:1025" coordorigin="2296,1446" coordsize="0,1025" path="m2296,2471l2296,1446e" filled="f" stroked="t" strokeweight=".477306pt" strokecolor="#2F2F2F">
                <v:path arrowok="t"/>
              </v:shape>
            </v:group>
            <v:group style="position:absolute;left:2291;top:1729;width:2410;height:2" coordorigin="2291,1729" coordsize="2410,2">
              <v:shape style="position:absolute;left:2291;top:1729;width:2410;height:2" coordorigin="2291,1729" coordsize="2410,0" path="m2291,1729l4701,1729e" filled="f" stroked="t" strokeweight=".715958pt" strokecolor="#5B5B5B">
                <v:path arrowok="t"/>
              </v:shape>
            </v:group>
            <v:group style="position:absolute;left:4324;top:1731;width:1456;height:2" coordorigin="4324,1731" coordsize="1456,2">
              <v:shape style="position:absolute;left:4324;top:1731;width:1456;height:2" coordorigin="4324,1731" coordsize="1456,0" path="m4324,1731l5780,1731e" filled="f" stroked="t" strokeweight=".954611pt" strokecolor="#707070">
                <v:path arrowok="t"/>
              </v:shape>
            </v:group>
            <v:group style="position:absolute;left:5666;top:1729;width:840;height:2" coordorigin="5666,1729" coordsize="840,2">
              <v:shape style="position:absolute;left:5666;top:1729;width:840;height:2" coordorigin="5666,1729" coordsize="840,0" path="m5666,1729l6506,1729e" filled="f" stroked="t" strokeweight=".477306pt" strokecolor="#444444">
                <v:path arrowok="t"/>
              </v:shape>
            </v:group>
            <v:group style="position:absolute;left:6448;top:1731;width:2110;height:2" coordorigin="6448,1731" coordsize="2110,2">
              <v:shape style="position:absolute;left:6448;top:1731;width:2110;height:2" coordorigin="6448,1731" coordsize="2110,0" path="m6448,1731l8558,1731e" filled="f" stroked="t" strokeweight=".715958pt" strokecolor="#646464">
                <v:path arrowok="t"/>
              </v:shape>
            </v:group>
            <v:group style="position:absolute;left:8501;top:1731;width:1293;height:2" coordorigin="8501,1731" coordsize="1293,2">
              <v:shape style="position:absolute;left:8501;top:1731;width:1293;height:2" coordorigin="8501,1731" coordsize="1293,0" path="m8501,1731l9794,1731e" filled="f" stroked="t" strokeweight=".477306pt" strokecolor="#484848">
                <v:path arrowok="t"/>
              </v:shape>
            </v:group>
            <v:group style="position:absolute;left:9737;top:1733;width:1938;height:2" coordorigin="9737,1733" coordsize="1938,2">
              <v:shape style="position:absolute;left:9737;top:1733;width:1938;height:2" coordorigin="9737,1733" coordsize="1938,0" path="m9737,1733l11675,1733e" filled="f" stroked="t" strokeweight=".715958pt" strokecolor="#676767">
                <v:path arrowok="t"/>
              </v:shape>
            </v:group>
            <v:group style="position:absolute;left:4845;top:1719;width:2;height:282" coordorigin="4845,1719" coordsize="2,282">
              <v:shape style="position:absolute;left:4845;top:1719;width:2;height:282" coordorigin="4845,1719" coordsize="0,282" path="m4845,2002l4845,1719e" filled="f" stroked="t" strokeweight=".477306pt" strokecolor="#444444">
                <v:path arrowok="t"/>
              </v:shape>
            </v:group>
            <v:group style="position:absolute;left:7756;top:1719;width:2;height:498" coordorigin="7756,1719" coordsize="2,498">
              <v:shape style="position:absolute;left:7756;top:1719;width:2;height:498" coordorigin="7756,1719" coordsize="0,498" path="m7756,2217l7756,1719e" filled="f" stroked="t" strokeweight=".477306pt" strokecolor="#383838">
                <v:path arrowok="t"/>
              </v:shape>
            </v:group>
            <v:group style="position:absolute;left:4845;top:1944;width:2;height:527" coordorigin="4845,1944" coordsize="2,527">
              <v:shape style="position:absolute;left:4845;top:1944;width:2;height:527" coordorigin="4845,1944" coordsize="0,527" path="m4845,2471l4845,1944e" filled="f" stroked="t" strokeweight=".477306pt" strokecolor="#282828">
                <v:path arrowok="t"/>
              </v:shape>
            </v:group>
            <v:group style="position:absolute;left:4840;top:2212;width:683;height:2" coordorigin="4840,2212" coordsize="683,2">
              <v:shape style="position:absolute;left:4840;top:2212;width:683;height:2" coordorigin="4840,2212" coordsize="683,0" path="m4840,2212l5522,2212e" filled="f" stroked="t" strokeweight=".477306pt" strokecolor="#4F4F4F">
                <v:path arrowok="t"/>
              </v:shape>
            </v:group>
            <v:group style="position:absolute;left:5422;top:2212;width:6253;height:2" coordorigin="5422,2212" coordsize="6253,2">
              <v:shape style="position:absolute;left:5422;top:2212;width:6253;height:2" coordorigin="5422,2212" coordsize="6253,0" path="m5422,2212l11675,2212e" filled="f" stroked="t" strokeweight=".715958pt" strokecolor="#646464">
                <v:path arrowok="t"/>
              </v:shape>
            </v:group>
            <v:group style="position:absolute;left:6854;top:2212;width:931;height:2" coordorigin="6854,2212" coordsize="931,2">
              <v:shape style="position:absolute;left:6854;top:2212;width:931;height:2" coordorigin="6854,2212" coordsize="931,0" path="m6854,2212l7785,2212e" filled="f" stroked="t" strokeweight=".477306pt" strokecolor="#3B3B3B">
                <v:path arrowok="t"/>
              </v:shape>
            </v:group>
            <v:group style="position:absolute;left:9327;top:2212;width:468;height:2" coordorigin="9327,2212" coordsize="468,2">
              <v:shape style="position:absolute;left:9327;top:2212;width:468;height:2" coordorigin="9327,2212" coordsize="468,0" path="m9327,2212l9794,2212e" filled="f" stroked="t" strokeweight=".477306pt" strokecolor="#3B3B3B">
                <v:path arrowok="t"/>
              </v:shape>
            </v:group>
            <v:group style="position:absolute;left:4840;top:2454;width:6835;height:2" coordorigin="4840,2454" coordsize="6835,2">
              <v:shape style="position:absolute;left:4840;top:2454;width:6835;height:2" coordorigin="4840,2454" coordsize="6835,0" path="m4840,2454l11675,2454e" filled="f" stroked="t" strokeweight=".715958pt" strokecolor="#606060">
                <v:path arrowok="t"/>
              </v:shape>
            </v:group>
            <v:group style="position:absolute;left:7279;top:2452;width:496;height:2" coordorigin="7279,2452" coordsize="496,2">
              <v:shape style="position:absolute;left:7279;top:2452;width:496;height:2" coordorigin="7279,2452" coordsize="496,0" path="m7279,2452l7775,2452e" filled="f" stroked="t" strokeweight=".477306pt" strokecolor="#383838">
                <v:path arrowok="t"/>
              </v:shape>
            </v:group>
            <v:group style="position:absolute;left:2301;top:2413;width:2;height:10854" coordorigin="2301,2413" coordsize="2,10854">
              <v:shape style="position:absolute;left:2301;top:2413;width:2;height:10854" coordorigin="2301,2413" coordsize="0,10854" path="m2301,13267l2301,2413e" filled="f" stroked="t" strokeweight=".715958pt" strokecolor="#545454">
                <v:path arrowok="t"/>
              </v:shape>
            </v:group>
            <v:group style="position:absolute;left:2286;top:2937;width:978;height:2" coordorigin="2286,2937" coordsize="978,2">
              <v:shape style="position:absolute;left:2286;top:2937;width:978;height:2" coordorigin="2286,2937" coordsize="978,0" path="m2286,2937l3265,2937e" filled="f" stroked="t" strokeweight=".954611pt" strokecolor="#6B6B6B">
                <v:path arrowok="t"/>
              </v:shape>
            </v:group>
            <v:group style="position:absolute;left:3207;top:2935;width:597;height:2" coordorigin="3207,2935" coordsize="597,2">
              <v:shape style="position:absolute;left:3207;top:2935;width:597;height:2" coordorigin="3207,2935" coordsize="597,0" path="m3207,2935l3804,2935e" filled="f" stroked="t" strokeweight=".477306pt" strokecolor="#383838">
                <v:path arrowok="t"/>
              </v:shape>
            </v:group>
            <v:group style="position:absolute;left:3747;top:2935;width:692;height:2" coordorigin="3747,2935" coordsize="692,2">
              <v:shape style="position:absolute;left:3747;top:2935;width:692;height:2" coordorigin="3747,2935" coordsize="692,0" path="m3747,2935l4439,2935e" filled="f" stroked="t" strokeweight=".477306pt" strokecolor="#575757">
                <v:path arrowok="t"/>
              </v:shape>
            </v:group>
            <v:group style="position:absolute;left:4248;top:2935;width:3527;height:2" coordorigin="4248,2935" coordsize="3527,2">
              <v:shape style="position:absolute;left:4248;top:2935;width:3527;height:2" coordorigin="4248,2935" coordsize="3527,0" path="m4248,2935l7775,2935e" filled="f" stroked="t" strokeweight=".715958pt" strokecolor="#646464">
                <v:path arrowok="t"/>
              </v:shape>
            </v:group>
            <v:group style="position:absolute;left:4835;top:2696;width:3107;height:2" coordorigin="4835,2696" coordsize="3107,2">
              <v:shape style="position:absolute;left:4835;top:2696;width:3107;height:2" coordorigin="4835,2696" coordsize="3107,0" path="m4835,2696l7942,2696e" filled="f" stroked="t" strokeweight=".715958pt" strokecolor="#5B5B5B">
                <v:path arrowok="t"/>
              </v:shape>
            </v:group>
            <v:group style="position:absolute;left:7718;top:2696;width:840;height:2" coordorigin="7718,2696" coordsize="840,2">
              <v:shape style="position:absolute;left:7718;top:2696;width:840;height:2" coordorigin="7718,2696" coordsize="840,0" path="m7718,2696l8558,2696e" filled="f" stroked="t" strokeweight=".477306pt" strokecolor="#4B4B4B">
                <v:path arrowok="t"/>
              </v:shape>
            </v:group>
            <v:group style="position:absolute;left:8501;top:2696;width:3179;height:2" coordorigin="8501,2696" coordsize="3179,2">
              <v:shape style="position:absolute;left:8501;top:2696;width:3179;height:2" coordorigin="8501,2696" coordsize="3179,0" path="m8501,2696l11680,2696e" filled="f" stroked="t" strokeweight=".715958pt" strokecolor="#5B5B5B">
                <v:path arrowok="t"/>
              </v:shape>
            </v:group>
            <v:group style="position:absolute;left:9064;top:2696;width:1446;height:2" coordorigin="9064,2696" coordsize="1446,2">
              <v:shape style="position:absolute;left:9064;top:2696;width:1446;height:2" coordorigin="9064,2696" coordsize="1446,0" path="m9064,2696l10510,2696e" filled="f" stroked="t" strokeweight=".954611pt" strokecolor="#707070">
                <v:path arrowok="t"/>
              </v:shape>
            </v:group>
            <v:group style="position:absolute;left:4847;top:2413;width:2;height:1489" coordorigin="4847,2413" coordsize="2,1489">
              <v:shape style="position:absolute;left:4847;top:2413;width:2;height:1489" coordorigin="4847,2413" coordsize="0,1489" path="m4847,3902l4847,2413e" filled="f" stroked="t" strokeweight=".954611pt" strokecolor="#5B5B5B">
                <v:path arrowok="t"/>
              </v:shape>
            </v:group>
            <v:group style="position:absolute;left:7718;top:2935;width:1666;height:2" coordorigin="7718,2935" coordsize="1666,2">
              <v:shape style="position:absolute;left:7718;top:2935;width:1666;height:2" coordorigin="7718,2935" coordsize="1666,0" path="m7718,2935l9384,2935e" filled="f" stroked="t" strokeweight=".477306pt" strokecolor="#4B4B4B">
                <v:path arrowok="t"/>
              </v:shape>
            </v:group>
            <v:group style="position:absolute;left:9174;top:2935;width:2515;height:2" coordorigin="9174,2935" coordsize="2515,2">
              <v:shape style="position:absolute;left:9174;top:2935;width:2515;height:2" coordorigin="9174,2935" coordsize="2515,0" path="m9174,2935l11689,2935e" filled="f" stroked="t" strokeweight=".715958pt" strokecolor="#606060">
                <v:path arrowok="t"/>
              </v:shape>
            </v:group>
            <v:group style="position:absolute;left:272;top:3177;width:568;height:2" coordorigin="272,3177" coordsize="568,2">
              <v:shape style="position:absolute;left:272;top:3177;width:568;height:2" coordorigin="272,3177" coordsize="568,0" path="m272,3177l840,3177e" filled="f" stroked="t" strokeweight=".954611pt" strokecolor="#777777">
                <v:path arrowok="t"/>
              </v:shape>
            </v:group>
            <v:group style="position:absolute;left:783;top:3174;width:859;height:2" coordorigin="783,3174" coordsize="859,2">
              <v:shape style="position:absolute;left:783;top:3174;width:859;height:2" coordorigin="783,3174" coordsize="859,0" path="m783,3174l1642,3174e" filled="f" stroked="t" strokeweight=".477306pt" strokecolor="#484848">
                <v:path arrowok="t"/>
              </v:shape>
            </v:group>
            <v:group style="position:absolute;left:272;top:3177;width:3532;height:2" coordorigin="272,3177" coordsize="3532,2">
              <v:shape style="position:absolute;left:272;top:3177;width:3532;height:2" coordorigin="272,3177" coordsize="3532,0" path="m272,3177l3804,3177e" filled="f" stroked="t" strokeweight=".715958pt" strokecolor="#646464">
                <v:path arrowok="t"/>
              </v:shape>
            </v:group>
            <v:group style="position:absolute;left:3747;top:3174;width:692;height:2" coordorigin="3747,3174" coordsize="692,2">
              <v:shape style="position:absolute;left:3747;top:3174;width:692;height:2" coordorigin="3747,3174" coordsize="692,0" path="m3747,3174l4439,3174e" filled="f" stroked="t" strokeweight=".477306pt" strokecolor="#4F4F4F">
                <v:path arrowok="t"/>
              </v:shape>
            </v:group>
            <v:group style="position:absolute;left:4286;top:3177;width:4272;height:2" coordorigin="4286,3177" coordsize="4272,2">
              <v:shape style="position:absolute;left:4286;top:3177;width:4272;height:2" coordorigin="4286,3177" coordsize="4272,0" path="m4286,3177l8558,3177e" filled="f" stroked="t" strokeweight=".715958pt" strokecolor="#646464">
                <v:path arrowok="t"/>
              </v:shape>
            </v:group>
            <v:group style="position:absolute;left:8501;top:3174;width:883;height:2" coordorigin="8501,3174" coordsize="883,2">
              <v:shape style="position:absolute;left:8501;top:3174;width:883;height:2" coordorigin="8501,3174" coordsize="883,0" path="m8501,3174l9384,3174e" filled="f" stroked="t" strokeweight=".477306pt" strokecolor="#484848">
                <v:path arrowok="t"/>
              </v:shape>
            </v:group>
            <v:group style="position:absolute;left:9174;top:3174;width:2506;height:2" coordorigin="9174,3174" coordsize="2506,2">
              <v:shape style="position:absolute;left:9174;top:3174;width:2506;height:2" coordorigin="9174,3174" coordsize="2506,0" path="m9174,3174l11680,3174e" filled="f" stroked="t" strokeweight=".715958pt" strokecolor="#646464">
                <v:path arrowok="t"/>
              </v:shape>
            </v:group>
            <v:group style="position:absolute;left:7756;top:3165;width:2;height:321" coordorigin="7756,3165" coordsize="2,321">
              <v:shape style="position:absolute;left:7756;top:3165;width:2;height:321" coordorigin="7756,3165" coordsize="0,321" path="m7756,3486l7756,3165e" filled="f" stroked="t" strokeweight=".715958pt" strokecolor="#4B4B4B">
                <v:path arrowok="t"/>
              </v:shape>
            </v:group>
            <v:group style="position:absolute;left:2291;top:3651;width:3231;height:2" coordorigin="2291,3651" coordsize="3231,2">
              <v:shape style="position:absolute;left:2291;top:3651;width:3231;height:2" coordorigin="2291,3651" coordsize="3231,0" path="m2291,3651l5522,3651e" filled="f" stroked="t" strokeweight=".715958pt" strokecolor="#646464">
                <v:path arrowok="t"/>
              </v:shape>
            </v:group>
            <v:group style="position:absolute;left:5465;top:3653;width:721;height:2" coordorigin="5465,3653" coordsize="721,2">
              <v:shape style="position:absolute;left:5465;top:3653;width:721;height:2" coordorigin="5465,3653" coordsize="721,0" path="m5465,3653l6186,3653e" filled="f" stroked="t" strokeweight=".477306pt" strokecolor="#4F4F4F">
                <v:path arrowok="t"/>
              </v:shape>
            </v:group>
            <v:group style="position:absolute;left:6014;top:3651;width:1389;height:2" coordorigin="6014,3651" coordsize="1389,2">
              <v:shape style="position:absolute;left:6014;top:3651;width:1389;height:2" coordorigin="6014,3651" coordsize="1389,0" path="m6014,3651l7403,3651e" filled="f" stroked="t" strokeweight=".954611pt" strokecolor="#707070">
                <v:path arrowok="t"/>
              </v:shape>
            </v:group>
            <v:group style="position:absolute;left:7279;top:3651;width:1279;height:2" coordorigin="7279,3651" coordsize="1279,2">
              <v:shape style="position:absolute;left:7279;top:3651;width:1279;height:2" coordorigin="7279,3651" coordsize="1279,0" path="m7279,3651l8558,3651e" filled="f" stroked="t" strokeweight=".477306pt" strokecolor="#545454">
                <v:path arrowok="t"/>
              </v:shape>
            </v:group>
            <v:group style="position:absolute;left:7761;top:3165;width:2;height:737" coordorigin="7761,3165" coordsize="2,737">
              <v:shape style="position:absolute;left:7761;top:3165;width:2;height:737" coordorigin="7761,3165" coordsize="0,737" path="m7761,3902l7761,3165e" filled="f" stroked="t" strokeweight=".715958pt" strokecolor="#3F3F3F">
                <v:path arrowok="t"/>
              </v:shape>
            </v:group>
            <v:group style="position:absolute;left:8439;top:3651;width:3241;height:2" coordorigin="8439,3651" coordsize="3241,2">
              <v:shape style="position:absolute;left:8439;top:3651;width:3241;height:2" coordorigin="8439,3651" coordsize="3241,0" path="m8439,3651l11680,3651e" filled="f" stroked="t" strokeweight=".715958pt" strokecolor="#676767">
                <v:path arrowok="t"/>
              </v:shape>
            </v:group>
            <v:group style="position:absolute;left:2291;top:3895;width:9389;height:2" coordorigin="2291,3895" coordsize="9389,2">
              <v:shape style="position:absolute;left:2291;top:3895;width:9389;height:2" coordorigin="2291,3895" coordsize="9389,0" path="m2291,3895l11680,3895e" filled="f" stroked="t" strokeweight=".715958pt" strokecolor="#606060">
                <v:path arrowok="t"/>
              </v:shape>
            </v:group>
            <v:group style="position:absolute;left:6129;top:3895;width:783;height:2" coordorigin="6129,3895" coordsize="783,2">
              <v:shape style="position:absolute;left:6129;top:3895;width:783;height:2" coordorigin="6129,3895" coordsize="783,0" path="m6129,3895l6911,3895e" filled="f" stroked="t" strokeweight=".477306pt" strokecolor="#4B4B4B">
                <v:path arrowok="t"/>
              </v:shape>
            </v:group>
            <v:group style="position:absolute;left:8501;top:3893;width:883;height:2" coordorigin="8501,3893" coordsize="883,2">
              <v:shape style="position:absolute;left:8501;top:3893;width:883;height:2" coordorigin="8501,3893" coordsize="883,0" path="m8501,3893l9384,3893e" filled="f" stroked="t" strokeweight=".477306pt" strokecolor="#545454">
                <v:path arrowok="t"/>
              </v:shape>
            </v:group>
            <v:group style="position:absolute;left:296;top:4139;width:4573;height:2" coordorigin="296,4139" coordsize="4573,2">
              <v:shape style="position:absolute;left:296;top:4139;width:4573;height:2" coordorigin="296,4139" coordsize="4573,0" path="m296,4139l4869,4139e" filled="f" stroked="t" strokeweight=".715958pt" strokecolor="#606060">
                <v:path arrowok="t"/>
              </v:shape>
            </v:group>
            <v:group style="position:absolute;left:4811;top:4137;width:711;height:2" coordorigin="4811,4137" coordsize="711,2">
              <v:shape style="position:absolute;left:4811;top:4137;width:711;height:2" coordorigin="4811,4137" coordsize="711,0" path="m4811,4137l5522,4137e" filled="f" stroked="t" strokeweight=".477306pt" strokecolor="#3F3F3F">
                <v:path arrowok="t"/>
              </v:shape>
            </v:group>
            <v:group style="position:absolute;left:5465;top:4139;width:6210;height:2" coordorigin="5465,4139" coordsize="6210,2">
              <v:shape style="position:absolute;left:5465;top:4139;width:6210;height:2" coordorigin="5465,4139" coordsize="6210,0" path="m5465,4139l11675,4139e" filled="f" stroked="t" strokeweight=".715958pt" strokecolor="#646464">
                <v:path arrowok="t"/>
              </v:shape>
            </v:group>
            <v:group style="position:absolute;left:7279;top:4137;width:496;height:2" coordorigin="7279,4137" coordsize="496,2">
              <v:shape style="position:absolute;left:7279;top:4137;width:496;height:2" coordorigin="7279,4137" coordsize="496,0" path="m7279,4137l7775,4137e" filled="f" stroked="t" strokeweight=".477306pt" strokecolor="#343434">
                <v:path arrowok="t"/>
              </v:shape>
            </v:group>
            <v:group style="position:absolute;left:9327;top:4137;width:468;height:2" coordorigin="9327,4137" coordsize="468,2">
              <v:shape style="position:absolute;left:9327;top:4137;width:468;height:2" coordorigin="9327,4137" coordsize="468,0" path="m9327,4137l9794,4137e" filled="f" stroked="t" strokeweight=".477306pt" strokecolor="#484848">
                <v:path arrowok="t"/>
              </v:shape>
            </v:group>
            <v:group style="position:absolute;left:2296;top:4094;width:2;height:776" coordorigin="2296,4094" coordsize="2,776">
              <v:shape style="position:absolute;left:2296;top:4094;width:2;height:776" coordorigin="2296,4094" coordsize="0,776" path="m2296,4869l2296,4094e" filled="f" stroked="t" strokeweight=".477306pt" strokecolor="#2B2B2B">
                <v:path arrowok="t"/>
              </v:shape>
            </v:group>
            <v:group style="position:absolute;left:296;top:4616;width:2033;height:2" coordorigin="296,4616" coordsize="2033,2">
              <v:shape style="position:absolute;left:296;top:4616;width:2033;height:2" coordorigin="296,4616" coordsize="2033,0" path="m296,4616l2329,4616e" filled="f" stroked="t" strokeweight=".715958pt" strokecolor="#646464">
                <v:path arrowok="t"/>
              </v:shape>
            </v:group>
            <v:group style="position:absolute;left:2258;top:4616;width:587;height:2" coordorigin="2258,4616" coordsize="587,2">
              <v:shape style="position:absolute;left:2258;top:4616;width:587;height:2" coordorigin="2258,4616" coordsize="587,0" path="m2258,4616l2845,4616e" filled="f" stroked="t" strokeweight=".477306pt" strokecolor="#484848">
                <v:path arrowok="t"/>
              </v:shape>
            </v:group>
            <v:group style="position:absolute;left:2711;top:4613;width:8988;height:2" coordorigin="2711,4613" coordsize="8988,2">
              <v:shape style="position:absolute;left:2711;top:4613;width:8988;height:2" coordorigin="2711,4613" coordsize="8988,0" path="m2711,4613l11699,4613e" filled="f" stroked="t" strokeweight=".715958pt" strokecolor="#606060">
                <v:path arrowok="t"/>
              </v:shape>
            </v:group>
            <v:group style="position:absolute;left:5666;top:4611;width:840;height:2" coordorigin="5666,4611" coordsize="840,2">
              <v:shape style="position:absolute;left:5666;top:4611;width:840;height:2" coordorigin="5666,4611" coordsize="840,0" path="m5666,4611l6506,4611e" filled="f" stroked="t" strokeweight=".477306pt" strokecolor="#3F3F3F">
                <v:path arrowok="t"/>
              </v:shape>
            </v:group>
            <v:group style="position:absolute;left:7718;top:4611;width:1666;height:2" coordorigin="7718,4611" coordsize="1666,2">
              <v:shape style="position:absolute;left:7718;top:4611;width:1666;height:2" coordorigin="7718,4611" coordsize="1666,0" path="m7718,4611l9384,4611e" filled="f" stroked="t" strokeweight=".477306pt" strokecolor="#4F4F4F">
                <v:path arrowok="t"/>
              </v:shape>
            </v:group>
            <v:group style="position:absolute;left:4847;top:4601;width:2;height:316" coordorigin="4847,4601" coordsize="2,316">
              <v:shape style="position:absolute;left:4847;top:4601;width:2;height:316" coordorigin="4847,4601" coordsize="0,316" path="m4847,4917l4847,4601e" filled="f" stroked="t" strokeweight=".715958pt" strokecolor="#4F4F4F">
                <v:path arrowok="t"/>
              </v:shape>
            </v:group>
            <v:group style="position:absolute;left:4840;top:4850;width:3102;height:2" coordorigin="4840,4850" coordsize="3102,2">
              <v:shape style="position:absolute;left:4840;top:4850;width:3102;height:2" coordorigin="4840,4850" coordsize="3102,0" path="m4840,4850l7942,4850e" filled="f" stroked="t" strokeweight=".715958pt" strokecolor="#646464">
                <v:path arrowok="t"/>
              </v:shape>
            </v:group>
            <v:group style="position:absolute;left:7718;top:4850;width:840;height:2" coordorigin="7718,4850" coordsize="840,2">
              <v:shape style="position:absolute;left:7718;top:4850;width:840;height:2" coordorigin="7718,4850" coordsize="840,0" path="m7718,4850l8558,4850e" filled="f" stroked="t" strokeweight=".477306pt" strokecolor="#4B4B4B">
                <v:path arrowok="t"/>
              </v:shape>
            </v:group>
            <v:group style="position:absolute;left:8501;top:4850;width:3184;height:2" coordorigin="8501,4850" coordsize="3184,2">
              <v:shape style="position:absolute;left:8501;top:4850;width:3184;height:2" coordorigin="8501,4850" coordsize="3184,0" path="m8501,4850l11684,4850e" filled="f" stroked="t" strokeweight=".715958pt" strokecolor="#606060">
                <v:path arrowok="t"/>
              </v:shape>
            </v:group>
            <v:group style="position:absolute;left:4840;top:5092;width:6845;height:2" coordorigin="4840,5092" coordsize="6845,2">
              <v:shape style="position:absolute;left:4840;top:5092;width:6845;height:2" coordorigin="4840,5092" coordsize="6845,0" path="m4840,5092l11684,5092e" filled="f" stroked="t" strokeweight=".715958pt" strokecolor="#646464">
                <v:path arrowok="t"/>
              </v:shape>
            </v:group>
            <v:group style="position:absolute;left:296;top:5384;width:544;height:2" coordorigin="296,5384" coordsize="544,2">
              <v:shape style="position:absolute;left:296;top:5384;width:544;height:2" coordorigin="296,5384" coordsize="544,0" path="m296,5384l840,5384e" filled="f" stroked="t" strokeweight=".477306pt" strokecolor="#5B5B5B">
                <v:path arrowok="t"/>
              </v:shape>
            </v:group>
            <v:group style="position:absolute;left:2258;top:5382;width:587;height:2" coordorigin="2258,5382" coordsize="587,2">
              <v:shape style="position:absolute;left:2258;top:5382;width:587;height:2" coordorigin="2258,5382" coordsize="587,0" path="m2258,5382l2845,5382e" filled="f" stroked="t" strokeweight=".477306pt" strokecolor="#3F3F3F">
                <v:path arrowok="t"/>
              </v:shape>
            </v:group>
            <v:group style="position:absolute;left:3747;top:5379;width:692;height:2" coordorigin="3747,5379" coordsize="692,2">
              <v:shape style="position:absolute;left:3747;top:5379;width:692;height:2" coordorigin="3747,5379" coordsize="692,0" path="m3747,5379l4439,5379e" filled="f" stroked="t" strokeweight=".477306pt" strokecolor="#5B5B5B">
                <v:path arrowok="t"/>
              </v:shape>
            </v:group>
            <v:group style="position:absolute;left:4382;top:5382;width:320;height:2" coordorigin="4382,5382" coordsize="320,2">
              <v:shape style="position:absolute;left:4382;top:5382;width:320;height:2" coordorigin="4382,5382" coordsize="320,0" path="m4382,5382l4701,5382e" filled="f" stroked="t" strokeweight=".477306pt" strokecolor="#484848">
                <v:path arrowok="t"/>
              </v:shape>
            </v:group>
            <v:group style="position:absolute;left:4847;top:4812;width:2;height:575" coordorigin="4847,4812" coordsize="2,575">
              <v:shape style="position:absolute;left:4847;top:4812;width:2;height:575" coordorigin="4847,4812" coordsize="0,575" path="m4847,5386l4847,4812e" filled="f" stroked="t" strokeweight=".954611pt" strokecolor="#676767">
                <v:path arrowok="t"/>
              </v:shape>
            </v:group>
            <v:group style="position:absolute;left:305;top:5377;width:11374;height:2" coordorigin="305,5377" coordsize="11374,2">
              <v:shape style="position:absolute;left:305;top:5377;width:11374;height:2" coordorigin="305,5377" coordsize="11374,0" path="m305,5377l11680,5377e" filled="f" stroked="t" strokeweight=".715958pt" strokecolor="#646464">
                <v:path arrowok="t"/>
              </v:shape>
            </v:group>
            <v:group style="position:absolute;left:296;top:6193;width:1346;height:2" coordorigin="296,6193" coordsize="1346,2">
              <v:shape style="position:absolute;left:296;top:6193;width:1346;height:2" coordorigin="296,6193" coordsize="1346,0" path="m296,6193l1642,6193e" filled="f" stroked="t" strokeweight=".477306pt" strokecolor="#606060">
                <v:path arrowok="t"/>
              </v:shape>
            </v:group>
            <v:group style="position:absolute;left:3207;top:6191;width:597;height:2" coordorigin="3207,6191" coordsize="597,2">
              <v:shape style="position:absolute;left:3207;top:6191;width:597;height:2" coordorigin="3207,6191" coordsize="597,0" path="m3207,6191l3804,6191e" filled="f" stroked="t" strokeweight=".477306pt" strokecolor="#343434">
                <v:path arrowok="t"/>
              </v:shape>
            </v:group>
            <v:group style="position:absolute;left:4811;top:6186;width:711;height:2" coordorigin="4811,6186" coordsize="711,2">
              <v:shape style="position:absolute;left:4811;top:6186;width:711;height:2" coordorigin="4811,6186" coordsize="711,0" path="m4811,6186l5522,6186e" filled="f" stroked="t" strokeweight=".477306pt" strokecolor="#4B4B4B">
                <v:path arrowok="t"/>
              </v:shape>
            </v:group>
            <v:group style="position:absolute;left:5465;top:6188;width:258;height:2" coordorigin="5465,6188" coordsize="258,2">
              <v:shape style="position:absolute;left:5465;top:6188;width:258;height:2" coordorigin="5465,6188" coordsize="258,0" path="m5465,6188l5723,6188e" filled="f" stroked="t" strokeweight=".715958pt" strokecolor="#646464">
                <v:path arrowok="t"/>
              </v:shape>
            </v:group>
            <v:group style="position:absolute;left:6854;top:6186;width:482;height:2" coordorigin="6854,6186" coordsize="482,2">
              <v:shape style="position:absolute;left:6854;top:6186;width:482;height:2" coordorigin="6854,6186" coordsize="482,0" path="m6854,6186l7336,6186e" filled="f" stroked="t" strokeweight=".477306pt" strokecolor="#444444">
                <v:path arrowok="t"/>
              </v:shape>
            </v:group>
            <v:group style="position:absolute;left:1585;top:6186;width:10095;height:2" coordorigin="1585,6186" coordsize="10095,2">
              <v:shape style="position:absolute;left:1585;top:6186;width:10095;height:2" coordorigin="1585,6186" coordsize="10095,0" path="m1585,6186l11680,6186e" filled="f" stroked="t" strokeweight=".715958pt" strokecolor="#646464">
                <v:path arrowok="t"/>
              </v:shape>
            </v:group>
            <v:group style="position:absolute;left:296;top:7041;width:544;height:2" coordorigin="296,7041" coordsize="544,2">
              <v:shape style="position:absolute;left:296;top:7041;width:544;height:2" coordorigin="296,7041" coordsize="544,0" path="m296,7041l840,7041e" filled="f" stroked="t" strokeweight=".477306pt" strokecolor="#606060">
                <v:path arrowok="t"/>
              </v:shape>
            </v:group>
            <v:group style="position:absolute;left:305;top:7033;width:11379;height:2" coordorigin="305,7033" coordsize="11379,2">
              <v:shape style="position:absolute;left:305;top:7033;width:11379;height:2" coordorigin="305,7033" coordsize="11379,0" path="m305,7033l11684,7033e" filled="f" stroked="t" strokeweight=".715958pt" strokecolor="#606060">
                <v:path arrowok="t"/>
              </v:shape>
            </v:group>
            <v:group style="position:absolute;left:301;top:7282;width:11374;height:2" coordorigin="301,7282" coordsize="11374,2">
              <v:shape style="position:absolute;left:301;top:7282;width:11374;height:2" coordorigin="301,7282" coordsize="11374,0" path="m301,7282l11675,7282e" filled="f" stroked="t" strokeweight=".715958pt" strokecolor="#646464">
                <v:path arrowok="t"/>
              </v:shape>
            </v:group>
            <v:group style="position:absolute;left:4644;top:7278;width:878;height:2" coordorigin="4644,7278" coordsize="878,2">
              <v:shape style="position:absolute;left:4644;top:7278;width:878;height:2" coordorigin="4644,7278" coordsize="878,0" path="m4644,7278l5522,7278e" filled="f" stroked="t" strokeweight=".477306pt" strokecolor="#3F3F3F">
                <v:path arrowok="t"/>
              </v:shape>
            </v:group>
            <v:group style="position:absolute;left:6448;top:7275;width:463;height:2" coordorigin="6448,7275" coordsize="463,2">
              <v:shape style="position:absolute;left:6448;top:7275;width:463;height:2" coordorigin="6448,7275" coordsize="463,0" path="m6448,7275l6911,7275e" filled="f" stroked="t" strokeweight=".477306pt" strokecolor="#606060">
                <v:path arrowok="t"/>
              </v:shape>
            </v:group>
            <v:group style="position:absolute;left:3747;top:7273;width:7938;height:2" coordorigin="3747,7273" coordsize="7938,2">
              <v:shape style="position:absolute;left:3747;top:7273;width:7938;height:2" coordorigin="3747,7273" coordsize="7938,0" path="m3747,7273l11684,7273e" filled="f" stroked="t" strokeweight=".715958pt" strokecolor="#646464">
                <v:path arrowok="t"/>
              </v:shape>
            </v:group>
            <v:group style="position:absolute;left:3207;top:7522;width:597;height:2" coordorigin="3207,7522" coordsize="597,2">
              <v:shape style="position:absolute;left:3207;top:7522;width:597;height:2" coordorigin="3207,7522" coordsize="597,0" path="m3207,7522l3804,7522e" filled="f" stroked="t" strokeweight=".477306pt" strokecolor="#3B3B3B">
                <v:path arrowok="t"/>
              </v:shape>
            </v:group>
            <v:group style="position:absolute;left:305;top:7522;width:11369;height:2" coordorigin="305,7522" coordsize="11369,2">
              <v:shape style="position:absolute;left:305;top:7522;width:11369;height:2" coordorigin="305,7522" coordsize="11369,0" path="m305,7522l11675,7522e" filled="f" stroked="t" strokeweight=".715958pt" strokecolor="#646464">
                <v:path arrowok="t"/>
              </v:shape>
            </v:group>
            <v:group style="position:absolute;left:4382;top:7517;width:1141;height:2" coordorigin="4382,7517" coordsize="1141,2">
              <v:shape style="position:absolute;left:4382;top:7517;width:1141;height:2" coordorigin="4382,7517" coordsize="1141,0" path="m4382,7517l5522,7517e" filled="f" stroked="t" strokeweight=".477306pt" strokecolor="#444444">
                <v:path arrowok="t"/>
              </v:shape>
            </v:group>
            <v:group style="position:absolute;left:7718;top:7512;width:1666;height:2" coordorigin="7718,7512" coordsize="1666,2">
              <v:shape style="position:absolute;left:7718;top:7512;width:1666;height:2" coordorigin="7718,7512" coordsize="1666,0" path="m7718,7512l9384,7512e" filled="f" stroked="t" strokeweight=".477306pt" strokecolor="#5B5B5B">
                <v:path arrowok="t"/>
              </v:shape>
            </v:group>
            <v:group style="position:absolute;left:9737;top:7512;width:1637;height:2" coordorigin="9737,7512" coordsize="1637,2">
              <v:shape style="position:absolute;left:9737;top:7512;width:1637;height:2" coordorigin="9737,7512" coordsize="1637,0" path="m9737,7512l11374,7512e" filled="f" stroked="t" strokeweight=".477306pt" strokecolor="#5B5B5B">
                <v:path arrowok="t"/>
              </v:shape>
            </v:group>
            <v:group style="position:absolute;left:759;top:8001;width:10873;height:2" coordorigin="759,8001" coordsize="10873,2">
              <v:shape style="position:absolute;left:759;top:8001;width:10873;height:2" coordorigin="759,8001" coordsize="10873,0" path="m759,8001l11632,8001e" filled="f" stroked="t" strokeweight=".715958pt" strokecolor="#6B6B6B">
                <v:path arrowok="t"/>
              </v:shape>
            </v:group>
            <v:group style="position:absolute;left:7718;top:7991;width:1666;height:2" coordorigin="7718,7991" coordsize="1666,2">
              <v:shape style="position:absolute;left:7718;top:7991;width:1666;height:2" coordorigin="7718,7991" coordsize="1666,0" path="m7718,7991l9384,7991e" filled="f" stroked="t" strokeweight=".477306pt" strokecolor="#606060">
                <v:path arrowok="t"/>
              </v:shape>
            </v:group>
            <v:group style="position:absolute;left:9737;top:7991;width:1737;height:2" coordorigin="9737,7991" coordsize="1737,2">
              <v:shape style="position:absolute;left:9737;top:7991;width:1737;height:2" coordorigin="9737,7991" coordsize="1737,0" path="m9737,7991l11474,7991e" filled="f" stroked="t" strokeweight=".477306pt" strokecolor="#606060">
                <v:path arrowok="t"/>
              </v:shape>
            </v:group>
            <v:group style="position:absolute;left:826;top:8242;width:5899;height:2" coordorigin="826,8242" coordsize="5899,2">
              <v:shape style="position:absolute;left:826;top:8242;width:5899;height:2" coordorigin="826,8242" coordsize="5899,0" path="m826,8242l6725,8242e" filled="f" stroked="t" strokeweight=".715958pt" strokecolor="#6B6B6B">
                <v:path arrowok="t"/>
              </v:shape>
            </v:group>
            <v:group style="position:absolute;left:4811;top:8235;width:711;height:2" coordorigin="4811,8235" coordsize="711,2">
              <v:shape style="position:absolute;left:4811;top:8235;width:711;height:2" coordorigin="4811,8235" coordsize="711,0" path="m4811,8235l5522,8235e" filled="f" stroked="t" strokeweight=".477306pt" strokecolor="#4F4F4F">
                <v:path arrowok="t"/>
              </v:shape>
            </v:group>
            <v:group style="position:absolute;left:5527;top:8230;width:6172;height:2" coordorigin="5527,8230" coordsize="6172,2">
              <v:shape style="position:absolute;left:5527;top:8230;width:6172;height:2" coordorigin="5527,8230" coordsize="6172,0" path="m5527,8230l11699,8230e" filled="f" stroked="t" strokeweight=".715958pt" strokecolor="#676767">
                <v:path arrowok="t"/>
              </v:shape>
            </v:group>
            <v:group style="position:absolute;left:9327;top:8226;width:468;height:2" coordorigin="9327,8226" coordsize="468,2">
              <v:shape style="position:absolute;left:9327;top:8226;width:468;height:2" coordorigin="9327,8226" coordsize="468,0" path="m9327,8226l9794,8226e" filled="f" stroked="t" strokeweight=".477306pt" strokecolor="#484848">
                <v:path arrowok="t"/>
              </v:shape>
            </v:group>
            <v:group style="position:absolute;left:301;top:8489;width:544;height:2" coordorigin="301,8489" coordsize="544,2">
              <v:shape style="position:absolute;left:301;top:8489;width:544;height:2" coordorigin="301,8489" coordsize="544,0" path="m301,8489l845,8489e" filled="f" stroked="t" strokeweight=".477306pt" strokecolor="#6B6B6B">
                <v:path arrowok="t"/>
              </v:shape>
            </v:group>
            <v:group style="position:absolute;left:811;top:8254;width:2;height:713" coordorigin="811,8254" coordsize="2,713">
              <v:shape style="position:absolute;left:811;top:8254;width:2;height:713" coordorigin="811,8254" coordsize="0,713" path="m811,8968l811,8254e" filled="f" stroked="t" strokeweight=".238653pt" strokecolor="#545454">
                <v:path arrowok="t"/>
              </v:shape>
            </v:group>
            <v:group style="position:absolute;left:783;top:8489;width:869;height:2" coordorigin="783,8489" coordsize="869,2">
              <v:shape style="position:absolute;left:783;top:8489;width:869;height:2" coordorigin="783,8489" coordsize="869,0" path="m783,8489l1651,8489e" filled="f" stroked="t" strokeweight=".477306pt" strokecolor="#484848">
                <v:path arrowok="t"/>
              </v:shape>
            </v:group>
            <v:group style="position:absolute;left:1628;top:8235;width:2;height:761" coordorigin="1628,8235" coordsize="2,761">
              <v:shape style="position:absolute;left:1628;top:8235;width:2;height:761" coordorigin="1628,8235" coordsize="0,761" path="m1628,8996l1628,8235e" filled="f" stroked="t" strokeweight=".954611pt" strokecolor="#5B5B5B">
                <v:path arrowok="t"/>
              </v:shape>
            </v:group>
            <v:group style="position:absolute;left:1580;top:8486;width:749;height:2" coordorigin="1580,8486" coordsize="749,2">
              <v:shape style="position:absolute;left:1580;top:8486;width:749;height:2" coordorigin="1580,8486" coordsize="749,0" path="m1580,8486l2329,8486e" filled="f" stroked="t" strokeweight=".715958pt" strokecolor="#747474">
                <v:path arrowok="t"/>
              </v:shape>
            </v:group>
            <v:group style="position:absolute;left:2313;top:8221;width:2;height:282" coordorigin="2313,8221" coordsize="2,282">
              <v:shape style="position:absolute;left:2313;top:8221;width:2;height:282" coordorigin="2313,8221" coordsize="0,282" path="m2313,8503l2313,8221e" filled="f" stroked="t" strokeweight=".954611pt" strokecolor="#3F3F3F">
                <v:path arrowok="t"/>
              </v:shape>
            </v:group>
            <v:group style="position:absolute;left:2258;top:8484;width:2181;height:2" coordorigin="2258,8484" coordsize="2181,2">
              <v:shape style="position:absolute;left:2258;top:8484;width:2181;height:2" coordorigin="2258,8484" coordsize="2181,0" path="m2258,8484l4439,8484e" filled="f" stroked="t" strokeweight=".477306pt" strokecolor="#5B5B5B">
                <v:path arrowok="t"/>
              </v:shape>
            </v:group>
            <v:group style="position:absolute;left:4382;top:8479;width:1141;height:2" coordorigin="4382,8479" coordsize="1141,2">
              <v:shape style="position:absolute;left:4382;top:8479;width:1141;height:2" coordorigin="4382,8479" coordsize="1141,0" path="m4382,8479l5522,8479e" filled="f" stroked="t" strokeweight=".954611pt" strokecolor="#6B6B6B">
                <v:path arrowok="t"/>
              </v:shape>
            </v:group>
            <v:group style="position:absolute;left:5465;top:8479;width:258;height:2" coordorigin="5465,8479" coordsize="258,2">
              <v:shape style="position:absolute;left:5465;top:8479;width:258;height:2" coordorigin="5465,8479" coordsize="258,0" path="m5465,8479l5723,8479e" filled="f" stroked="t" strokeweight=".477306pt" strokecolor="#575757">
                <v:path arrowok="t"/>
              </v:shape>
            </v:group>
            <v:group style="position:absolute;left:5666;top:8474;width:1246;height:2" coordorigin="5666,8474" coordsize="1246,2">
              <v:shape style="position:absolute;left:5666;top:8474;width:1246;height:2" coordorigin="5666,8474" coordsize="1246,0" path="m5666,8474l6911,8474e" filled="f" stroked="t" strokeweight=".715958pt" strokecolor="#676767">
                <v:path arrowok="t"/>
              </v:shape>
            </v:group>
            <v:group style="position:absolute;left:6854;top:8474;width:492;height:2" coordorigin="6854,8474" coordsize="492,2">
              <v:shape style="position:absolute;left:6854;top:8474;width:492;height:2" coordorigin="6854,8474" coordsize="492,0" path="m6854,8474l7346,8474e" filled="f" stroked="t" strokeweight=".477306pt" strokecolor="#484848">
                <v:path arrowok="t"/>
              </v:shape>
            </v:group>
            <v:group style="position:absolute;left:7312;top:8221;width:2;height:282" coordorigin="7312,8221" coordsize="2,282">
              <v:shape style="position:absolute;left:7312;top:8221;width:2;height:282" coordorigin="7312,8221" coordsize="0,282" path="m7312,8503l7312,8221e" filled="f" stroked="t" strokeweight=".477306pt" strokecolor="#383838">
                <v:path arrowok="t"/>
              </v:shape>
            </v:group>
            <v:group style="position:absolute;left:7274;top:8470;width:4425;height:2" coordorigin="7274,8470" coordsize="4425,2">
              <v:shape style="position:absolute;left:7274;top:8470;width:4425;height:2" coordorigin="7274,8470" coordsize="4425,0" path="m7274,8470l11699,8470e" filled="f" stroked="t" strokeweight=".715958pt" strokecolor="#676767">
                <v:path arrowok="t"/>
              </v:shape>
            </v:group>
            <v:group style="position:absolute;left:7317;top:8431;width:2;height:670" coordorigin="7317,8431" coordsize="2,670">
              <v:shape style="position:absolute;left:7317;top:8431;width:2;height:670" coordorigin="7317,8431" coordsize="0,670" path="m7317,9102l7317,8431e" filled="f" stroked="t" strokeweight=".715958pt" strokecolor="#606060">
                <v:path arrowok="t"/>
              </v:shape>
            </v:group>
            <v:group style="position:absolute;left:811;top:8968;width:2;height:536" coordorigin="811,8968" coordsize="2,536">
              <v:shape style="position:absolute;left:811;top:8968;width:2;height:536" coordorigin="811,8968" coordsize="0,536" path="m811,9504l811,8968e" filled="f" stroked="t" strokeweight=".238653pt" strokecolor="#000000">
                <v:path arrowok="t"/>
              </v:shape>
            </v:group>
            <v:group style="position:absolute;left:1628;top:8939;width:2;height:594" coordorigin="1628,8939" coordsize="2,594">
              <v:shape style="position:absolute;left:1628;top:8939;width:2;height:594" coordorigin="1628,8939" coordsize="0,594" path="m1628,9533l1628,8939e" filled="f" stroked="t" strokeweight=".477306pt" strokecolor="#2F2F2F">
                <v:path arrowok="t"/>
              </v:shape>
            </v:group>
            <v:group style="position:absolute;left:7317;top:8939;width:2;height:1082" coordorigin="7317,8939" coordsize="2,1082">
              <v:shape style="position:absolute;left:7317;top:8939;width:2;height:1082" coordorigin="7317,8939" coordsize="0,1082" path="m7317,10021l7317,8939e" filled="f" stroked="t" strokeweight=".477306pt" strokecolor="#3B3B3B">
                <v:path arrowok="t"/>
              </v:shape>
            </v:group>
            <v:group style="position:absolute;left:811;top:9504;width:2;height:488" coordorigin="811,9504" coordsize="2,488">
              <v:shape style="position:absolute;left:811;top:9504;width:2;height:488" coordorigin="811,9504" coordsize="0,488" path="m811,9992l811,9504e" filled="f" stroked="t" strokeweight=".238653pt" strokecolor="#4B4B4B">
                <v:path arrowok="t"/>
              </v:shape>
            </v:group>
            <v:group style="position:absolute;left:2305;top:9475;width:2;height:546" coordorigin="2305,9475" coordsize="2,546">
              <v:shape style="position:absolute;left:2305;top:9475;width:2;height:546" coordorigin="2305,9475" coordsize="0,546" path="m2305,10021l2305,9475e" filled="f" stroked="t" strokeweight=".477306pt" strokecolor="#343434">
                <v:path arrowok="t"/>
              </v:shape>
            </v:group>
            <v:group style="position:absolute;left:811;top:9992;width:2;height:522" coordorigin="811,9992" coordsize="2,522">
              <v:shape style="position:absolute;left:811;top:9992;width:2;height:522" coordorigin="811,9992" coordsize="0,522" path="m811,10514l811,9992e" filled="f" stroked="t" strokeweight=".238653pt" strokecolor="#000000">
                <v:path arrowok="t"/>
              </v:shape>
            </v:group>
            <v:group style="position:absolute;left:1630;top:9475;width:2;height:3112" coordorigin="1630,9475" coordsize="2,3112">
              <v:shape style="position:absolute;left:1630;top:9475;width:2;height:3112" coordorigin="1630,9475" coordsize="0,3112" path="m1630,12587l1630,9475e" filled="f" stroked="t" strokeweight=".954611pt" strokecolor="#5B5B5B">
                <v:path arrowok="t"/>
              </v:shape>
            </v:group>
            <v:group style="position:absolute;left:7319;top:9963;width:2;height:967" coordorigin="7319,9963" coordsize="2,967">
              <v:shape style="position:absolute;left:7319;top:9963;width:2;height:967" coordorigin="7319,9963" coordsize="0,967" path="m7319,10931l7319,9963e" filled="f" stroked="t" strokeweight=".954611pt" strokecolor="#646464">
                <v:path arrowok="t"/>
              </v:shape>
            </v:group>
            <v:group style="position:absolute;left:4410;top:10514;width:263;height:2" coordorigin="4410,10514" coordsize="263,2">
              <v:shape style="position:absolute;left:4410;top:10514;width:263;height:2" coordorigin="4410,10514" coordsize="263,0" path="m4410,10514l4673,10514e" filled="f" stroked="t" strokeweight=".715958pt" strokecolor="#A0A8C3">
                <v:path arrowok="t"/>
              </v:shape>
            </v:group>
            <v:group style="position:absolute;left:4625;top:10512;width:210;height:2" coordorigin="4625,10512" coordsize="210,2">
              <v:shape style="position:absolute;left:4625;top:10512;width:210;height:2" coordorigin="4625,10512" coordsize="210,0" path="m4625,10512l4835,10512e" filled="f" stroked="t" strokeweight=".954611pt" strokecolor="#97A0BC">
                <v:path arrowok="t"/>
              </v:shape>
            </v:group>
            <v:group style="position:absolute;left:4840;top:10514;width:854;height:2" coordorigin="4840,10514" coordsize="854,2">
              <v:shape style="position:absolute;left:4840;top:10514;width:854;height:2" coordorigin="4840,10514" coordsize="854,0" path="m4840,10514l5694,10514e" filled="f" stroked="t" strokeweight="2.386528pt" strokecolor="#7C80BF">
                <v:path arrowok="t"/>
              </v:shape>
            </v:group>
            <v:group style="position:absolute;left:811;top:10514;width:2;height:96" coordorigin="811,10514" coordsize="2,96">
              <v:shape style="position:absolute;left:811;top:10514;width:2;height:96" coordorigin="811,10514" coordsize="0,96" path="m811,10610l811,10514e" filled="f" stroked="t" strokeweight=".238653pt" strokecolor="#777777">
                <v:path arrowok="t"/>
              </v:shape>
            </v:group>
            <v:group style="position:absolute;left:301;top:10579;width:2014;height:2" coordorigin="301,10579" coordsize="2014,2">
              <v:shape style="position:absolute;left:301;top:10579;width:2014;height:2" coordorigin="301,10579" coordsize="2014,0" path="m301,10579l2315,10579e" filled="f" stroked="t" strokeweight=".715958pt" strokecolor="#6B6B6B">
                <v:path arrowok="t"/>
              </v:shape>
            </v:group>
            <v:group style="position:absolute;left:811;top:10595;width:2;height:2643" coordorigin="811,10595" coordsize="2,2643">
              <v:shape style="position:absolute;left:811;top:10595;width:2;height:2643" coordorigin="811,10595" coordsize="0,2643" path="m811,13238l811,10595e" filled="f" stroked="t" strokeweight=".238653pt" strokecolor="#000000">
                <v:path arrowok="t"/>
              </v:shape>
            </v:group>
            <v:group style="position:absolute;left:7317;top:10801;width:2;height:594" coordorigin="7317,10801" coordsize="2,594">
              <v:shape style="position:absolute;left:7317;top:10801;width:2;height:594" coordorigin="7317,10801" coordsize="0,594" path="m7317,11395l7317,10801e" filled="f" stroked="t" strokeweight=".715958pt" strokecolor="#4B4B4B">
                <v:path arrowok="t"/>
              </v:shape>
            </v:group>
            <v:group style="position:absolute;left:2305;top:3878;width:2;height:9389" coordorigin="2305,3878" coordsize="2,9389">
              <v:shape style="position:absolute;left:2305;top:3878;width:2;height:9389" coordorigin="2305,3878" coordsize="0,9389" path="m2305,13267l2305,3878e" filled="f" stroked="t" strokeweight=".477306pt" strokecolor="#4F4F4F">
                <v:path arrowok="t"/>
              </v:shape>
            </v:group>
            <v:group style="position:absolute;left:7324;top:11314;width:2;height:1934" coordorigin="7324,11314" coordsize="2,1934">
              <v:shape style="position:absolute;left:7324;top:11314;width:2;height:1934" coordorigin="7324,11314" coordsize="0,1934" path="m7324,13248l7324,11314e" filled="f" stroked="t" strokeweight=".954611pt" strokecolor="#606060">
                <v:path arrowok="t"/>
              </v:shape>
            </v:group>
            <v:group style="position:absolute;left:2310;top:12137;width:2;height:761" coordorigin="2310,12137" coordsize="2,761">
              <v:shape style="position:absolute;left:2310;top:12137;width:2;height:761" coordorigin="2310,12137" coordsize="0,761" path="m2310,12898l2310,12137e" filled="f" stroked="t" strokeweight=".954611pt" strokecolor="#676767">
                <v:path arrowok="t"/>
              </v:shape>
            </v:group>
            <v:group style="position:absolute;left:1580;top:13257;width:5069;height:2" coordorigin="1580,13257" coordsize="5069,2">
              <v:shape style="position:absolute;left:1580;top:13257;width:5069;height:2" coordorigin="1580,13257" coordsize="5069,0" path="m1580,13257l6649,13257e" filled="f" stroked="t" strokeweight=".477306pt" strokecolor="#6B6B6B">
                <v:path arrowok="t"/>
              </v:shape>
            </v:group>
            <v:group style="position:absolute;left:286;top:13233;width:530;height:2" coordorigin="286,13233" coordsize="530,2">
              <v:shape style="position:absolute;left:286;top:13233;width:530;height:2" coordorigin="286,13233" coordsize="530,0" path="m286,13233l816,13233e" filled="f" stroked="t" strokeweight=".238653pt" strokecolor="#000000">
                <v:path arrowok="t"/>
              </v:shape>
            </v:group>
            <v:group style="position:absolute;left:783;top:13265;width:869;height:2" coordorigin="783,13265" coordsize="869,2">
              <v:shape style="position:absolute;left:783;top:13265;width:869;height:2" coordorigin="783,13265" coordsize="869,0" path="m783,13265l1651,13265e" filled="f" stroked="t" strokeweight=".238653pt" strokecolor="#5B5B5B">
                <v:path arrowok="t"/>
              </v:shape>
            </v:group>
            <v:group style="position:absolute;left:1632;top:11519;width:2;height:1748" coordorigin="1632,11519" coordsize="2,1748">
              <v:shape style="position:absolute;left:1632;top:11519;width:2;height:1748" coordorigin="1632,11519" coordsize="0,1748" path="m1632,13267l1632,11519e" filled="f" stroked="t" strokeweight=".477306pt" strokecolor="#575757">
                <v:path arrowok="t"/>
              </v:shape>
            </v:group>
            <v:group style="position:absolute;left:3818;top:13243;width:7121;height:2" coordorigin="3818,13243" coordsize="7121,2">
              <v:shape style="position:absolute;left:3818;top:13243;width:7121;height:2" coordorigin="3818,13243" coordsize="7121,0" path="m3818,13243l10940,13243e" filled="f" stroked="t" strokeweight=".715958pt" strokecolor="#707070">
                <v:path arrowok="t"/>
              </v:shape>
            </v:group>
            <v:group style="position:absolute;left:7718;top:13229;width:3976;height:2" coordorigin="7718,13229" coordsize="3976,2">
              <v:shape style="position:absolute;left:7718;top:13229;width:3976;height:2" coordorigin="7718,13229" coordsize="3976,0" path="m7718,13229l11694,13229e" filled="f" stroked="t" strokeweight=".715958pt" strokecolor="#6B6B6B">
                <v:path arrowok="t"/>
              </v:shape>
            </v:group>
            <v:group style="position:absolute;left:301;top:8005;width:334;height:2" coordorigin="301,8005" coordsize="334,2">
              <v:shape style="position:absolute;left:301;top:8005;width:334;height:2" coordorigin="301,8005" coordsize="334,0" path="m301,8005l635,8005e" filled="f" stroked="t" strokeweight=".477306pt" strokecolor="#000000">
                <v:path arrowok="t"/>
              </v:shape>
            </v:group>
            <v:group style="position:absolute;left:5763;top:627;width:2;height:559" coordorigin="5763,627" coordsize="2,559">
              <v:shape style="position:absolute;left:5763;top:627;width:2;height:559" coordorigin="5763,627" coordsize="0,559" path="m5763,1187l5763,627e" filled="f" stroked="t" strokeweight="3.035395pt" strokecolor="#EDEDED">
                <v:path arrowok="t"/>
              </v:shape>
            </v:group>
            <v:group style="position:absolute;left:9814;top:9651;width:2;height:737" coordorigin="9814,9651" coordsize="2,737">
              <v:shape style="position:absolute;left:9814;top:9651;width:2;height:737" coordorigin="9814,9651" coordsize="0,737" path="m9814,10388l9814,9651e" filled="f" stroked="t" strokeweight="2.71765pt" strokecolor="#D4D8D4">
                <v:path arrowok="t"/>
              </v:shape>
            </v:group>
            <v:group style="position:absolute;left:5614;top:10249;width:2;height:337" coordorigin="5614,10249" coordsize="2,337">
              <v:shape style="position:absolute;left:5614;top:10249;width:2;height:337" coordorigin="5614,10249" coordsize="0,337" path="m5614,10586l5614,10249e" filled="f" stroked="t" strokeweight="4.51225pt" strokecolor="#EDEDED">
                <v:path arrowok="t"/>
              </v:shape>
            </v:group>
            <v:group style="position:absolute;left:9189;top:10426;width:2;height:376" coordorigin="9189,10426" coordsize="2,376">
              <v:shape style="position:absolute;left:9189;top:10426;width:2;height:376" coordorigin="9189,10426" coordsize="0,376" path="m9189,10802l9189,10426e" filled="f" stroked="t" strokeweight="1.408825pt" strokecolor="#EDEDED">
                <v:path arrowok="t"/>
              </v:shape>
            </v:group>
            <v:group style="position:absolute;left:9223;top:10931;width:2;height:229" coordorigin="9223,10931" coordsize="2,229">
              <v:shape style="position:absolute;left:9223;top:10931;width:2;height:229" coordorigin="9223,10931" coordsize="0,229" path="m9223,11160l9223,10931e" filled="f" stroked="t" strokeweight="1.4005pt" strokecolor="#EDEDED">
                <v:path arrowok="t"/>
              </v:shape>
            </v:group>
            <v:group style="position:absolute;left:9451;top:10931;width:2;height:229" coordorigin="9451,10931" coordsize="2,229">
              <v:shape style="position:absolute;left:9451;top:10931;width:2;height:229" coordorigin="9451,10931" coordsize="0,229" path="m9451,10931l9451,11160,9451,10931xe" filled="t" fillcolor="#EDEDED" stroked="f">
                <v:path arrowok="t"/>
                <v:fill/>
              </v:shape>
            </v:group>
            <v:group style="position:absolute;left:10719;top:10973;width:2;height:177" coordorigin="10719,10973" coordsize="2,177">
              <v:shape style="position:absolute;left:10719;top:10973;width:2;height:177" coordorigin="10719,10973" coordsize="0,177" path="m10719,11150l10719,10973e" filled="f" stroked="t" strokeweight="4.0611pt" strokecolor="#EDEDED">
                <v:path arrowok="t"/>
              </v:shape>
            </v:group>
            <v:group style="position:absolute;left:9868;top:11343;width:2;height:377" coordorigin="9868,11343" coordsize="2,377">
              <v:shape style="position:absolute;left:9868;top:11343;width:2;height:377" coordorigin="9868,11343" coordsize="0,377" path="m9868,11720l9868,11343e" filled="f" stroked="t" strokeweight="2.725pt" strokecolor="#EDEDED">
                <v:path arrowok="t"/>
              </v:shape>
            </v:group>
            <v:group style="position:absolute;left:10162;top:11426;width:91;height:270" coordorigin="10162,11426" coordsize="91,270">
              <v:shape style="position:absolute;left:10162;top:11426;width:91;height:270" coordorigin="10162,11426" coordsize="91,270" path="m10162,11426l10253,11426,10253,11696,10162,11696,10162,11426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Jogru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Üzeri\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38" w:after="0" w:line="240" w:lineRule="auto"/>
        <w:ind w:left="116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A3A3A"/>
          <w:w w:val="93"/>
          <w:i/>
          <w:position w:val="2"/>
        </w:rPr>
        <w:t>'{</w:t>
      </w:r>
      <w:r>
        <w:rPr>
          <w:rFonts w:ascii="Arial" w:hAnsi="Arial" w:cs="Arial" w:eastAsia="Arial"/>
          <w:sz w:val="18"/>
          <w:szCs w:val="18"/>
          <w:color w:val="3A3A3A"/>
          <w:spacing w:val="-34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-4"/>
          <w:w w:val="111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82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spacing w:val="-39"/>
          <w:w w:val="164"/>
          <w:b/>
          <w:bCs/>
          <w:position w:val="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52"/>
          <w:position w:val="-3"/>
        </w:rPr>
        <w:t>•s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3"/>
          <w:w w:val="52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9"/>
          <w:position w:val="-3"/>
        </w:rPr>
        <w:t>aç</w:t>
      </w:r>
      <w:r>
        <w:rPr>
          <w:rFonts w:ascii="Arial" w:hAnsi="Arial" w:cs="Arial" w:eastAsia="Arial"/>
          <w:sz w:val="16"/>
          <w:szCs w:val="16"/>
          <w:color w:val="3A3A3A"/>
          <w:spacing w:val="15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6"/>
          <w:b/>
          <w:bCs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3A3A3A"/>
          <w:spacing w:val="-30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3"/>
          <w:b/>
          <w:bCs/>
          <w:position w:val="0"/>
        </w:rPr>
        <w:t>angı</w:t>
      </w:r>
      <w:r>
        <w:rPr>
          <w:rFonts w:ascii="Arial" w:hAnsi="Arial" w:cs="Arial" w:eastAsia="Arial"/>
          <w:sz w:val="17"/>
          <w:szCs w:val="17"/>
          <w:color w:val="3A3A3A"/>
          <w:spacing w:val="-3"/>
          <w:w w:val="103"/>
          <w:b/>
          <w:bCs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15"/>
          <w:b/>
          <w:bCs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w w:val="108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3A3A3A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4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A3A3A"/>
          <w:spacing w:val="1"/>
          <w:w w:val="132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8"/>
          <w:szCs w:val="18"/>
          <w:color w:val="3A3A3A"/>
          <w:spacing w:val="12"/>
          <w:w w:val="151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  <w:position w:val="-1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-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-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64646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3"/>
          <w:b/>
          <w:bCs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b/>
          <w:bCs/>
          <w:position w:val="-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b/>
          <w:bCs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4" w:equalWidth="0">
            <w:col w:w="1091" w:space="505"/>
            <w:col w:w="1171" w:space="1894"/>
            <w:col w:w="1127" w:space="210"/>
            <w:col w:w="5642"/>
          </w:cols>
        </w:sectPr>
      </w:pPr>
      <w:rPr/>
    </w:p>
    <w:p>
      <w:pPr>
        <w:spacing w:before="0" w:after="0" w:line="230" w:lineRule="exact"/>
        <w:ind w:left="116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438493pt;margin-top:-12.703408pt;width:569.664165pt;height:1.07467pt;mso-position-horizontal-relative:page;mso-position-vertical-relative:paragraph;z-index:-14961" coordorigin="289,-254" coordsize="11393,21">
            <v:group style="position:absolute;left:296;top:-240;width:11379;height:2" coordorigin="296,-240" coordsize="11379,2">
              <v:shape style="position:absolute;left:296;top:-240;width:11379;height:2" coordorigin="296,-240" coordsize="11379,0" path="m296,-240l11675,-240e" filled="f" stroked="t" strokeweight=".715958pt" strokecolor="#5B5B5B">
                <v:path arrowok="t"/>
              </v:shape>
            </v:group>
            <v:group style="position:absolute;left:301;top:-245;width:453;height:2" coordorigin="301,-245" coordsize="453,2">
              <v:shape style="position:absolute;left:301;top:-245;width:453;height:2" coordorigin="301,-245" coordsize="453,0" path="m301,-245l754,-245e" filled="f" stroked="t" strokeweight=".95461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4"/>
          <w:w w:val="2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Kullaıuı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7" w:after="0" w:line="240" w:lineRule="auto"/>
        <w:ind w:left="3624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Betonan</w:t>
      </w:r>
      <w:r>
        <w:rPr>
          <w:rFonts w:ascii="Arial" w:hAnsi="Arial" w:cs="Arial" w:eastAsia="Arial"/>
          <w:sz w:val="16"/>
          <w:szCs w:val="16"/>
          <w:color w:val="3A3A3A"/>
          <w:spacing w:val="-9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7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646464"/>
          <w:spacing w:val="-14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ir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3A3A3A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Ahşap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7" w:after="0" w:line="293" w:lineRule="exact"/>
        <w:ind w:right="351"/>
        <w:jc w:val="right"/>
        <w:tabs>
          <w:tab w:pos="6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0505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0505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44" w:lineRule="exact"/>
        <w:ind w:right="-105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B8BCBF"/>
          <w:spacing w:val="-75"/>
          <w:w w:val="4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2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20"/>
        </w:rPr>
        <w:t> </w:t>
      </w:r>
      <w:r>
        <w:rPr>
          <w:rFonts w:ascii="Arial" w:hAnsi="Arial" w:cs="Arial" w:eastAsia="Arial"/>
          <w:sz w:val="41"/>
          <w:szCs w:val="41"/>
          <w:color w:val="3A3A3A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A3A3A"/>
          <w:spacing w:val="14"/>
          <w:w w:val="52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68"/>
          <w:position w:val="19"/>
        </w:rPr>
        <w:t>Di</w:t>
      </w:r>
      <w:r>
        <w:rPr>
          <w:rFonts w:ascii="Arial" w:hAnsi="Arial" w:cs="Arial" w:eastAsia="Arial"/>
          <w:sz w:val="16"/>
          <w:szCs w:val="16"/>
          <w:color w:val="505050"/>
          <w:spacing w:val="-1"/>
          <w:w w:val="168"/>
          <w:position w:val="19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68"/>
          <w:position w:val="19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3" w:equalWidth="0">
            <w:col w:w="5447" w:space="120"/>
            <w:col w:w="1005" w:space="164"/>
            <w:col w:w="4904"/>
          </w:cols>
        </w:sectPr>
      </w:pPr>
      <w:rPr/>
    </w:p>
    <w:p>
      <w:pPr>
        <w:spacing w:before="0" w:after="0" w:line="212" w:lineRule="exact"/>
        <w:ind w:left="121" w:right="-20"/>
        <w:jc w:val="left"/>
        <w:tabs>
          <w:tab w:pos="2180" w:val="left"/>
          <w:tab w:pos="3080" w:val="left"/>
          <w:tab w:pos="570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'{ana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1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Muhutti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21" w:right="-20"/>
        <w:jc w:val="left"/>
        <w:tabs>
          <w:tab w:pos="47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16:06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2"/>
        </w:rPr>
        <w:t>]iden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90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7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7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4"/>
          <w:w w:val="11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66" w:right="47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2135" w:right="4356" w:firstLine="2549"/>
        <w:jc w:val="left"/>
        <w:tabs>
          <w:tab w:pos="360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Doğalga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6" w:lineRule="auto"/>
        <w:ind w:left="2135" w:right="2714" w:firstLine="-2019"/>
        <w:jc w:val="left"/>
        <w:tabs>
          <w:tab w:pos="46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'/ardımcı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rrardıma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112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11"/>
          <w:position w:val="-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34" w:after="0" w:line="240" w:lineRule="auto"/>
        <w:ind w:left="4645" w:right="41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6" w:right="-20"/>
        <w:jc w:val="left"/>
        <w:tabs>
          <w:tab w:pos="2160" w:val="left"/>
          <w:tab w:pos="466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280853pt;margin-top:6.710407pt;width:137.368432pt;height:24pt;mso-position-horizontal-relative:page;mso-position-vertical-relative:paragraph;z-index:-1495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100" w:val="left"/>
                      <w:tab w:pos="266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w w:val="99"/>
                      <w:u w:val="single" w:color="4B4B4B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w w:val="100"/>
                      <w:u w:val="single" w:color="4B4B4B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w w:val="100"/>
                      <w:u w:val="single" w:color="4B4B4B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61"/>
                      <w:u w:val="single" w:color="4B4B4B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-73"/>
                      <w:w w:val="61"/>
                      <w:u w:val="single" w:color="4B4B4B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-73"/>
                      <w:w w:val="6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1"/>
        </w:rPr>
        <w:t>;öndüıme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b/>
          <w:bCs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936" w:right="64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-!asa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ağaçlarda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araştırnıt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2" w:lineRule="auto"/>
        <w:ind w:left="2159" w:right="77" w:firstLine="-2043"/>
        <w:jc w:val="left"/>
        <w:tabs>
          <w:tab w:pos="21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  <w:position w:val="0"/>
        </w:rPr>
        <w:t>şturması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tutuşa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ağaçlara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6" w:right="-20"/>
        <w:jc w:val="left"/>
        <w:tabs>
          <w:tab w:pos="21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S.irketi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3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21" w:right="10012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77" w:right="-20"/>
        <w:jc w:val="left"/>
        <w:tabs>
          <w:tab w:pos="680" w:val="left"/>
          <w:tab w:pos="2120" w:val="left"/>
          <w:tab w:pos="6020" w:val="left"/>
          <w:tab w:pos="752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05050"/>
          <w:w w:val="106"/>
          <w:position w:val="-1"/>
        </w:rPr>
        <w:t>ki"</w:t>
      </w:r>
      <w:r>
        <w:rPr>
          <w:rFonts w:ascii="Arial" w:hAnsi="Arial" w:cs="Arial" w:eastAsia="Arial"/>
          <w:sz w:val="19"/>
          <w:szCs w:val="19"/>
          <w:color w:val="50505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0505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505050"/>
          <w:w w:val="108"/>
          <w:position w:val="-1"/>
        </w:rPr>
        <w:t>Döni.lsil</w:t>
      </w:r>
      <w:r>
        <w:rPr>
          <w:rFonts w:ascii="Arial" w:hAnsi="Arial" w:cs="Arial" w:eastAsia="Arial"/>
          <w:sz w:val="16"/>
          <w:szCs w:val="16"/>
          <w:color w:val="50505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50505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07"/>
          <w:position w:val="-1"/>
        </w:rPr>
        <w:t>!rarih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0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17:25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75757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83" w:right="-20"/>
        <w:jc w:val="left"/>
        <w:tabs>
          <w:tab w:pos="980" w:val="left"/>
          <w:tab w:pos="150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5"/>
          <w:szCs w:val="25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35" w:after="0" w:line="240" w:lineRule="auto"/>
        <w:ind w:left="2278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3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4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21"/>
          <w:w w:val="5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21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3"/>
          <w:position w:val="-1"/>
        </w:rPr>
        <w:t>8(iny</w:t>
      </w:r>
      <w:r>
        <w:rPr>
          <w:rFonts w:ascii="Arial" w:hAnsi="Arial" w:cs="Arial" w:eastAsia="Arial"/>
          <w:sz w:val="27"/>
          <w:szCs w:val="27"/>
          <w:color w:val="3A3A3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61"/>
          <w:position w:val="-1"/>
        </w:rPr>
        <w:t>181h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6273" w:space="2358"/>
            <w:col w:w="3009"/>
          </w:cols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35" w:after="0" w:line="240" w:lineRule="auto"/>
        <w:ind w:left="125" w:right="-79"/>
        <w:jc w:val="left"/>
        <w:tabs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314"/>
          <w:position w:val="-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1"/>
          <w:w w:val="3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312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7"/>
          <w:w w:val="314"/>
          <w:position w:val="-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38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878787"/>
          <w:spacing w:val="-6"/>
          <w:w w:val="35"/>
          <w:position w:val="-19"/>
        </w:rPr>
        <w:t>·</w:t>
      </w:r>
      <w:r>
        <w:rPr>
          <w:rFonts w:ascii="Arial" w:hAnsi="Arial" w:cs="Arial" w:eastAsia="Arial"/>
          <w:sz w:val="54"/>
          <w:szCs w:val="54"/>
          <w:color w:val="3A3A3A"/>
          <w:spacing w:val="-53"/>
          <w:w w:val="88"/>
          <w:position w:val="-19"/>
        </w:rPr>
        <w:t>·</w:t>
      </w:r>
      <w:r>
        <w:rPr>
          <w:rFonts w:ascii="Arial" w:hAnsi="Arial" w:cs="Arial" w:eastAsia="Arial"/>
          <w:sz w:val="54"/>
          <w:szCs w:val="54"/>
          <w:color w:val="B8BCBF"/>
          <w:spacing w:val="0"/>
          <w:w w:val="34"/>
          <w:position w:val="-19"/>
        </w:rPr>
        <w:t>.</w:t>
      </w:r>
      <w:r>
        <w:rPr>
          <w:rFonts w:ascii="Arial" w:hAnsi="Arial" w:cs="Arial" w:eastAsia="Arial"/>
          <w:sz w:val="54"/>
          <w:szCs w:val="54"/>
          <w:color w:val="B8BCBF"/>
          <w:spacing w:val="-6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313"/>
          <w:position w:val="8"/>
        </w:rPr>
        <w:t>iyeB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28"/>
          <w:position w:val="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9113" w:space="100"/>
            <w:col w:w="2427"/>
          </w:cols>
        </w:sectPr>
      </w:pPr>
      <w:rPr/>
    </w:p>
    <w:p>
      <w:pPr>
        <w:spacing w:before="0" w:after="0" w:line="152" w:lineRule="exact"/>
        <w:ind w:right="787"/>
        <w:jc w:val="right"/>
        <w:tabs>
          <w:tab w:pos="1500" w:val="left"/>
          <w:tab w:pos="19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15"/>
          <w:b/>
          <w:bCs/>
          <w:position w:val="-10"/>
        </w:rPr>
        <w:t>Bü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9"/>
          <w:w w:val="115"/>
          <w:b/>
          <w:bCs/>
          <w:position w:val="-1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15"/>
          <w:b/>
          <w:bCs/>
          <w:position w:val="-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19"/>
          <w:w w:val="115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40"/>
          <w:b/>
          <w:bCs/>
          <w:position w:val="-10"/>
        </w:rPr>
        <w:t>'i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00"/>
          <w:b/>
          <w:bCs/>
          <w:position w:val="-10"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237"/>
          <w:position w:val="-1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5"/>
          <w:szCs w:val="15"/>
          <w:color w:val="9A9C9C"/>
          <w:spacing w:val="-26"/>
          <w:w w:val="128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8"/>
          <w:w w:val="128"/>
          <w:i/>
          <w:position w:val="-10"/>
        </w:rPr>
        <w:t>?</w:t>
      </w:r>
      <w:r>
        <w:rPr>
          <w:rFonts w:ascii="Times New Roman" w:hAnsi="Times New Roman" w:cs="Times New Roman" w:eastAsia="Times New Roman"/>
          <w:sz w:val="15"/>
          <w:szCs w:val="15"/>
          <w:color w:val="9A9C9C"/>
          <w:spacing w:val="0"/>
          <w:w w:val="128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A9C9C"/>
          <w:spacing w:val="0"/>
          <w:w w:val="128"/>
          <w:i/>
          <w:position w:val="-1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A9C9C"/>
          <w:spacing w:val="12"/>
          <w:w w:val="128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78787"/>
          <w:spacing w:val="0"/>
          <w:w w:val="295"/>
          <w:position w:val="-1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A90AE"/>
          <w:spacing w:val="0"/>
          <w:w w:val="131"/>
        </w:rPr>
        <w:t>c--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95" w:lineRule="exact"/>
        <w:ind w:right="-101"/>
        <w:jc w:val="left"/>
        <w:tabs>
          <w:tab w:pos="540" w:val="left"/>
          <w:tab w:pos="9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B8BCBF"/>
          <w:spacing w:val="0"/>
          <w:w w:val="100"/>
          <w:position w:val="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8BCBF"/>
          <w:spacing w:val="17"/>
          <w:w w:val="100"/>
          <w:position w:val="6"/>
        </w:rPr>
        <w:t> </w:t>
      </w:r>
      <w:r>
        <w:rPr>
          <w:rFonts w:ascii="Arial" w:hAnsi="Arial" w:cs="Arial" w:eastAsia="Arial"/>
          <w:sz w:val="41"/>
          <w:szCs w:val="41"/>
          <w:color w:val="6B72B5"/>
          <w:spacing w:val="0"/>
          <w:w w:val="64"/>
          <w:position w:val="-2"/>
        </w:rPr>
        <w:t>-</w:t>
      </w:r>
      <w:r>
        <w:rPr>
          <w:rFonts w:ascii="Arial" w:hAnsi="Arial" w:cs="Arial" w:eastAsia="Arial"/>
          <w:sz w:val="41"/>
          <w:szCs w:val="41"/>
          <w:color w:val="6B72B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6B72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00"/>
          <w:strike/>
          <w:position w:val="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00"/>
          <w:strike/>
          <w:position w:val="4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00"/>
          <w:strike/>
          <w:position w:val="4"/>
        </w:rPr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14"/>
          <w:strike/>
          <w:position w:val="4"/>
        </w:rPr>
        <w:t>--</w:t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14"/>
          <w:strike/>
          <w:position w:val="4"/>
        </w:rPr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14"/>
          <w:position w:val="4"/>
        </w:rPr>
      </w:r>
      <w:r>
        <w:rPr>
          <w:rFonts w:ascii="Times New Roman" w:hAnsi="Times New Roman" w:cs="Times New Roman" w:eastAsia="Times New Roman"/>
          <w:sz w:val="32"/>
          <w:szCs w:val="32"/>
          <w:color w:val="6B72B5"/>
          <w:spacing w:val="0"/>
          <w:w w:val="114"/>
          <w:position w:val="4"/>
        </w:rPr>
        <w:t>--.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11" w:lineRule="exact"/>
        <w:ind w:right="-8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0"/>
        </w:rPr>
        <w:t>ltl</w:t>
      </w:r>
      <w:r>
        <w:rPr>
          <w:rFonts w:ascii="Arial" w:hAnsi="Arial" w:cs="Arial" w:eastAsia="Arial"/>
          <w:sz w:val="20"/>
          <w:szCs w:val="20"/>
          <w:color w:val="3A3A3A"/>
          <w:spacing w:val="-64"/>
          <w:w w:val="100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>,ı,</w:t>
      </w:r>
      <w:r>
        <w:rPr>
          <w:rFonts w:ascii="Arial" w:hAnsi="Arial" w:cs="Arial" w:eastAsia="Arial"/>
          <w:sz w:val="19"/>
          <w:szCs w:val="19"/>
          <w:color w:val="3A3A3A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AFAAAE"/>
          <w:spacing w:val="-9"/>
          <w:w w:val="34"/>
          <w:b/>
          <w:bCs/>
          <w:i/>
          <w:position w:val="-10"/>
        </w:rPr>
        <w:t>,</w:t>
      </w:r>
      <w:r>
        <w:rPr>
          <w:rFonts w:ascii="Arial" w:hAnsi="Arial" w:cs="Arial" w:eastAsia="Arial"/>
          <w:sz w:val="27"/>
          <w:szCs w:val="27"/>
          <w:color w:val="646464"/>
          <w:spacing w:val="8"/>
          <w:w w:val="58"/>
          <w:b/>
          <w:bCs/>
          <w:i/>
          <w:position w:val="-10"/>
        </w:rPr>
        <w:t>:</w:t>
      </w:r>
      <w:r>
        <w:rPr>
          <w:rFonts w:ascii="Arial" w:hAnsi="Arial" w:cs="Arial" w:eastAsia="Arial"/>
          <w:sz w:val="27"/>
          <w:szCs w:val="27"/>
          <w:color w:val="3B4F82"/>
          <w:spacing w:val="0"/>
          <w:w w:val="91"/>
          <w:b/>
          <w:bCs/>
          <w:i/>
          <w:position w:val="-10"/>
        </w:rPr>
        <w:t>ı</w:t>
      </w:r>
      <w:r>
        <w:rPr>
          <w:rFonts w:ascii="Arial" w:hAnsi="Arial" w:cs="Arial" w:eastAsia="Arial"/>
          <w:sz w:val="27"/>
          <w:szCs w:val="27"/>
          <w:color w:val="3B4F82"/>
          <w:spacing w:val="-16"/>
          <w:w w:val="100"/>
          <w:b/>
          <w:bCs/>
          <w:i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B4F82"/>
          <w:spacing w:val="0"/>
          <w:w w:val="68"/>
          <w:b/>
          <w:bCs/>
          <w:position w:val="-10"/>
        </w:rPr>
        <w:t>K'G.</w:t>
      </w:r>
      <w:r>
        <w:rPr>
          <w:rFonts w:ascii="Arial" w:hAnsi="Arial" w:cs="Arial" w:eastAsia="Arial"/>
          <w:sz w:val="19"/>
          <w:szCs w:val="19"/>
          <w:color w:val="3B4F82"/>
          <w:spacing w:val="-1"/>
          <w:w w:val="68"/>
          <w:b/>
          <w:bCs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7"/>
          <w:b/>
          <w:bCs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9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0"/>
        </w:rPr>
        <w:t>dür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3B4F82"/>
          <w:w w:val="80"/>
          <w:position w:val="-5"/>
        </w:rPr>
        <w:t>ğ</w:t>
      </w:r>
      <w:r>
        <w:rPr>
          <w:rFonts w:ascii="Times New Roman" w:hAnsi="Times New Roman" w:cs="Times New Roman" w:eastAsia="Times New Roman"/>
          <w:sz w:val="42"/>
          <w:szCs w:val="42"/>
          <w:color w:val="3B4F82"/>
          <w:spacing w:val="-136"/>
          <w:w w:val="80"/>
          <w:position w:val="-5"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4"/>
          <w:w w:val="56"/>
          <w:position w:val="-5"/>
        </w:rPr>
        <w:t>1</w:t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118"/>
          <w:position w:val="-14"/>
        </w:rPr>
        <w:t>.</w:t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100"/>
          <w:position w:val="-14"/>
        </w:rPr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00"/>
          <w:position w:val="-14"/>
        </w:rPr>
        <w:t>""</w:t>
      </w:r>
      <w:r>
        <w:rPr>
          <w:rFonts w:ascii="Arial" w:hAnsi="Arial" w:cs="Arial" w:eastAsia="Arial"/>
          <w:sz w:val="20"/>
          <w:szCs w:val="20"/>
          <w:color w:val="505050"/>
          <w:spacing w:val="16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167"/>
          <w:position w:val="-14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4" w:equalWidth="0">
            <w:col w:w="4601" w:space="798"/>
            <w:col w:w="1504" w:space="1709"/>
            <w:col w:w="1273" w:space="111"/>
            <w:col w:w="1644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027" w:lineRule="exact"/>
        <w:ind w:left="2011" w:right="-178"/>
        <w:jc w:val="left"/>
        <w:tabs>
          <w:tab w:pos="4220" w:val="left"/>
        </w:tabs>
        <w:rPr>
          <w:rFonts w:ascii="Arial" w:hAnsi="Arial" w:cs="Arial" w:eastAsia="Arial"/>
          <w:sz w:val="82"/>
          <w:szCs w:val="82"/>
        </w:rPr>
      </w:pPr>
      <w:rPr/>
      <w:r>
        <w:rPr>
          <w:rFonts w:ascii="Arial" w:hAnsi="Arial" w:cs="Arial" w:eastAsia="Arial"/>
          <w:sz w:val="45"/>
          <w:szCs w:val="45"/>
          <w:color w:val="162880"/>
          <w:spacing w:val="2"/>
          <w:w w:val="85"/>
          <w:position w:val="-12"/>
        </w:rPr>
        <w:t>(</w:t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3"/>
          <w:i/>
          <w:position w:val="5"/>
        </w:rPr>
        <w:t>r</w:t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3"/>
          <w:i/>
          <w:u w:val="thick" w:color="484F8C"/>
          <w:position w:val="5"/>
        </w:rPr>
        <w:t>-xi</w:t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3"/>
          <w:i/>
          <w:u w:val="thick" w:color="484F8C"/>
          <w:position w:val="5"/>
        </w:rPr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3"/>
          <w:i/>
          <w:position w:val="5"/>
        </w:rPr>
      </w:r>
      <w:r>
        <w:rPr>
          <w:rFonts w:ascii="Arial" w:hAnsi="Arial" w:cs="Arial" w:eastAsia="Arial"/>
          <w:sz w:val="82"/>
          <w:szCs w:val="82"/>
          <w:color w:val="363879"/>
          <w:spacing w:val="56"/>
          <w:w w:val="100"/>
          <w:i/>
          <w:position w:val="5"/>
        </w:rPr>
        <w:t> </w:t>
      </w:r>
      <w:r>
        <w:rPr>
          <w:rFonts w:ascii="Arial" w:hAnsi="Arial" w:cs="Arial" w:eastAsia="Arial"/>
          <w:sz w:val="82"/>
          <w:szCs w:val="82"/>
          <w:color w:val="363879"/>
          <w:spacing w:val="56"/>
          <w:w w:val="99"/>
          <w:i/>
          <w:position w:val="5"/>
        </w:rPr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99"/>
          <w:i/>
          <w:u w:val="single" w:color="545487"/>
          <w:position w:val="5"/>
        </w:rPr>
        <w:t> </w:t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0"/>
          <w:i/>
          <w:u w:val="single" w:color="545487"/>
          <w:position w:val="5"/>
        </w:rPr>
        <w:tab/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0"/>
          <w:i/>
          <w:u w:val="single" w:color="545487"/>
          <w:position w:val="5"/>
        </w:rPr>
      </w:r>
      <w:r>
        <w:rPr>
          <w:rFonts w:ascii="Arial" w:hAnsi="Arial" w:cs="Arial" w:eastAsia="Arial"/>
          <w:sz w:val="82"/>
          <w:szCs w:val="82"/>
          <w:color w:val="363879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-20"/>
        <w:jc w:val="left"/>
        <w:tabs>
          <w:tab w:pos="3640" w:val="left"/>
          <w:tab w:pos="52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7"/>
        </w:rPr>
        <w:t>l5inc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1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29"/>
          <w:szCs w:val="29"/>
          <w:color w:val="646464"/>
          <w:spacing w:val="0"/>
          <w:w w:val="61"/>
          <w:position w:val="-5"/>
        </w:rPr>
        <w:t>Mu</w:t>
      </w:r>
      <w:r>
        <w:rPr>
          <w:rFonts w:ascii="Arial" w:hAnsi="Arial" w:cs="Arial" w:eastAsia="Arial"/>
          <w:sz w:val="29"/>
          <w:szCs w:val="29"/>
          <w:color w:val="646464"/>
          <w:spacing w:val="-21"/>
          <w:w w:val="61"/>
          <w:position w:val="-5"/>
        </w:rPr>
        <w:t>d</w:t>
      </w:r>
      <w:r>
        <w:rPr>
          <w:rFonts w:ascii="Arial" w:hAnsi="Arial" w:cs="Arial" w:eastAsia="Arial"/>
          <w:sz w:val="29"/>
          <w:szCs w:val="29"/>
          <w:color w:val="1F3F64"/>
          <w:spacing w:val="3"/>
          <w:w w:val="61"/>
          <w:position w:val="-5"/>
        </w:rPr>
        <w:t>·</w:t>
      </w:r>
      <w:r>
        <w:rPr>
          <w:rFonts w:ascii="Arial" w:hAnsi="Arial" w:cs="Arial" w:eastAsia="Arial"/>
          <w:sz w:val="29"/>
          <w:szCs w:val="29"/>
          <w:color w:val="9A9C9C"/>
          <w:spacing w:val="0"/>
          <w:w w:val="61"/>
          <w:position w:val="-5"/>
        </w:rPr>
        <w:t>·</w:t>
      </w:r>
      <w:r>
        <w:rPr>
          <w:rFonts w:ascii="Arial" w:hAnsi="Arial" w:cs="Arial" w:eastAsia="Arial"/>
          <w:sz w:val="29"/>
          <w:szCs w:val="29"/>
          <w:color w:val="9A9C9C"/>
          <w:spacing w:val="-46"/>
          <w:w w:val="61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9A9C9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9"/>
          <w:szCs w:val="29"/>
          <w:color w:val="9A9C9C"/>
          <w:spacing w:val="0"/>
          <w:w w:val="100"/>
          <w:position w:val="-5"/>
        </w:rPr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277"/>
          <w:position w:val="-5"/>
        </w:rPr>
        <w:t>,</w:t>
      </w:r>
      <w:r>
        <w:rPr>
          <w:rFonts w:ascii="Arial" w:hAnsi="Arial" w:cs="Arial" w:eastAsia="Arial"/>
          <w:sz w:val="29"/>
          <w:szCs w:val="29"/>
          <w:color w:val="505050"/>
          <w:spacing w:val="-37"/>
          <w:w w:val="277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646464"/>
          <w:spacing w:val="0"/>
          <w:w w:val="127"/>
          <w:position w:val="-5"/>
        </w:rPr>
        <w:t>,.</w:t>
      </w:r>
      <w:r>
        <w:rPr>
          <w:rFonts w:ascii="Arial" w:hAnsi="Arial" w:cs="Arial" w:eastAsia="Arial"/>
          <w:sz w:val="29"/>
          <w:szCs w:val="29"/>
          <w:color w:val="646464"/>
          <w:spacing w:val="-30"/>
          <w:w w:val="127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646464"/>
          <w:spacing w:val="0"/>
          <w:w w:val="270"/>
          <w:i/>
          <w:position w:val="-5"/>
        </w:rPr>
        <w:t>)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3" w:right="-20"/>
        <w:jc w:val="left"/>
        <w:tabs>
          <w:tab w:pos="4260" w:val="left"/>
          <w:tab w:pos="5160" w:val="left"/>
          <w:tab w:pos="60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AFAAAE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FAAAE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3"/>
          <w:w w:val="96"/>
          <w:position w:val="-2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10"/>
          <w:w w:val="80"/>
          <w:position w:val="-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5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96"/>
          <w:position w:val="-2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96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2"/>
          <w:w w:val="195"/>
          <w:position w:val="-2"/>
        </w:rPr>
        <w:t>/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144"/>
          <w:i/>
          <w:position w:val="-2"/>
        </w:rPr>
        <w:t>(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143"/>
          <w:i/>
          <w:position w:val="-2"/>
        </w:rPr>
        <w:t>f,</w:t>
      </w:r>
      <w:r>
        <w:rPr>
          <w:rFonts w:ascii="Arial" w:hAnsi="Arial" w:cs="Arial" w:eastAsia="Arial"/>
          <w:sz w:val="13"/>
          <w:szCs w:val="13"/>
          <w:color w:val="AFAAAE"/>
          <w:spacing w:val="6"/>
          <w:w w:val="219"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287"/>
          <w:position w:val="-2"/>
        </w:rPr>
        <w:t>-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46"/>
          <w:position w:val="-2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356" w:right="827"/>
        <w:jc w:val="center"/>
        <w:tabs>
          <w:tab w:pos="56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818756pt;margin-top:9.90066pt;width:6.848249pt;height:18.475967pt;mso-position-horizontal-relative:page;mso-position-vertical-relative:paragraph;z-index:-14963" type="#_x0000_t202" filled="f" stroked="f">
            <v:textbox inset="0,0,0,0">
              <w:txbxContent>
                <w:p>
                  <w:pPr>
                    <w:spacing w:before="0" w:after="0" w:line="214" w:lineRule="exact"/>
                    <w:ind w:right="-47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46464"/>
                      <w:spacing w:val="0"/>
                      <w:w w:val="51"/>
                    </w:rPr>
                    <w:t>_,;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878787"/>
          <w:w w:val="102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78787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4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82"/>
          <w:position w:val="-1"/>
        </w:rPr>
        <w:t>..:.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83"/>
          <w:position w:val="-1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78787"/>
          <w:spacing w:val="0"/>
          <w:w w:val="29"/>
          <w:position w:val="-1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878787"/>
          <w:spacing w:val="0"/>
          <w:w w:val="29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78787"/>
          <w:spacing w:val="11"/>
          <w:w w:val="29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59"/>
          <w:position w:val="-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71"/>
          <w:i/>
          <w:position w:val="-1"/>
        </w:rPr>
        <w:t>1iY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72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104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897034pt;margin-top:3.163294pt;width:24.235675pt;height:14pt;mso-position-horizontal-relative:page;mso-position-vertical-relative:paragraph;z-index:-1495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w w:val="17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-4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FAAAE"/>
                      <w:spacing w:val="0"/>
                      <w:w w:val="25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FAAA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FAAA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B8BCBF"/>
                      <w:spacing w:val="0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90"/>
          <w:position w:val="-2"/>
        </w:rPr>
        <w:t>""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9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646464"/>
          <w:spacing w:val="59"/>
          <w:w w:val="19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249"/>
          <w:position w:val="-2"/>
        </w:rPr>
        <w:t>ı</w:t>
      </w:r>
      <w:r>
        <w:rPr>
          <w:rFonts w:ascii="Arial" w:hAnsi="Arial" w:cs="Arial" w:eastAsia="Arial"/>
          <w:sz w:val="13"/>
          <w:szCs w:val="13"/>
          <w:color w:val="646464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-3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-8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73"/>
          <w:position w:val="-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-2"/>
          <w:w w:val="72"/>
          <w:position w:val="-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105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53"/>
          <w:position w:val="-2"/>
        </w:rPr>
        <w:t>••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53"/>
          <w:position w:val="-2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16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53"/>
          <w:position w:val="-2"/>
        </w:rPr>
        <w:t>••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1516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646464"/>
          <w:spacing w:val="0"/>
          <w:w w:val="82"/>
          <w:position w:val="1"/>
        </w:rPr>
        <w:t>_..._</w:t>
      </w:r>
      <w:r>
        <w:rPr>
          <w:rFonts w:ascii="Arial" w:hAnsi="Arial" w:cs="Arial" w:eastAsia="Arial"/>
          <w:sz w:val="14"/>
          <w:szCs w:val="14"/>
          <w:color w:val="646464"/>
          <w:spacing w:val="12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8BCBF"/>
          <w:spacing w:val="-12"/>
          <w:w w:val="5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AFAAAE"/>
          <w:spacing w:val="0"/>
          <w:w w:val="94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4231" w:space="544"/>
            <w:col w:w="6865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4.19984pt;margin-top:26.879997pt;width:569.664165pt;height:114.239998pt;mso-position-horizontal-relative:page;mso-position-vertical-relative:page;z-index:-14962" coordorigin="284,538" coordsize="11393,2285">
            <v:shape style="position:absolute;left:9850;top:538;width:960;height:1114" type="#_x0000_t75">
              <v:imagedata r:id="rId15" o:title=""/>
            </v:shape>
            <v:group style="position:absolute;left:296;top:584;width:11374;height:2" coordorigin="296,584" coordsize="11374,2">
              <v:shape style="position:absolute;left:296;top:584;width:11374;height:2" coordorigin="296,584" coordsize="11374,0" path="m296,584l11670,584e" filled="f" stroked="t" strokeweight=".715958pt" strokecolor="#676767">
                <v:path arrowok="t"/>
              </v:shape>
              <v:shape style="position:absolute;left:288;top:2016;width:5011;height:806" type="#_x0000_t75">
                <v:imagedata r:id="rId16" o:title=""/>
              </v:shape>
            </v:group>
            <v:group style="position:absolute;left:2296;top:575;width:2;height:1513" coordorigin="2296,575" coordsize="2,1513">
              <v:shape style="position:absolute;left:2296;top:575;width:2;height:1513" coordorigin="2296,575" coordsize="0,1513" path="m2296,2087l2296,575e" filled="f" stroked="t" strokeweight=".715958pt" strokecolor="#575757">
                <v:path arrowok="t"/>
              </v:shape>
            </v:group>
            <v:group style="position:absolute;left:9071;top:579;width:2;height:1508" coordorigin="9071,579" coordsize="2,1508">
              <v:shape style="position:absolute;left:9071;top:579;width:2;height:1508" coordorigin="9071,579" coordsize="0,1508" path="m9071,2087l9071,579e" filled="f" stroked="t" strokeweight=".715958pt" strokecolor="#575757">
                <v:path arrowok="t"/>
              </v:shape>
            </v:group>
            <v:group style="position:absolute;left:878;top:2078;width:2177;height:2" coordorigin="878,2078" coordsize="2177,2">
              <v:shape style="position:absolute;left:878;top:2078;width:2177;height:2" coordorigin="878,2078" coordsize="2177,0" path="m878,2078l3055,2078e" filled="f" stroked="t" strokeweight=".954611pt" strokecolor="#6B6B6B">
                <v:path arrowok="t"/>
              </v:shape>
            </v:group>
            <v:group style="position:absolute;left:301;top:2315;width:3012;height:2" coordorigin="301,2315" coordsize="3012,2">
              <v:shape style="position:absolute;left:301;top:2315;width:3012;height:2" coordorigin="301,2315" coordsize="3012,0" path="m301,2315l3313,2315e" filled="f" stroked="t" strokeweight=".715958pt" strokecolor="#606060">
                <v:path arrowok="t"/>
              </v:shape>
            </v:group>
            <v:group style="position:absolute;left:1356;top:2557;width:1986;height:2" coordorigin="1356,2557" coordsize="1986,2">
              <v:shape style="position:absolute;left:1356;top:2557;width:1986;height:2" coordorigin="1356,2557" coordsize="1986,0" path="m1356,2557l3341,2557e" filled="f" stroked="t" strokeweight=".954611pt" strokecolor="#6B6B6B">
                <v:path arrowok="t"/>
              </v:shape>
            </v:group>
            <v:group style="position:absolute;left:291;top:2798;width:11374;height:2" coordorigin="291,2798" coordsize="11374,2">
              <v:shape style="position:absolute;left:291;top:2798;width:11374;height:2" coordorigin="291,2798" coordsize="11374,0" path="m291,2798l11665,2798e" filled="f" stroked="t" strokeweight=".715958pt" strokecolor="#5B5B5B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-!alk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223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3"/>
          <w:w w:val="22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223"/>
        </w:rPr>
        <w:t>ÖSE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56" w:lineRule="exact"/>
        <w:ind w:left="243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05050"/>
          <w:spacing w:val="0"/>
          <w:w w:val="99"/>
          <w:position w:val="-2"/>
        </w:rPr>
        <w:t>itfaiy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99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505050"/>
          <w:spacing w:val="-18"/>
          <w:w w:val="99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8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  <w:b/>
          <w:bCs/>
          <w:position w:val="-2"/>
        </w:rPr>
        <w:t>Bölg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  <w:b/>
          <w:bCs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8"/>
          <w:w w:val="87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2"/>
        </w:rPr>
        <w:t>Amiri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Durmu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3"/>
        </w:rPr>
        <w:t>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0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471" w:space="1649"/>
            <w:col w:w="9520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60" w:bottom="280" w:left="3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8" w:lineRule="exact"/>
        <w:ind w:left="639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10.540558pt;margin-top:-41.087154pt;width:.1pt;height:73.231127pt;mso-position-horizontal-relative:page;mso-position-vertical-relative:paragraph;z-index:-14954" coordorigin="2211,-822" coordsize="2,1465">
            <v:shape style="position:absolute;left:2211;top:-822;width:2;height:1465" coordorigin="2211,-822" coordsize="0,1465" path="m2211,643l2211,-822e" filled="f" stroked="t" strokeweight=".954994pt" strokecolor="#67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13131"/>
          <w:w w:val="94"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94"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4"/>
          <w:position w:val="-1"/>
        </w:rPr>
        <w:t>ÜKSE</w:t>
      </w:r>
      <w:r>
        <w:rPr>
          <w:rFonts w:ascii="Arial" w:hAnsi="Arial" w:cs="Arial" w:eastAsia="Arial"/>
          <w:sz w:val="17"/>
          <w:szCs w:val="17"/>
          <w:color w:val="313131"/>
          <w:spacing w:val="-18"/>
          <w:w w:val="95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181818"/>
          <w:spacing w:val="-9"/>
          <w:w w:val="176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9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68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w w:val="106"/>
        </w:rPr>
        <w:t>BE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07"/>
        </w:rPr>
        <w:t>L</w:t>
      </w:r>
      <w:r>
        <w:rPr>
          <w:rFonts w:ascii="Arial" w:hAnsi="Arial" w:cs="Arial" w:eastAsia="Arial"/>
          <w:sz w:val="15"/>
          <w:szCs w:val="15"/>
          <w:color w:val="46494B"/>
          <w:spacing w:val="0"/>
          <w:w w:val="88"/>
        </w:rPr>
        <w:t>E</w:t>
      </w:r>
      <w:r>
        <w:rPr>
          <w:rFonts w:ascii="Arial" w:hAnsi="Arial" w:cs="Arial" w:eastAsia="Arial"/>
          <w:sz w:val="15"/>
          <w:szCs w:val="15"/>
          <w:color w:val="46494B"/>
          <w:spacing w:val="-3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</w:rPr>
        <w:t>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0" w:lineRule="auto"/>
        <w:ind w:left="330" w:right="44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42" w:right="46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749481pt;margin-top:-9.659832pt;width:70.812003pt;height:72pt;mso-position-horizontal-relative:page;mso-position-vertical-relative:paragraph;z-index:-1495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281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091" w:right="534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1664" w:space="1382"/>
            <w:col w:w="8314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046919" w:type="dxa"/>
      </w:tblPr>
      <w:tblGrid/>
      <w:tr>
        <w:trPr>
          <w:trHeight w:val="242" w:hRule="exact"/>
        </w:trPr>
        <w:tc>
          <w:tcPr>
            <w:tcW w:w="1246" w:type="dxa"/>
            <w:tcBorders>
              <w:top w:val="single" w:sz="5.729968" w:space="0" w:color="545454"/>
              <w:bottom w:val="single" w:sz="5.7299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84"/>
              </w:rPr>
              <w:t>!O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8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4" w:type="dxa"/>
            <w:tcBorders>
              <w:top w:val="single" w:sz="5.729968" w:space="0" w:color="545454"/>
              <w:bottom w:val="single" w:sz="5.7299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0"/>
              </w:rPr>
              <w:t>:14/10/2017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49" w:type="dxa"/>
            <w:tcBorders>
              <w:top w:val="single" w:sz="5.729968" w:space="0" w:color="545454"/>
              <w:bottom w:val="single" w:sz="5.7299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0" w:type="dxa"/>
            <w:gridSpan w:val="2"/>
            <w:tcBorders>
              <w:top w:val="single" w:sz="5.729968" w:space="0" w:color="545454"/>
              <w:bottom w:val="single" w:sz="5.7299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209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15:49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[re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9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2"/>
              </w:rPr>
              <w:t>5815407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46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99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4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49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76" w:right="-20"/>
              <w:jc w:val="left"/>
              <w:tabs>
                <w:tab w:pos="1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89"/>
              </w:rPr>
              <w:t>[K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0"/>
              </w:rPr>
              <w:t>10202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0" w:type="dxa"/>
            <w:gridSpan w:val="2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93"/>
              </w:rPr>
              <w:t>[Bildi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9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Adem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YILDIZ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4" w:hRule="exact"/>
        </w:trPr>
        <w:tc>
          <w:tcPr>
            <w:tcW w:w="11108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92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6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-6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1"/>
                <w:w w:val="105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98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Kanlıdere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65959"/>
                <w:spacing w:val="0"/>
                <w:w w:val="100"/>
                <w:i/>
                <w:position w:val="-1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65959"/>
                <w:spacing w:val="-16"/>
                <w:w w:val="100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1"/>
                <w:position w:val="-1"/>
              </w:rPr>
              <w:t>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1"/>
                <w:w w:val="105"/>
                <w:position w:val="-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499" w:hRule="exact"/>
        </w:trPr>
        <w:tc>
          <w:tcPr>
            <w:tcW w:w="1246" w:type="dxa"/>
            <w:tcBorders>
              <w:top w:val="nil" w:sz="6" w:space="0" w:color="auto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11" w:type="dxa"/>
            <w:gridSpan w:val="3"/>
            <w:tcBorders>
              <w:top w:val="single" w:sz="3.819976" w:space="0" w:color="4F4F4F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Çına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Kanlıdere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9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84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3"/>
                <w:w w:val="84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[ZMiR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1" w:after="0" w:line="240" w:lineRule="auto"/>
              <w:ind w:left="169" w:right="-20"/>
              <w:jc w:val="left"/>
              <w:tabs>
                <w:tab w:pos="30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Ağaç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51" w:type="dxa"/>
            <w:tcBorders>
              <w:top w:val="single" w:sz="3.819976" w:space="0" w:color="4F4F4F"/>
              <w:bottom w:val="single" w:sz="5.729968" w:space="0" w:color="575757"/>
              <w:left w:val="nil" w:sz="6" w:space="0" w:color="auto"/>
              <w:right w:val="single" w:sz="5.729968" w:space="0" w:color="575757"/>
            </w:tcBorders>
          </w:tcPr>
          <w:p>
            <w:pPr>
              <w:spacing w:before="9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2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Yan_gı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9"/>
              </w:rPr>
              <w:t>A_yı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9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9" w:after="0" w:line="211" w:lineRule="exact"/>
        <w:ind w:left="171" w:right="-20"/>
        <w:jc w:val="left"/>
        <w:tabs>
          <w:tab w:pos="33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2"/>
          <w:position w:val="-1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7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94B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94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335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lBet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1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5"/>
          <w:w w:val="100"/>
          <w:position w:val="-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3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3"/>
          <w:position w:val="-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8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7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565959"/>
          <w:spacing w:val="0"/>
          <w:w w:val="216"/>
          <w:position w:val="-13"/>
        </w:rPr>
        <w:t>ı</w:t>
      </w:r>
      <w:r>
        <w:rPr>
          <w:rFonts w:ascii="Arial" w:hAnsi="Arial" w:cs="Arial" w:eastAsia="Arial"/>
          <w:sz w:val="21"/>
          <w:szCs w:val="21"/>
          <w:color w:val="565959"/>
          <w:spacing w:val="8"/>
          <w:w w:val="217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418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100"/>
          <w:position w:val="-13"/>
        </w:rPr>
        <w:t>  </w:t>
      </w:r>
      <w:r>
        <w:rPr>
          <w:rFonts w:ascii="Arial" w:hAnsi="Arial" w:cs="Arial" w:eastAsia="Arial"/>
          <w:sz w:val="21"/>
          <w:szCs w:val="21"/>
          <w:color w:val="565959"/>
          <w:spacing w:val="0"/>
          <w:w w:val="367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565959"/>
          <w:spacing w:val="-62"/>
          <w:w w:val="36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67"/>
          <w:position w:val="-13"/>
        </w:rPr>
        <w:t>-----</w:t>
      </w:r>
      <w:r>
        <w:rPr>
          <w:rFonts w:ascii="Arial" w:hAnsi="Arial" w:cs="Arial" w:eastAsia="Arial"/>
          <w:sz w:val="21"/>
          <w:szCs w:val="21"/>
          <w:color w:val="313131"/>
          <w:spacing w:val="-177"/>
          <w:w w:val="36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565959"/>
          <w:spacing w:val="0"/>
          <w:w w:val="367"/>
          <w:position w:val="-13"/>
        </w:rPr>
        <w:t>--</w:t>
      </w:r>
      <w:r>
        <w:rPr>
          <w:rFonts w:ascii="Arial" w:hAnsi="Arial" w:cs="Arial" w:eastAsia="Arial"/>
          <w:sz w:val="21"/>
          <w:szCs w:val="21"/>
          <w:color w:val="565959"/>
          <w:spacing w:val="-107"/>
          <w:w w:val="36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367"/>
          <w:position w:val="-13"/>
        </w:rPr>
        <w:t>----</w:t>
      </w:r>
      <w:r>
        <w:rPr>
          <w:rFonts w:ascii="Arial" w:hAnsi="Arial" w:cs="Arial" w:eastAsia="Arial"/>
          <w:sz w:val="21"/>
          <w:szCs w:val="21"/>
          <w:color w:val="6E7072"/>
          <w:spacing w:val="-155"/>
          <w:w w:val="36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565959"/>
          <w:spacing w:val="0"/>
          <w:w w:val="418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565959"/>
          <w:spacing w:val="-127"/>
          <w:w w:val="418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418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3"/>
        </w:rPr>
        <w:t>  </w:t>
      </w:r>
      <w:r>
        <w:rPr>
          <w:rFonts w:ascii="Arial" w:hAnsi="Arial" w:cs="Arial" w:eastAsia="Arial"/>
          <w:sz w:val="21"/>
          <w:szCs w:val="21"/>
          <w:color w:val="46494B"/>
          <w:spacing w:val="0"/>
          <w:w w:val="397"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46494B"/>
          <w:spacing w:val="-100"/>
          <w:w w:val="39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97"/>
          <w:position w:val="-13"/>
        </w:rPr>
        <w:t>--</w:t>
      </w:r>
      <w:r>
        <w:rPr>
          <w:rFonts w:ascii="Arial" w:hAnsi="Arial" w:cs="Arial" w:eastAsia="Arial"/>
          <w:sz w:val="21"/>
          <w:szCs w:val="21"/>
          <w:color w:val="313131"/>
          <w:spacing w:val="-166"/>
          <w:w w:val="397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46494B"/>
          <w:spacing w:val="0"/>
          <w:w w:val="71"/>
          <w:position w:val="-13"/>
        </w:rPr>
        <w:t>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</w:sectPr>
      </w:pPr>
      <w:rPr/>
    </w:p>
    <w:p>
      <w:pPr>
        <w:spacing w:before="0" w:after="0" w:line="480" w:lineRule="exact"/>
        <w:ind w:right="-20"/>
        <w:jc w:val="right"/>
        <w:tabs>
          <w:tab w:pos="600" w:val="left"/>
          <w:tab w:pos="124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565959"/>
          <w:w w:val="56"/>
        </w:rPr>
        <w:t>ı</w:t>
      </w:r>
      <w:r>
        <w:rPr>
          <w:rFonts w:ascii="Arial" w:hAnsi="Arial" w:cs="Arial" w:eastAsia="Arial"/>
          <w:sz w:val="48"/>
          <w:szCs w:val="48"/>
          <w:color w:val="565959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65959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565959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65959"/>
          <w:w w:val="100"/>
        </w:rPr>
      </w:r>
      <w:r>
        <w:rPr>
          <w:rFonts w:ascii="Arial" w:hAnsi="Arial" w:cs="Arial" w:eastAsia="Arial"/>
          <w:sz w:val="48"/>
          <w:szCs w:val="48"/>
          <w:color w:val="BABABA"/>
          <w:spacing w:val="27"/>
          <w:w w:val="238"/>
        </w:rPr>
        <w:t>-</w:t>
      </w:r>
      <w:r>
        <w:rPr>
          <w:rFonts w:ascii="Arial" w:hAnsi="Arial" w:cs="Arial" w:eastAsia="Arial"/>
          <w:sz w:val="48"/>
          <w:szCs w:val="48"/>
          <w:color w:val="313131"/>
          <w:spacing w:val="-9"/>
          <w:w w:val="46"/>
        </w:rPr>
        <w:t>,</w:t>
      </w:r>
      <w:r>
        <w:rPr>
          <w:rFonts w:ascii="Arial" w:hAnsi="Arial" w:cs="Arial" w:eastAsia="Arial"/>
          <w:sz w:val="48"/>
          <w:szCs w:val="48"/>
          <w:color w:val="BABABA"/>
          <w:spacing w:val="0"/>
          <w:w w:val="187"/>
        </w:rPr>
        <w:t>-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17.30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6086" w:space="379"/>
            <w:col w:w="4895"/>
          </w:cols>
        </w:sectPr>
      </w:pPr>
      <w:rPr/>
    </w:p>
    <w:p>
      <w:pPr>
        <w:spacing w:before="4" w:after="0" w:line="240" w:lineRule="auto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nilemedi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7"/>
          <w:w w:val="7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5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15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left="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1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BERBER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1215" w:space="665"/>
            <w:col w:w="9480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42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181818"/>
          <w:spacing w:val="-1"/>
          <w:w w:val="42"/>
        </w:rPr>
        <w:t>t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18"/>
        </w:rPr>
        <w:t>v</w:t>
      </w:r>
      <w:r>
        <w:rPr>
          <w:rFonts w:ascii="Arial" w:hAnsi="Arial" w:cs="Arial" w:eastAsia="Arial"/>
          <w:sz w:val="22"/>
          <w:szCs w:val="22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0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&lt;iımcı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10"/>
          <w:w w:val="9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·mişse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090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84" w:right="591" w:firstLine="-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1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70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15:53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1" w:lineRule="auto"/>
        <w:ind w:left="24" w:right="4712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3" w:equalWidth="0">
            <w:col w:w="1314" w:space="547"/>
            <w:col w:w="2091" w:space="464"/>
            <w:col w:w="6944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14"/>
          <w:w w:val="12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11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kib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3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1606" w:space="283"/>
            <w:col w:w="9471"/>
          </w:cols>
        </w:sectPr>
      </w:pPr>
      <w:rPr/>
    </w:p>
    <w:p>
      <w:pPr>
        <w:spacing w:before="15" w:after="0" w:line="240" w:lineRule="auto"/>
        <w:ind w:left="19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1080" w:val="left"/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[KöQük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15" w:right="-20"/>
        <w:jc w:val="left"/>
        <w:tabs>
          <w:tab w:pos="1160" w:val="left"/>
          <w:tab w:pos="27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34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46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3" w:equalWidth="0">
            <w:col w:w="1445" w:space="1061"/>
            <w:col w:w="1302" w:space="1368"/>
            <w:col w:w="6184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166" w:right="-53" w:firstLine="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arazisi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oldukları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5(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7" w:lineRule="auto"/>
        <w:ind w:right="92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jgördüğ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görillmüştür.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[rahmini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7"/>
          <w:w w:val="11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yukarıda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dağlı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zeytinlik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1559" w:space="297"/>
            <w:col w:w="9504"/>
          </w:cols>
        </w:sectPr>
      </w:pPr>
      <w:rPr/>
    </w:p>
    <w:p>
      <w:pPr>
        <w:spacing w:before="15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!alanda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araziye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ulaşırnı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olmayışından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yerleşim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5" w:lineRule="auto"/>
        <w:ind w:left="1866" w:right="9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!Yerine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Mesafede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olduğundan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temizm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lamacıyla,pikni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ııtı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ağ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ruıa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aye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8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8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2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6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40" w:right="220"/>
        </w:sectPr>
      </w:pPr>
      <w:rPr/>
    </w:p>
    <w:p>
      <w:pPr>
        <w:spacing w:before="0" w:after="0" w:line="212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  <w:position w:val="-1"/>
        </w:rPr>
        <w:t>r&lt;ç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1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20"/>
          <w:cols w:num="2" w:equalWidth="0">
            <w:col w:w="1580" w:space="286"/>
            <w:col w:w="9494"/>
          </w:cols>
        </w:sectPr>
      </w:pPr>
      <w:rPr/>
    </w:p>
    <w:p>
      <w:pPr>
        <w:spacing w:before="29" w:after="0" w:line="252" w:lineRule="auto"/>
        <w:ind w:left="147" w:right="-53" w:firstLine="1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.277979pt;margin-top:38.650616pt;width:555.329013pt;height:795.967989pt;mso-position-horizontal-relative:page;mso-position-vertical-relative:page;z-index:-14957" coordorigin="466,773" coordsize="11107,15919">
            <v:shape style="position:absolute;left:5126;top:12922;width:2342;height:1690" type="#_x0000_t75">
              <v:imagedata r:id="rId17" o:title=""/>
            </v:shape>
            <v:group style="position:absolute;left:4216;top:802;width:7334;height:2" coordorigin="4216,802" coordsize="7334,2">
              <v:shape style="position:absolute;left:4216;top:802;width:7334;height:2" coordorigin="4216,802" coordsize="7334,0" path="m4216,802l11551,802e" filled="f" stroked="t" strokeweight=".716246pt" strokecolor="#5B5B5B">
                <v:path arrowok="t"/>
              </v:shape>
            </v:group>
            <v:group style="position:absolute;left:8975;top:785;width:2;height:1474" coordorigin="8975,785" coordsize="2,1474">
              <v:shape style="position:absolute;left:8975;top:785;width:2;height:1474" coordorigin="8975,785" coordsize="0,1474" path="m8975,2259l8975,785e" filled="f" stroked="t" strokeweight=".954994pt" strokecolor="#606060">
                <v:path arrowok="t"/>
              </v:shape>
            </v:group>
            <v:group style="position:absolute;left:11555;top:780;width:2;height:15905" coordorigin="11555,780" coordsize="2,15905">
              <v:shape style="position:absolute;left:11555;top:780;width:2;height:15905" coordorigin="11555,780" coordsize="0,15905" path="m11555,16685l11555,780e" filled="f" stroked="t" strokeweight=".716246pt" strokecolor="#575757">
                <v:path arrowok="t"/>
              </v:shape>
            </v:group>
            <v:group style="position:absolute;left:485;top:814;width:2;height:15848" coordorigin="485,814" coordsize="2,15848">
              <v:shape style="position:absolute;left:485;top:814;width:2;height:15848" coordorigin="485,814" coordsize="0,15848" path="m485,16661l485,814e" filled="f" stroked="t" strokeweight=".716246pt" strokecolor="#484848">
                <v:path arrowok="t"/>
              </v:shape>
            </v:group>
            <v:group style="position:absolute;left:2211;top:4212;width:2;height:5332" coordorigin="2211,4212" coordsize="2,5332">
              <v:shape style="position:absolute;left:2211;top:4212;width:2;height:5332" coordorigin="2211,4212" coordsize="0,5332" path="m2211,9544l2211,4212e" filled="f" stroked="t" strokeweight=".716246pt" strokecolor="#444444">
                <v:path arrowok="t"/>
              </v:shape>
            </v:group>
            <v:group style="position:absolute;left:3696;top:3451;width:2;height:775" coordorigin="3696,3451" coordsize="2,775">
              <v:shape style="position:absolute;left:3696;top:3451;width:2;height:775" coordorigin="3696,3451" coordsize="0,775" path="m3696,4226l3696,3451e" filled="f" stroked="t" strokeweight=".477497pt" strokecolor="#383838">
                <v:path arrowok="t"/>
              </v:shape>
            </v:group>
            <v:group style="position:absolute;left:6804;top:3446;width:2;height:775" coordorigin="6804,3446" coordsize="2,775">
              <v:shape style="position:absolute;left:6804;top:3446;width:2;height:775" coordorigin="6804,3446" coordsize="0,775" path="m6804,4222l6804,3446e" filled="f" stroked="t" strokeweight=".954994pt" strokecolor="#4F4F4F">
                <v:path arrowok="t"/>
              </v:shape>
            </v:group>
            <v:group style="position:absolute;left:482;top:4214;width:11078;height:2" coordorigin="482,4214" coordsize="11078,2">
              <v:shape style="position:absolute;left:482;top:4214;width:11078;height:2" coordorigin="482,4214" coordsize="11078,0" path="m482,4214l11560,4214e" filled="f" stroked="t" strokeweight=".954994pt" strokecolor="#4F4F4F">
                <v:path arrowok="t"/>
              </v:shape>
            </v:group>
            <v:group style="position:absolute;left:487;top:4490;width:11078;height:2" coordorigin="487,4490" coordsize="11078,2">
              <v:shape style="position:absolute;left:487;top:4490;width:11078;height:2" coordorigin="487,4490" coordsize="11078,0" path="m487,4490l11565,4490e" filled="f" stroked="t" strokeweight=".716246pt" strokecolor="#545454">
                <v:path arrowok="t"/>
              </v:shape>
            </v:group>
            <v:group style="position:absolute;left:2206;top:4734;width:9359;height:2" coordorigin="2206,4734" coordsize="9359,2">
              <v:shape style="position:absolute;left:2206;top:4734;width:9359;height:2" coordorigin="2206,4734" coordsize="9359,0" path="m2206,4734l11565,4734e" filled="f" stroked="t" strokeweight=".716246pt" strokecolor="#545454">
                <v:path arrowok="t"/>
              </v:shape>
            </v:group>
            <v:group style="position:absolute;left:4761;top:4729;width:2;height:2173" coordorigin="4761,4729" coordsize="2,2173">
              <v:shape style="position:absolute;left:4761;top:4729;width:2;height:2173" coordorigin="4761,4729" coordsize="0,2173" path="m4761,6902l4761,4729e" filled="f" stroked="t" strokeweight=".716246pt" strokecolor="#4F4F4F">
                <v:path arrowok="t"/>
              </v:shape>
            </v:group>
            <v:group style="position:absolute;left:4746;top:5217;width:6814;height:2" coordorigin="4746,5217" coordsize="6814,2">
              <v:shape style="position:absolute;left:4746;top:5217;width:6814;height:2" coordorigin="4746,5217" coordsize="6814,0" path="m4746,5217l11560,5217e" filled="f" stroked="t" strokeweight=".716246pt" strokecolor="#6B6B6B">
                <v:path arrowok="t"/>
              </v:shape>
            </v:group>
            <v:group style="position:absolute;left:4746;top:5461;width:6814;height:2" coordorigin="4746,5461" coordsize="6814,2">
              <v:shape style="position:absolute;left:4746;top:5461;width:6814;height:2" coordorigin="4746,5461" coordsize="6814,0" path="m4746,5461l11560,5461e" filled="f" stroked="t" strokeweight=".716246pt" strokecolor="#575757">
                <v:path arrowok="t"/>
              </v:shape>
            </v:group>
            <v:group style="position:absolute;left:4751;top:5701;width:6809;height:2" coordorigin="4751,5701" coordsize="6809,2">
              <v:shape style="position:absolute;left:4751;top:5701;width:6809;height:2" coordorigin="4751,5701" coordsize="6809,0" path="m4751,5701l11560,5701e" filled="f" stroked="t" strokeweight=".716246pt" strokecolor="#545454">
                <v:path arrowok="t"/>
              </v:shape>
            </v:group>
            <v:group style="position:absolute;left:2201;top:5945;width:9359;height:2" coordorigin="2201,5945" coordsize="9359,2">
              <v:shape style="position:absolute;left:2201;top:5945;width:9359;height:2" coordorigin="2201,5945" coordsize="9359,0" path="m2201,5945l11560,5945e" filled="f" stroked="t" strokeweight=".716246pt" strokecolor="#545454">
                <v:path arrowok="t"/>
              </v:shape>
            </v:group>
            <v:group style="position:absolute;left:7657;top:6174;width:2;height:728" coordorigin="7657,6174" coordsize="2,728">
              <v:shape style="position:absolute;left:7657;top:6174;width:2;height:728" coordorigin="7657,6174" coordsize="0,728" path="m7657,6902l7657,6174e" filled="f" stroked="t" strokeweight=".716246pt" strokecolor="#4F4F4F">
                <v:path arrowok="t"/>
              </v:shape>
            </v:group>
            <v:group style="position:absolute;left:2201;top:6658;width:9359;height:2" coordorigin="2201,6658" coordsize="9359,2">
              <v:shape style="position:absolute;left:2201;top:6658;width:9359;height:2" coordorigin="2201,6658" coordsize="9359,0" path="m2201,6658l11560,6658e" filled="f" stroked="t" strokeweight=".716246pt" strokecolor="#545454">
                <v:path arrowok="t"/>
              </v:shape>
            </v:group>
            <v:group style="position:absolute;left:2359;top:6897;width:9206;height:2" coordorigin="2359,6897" coordsize="9206,2">
              <v:shape style="position:absolute;left:2359;top:6897;width:9206;height:2" coordorigin="2359,6897" coordsize="9206,0" path="m2359,6897l11565,6897e" filled="f" stroked="t" strokeweight=".716246pt" strokecolor="#575757">
                <v:path arrowok="t"/>
              </v:shape>
            </v:group>
            <v:group style="position:absolute;left:4758;top:7601;width:2;height:737" coordorigin="4758,7601" coordsize="2,737">
              <v:shape style="position:absolute;left:4758;top:7601;width:2;height:737" coordorigin="4758,7601" coordsize="0,737" path="m4758,8338l4758,7601e" filled="f" stroked="t" strokeweight=".954994pt" strokecolor="#606060">
                <v:path arrowok="t"/>
              </v:shape>
            </v:group>
            <v:group style="position:absolute;left:4746;top:7854;width:6814;height:2" coordorigin="4746,7854" coordsize="6814,2">
              <v:shape style="position:absolute;left:4746;top:7854;width:6814;height:2" coordorigin="4746,7854" coordsize="6814,0" path="m4746,7854l11560,7854e" filled="f" stroked="t" strokeweight=".716246pt" strokecolor="#545454">
                <v:path arrowok="t"/>
              </v:shape>
            </v:group>
            <v:group style="position:absolute;left:4751;top:8094;width:6809;height:2" coordorigin="4751,8094" coordsize="6809,2">
              <v:shape style="position:absolute;left:4751;top:8094;width:6809;height:2" coordorigin="4751,8094" coordsize="6809,0" path="m4751,8094l11560,8094e" filled="f" stroked="t" strokeweight=".716246pt" strokecolor="#4F4F4F">
                <v:path arrowok="t"/>
              </v:shape>
            </v:group>
            <v:group style="position:absolute;left:477;top:10432;width:10562;height:2" coordorigin="477,10432" coordsize="10562,2">
              <v:shape style="position:absolute;left:477;top:10432;width:10562;height:2" coordorigin="477,10432" coordsize="10562,0" path="m477,10432l11040,10432e" filled="f" stroked="t" strokeweight=".477497pt" strokecolor="#575757">
                <v:path arrowok="t"/>
              </v:shape>
            </v:group>
            <v:group style="position:absolute;left:482;top:6184;width:11078;height:2" coordorigin="482,6184" coordsize="11078,2">
              <v:shape style="position:absolute;left:482;top:6184;width:11078;height:2" coordorigin="482,6184" coordsize="11078,0" path="m482,6184l11560,6184e" filled="f" stroked="t" strokeweight=".716246pt" strokecolor="#545454">
                <v:path arrowok="t"/>
              </v:shape>
            </v:group>
            <v:group style="position:absolute;left:477;top:7136;width:11087;height:2" coordorigin="477,7136" coordsize="11087,2">
              <v:shape style="position:absolute;left:477;top:7136;width:11087;height:2" coordorigin="477,7136" coordsize="11087,0" path="m477,7136l11565,7136e" filled="f" stroked="t" strokeweight=".716246pt" strokecolor="#575757">
                <v:path arrowok="t"/>
              </v:shape>
            </v:group>
            <v:group style="position:absolute;left:477;top:7608;width:11083;height:2" coordorigin="477,7608" coordsize="11083,2">
              <v:shape style="position:absolute;left:477;top:7608;width:11083;height:2" coordorigin="477,7608" coordsize="11083,0" path="m477,7608l11560,7608e" filled="f" stroked="t" strokeweight=".716246pt" strokecolor="#575757">
                <v:path arrowok="t"/>
              </v:shape>
            </v:group>
            <v:group style="position:absolute;left:482;top:8328;width:11078;height:2" coordorigin="482,8328" coordsize="11078,2">
              <v:shape style="position:absolute;left:482;top:8328;width:11078;height:2" coordorigin="482,8328" coordsize="11078,0" path="m482,8328l11560,8328e" filled="f" stroked="t" strokeweight=".716246pt" strokecolor="#545454">
                <v:path arrowok="t"/>
              </v:shape>
            </v:group>
            <v:group style="position:absolute;left:477;top:9269;width:11087;height:2" coordorigin="477,9269" coordsize="11087,2">
              <v:shape style="position:absolute;left:477;top:9269;width:11087;height:2" coordorigin="477,9269" coordsize="11087,0" path="m477,9269l11565,9269e" filled="f" stroked="t" strokeweight=".716246pt" strokecolor="#575757">
                <v:path arrowok="t"/>
              </v:shape>
            </v:group>
            <v:group style="position:absolute;left:473;top:10674;width:11087;height:2" coordorigin="473,10674" coordsize="11087,2">
              <v:shape style="position:absolute;left:473;top:10674;width:11087;height:2" coordorigin="473,10674" coordsize="11087,0" path="m473,10674l11560,10674e" filled="f" stroked="t" strokeweight=".716246pt" strokecolor="#5B5B5B">
                <v:path arrowok="t"/>
              </v:shape>
            </v:group>
            <v:group style="position:absolute;left:473;top:11392;width:11092;height:2" coordorigin="473,11392" coordsize="11092,2">
              <v:shape style="position:absolute;left:473;top:11392;width:11092;height:2" coordorigin="473,11392" coordsize="11092,0" path="m473,11392l11565,11392e" filled="f" stroked="t" strokeweight=".716246pt" strokecolor="#5B5B5B">
                <v:path arrowok="t"/>
              </v:shape>
            </v:group>
            <v:group style="position:absolute;left:473;top:11636;width:11092;height:2" coordorigin="473,11636" coordsize="11092,2">
              <v:shape style="position:absolute;left:473;top:11636;width:11092;height:2" coordorigin="473,11636" coordsize="11092,0" path="m473,11636l11565,11636e" filled="f" stroked="t" strokeweight=".716246pt" strokecolor="#575757">
                <v:path arrowok="t"/>
              </v:shape>
            </v:group>
            <v:group style="position:absolute;left:945;top:11573;width:2;height:5083" coordorigin="945,11573" coordsize="2,5083">
              <v:shape style="position:absolute;left:945;top:11573;width:2;height:5083" coordorigin="945,11573" coordsize="0,5083" path="m945,16656l945,11573e" filled="f" stroked="t" strokeweight=".716246pt" strokecolor="#4B4B4B">
                <v:path arrowok="t"/>
              </v:shape>
            </v:group>
            <v:group style="position:absolute;left:1528;top:11573;width:2;height:5088" coordorigin="1528,11573" coordsize="2,5088">
              <v:shape style="position:absolute;left:1528;top:11573;width:2;height:5088" coordorigin="1528,11573" coordsize="0,5088" path="m1528,16661l1528,11573e" filled="f" stroked="t" strokeweight=".716246pt" strokecolor="#4B4B4B">
                <v:path arrowok="t"/>
              </v:shape>
            </v:group>
            <v:group style="position:absolute;left:477;top:11877;width:11087;height:2" coordorigin="477,11877" coordsize="11087,2">
              <v:shape style="position:absolute;left:477;top:11877;width:11087;height:2" coordorigin="477,11877" coordsize="11087,0" path="m477,11877l11565,11877e" filled="f" stroked="t" strokeweight=".716246pt" strokecolor="#575757">
                <v:path arrowok="t"/>
              </v:shape>
            </v:group>
            <v:group style="position:absolute;left:473;top:13952;width:1738;height:2" coordorigin="473,13952" coordsize="1738,2">
              <v:shape style="position:absolute;left:473;top:13952;width:1738;height:2" coordorigin="473,13952" coordsize="1738,0" path="m473,13952l2211,13952e" filled="f" stroked="t" strokeweight=".716246pt" strokecolor="#575757">
                <v:path arrowok="t"/>
              </v:shape>
            </v:group>
            <v:group style="position:absolute;left:473;top:16661;width:11092;height:2" coordorigin="473,16661" coordsize="11092,2">
              <v:shape style="position:absolute;left:473;top:16661;width:11092;height:2" coordorigin="473,16661" coordsize="11092,0" path="m473,16661l11565,16661e" filled="f" stroked="t" strokeweight=".716246pt" strokecolor="#676767">
                <v:path arrowok="t"/>
              </v:shape>
            </v:group>
            <v:group style="position:absolute;left:7210;top:11631;width:2;height:1307" coordorigin="7210,11631" coordsize="2,1307">
              <v:shape style="position:absolute;left:7210;top:11631;width:2;height:1307" coordorigin="7210,11631" coordsize="0,1307" path="m7210,12937l7210,11631e" filled="f" stroked="t" strokeweight=".954994pt" strokecolor="#606060">
                <v:path arrowok="t"/>
              </v:shape>
            </v:group>
            <v:group style="position:absolute;left:6322;top:12878;width:711;height:2" coordorigin="6322,12878" coordsize="711,2">
              <v:shape style="position:absolute;left:6322;top:12878;width:711;height:2" coordorigin="6322,12878" coordsize="711,0" path="m6322,12878l7034,12878e" filled="f" stroked="t" strokeweight=".716246pt" strokecolor="#6064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'.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9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22"/>
          <w:w w:val="1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5ı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61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13131"/>
          <w:spacing w:val="-2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1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2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-3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6"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biDE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24"/>
        </w:rPr>
        <w:t>I.</w:t>
      </w:r>
      <w:r>
        <w:rPr>
          <w:rFonts w:ascii="Arial" w:hAnsi="Arial" w:cs="Arial" w:eastAsia="Arial"/>
          <w:sz w:val="18"/>
          <w:szCs w:val="18"/>
          <w:color w:val="313131"/>
          <w:spacing w:val="7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675" w:lineRule="exact"/>
        <w:ind w:left="21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width:11.52pt;height:33.599998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10"/>
        </w:rPr>
        <w:t>                                </w:t>
      </w:r>
      <w:r>
        <w:rPr>
          <w:rFonts w:ascii="Arial" w:hAnsi="Arial" w:cs="Arial" w:eastAsia="Arial"/>
          <w:sz w:val="22"/>
          <w:szCs w:val="22"/>
          <w:color w:val="46494B"/>
          <w:spacing w:val="0"/>
          <w:w w:val="132"/>
          <w:position w:val="-10"/>
        </w:rPr>
        <w:t>G</w:t>
      </w:r>
      <w:r>
        <w:rPr>
          <w:rFonts w:ascii="Arial" w:hAnsi="Arial" w:cs="Arial" w:eastAsia="Arial"/>
          <w:sz w:val="22"/>
          <w:szCs w:val="22"/>
          <w:color w:val="46494B"/>
          <w:spacing w:val="15"/>
          <w:w w:val="132"/>
          <w:position w:val="-10"/>
        </w:rPr>
        <w:t>;</w:t>
      </w:r>
      <w:r>
        <w:rPr>
          <w:rFonts w:ascii="Arial" w:hAnsi="Arial" w:cs="Arial" w:eastAsia="Arial"/>
          <w:sz w:val="22"/>
          <w:szCs w:val="22"/>
          <w:color w:val="46494B"/>
          <w:spacing w:val="0"/>
          <w:w w:val="132"/>
          <w:position w:val="-10"/>
        </w:rPr>
        <w:t>I</w:t>
      </w:r>
      <w:r>
        <w:rPr>
          <w:rFonts w:ascii="Arial" w:hAnsi="Arial" w:cs="Arial" w:eastAsia="Arial"/>
          <w:sz w:val="22"/>
          <w:szCs w:val="22"/>
          <w:color w:val="46494B"/>
          <w:spacing w:val="0"/>
          <w:w w:val="132"/>
          <w:position w:val="-10"/>
        </w:rPr>
        <w:t>M</w:t>
      </w:r>
      <w:r>
        <w:rPr>
          <w:rFonts w:ascii="Arial" w:hAnsi="Arial" w:cs="Arial" w:eastAsia="Arial"/>
          <w:sz w:val="22"/>
          <w:szCs w:val="22"/>
          <w:color w:val="46494B"/>
          <w:spacing w:val="15"/>
          <w:w w:val="132"/>
          <w:position w:val="-10"/>
        </w:rPr>
        <w:t> </w:t>
      </w:r>
      <w:r>
        <w:rPr>
          <w:rFonts w:ascii="Arial" w:hAnsi="Arial" w:cs="Arial" w:eastAsia="Arial"/>
          <w:sz w:val="22"/>
          <w:szCs w:val="22"/>
          <w:color w:val="6E7072"/>
          <w:spacing w:val="0"/>
          <w:w w:val="35"/>
          <w:position w:val="-10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1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6494B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color w:val="46494B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65959"/>
          <w:spacing w:val="0"/>
          <w:w w:val="115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565959"/>
          <w:spacing w:val="-4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65959"/>
          <w:spacing w:val="0"/>
          <w:w w:val="114"/>
          <w:b/>
          <w:bCs/>
        </w:rPr>
        <w:t>1.Posta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1" w:after="0" w:line="240" w:lineRule="auto"/>
        <w:ind w:left="2919" w:right="677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6494B"/>
          <w:spacing w:val="0"/>
          <w:w w:val="100"/>
        </w:rPr>
        <w:t>ar</w:t>
      </w:r>
      <w:r>
        <w:rPr>
          <w:rFonts w:ascii="Arial" w:hAnsi="Arial" w:cs="Arial" w:eastAsia="Arial"/>
          <w:sz w:val="21"/>
          <w:szCs w:val="21"/>
          <w:color w:val="46494B"/>
          <w:spacing w:val="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4864"/>
          <w:spacing w:val="0"/>
          <w:w w:val="104"/>
        </w:rPr>
        <w:t>Amlrl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exact"/>
        <w:ind w:left="2570" w:right="9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11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CACAC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CACACA"/>
          <w:spacing w:val="5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00"/>
          <w:position w:val="-3"/>
        </w:rPr>
        <w:t>öün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2"/>
          <w:spacing w:val="0"/>
          <w:w w:val="99"/>
          <w:position w:val="-3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23" w:lineRule="exact"/>
        <w:ind w:left="2320" w:right="-60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084961pt;margin-top:12.085199pt;width:32.412002pt;height:20pt;mso-position-horizontal-relative:page;mso-position-vertical-relative:paragraph;z-index:-1495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B448C"/>
                      <w:spacing w:val="0"/>
                      <w:w w:val="145"/>
                    </w:rPr>
                    <w:t>.$,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86"/>
          <w:position w:val="36"/>
        </w:rPr>
        <w:t>,,</w:t>
      </w:r>
      <w:r>
        <w:rPr>
          <w:rFonts w:ascii="Arial" w:hAnsi="Arial" w:cs="Arial" w:eastAsia="Arial"/>
          <w:sz w:val="23"/>
          <w:szCs w:val="23"/>
          <w:color w:val="BABABA"/>
          <w:spacing w:val="-14"/>
          <w:w w:val="86"/>
          <w:position w:val="36"/>
        </w:rPr>
        <w:t> </w: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31"/>
          <w:position w:val="36"/>
        </w:rPr>
        <w:t>..-.</w: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31"/>
          <w:position w:val="36"/>
        </w:rPr>
        <w:t>       </w:t>
      </w:r>
      <w:r>
        <w:rPr>
          <w:rFonts w:ascii="Arial" w:hAnsi="Arial" w:cs="Arial" w:eastAsia="Arial"/>
          <w:sz w:val="23"/>
          <w:szCs w:val="23"/>
          <w:color w:val="BABABA"/>
          <w:spacing w:val="11"/>
          <w:w w:val="31"/>
          <w:position w:val="36"/>
        </w:rPr>
        <w:t> </w:t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105"/>
          <w:position w:val="36"/>
        </w:rPr>
        <w:t>G</w:t>
      </w:r>
      <w:r>
        <w:rPr>
          <w:rFonts w:ascii="Arial" w:hAnsi="Arial" w:cs="Arial" w:eastAsia="Arial"/>
          <w:sz w:val="23"/>
          <w:szCs w:val="23"/>
          <w:color w:val="9C9C9C"/>
          <w:spacing w:val="-42"/>
          <w:w w:val="106"/>
          <w:position w:val="36"/>
        </w:rPr>
        <w:t>ü</w:t>
      </w:r>
      <w:r>
        <w:rPr>
          <w:rFonts w:ascii="Times New Roman" w:hAnsi="Times New Roman" w:cs="Times New Roman" w:eastAsia="Times New Roman"/>
          <w:sz w:val="75"/>
          <w:szCs w:val="75"/>
          <w:color w:val="3B448C"/>
          <w:spacing w:val="-123"/>
          <w:w w:val="56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8C8C8C"/>
          <w:spacing w:val="-29"/>
          <w:w w:val="74"/>
          <w:position w:val="36"/>
        </w:rPr>
        <w:t>n</w:t>
      </w:r>
      <w:r>
        <w:rPr>
          <w:rFonts w:ascii="Times New Roman" w:hAnsi="Times New Roman" w:cs="Times New Roman" w:eastAsia="Times New Roman"/>
          <w:sz w:val="75"/>
          <w:szCs w:val="75"/>
          <w:color w:val="3B448C"/>
          <w:spacing w:val="-324"/>
          <w:w w:val="57"/>
          <w:position w:val="1"/>
        </w:rPr>
        <w:t>y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74"/>
          <w:position w:val="36"/>
        </w:rPr>
        <w:t>e</w:t>
      </w:r>
      <w:r>
        <w:rPr>
          <w:rFonts w:ascii="Arial" w:hAnsi="Arial" w:cs="Arial" w:eastAsia="Arial"/>
          <w:sz w:val="24"/>
          <w:szCs w:val="24"/>
          <w:color w:val="8C8C8C"/>
          <w:spacing w:val="3"/>
          <w:w w:val="74"/>
          <w:position w:val="36"/>
        </w:rPr>
        <w:t>v</w:t>
      </w:r>
      <w:r>
        <w:rPr>
          <w:rFonts w:ascii="Times New Roman" w:hAnsi="Times New Roman" w:cs="Times New Roman" w:eastAsia="Times New Roman"/>
          <w:sz w:val="75"/>
          <w:szCs w:val="75"/>
          <w:color w:val="3B448C"/>
          <w:spacing w:val="-137"/>
          <w:w w:val="57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6E7072"/>
          <w:spacing w:val="-35"/>
          <w:w w:val="72"/>
          <w:position w:val="36"/>
        </w:rPr>
        <w:t>A</w:t>
      </w:r>
      <w:r>
        <w:rPr>
          <w:rFonts w:ascii="Times New Roman" w:hAnsi="Times New Roman" w:cs="Times New Roman" w:eastAsia="Times New Roman"/>
          <w:sz w:val="75"/>
          <w:szCs w:val="75"/>
          <w:color w:val="3B448C"/>
          <w:spacing w:val="-195"/>
          <w:w w:val="57"/>
          <w:position w:val="1"/>
        </w:rPr>
        <w:t>)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73"/>
          <w:position w:val="36"/>
        </w:rPr>
        <w:t>ö</w:t>
      </w:r>
      <w:r>
        <w:rPr>
          <w:rFonts w:ascii="Arial" w:hAnsi="Arial" w:cs="Arial" w:eastAsia="Arial"/>
          <w:sz w:val="23"/>
          <w:szCs w:val="23"/>
          <w:color w:val="565959"/>
          <w:spacing w:val="0"/>
          <w:w w:val="79"/>
          <w:position w:val="36"/>
        </w:rPr>
        <w:t>lge</w:t>
      </w:r>
      <w:r>
        <w:rPr>
          <w:rFonts w:ascii="Arial" w:hAnsi="Arial" w:cs="Arial" w:eastAsia="Arial"/>
          <w:sz w:val="23"/>
          <w:szCs w:val="23"/>
          <w:color w:val="565959"/>
          <w:spacing w:val="-21"/>
          <w:w w:val="100"/>
          <w:position w:val="36"/>
        </w:rPr>
        <w:t> </w:t>
      </w:r>
      <w:r>
        <w:rPr>
          <w:rFonts w:ascii="Arial" w:hAnsi="Arial" w:cs="Arial" w:eastAsia="Arial"/>
          <w:sz w:val="23"/>
          <w:szCs w:val="23"/>
          <w:color w:val="565959"/>
          <w:spacing w:val="0"/>
          <w:w w:val="80"/>
          <w:position w:val="36"/>
        </w:rPr>
        <w:t>A</w:t>
      </w:r>
      <w:r>
        <w:rPr>
          <w:rFonts w:ascii="Arial" w:hAnsi="Arial" w:cs="Arial" w:eastAsia="Arial"/>
          <w:sz w:val="23"/>
          <w:szCs w:val="23"/>
          <w:color w:val="565959"/>
          <w:spacing w:val="-7"/>
          <w:w w:val="81"/>
          <w:position w:val="36"/>
        </w:rPr>
        <w:t>m</w:t>
      </w:r>
      <w:r>
        <w:rPr>
          <w:rFonts w:ascii="Arial" w:hAnsi="Arial" w:cs="Arial" w:eastAsia="Arial"/>
          <w:sz w:val="23"/>
          <w:szCs w:val="23"/>
          <w:color w:val="313131"/>
          <w:spacing w:val="-10"/>
          <w:w w:val="94"/>
          <w:position w:val="36"/>
        </w:rPr>
        <w:t>i</w:t>
      </w:r>
      <w:r>
        <w:rPr>
          <w:rFonts w:ascii="Arial" w:hAnsi="Arial" w:cs="Arial" w:eastAsia="Arial"/>
          <w:sz w:val="23"/>
          <w:szCs w:val="23"/>
          <w:color w:val="46494B"/>
          <w:spacing w:val="0"/>
          <w:w w:val="98"/>
          <w:position w:val="36"/>
        </w:rPr>
        <w:t>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7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94B"/>
          <w:w w:val="8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3"/>
          <w:w w:val="8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5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-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3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9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36.959991pt;margin-top:13.435688pt;width:16.32pt;height:46.080002pt;mso-position-horizontal-relative:page;mso-position-vertical-relative:paragraph;z-index:-14955" type="#_x0000_t75">
            <v:imagedata r:id="rId19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96582pt;margin-top:4.671901pt;width:64.074758pt;height:41.5pt;mso-position-horizontal-relative:page;mso-position-vertical-relative:paragraph;z-index:-14952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05480"/>
                      <w:spacing w:val="0"/>
                      <w:w w:val="102"/>
                    </w:rPr>
                    <w:t>Q&amp;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4"/>
        </w:rPr>
        <w:t>Rafe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8" w:right="16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6" w:lineRule="exact"/>
        <w:ind w:left="1103" w:right="1654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65959"/>
          <w:spacing w:val="0"/>
          <w:w w:val="48"/>
          <w:position w:val="-2"/>
        </w:rPr>
        <w:t>3</w:t>
      </w:r>
      <w:r>
        <w:rPr>
          <w:rFonts w:ascii="Arial" w:hAnsi="Arial" w:cs="Arial" w:eastAsia="Arial"/>
          <w:sz w:val="28"/>
          <w:szCs w:val="28"/>
          <w:color w:val="565959"/>
          <w:spacing w:val="34"/>
          <w:w w:val="48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48"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1"/>
          <w:w w:val="48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54"/>
          <w:position w:val="-2"/>
        </w:rPr>
        <w:t>E!</w:t>
      </w:r>
      <w:r>
        <w:rPr>
          <w:rFonts w:ascii="Arial" w:hAnsi="Arial" w:cs="Arial" w:eastAsia="Arial"/>
          <w:sz w:val="28"/>
          <w:szCs w:val="28"/>
          <w:color w:val="46494B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53"/>
          <w:position w:val="-2"/>
        </w:rPr>
        <w:t>im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53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6"/>
          <w:w w:val="53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94B"/>
          <w:spacing w:val="0"/>
          <w:w w:val="53"/>
          <w:position w:val="-2"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305" w:right="17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85.920013pt;margin-top:17.373783pt;width:137.279999pt;height:98.879997pt;mso-position-horizontal-relative:page;mso-position-vertical-relative:paragraph;z-index:-14956" type="#_x0000_t75">
            <v:imagedata r:id="rId20" o:title=""/>
          </v:shape>
        </w:pict>
      </w:r>
      <w:r>
        <w:rPr>
          <w:rFonts w:ascii="Arial" w:hAnsi="Arial" w:cs="Arial" w:eastAsia="Arial"/>
          <w:sz w:val="19"/>
          <w:szCs w:val="19"/>
          <w:color w:val="6E7072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E7072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E7072"/>
          <w:spacing w:val="4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4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220"/>
          <w:cols w:num="3" w:equalWidth="0">
            <w:col w:w="4436" w:space="457"/>
            <w:col w:w="1918" w:space="567"/>
            <w:col w:w="3982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46" w:right="4968" w:firstLine="-8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098736pt;margin-top:-14.916195pt;width:39.631682pt;height:40.5pt;mso-position-horizontal-relative:page;mso-position-vertical-relative:paragraph;z-index:-14933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343434"/>
                      <w:spacing w:val="0"/>
                      <w:w w:val="176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BELEDI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7"/>
        </w:rPr>
        <w:t>Sİ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0"/>
        </w:rPr>
        <w:t>BA.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KANLlCil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left="893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207596pt;margin-top:4.919527pt;width:51.534602pt;height:7.5pt;mso-position-horizontal-relative:page;mso-position-vertical-relative:paragraph;z-index:-1493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4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2" w:lineRule="exact"/>
        <w:ind w:left="671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974701" w:type="dxa"/>
      </w:tblPr>
      <w:tblGrid/>
      <w:tr>
        <w:trPr>
          <w:trHeight w:val="219" w:hRule="exact"/>
        </w:trPr>
        <w:tc>
          <w:tcPr>
            <w:tcW w:w="1069" w:type="dxa"/>
            <w:tcBorders>
              <w:top w:val="single" w:sz="5.650632" w:space="0" w:color="5B5B5B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Qla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5.650632" w:space="0" w:color="5B5B5B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8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10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3"/>
              </w:rPr>
              <w:t>14.10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2"/>
                <w:w w:val="103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5"/>
              </w:rPr>
              <w:t>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0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192" w:lineRule="exact"/>
              <w:ind w:left="46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95"/>
                <w:position w:val="-1"/>
              </w:rPr>
              <w:t>IBildirim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0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5"/>
                <w:position w:val="-1"/>
              </w:rPr>
              <w:t>28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11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single" w:sz="5.650632" w:space="0" w:color="5B5B5B"/>
            </w:tcBorders>
          </w:tcPr>
          <w:p>
            <w:pPr>
              <w:spacing w:before="17" w:after="0" w:line="187" w:lineRule="exact"/>
              <w:ind w:left="306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lBildiriı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15.49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99"/>
                <w:position w:val="-1"/>
              </w:rPr>
              <w:t>tre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7"/>
                <w:w w:val="99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5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1069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4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4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0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4" w:lineRule="exact"/>
              <w:ind w:left="462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2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-7"/>
                <w:w w:val="12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22"/>
              </w:rPr>
              <w:t>10201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11" w:type="dxa"/>
            <w:tcBorders>
              <w:top w:val="single" w:sz="5.650632" w:space="0" w:color="575757"/>
              <w:bottom w:val="nil" w:sz="6" w:space="0" w:color="auto"/>
              <w:left w:val="nil" w:sz="6" w:space="0" w:color="auto"/>
              <w:right w:val="single" w:sz="5.650632" w:space="0" w:color="5B5B5B"/>
            </w:tcBorders>
          </w:tcPr>
          <w:p>
            <w:pPr>
              <w:spacing w:before="7" w:after="0" w:line="240" w:lineRule="auto"/>
              <w:ind w:left="30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-7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6"/>
              </w:rPr>
              <w:t>grubu.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7" w:lineRule="exact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Aşagı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Kızıica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6"/>
        </w:rPr>
        <w:t>girişi.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63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77"/>
        </w:rPr>
        <w:t>Doj1"r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7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7"/>
        </w:rPr>
        <w:t>Aşajl;ı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Kızıica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Hamıaııtepe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kena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68" w:lineRule="auto"/>
        <w:ind w:left="167" w:right="2378" w:firstLine="-5"/>
        <w:jc w:val="left"/>
        <w:tabs>
          <w:tab w:pos="1360" w:val="left"/>
          <w:tab w:pos="3680" w:val="left"/>
          <w:tab w:pos="3840" w:val="left"/>
          <w:tab w:pos="620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Ağaç_y_nııgını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Tedbirsizlik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4"/>
        </w:rPr>
        <w:t>Yün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5" w:lineRule="exact"/>
        <w:ind w:left="36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6.893677pt;margin-top:3.977823pt;width:3.72288pt;height:24pt;mso-position-horizontal-relative:page;mso-position-vertical-relative:paragraph;z-index:-1493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3B3B3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Betonan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265"/>
          <w:position w:val="-5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63"/>
          <w:w w:val="265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490" w:right="-20"/>
        <w:jc w:val="left"/>
        <w:tabs>
          <w:tab w:pos="508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4"/>
          <w:szCs w:val="34"/>
          <w:color w:val="343434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-43"/>
          <w:w w:val="54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8"/>
          <w:position w:val="12"/>
        </w:rPr>
        <w:t>!Yaııgırıı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88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12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5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2"/>
        </w:rPr>
        <w:t>16.00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58" w:right="-20"/>
        <w:jc w:val="left"/>
        <w:tabs>
          <w:tab w:pos="2180" w:val="left"/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Yuna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1"/>
          <w:w w:val="51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7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2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36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Hllseyi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  <w:position w:val="1"/>
        </w:rPr>
        <w:t>ORUÇ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92" w:lineRule="exact"/>
        <w:ind w:left="2260" w:right="-20"/>
        <w:jc w:val="left"/>
        <w:tabs>
          <w:tab w:pos="470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9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2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15.50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-1"/>
        </w:rPr>
        <w:t>15.55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60" w:bottom="280" w:left="360" w:right="120"/>
        </w:sectPr>
      </w:pPr>
      <w:rPr/>
    </w:p>
    <w:p>
      <w:pPr>
        <w:spacing w:before="3" w:after="0" w:line="240" w:lineRule="auto"/>
        <w:ind w:left="15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  <w:position w:val="-1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20"/>
          <w:cols w:num="2" w:equalWidth="0">
            <w:col w:w="578" w:space="1614"/>
            <w:col w:w="9248"/>
          </w:cols>
        </w:sectPr>
      </w:pPr>
      <w:rPr/>
    </w:p>
    <w:p>
      <w:pPr>
        <w:spacing w:before="0" w:after="0" w:line="284" w:lineRule="exact"/>
        <w:ind w:left="16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w w:val="90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w w:val="91"/>
          <w:position w:val="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7"/>
        </w:rPr>
        <w:t>ibin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710" w:right="474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68" w:lineRule="auto"/>
        <w:ind w:left="2206" w:right="4418" w:firstLine="252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iyet-Jandarma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6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6"/>
          <w:w w:val="10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6" w:lineRule="auto"/>
        <w:ind w:left="2202" w:right="2632" w:firstLine="-2044"/>
        <w:jc w:val="left"/>
        <w:tabs>
          <w:tab w:pos="2180" w:val="left"/>
          <w:tab w:pos="478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5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5"/>
        </w:rPr>
        <w:t>;:ıkJ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3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7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7"/>
          <w:w w:val="1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Dörıll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w w:val="9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5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6" w:lineRule="exact"/>
        <w:ind w:left="4683" w:right="419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  <w:position w:val="-3"/>
        </w:rPr>
        <w:t>f':;öndUrnıede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-3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58" w:right="-20"/>
        <w:jc w:val="left"/>
        <w:tabs>
          <w:tab w:pos="2540" w:val="left"/>
          <w:tab w:pos="4700" w:val="left"/>
          <w:tab w:pos="6600" w:val="left"/>
          <w:tab w:pos="8140" w:val="left"/>
          <w:tab w:pos="9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6"/>
        </w:rPr>
        <w:t>::iöndnrıııe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4"/>
          <w:position w:val="-2"/>
        </w:rPr>
        <w:t>IKöpi.l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4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77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-3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75"/>
          <w:position w:val="-3"/>
        </w:rPr>
        <w:t>ıı..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4768" w:right="-20"/>
        <w:jc w:val="left"/>
        <w:tabs>
          <w:tab w:pos="6600" w:val="left"/>
          <w:tab w:pos="8140" w:val="left"/>
          <w:tab w:pos="96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5"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91"/>
          <w:i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3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dere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sazla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Sami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DUBAN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kiraz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ağacı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fidanı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men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Sön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ltırme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9"/>
        </w:rPr>
        <w:t>anma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9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dereni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sahipleri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öğrenilemeye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ayrı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kavak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bade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ceviz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9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24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ıııa.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04" w:lineRule="exact"/>
        <w:ind w:left="2192" w:right="184" w:firstLine="-202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101"/>
          <w:position w:val="1"/>
        </w:rPr>
        <w:t>))ur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1"/>
          <w:position w:val="1"/>
        </w:rPr>
        <w:t>u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5"/>
          <w:position w:val="1"/>
        </w:rPr>
        <w:t>n</w:t>
      </w:r>
      <w:r>
        <w:rPr>
          <w:rFonts w:ascii="Arial" w:hAnsi="Arial" w:cs="Arial" w:eastAsia="Arial"/>
          <w:sz w:val="16"/>
          <w:szCs w:val="16"/>
          <w:color w:val="343434"/>
          <w:spacing w:val="7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8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zeyti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ağacı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görınüşti.lr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Sami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DUBAN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250.-TL.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İkiyüzellL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  <w:position w:val="0"/>
        </w:rPr>
        <w:t>ze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oıaaçlarını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oldul}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500.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0"/>
          <w:position w:val="0"/>
        </w:rPr>
        <w:t>Beşy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38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38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3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.Diğe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250.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  <w:position w:val="0"/>
        </w:rPr>
        <w:t>ikiy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3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2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  <w:position w:val="0"/>
        </w:rPr>
        <w:t>lli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5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1.000.-TL.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0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6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3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araştımıa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3" w:lineRule="auto"/>
        <w:ind w:left="2192" w:right="249" w:firstLine="-203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Yüııgı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2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4"/>
          <w:w w:val="2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aralarında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söndi.lrülmede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düşürülen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"/>
          <w:w w:val="17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nnıeıııi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ağaçlara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8"/>
        </w:rPr>
        <w:t>aııaalirıc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left="158" w:right="4054"/>
        <w:jc w:val="left"/>
        <w:tabs>
          <w:tab w:pos="224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1"/>
          <w:position w:val="2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1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3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7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Anıç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8"/>
          <w:w w:val="101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9"/>
        </w:rPr>
        <w:t>Yıı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89"/>
        </w:rPr>
        <w:t>gııı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4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167" w:right="-20"/>
        <w:jc w:val="left"/>
        <w:tabs>
          <w:tab w:pos="660" w:val="left"/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85"/>
          <w:position w:val="2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-1"/>
          <w:w w:val="85"/>
          <w:position w:val="2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85"/>
          <w:position w:val="2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-31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39"/>
          <w:b/>
          <w:bCs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Sami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0"/>
        </w:rPr>
        <w:t>DUBAN.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58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1"/>
        </w:rPr>
        <w:t>Ekibı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17"/>
          <w:szCs w:val="17"/>
          <w:color w:val="5B5B5B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DöııOştı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68"/>
          <w:position w:val="0"/>
        </w:rPr>
        <w:t>ri</w:t>
      </w:r>
      <w:r>
        <w:rPr>
          <w:rFonts w:ascii="Arial" w:hAnsi="Arial" w:cs="Arial" w:eastAsia="Arial"/>
          <w:sz w:val="25"/>
          <w:szCs w:val="25"/>
          <w:color w:val="5B5B5B"/>
          <w:spacing w:val="-30"/>
          <w:w w:val="67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  <w:position w:val="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17.25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43" w:right="-20"/>
        <w:jc w:val="left"/>
        <w:tabs>
          <w:tab w:pos="1040" w:val="left"/>
          <w:tab w:pos="1560" w:val="left"/>
          <w:tab w:pos="2180" w:val="left"/>
          <w:tab w:pos="8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0"/>
        </w:rPr>
        <w:t>ÖIU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4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"/>
          <w:w w:val="10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81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81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343434"/>
          <w:spacing w:val="18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  <w:t>gn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3" w:right="-20"/>
        <w:jc w:val="left"/>
        <w:tabs>
          <w:tab w:pos="4560" w:val="left"/>
          <w:tab w:pos="916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574677pt;margin-top:11.450969pt;width:39.226142pt;height:8.5pt;mso-position-horizontal-relative:page;mso-position-vertical-relative:paragraph;z-index:-1493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107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56"/>
          <w:b/>
          <w:bCs/>
          <w:position w:val="-1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29"/>
          <w:w w:val="5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56"/>
          <w:b/>
          <w:bCs/>
          <w:position w:val="-12"/>
        </w:rPr>
        <w:t>8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56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4"/>
          <w:w w:val="56"/>
          <w:b/>
          <w:bCs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56"/>
          <w:position w:val="-12"/>
        </w:rPr>
        <w:t>Eki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56"/>
          <w:position w:val="-12"/>
        </w:rPr>
        <w:t>m</w:t>
      </w:r>
      <w:r>
        <w:rPr>
          <w:rFonts w:ascii="Arial" w:hAnsi="Arial" w:cs="Arial" w:eastAsia="Arial"/>
          <w:sz w:val="28"/>
          <w:szCs w:val="28"/>
          <w:color w:val="464646"/>
          <w:spacing w:val="42"/>
          <w:w w:val="56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56"/>
          <w:b/>
          <w:bCs/>
          <w:position w:val="-12"/>
        </w:rPr>
        <w:t>2017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69" w:after="0" w:line="234" w:lineRule="exact"/>
        <w:ind w:left="304" w:right="-20"/>
        <w:jc w:val="left"/>
        <w:tabs>
          <w:tab w:pos="89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98.478485pt;margin-top:13.44668pt;width:1.648101pt;height:42.77833pt;mso-position-horizontal-relative:page;mso-position-vertical-relative:paragraph;z-index:-14948" coordorigin="3970,269" coordsize="33,856">
            <v:group style="position:absolute;left:3995;top:276;width:2;height:841" coordorigin="3995,276" coordsize="2,841">
              <v:shape style="position:absolute;left:3995;top:276;width:2;height:841" coordorigin="3995,276" coordsize="0,841" path="m3995,1117l3995,276e" filled="f" stroked="t" strokeweight=".706329pt" strokecolor="#444B8C">
                <v:path arrowok="t"/>
              </v:shape>
            </v:group>
            <v:group style="position:absolute;left:3979;top:286;width:2;height:509" coordorigin="3979,286" coordsize="2,509">
              <v:shape style="position:absolute;left:3979;top:286;width:2;height:509" coordorigin="3979,286" coordsize="0,509" path="m3979,794l3979,286e" filled="f" stroked="t" strokeweight=".941772pt" strokecolor="#3B44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>"ü</w:t>
      </w:r>
      <w:r>
        <w:rPr>
          <w:rFonts w:ascii="Arial" w:hAnsi="Arial" w:cs="Arial" w:eastAsia="Arial"/>
          <w:sz w:val="15"/>
          <w:szCs w:val="15"/>
          <w:color w:val="343434"/>
          <w:spacing w:val="-28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i/>
          <w:position w:val="3"/>
        </w:rPr>
        <w:t>1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42"/>
          <w:w w:val="100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i/>
          <w:position w:val="3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346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64646"/>
          <w:w w:val="143"/>
        </w:rPr>
        <w:t>(</w:t>
      </w:r>
      <w:r>
        <w:rPr>
          <w:rFonts w:ascii="Arial" w:hAnsi="Arial" w:cs="Arial" w:eastAsia="Arial"/>
          <w:sz w:val="7"/>
          <w:szCs w:val="7"/>
          <w:color w:val="464646"/>
          <w:w w:val="142"/>
        </w:rPr>
        <w:t>!</w:t>
      </w:r>
      <w:r>
        <w:rPr>
          <w:rFonts w:ascii="Arial" w:hAnsi="Arial" w:cs="Arial" w:eastAsia="Arial"/>
          <w:sz w:val="7"/>
          <w:szCs w:val="7"/>
          <w:color w:val="464646"/>
          <w:w w:val="143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23" w:lineRule="exact"/>
        <w:ind w:left="34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62.691147pt;margin-top:.580475pt;width:.1pt;height:4.516203pt;mso-position-horizontal-relative:page;mso-position-vertical-relative:paragraph;z-index:-14947" coordorigin="3254,12" coordsize="2,90">
            <v:shape style="position:absolute;left:3254;top:12;width:2;height:90" coordorigin="3254,12" coordsize="0,90" path="m3254,102l3254,12e" filled="f" stroked="t" strokeweight=".235443pt" strokecolor="#000000">
              <v:path arrowok="t"/>
            </v:shape>
          </v:group>
          <w10:wrap type="none"/>
        </w:pict>
      </w:r>
      <w:r>
        <w:rPr/>
        <w:pict>
          <v:group style="position:absolute;margin-left:175.640503pt;margin-top:1.29356pt;width:.1pt;height:10.220881pt;mso-position-horizontal-relative:page;mso-position-vertical-relative:paragraph;z-index:-14946" coordorigin="3513,26" coordsize="2,204">
            <v:shape style="position:absolute;left:3513;top:26;width:2;height:204" coordorigin="3513,26" coordsize="0,204" path="m3513,230l3513,26e" filled="f" stroked="t" strokeweight=".941772pt" strokecolor="#4F4F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</w:rPr>
        <w:t>:&gt;.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20"/>
        </w:sectPr>
      </w:pPr>
      <w:rPr/>
    </w:p>
    <w:p>
      <w:pPr>
        <w:spacing w:before="77" w:after="0" w:line="240" w:lineRule="auto"/>
        <w:ind w:left="280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-24"/>
          <w:w w:val="98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69"/>
        </w:rPr>
        <w:t>.=ı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728" w:lineRule="exact"/>
        <w:ind w:right="-153"/>
        <w:jc w:val="left"/>
        <w:rPr>
          <w:rFonts w:ascii="Arial" w:hAnsi="Arial" w:cs="Arial" w:eastAsia="Arial"/>
          <w:sz w:val="75"/>
          <w:szCs w:val="75"/>
        </w:rPr>
      </w:pPr>
      <w:rPr/>
      <w:r>
        <w:rPr/>
        <w:br w:type="column"/>
      </w:r>
      <w:r>
        <w:rPr>
          <w:rFonts w:ascii="Arial" w:hAnsi="Arial" w:cs="Arial" w:eastAsia="Arial"/>
          <w:sz w:val="75"/>
          <w:szCs w:val="75"/>
          <w:color w:val="8C8C8C"/>
          <w:w w:val="85"/>
          <w:position w:val="-12"/>
        </w:rPr>
        <w:t>ı</w:t>
      </w:r>
      <w:r>
        <w:rPr>
          <w:rFonts w:ascii="Arial" w:hAnsi="Arial" w:cs="Arial" w:eastAsia="Arial"/>
          <w:sz w:val="75"/>
          <w:szCs w:val="75"/>
          <w:color w:val="8C8C8C"/>
          <w:spacing w:val="-102"/>
          <w:w w:val="85"/>
          <w:position w:val="-12"/>
        </w:rPr>
        <w:t>ı</w:t>
      </w:r>
      <w:r>
        <w:rPr>
          <w:rFonts w:ascii="Arial" w:hAnsi="Arial" w:cs="Arial" w:eastAsia="Arial"/>
          <w:sz w:val="75"/>
          <w:szCs w:val="75"/>
          <w:color w:val="505477"/>
          <w:spacing w:val="0"/>
          <w:w w:val="109"/>
          <w:position w:val="-12"/>
        </w:rPr>
        <w:t>tt</w:t>
      </w:r>
      <w:r>
        <w:rPr>
          <w:rFonts w:ascii="Arial" w:hAnsi="Arial" w:cs="Arial" w:eastAsia="Arial"/>
          <w:sz w:val="75"/>
          <w:szCs w:val="75"/>
          <w:color w:val="8C8C8C"/>
          <w:spacing w:val="-6"/>
          <w:w w:val="26"/>
          <w:position w:val="-12"/>
        </w:rPr>
        <w:t>e</w:t>
      </w:r>
      <w:r>
        <w:rPr>
          <w:rFonts w:ascii="Arial" w:hAnsi="Arial" w:cs="Arial" w:eastAsia="Arial"/>
          <w:sz w:val="75"/>
          <w:szCs w:val="75"/>
          <w:color w:val="707070"/>
          <w:spacing w:val="0"/>
          <w:w w:val="29"/>
          <w:position w:val="-12"/>
        </w:rPr>
        <w:t>l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41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52" w:lineRule="exact"/>
        <w:ind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516.339661pt;margin-top:10.126142pt;width:9.986943pt;height:59.345218pt;mso-position-horizontal-relative:page;mso-position-vertical-relative:paragraph;z-index:-14944" coordorigin="10327,203" coordsize="200,1187">
            <v:group style="position:absolute;left:10454;top:546;width:72;height:498" coordorigin="10454,546" coordsize="72,498">
              <v:shape style="position:absolute;left:10454;top:546;width:72;height:498" coordorigin="10454,546" coordsize="72,498" path="m10454,546l10527,546,10527,1044,10454,1044,10454,546xe" filled="t" fillcolor="#EBEBEB" stroked="f">
                <v:path arrowok="t"/>
                <v:fill/>
              </v:shape>
            </v:group>
            <v:group style="position:absolute;left:10327;top:203;width:127;height:1187" coordorigin="10327,203" coordsize="127,1187">
              <v:shape style="position:absolute;left:10327;top:203;width:127;height:1187" coordorigin="10327,203" coordsize="127,1187" path="m10327,203l10454,203,10454,1389,10327,1389,10327,203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76"/>
          <w:i/>
          <w:position w:val="-8"/>
        </w:rPr>
        <w:t>ıı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76"/>
          <w:i/>
          <w:position w:val="-8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-48"/>
          <w:w w:val="76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17"/>
          <w:szCs w:val="117"/>
          <w:color w:val="464646"/>
          <w:spacing w:val="-115"/>
          <w:w w:val="46"/>
          <w:position w:val="-41"/>
        </w:rPr>
        <w:t>l</w:t>
      </w:r>
      <w:r>
        <w:rPr>
          <w:rFonts w:ascii="Arial" w:hAnsi="Arial" w:cs="Arial" w:eastAsia="Arial"/>
          <w:sz w:val="117"/>
          <w:szCs w:val="117"/>
          <w:color w:val="3B4164"/>
          <w:spacing w:val="38"/>
          <w:w w:val="217"/>
          <w:position w:val="-41"/>
        </w:rPr>
        <w:t>l</w:t>
      </w:r>
      <w:r>
        <w:rPr>
          <w:rFonts w:ascii="Arial" w:hAnsi="Arial" w:cs="Arial" w:eastAsia="Arial"/>
          <w:sz w:val="87"/>
          <w:szCs w:val="87"/>
          <w:color w:val="A3A3A3"/>
          <w:spacing w:val="38"/>
          <w:w w:val="15"/>
          <w:position w:val="-59"/>
        </w:rPr>
      </w:r>
      <w:r>
        <w:rPr>
          <w:rFonts w:ascii="Arial" w:hAnsi="Arial" w:cs="Arial" w:eastAsia="Arial"/>
          <w:sz w:val="87"/>
          <w:szCs w:val="87"/>
          <w:color w:val="A3A3A3"/>
          <w:spacing w:val="0"/>
          <w:w w:val="15"/>
          <w:emboss/>
          <w:position w:val="-59"/>
        </w:rPr>
        <w:t>i</w:t>
      </w:r>
      <w:r>
        <w:rPr>
          <w:rFonts w:ascii="Arial" w:hAnsi="Arial" w:cs="Arial" w:eastAsia="Arial"/>
          <w:sz w:val="87"/>
          <w:szCs w:val="87"/>
          <w:color w:val="A3A3A3"/>
          <w:spacing w:val="0"/>
          <w:w w:val="15"/>
          <w:emboss/>
          <w:position w:val="-59"/>
        </w:rPr>
      </w:r>
      <w:r>
        <w:rPr>
          <w:rFonts w:ascii="Arial" w:hAnsi="Arial" w:cs="Arial" w:eastAsia="Arial"/>
          <w:sz w:val="87"/>
          <w:szCs w:val="87"/>
          <w:color w:val="A3A3A3"/>
          <w:spacing w:val="0"/>
          <w:w w:val="15"/>
          <w:position w:val="-59"/>
        </w:rPr>
      </w:r>
      <w:r>
        <w:rPr>
          <w:rFonts w:ascii="Arial" w:hAnsi="Arial" w:cs="Arial" w:eastAsia="Arial"/>
          <w:sz w:val="87"/>
          <w:szCs w:val="87"/>
          <w:color w:val="A3A3A3"/>
          <w:spacing w:val="0"/>
          <w:w w:val="14"/>
          <w:position w:val="-59"/>
        </w:rPr>
        <w:t>&lt;</w:t>
      </w:r>
      <w:r>
        <w:rPr>
          <w:rFonts w:ascii="Arial" w:hAnsi="Arial" w:cs="Arial" w:eastAsia="Arial"/>
          <w:sz w:val="87"/>
          <w:szCs w:val="87"/>
          <w:color w:val="A3A3A3"/>
          <w:spacing w:val="-163"/>
          <w:w w:val="100"/>
          <w:position w:val="-59"/>
        </w:rPr>
        <w:t> </w:t>
      </w:r>
      <w:r>
        <w:rPr>
          <w:rFonts w:ascii="Arial" w:hAnsi="Arial" w:cs="Arial" w:eastAsia="Arial"/>
          <w:sz w:val="87"/>
          <w:szCs w:val="87"/>
          <w:color w:val="52569A"/>
          <w:spacing w:val="-173"/>
          <w:w w:val="36"/>
          <w:position w:val="-59"/>
        </w:rPr>
        <w:t>v</w:t>
      </w:r>
      <w:r>
        <w:rPr>
          <w:rFonts w:ascii="Times New Roman" w:hAnsi="Times New Roman" w:cs="Times New Roman" w:eastAsia="Times New Roman"/>
          <w:sz w:val="37"/>
          <w:szCs w:val="37"/>
          <w:color w:val="3A3F89"/>
          <w:spacing w:val="0"/>
          <w:w w:val="65"/>
          <w:position w:val="-41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3A3F89"/>
          <w:spacing w:val="-16"/>
          <w:w w:val="65"/>
          <w:position w:val="-41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3A3F89"/>
          <w:spacing w:val="-51"/>
          <w:w w:val="65"/>
          <w:position w:val="-41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5B5B5B"/>
          <w:spacing w:val="0"/>
          <w:w w:val="81"/>
          <w:position w:val="-41"/>
        </w:rPr>
        <w:t>;,</w:t>
      </w:r>
      <w:r>
        <w:rPr>
          <w:rFonts w:ascii="Times New Roman" w:hAnsi="Times New Roman" w:cs="Times New Roman" w:eastAsia="Times New Roman"/>
          <w:sz w:val="37"/>
          <w:szCs w:val="37"/>
          <w:color w:val="5B5B5B"/>
          <w:spacing w:val="-16"/>
          <w:w w:val="81"/>
          <w:position w:val="-41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A3A3A3"/>
          <w:spacing w:val="-5"/>
          <w:w w:val="192"/>
          <w:position w:val="-41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8C8C8C"/>
          <w:spacing w:val="0"/>
          <w:w w:val="47"/>
          <w:position w:val="-41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20"/>
          <w:cols w:num="3" w:equalWidth="0">
            <w:col w:w="460" w:space="1948"/>
            <w:col w:w="876" w:space="1243"/>
            <w:col w:w="6913"/>
          </w:cols>
        </w:sectPr>
      </w:pPr>
      <w:rPr/>
    </w:p>
    <w:p>
      <w:pPr>
        <w:spacing w:before="0" w:after="0" w:line="225" w:lineRule="exact"/>
        <w:ind w:left="2333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70.650635pt;margin-top:7.433966pt;width:4.237974pt;height:.1pt;mso-position-horizontal-relative:page;mso-position-vertical-relative:paragraph;z-index:-14945" coordorigin="9413,149" coordsize="85,2">
            <v:shape style="position:absolute;left:9413;top:149;width:85;height:2" coordorigin="9413,149" coordsize="85,0" path="m9413,149l9498,149e" filled="f" stroked="t" strokeweight="1.412658pt" strokecolor="#544F5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44812pt;margin-top:6.688893pt;width:105.118671pt;height:48.0pt;mso-position-horizontal-relative:page;mso-position-vertical-relative:paragraph;z-index:-14929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tabs>
                      <w:tab w:pos="1020" w:val="left"/>
                    </w:tabs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464646"/>
                      <w:spacing w:val="-16"/>
                      <w:w w:val="126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3B4164"/>
                      <w:spacing w:val="0"/>
                      <w:w w:val="50"/>
                      <w:position w:val="-1"/>
                    </w:rPr>
                    <w:t>:tt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3B41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3B41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164"/>
                      <w:spacing w:val="0"/>
                      <w:w w:val="69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164"/>
                      <w:spacing w:val="-66"/>
                      <w:w w:val="69"/>
                      <w:position w:val="-1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64646"/>
                      <w:spacing w:val="0"/>
                      <w:w w:val="189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64646"/>
                      <w:spacing w:val="-67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164"/>
                      <w:spacing w:val="0"/>
                      <w:w w:val="74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164"/>
                      <w:spacing w:val="-66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64646"/>
                      <w:spacing w:val="0"/>
                      <w:w w:val="55"/>
                      <w:position w:val="-1"/>
                    </w:rPr>
                    <w:t>ıı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64646"/>
                      <w:spacing w:val="0"/>
                      <w:w w:val="55"/>
                      <w:position w:val="-1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64646"/>
                      <w:spacing w:val="12"/>
                      <w:w w:val="55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64646"/>
                      <w:spacing w:val="0"/>
                      <w:w w:val="215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Am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-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4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6" w:right="-20"/>
        <w:jc w:val="left"/>
        <w:tabs>
          <w:tab w:pos="1200" w:val="left"/>
          <w:tab w:pos="23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  <w:t>..</w:t>
      </w:r>
      <w:r>
        <w:rPr>
          <w:rFonts w:ascii="Arial" w:hAnsi="Arial" w:cs="Arial" w:eastAsia="Arial"/>
          <w:sz w:val="22"/>
          <w:szCs w:val="22"/>
          <w:color w:val="464646"/>
          <w:spacing w:val="-4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B4164"/>
          <w:spacing w:val="10"/>
          <w:w w:val="90"/>
          <w:b/>
          <w:bCs/>
          <w:i/>
        </w:rPr>
        <w:t>J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94"/>
          <w:b/>
          <w:bCs/>
          <w:i/>
        </w:rPr>
        <w:t>ıı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39"/>
          <w:b/>
          <w:bCs/>
        </w:rPr>
        <w:t>N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b/>
          <w:bCs/>
        </w:rPr>
      </w:r>
      <w:r>
        <w:rPr>
          <w:rFonts w:ascii="Arial" w:hAnsi="Arial" w:cs="Arial" w:eastAsia="Arial"/>
          <w:sz w:val="25"/>
          <w:szCs w:val="25"/>
          <w:color w:val="707070"/>
          <w:spacing w:val="0"/>
          <w:w w:val="37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75" w:after="0" w:line="317" w:lineRule="exact"/>
        <w:ind w:right="-20"/>
        <w:jc w:val="left"/>
        <w:tabs>
          <w:tab w:pos="400" w:val="left"/>
          <w:tab w:pos="17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2"/>
          <w:szCs w:val="32"/>
          <w:color w:val="464646"/>
          <w:spacing w:val="0"/>
          <w:w w:val="146"/>
          <w:position w:val="-9"/>
        </w:rPr>
        <w:t>.</w:t>
      </w:r>
      <w:r>
        <w:rPr>
          <w:rFonts w:ascii="Arial" w:hAnsi="Arial" w:cs="Arial" w:eastAsia="Arial"/>
          <w:sz w:val="32"/>
          <w:szCs w:val="32"/>
          <w:color w:val="464646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2"/>
          <w:szCs w:val="32"/>
          <w:color w:val="464646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59"/>
          <w:position w:val="-7"/>
        </w:rPr>
        <w:t>1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59"/>
          <w:position w:val="-7"/>
        </w:rPr>
        <w:t>  </w:t>
      </w:r>
      <w:r>
        <w:rPr>
          <w:rFonts w:ascii="Arial" w:hAnsi="Arial" w:cs="Arial" w:eastAsia="Arial"/>
          <w:sz w:val="21"/>
          <w:szCs w:val="21"/>
          <w:color w:val="464646"/>
          <w:spacing w:val="2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85"/>
          <w:position w:val="-7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130"/>
          <w:position w:val="-7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29"/>
          <w:w w:val="130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-14"/>
          <w:w w:val="57"/>
          <w:position w:val="-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95"/>
          <w:position w:val="-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00"/>
          <w:position w:val="-7"/>
        </w:rPr>
      </w:r>
      <w:r>
        <w:rPr>
          <w:rFonts w:ascii="Arial" w:hAnsi="Arial" w:cs="Arial" w:eastAsia="Arial"/>
          <w:sz w:val="34"/>
          <w:szCs w:val="34"/>
          <w:color w:val="8C8C8C"/>
          <w:spacing w:val="-40"/>
          <w:w w:val="34"/>
          <w:i/>
          <w:position w:val="-7"/>
        </w:rPr>
        <w:t>·</w:t>
      </w:r>
      <w:r>
        <w:rPr>
          <w:rFonts w:ascii="Arial" w:hAnsi="Arial" w:cs="Arial" w:eastAsia="Arial"/>
          <w:sz w:val="34"/>
          <w:szCs w:val="34"/>
          <w:color w:val="707070"/>
          <w:spacing w:val="0"/>
          <w:w w:val="57"/>
          <w:i/>
          <w:position w:val="-7"/>
        </w:rPr>
        <w:t>·rflv: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20"/>
          <w:cols w:num="2" w:equalWidth="0">
            <w:col w:w="5354" w:space="2701"/>
            <w:col w:w="3385"/>
          </w:cols>
        </w:sectPr>
      </w:pPr>
      <w:rPr/>
    </w:p>
    <w:p>
      <w:pPr>
        <w:spacing w:before="0" w:after="0" w:line="221" w:lineRule="exact"/>
        <w:ind w:left="304" w:right="-20"/>
        <w:jc w:val="left"/>
        <w:tabs>
          <w:tab w:pos="8280" w:val="left"/>
          <w:tab w:pos="8780" w:val="left"/>
          <w:tab w:pos="91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4.368355pt;margin-top:41.243446pt;width:558.000012pt;height:755.863077pt;mso-position-horizontal-relative:page;mso-position-vertical-relative:page;z-index:-14949" coordorigin="487,825" coordsize="11160,15117">
            <v:group style="position:absolute;left:509;top:846;width:353;height:2" coordorigin="509,846" coordsize="353,2">
              <v:shape style="position:absolute;left:509;top:846;width:353;height:2" coordorigin="509,846" coordsize="353,0" path="m509,846l862,846e" filled="f" stroked="t" strokeweight=".941772pt" strokecolor="#6B6B6B">
                <v:path arrowok="t"/>
              </v:shape>
            </v:group>
            <v:group style="position:absolute;left:509;top:832;width:2;height:15084" coordorigin="509,832" coordsize="2,15084">
              <v:shape style="position:absolute;left:509;top:832;width:2;height:15084" coordorigin="509,832" coordsize="0,15084" path="m509,15916l509,832e" filled="f" stroked="t" strokeweight=".706329pt" strokecolor="#5B5B5B">
                <v:path arrowok="t"/>
              </v:shape>
            </v:group>
            <v:group style="position:absolute;left:504;top:1355;width:2;height:266" coordorigin="504,1355" coordsize="2,266">
              <v:shape style="position:absolute;left:504;top:1355;width:2;height:266" coordorigin="504,1355" coordsize="0,266" path="m504,1621l504,1355e" filled="f" stroked="t" strokeweight=".470886pt" strokecolor="#979797">
                <v:path arrowok="t"/>
              </v:shape>
            </v:group>
            <v:group style="position:absolute;left:504;top:1612;width:2;height:242" coordorigin="504,1612" coordsize="2,242">
              <v:shape style="position:absolute;left:504;top:1612;width:2;height:242" coordorigin="504,1612" coordsize="0,242" path="m504,1854l504,1612e" filled="f" stroked="t" strokeweight=".941772pt" strokecolor="#B3B3B3">
                <v:path arrowok="t"/>
              </v:shape>
            </v:group>
            <v:group style="position:absolute;left:506;top:1654;width:2;height:708" coordorigin="506,1654" coordsize="2,708">
              <v:shape style="position:absolute;left:506;top:1654;width:2;height:708" coordorigin="506,1654" coordsize="0,708" path="m506,2363l506,1654e" filled="f" stroked="t" strokeweight=".941772pt" strokecolor="#838383">
                <v:path arrowok="t"/>
              </v:shape>
            </v:group>
            <v:group style="position:absolute;left:509;top:1612;width:2;height:956" coordorigin="509,1612" coordsize="2,956">
              <v:shape style="position:absolute;left:509;top:1612;width:2;height:956" coordorigin="509,1612" coordsize="0,956" path="m509,2567l509,1612e" filled="f" stroked="t" strokeweight=".706329pt" strokecolor="#707070">
                <v:path arrowok="t"/>
              </v:shape>
            </v:group>
            <v:group style="position:absolute;left:509;top:2496;width:2;height:285" coordorigin="509,2496" coordsize="2,285">
              <v:shape style="position:absolute;left:509;top:2496;width:2;height:285" coordorigin="509,2496" coordsize="0,285" path="m509,2781l509,2496e" filled="f" stroked="t" strokeweight=".706329pt" strokecolor="#484848">
                <v:path arrowok="t"/>
              </v:shape>
            </v:group>
            <v:group style="position:absolute;left:923;top:851;width:2392;height:2" coordorigin="923,851" coordsize="2392,2">
              <v:shape style="position:absolute;left:923;top:851;width:2392;height:2" coordorigin="923,851" coordsize="2392,0" path="m923,851l3315,851e" filled="f" stroked="t" strokeweight=".706329pt" strokecolor="#575757">
                <v:path arrowok="t"/>
              </v:shape>
            </v:group>
            <v:group style="position:absolute;left:2543;top:841;width:2;height:1488" coordorigin="2543,841" coordsize="2,1488">
              <v:shape style="position:absolute;left:2543;top:841;width:2;height:1488" coordorigin="2543,841" coordsize="0,1488" path="m2543,2329l2543,841e" filled="f" stroked="t" strokeweight=".706329pt" strokecolor="#5B5B5B">
                <v:path arrowok="t"/>
              </v:shape>
            </v:group>
            <v:group style="position:absolute;left:3226;top:851;width:283;height:2" coordorigin="3226,851" coordsize="283,2">
              <v:shape style="position:absolute;left:3226;top:851;width:283;height:2" coordorigin="3226,851" coordsize="283,0" path="m3226,851l3508,851e" filled="f" stroked="t" strokeweight=".470886pt" strokecolor="#444444">
                <v:path arrowok="t"/>
              </v:shape>
            </v:group>
            <v:group style="position:absolute;left:3452;top:851;width:3470;height:2" coordorigin="3452,851" coordsize="3470,2">
              <v:shape style="position:absolute;left:3452;top:851;width:3470;height:2" coordorigin="3452,851" coordsize="3470,0" path="m3452,851l6922,851e" filled="f" stroked="t" strokeweight=".706329pt" strokecolor="#4F4F4F">
                <v:path arrowok="t"/>
              </v:shape>
            </v:group>
            <v:group style="position:absolute;left:6866;top:851;width:250;height:2" coordorigin="6866,851" coordsize="250,2">
              <v:shape style="position:absolute;left:6866;top:851;width:250;height:2" coordorigin="6866,851" coordsize="250,0" path="m6866,851l7115,851e" filled="f" stroked="t" strokeweight=".470886pt" strokecolor="#3F3F3F">
                <v:path arrowok="t"/>
              </v:shape>
            </v:group>
            <v:group style="position:absolute;left:7059;top:851;width:4563;height:2" coordorigin="7059,851" coordsize="4563,2">
              <v:shape style="position:absolute;left:7059;top:851;width:4563;height:2" coordorigin="7059,851" coordsize="4563,0" path="m7059,851l11621,851e" filled="f" stroked="t" strokeweight=".706329pt" strokecolor="#575757">
                <v:path arrowok="t"/>
              </v:shape>
            </v:group>
            <v:group style="position:absolute;left:9241;top:841;width:2;height:1493" coordorigin="9241,841" coordsize="2,1493">
              <v:shape style="position:absolute;left:9241;top:841;width:2;height:1493" coordorigin="9241,841" coordsize="0,1493" path="m9241,2334l9241,841e" filled="f" stroked="t" strokeweight=".706329pt" strokecolor="#575757">
                <v:path arrowok="t"/>
              </v:shape>
            </v:group>
            <v:group style="position:absolute;left:9427;top:851;width:480;height:2" coordorigin="9427,851" coordsize="480,2">
              <v:shape style="position:absolute;left:9427;top:851;width:480;height:2" coordorigin="9427,851" coordsize="480,0" path="m9427,851l9907,851e" filled="f" stroked="t" strokeweight=".470886pt" strokecolor="#444444">
                <v:path arrowok="t"/>
              </v:shape>
            </v:group>
            <v:group style="position:absolute;left:11624;top:846;width:2;height:3299" coordorigin="11624,846" coordsize="2,3299">
              <v:shape style="position:absolute;left:11624;top:846;width:2;height:3299" coordorigin="11624,846" coordsize="0,3299" path="m11624,4145l11624,846e" filled="f" stroked="t" strokeweight=".706329pt" strokecolor="#5B5B5B">
                <v:path arrowok="t"/>
              </v:shape>
            </v:group>
            <v:group style="position:absolute;left:494;top:2974;width:11136;height:2" coordorigin="494,2974" coordsize="11136,2">
              <v:shape style="position:absolute;left:494;top:2974;width:11136;height:2" coordorigin="494,2974" coordsize="11136,0" path="m494,2974l11631,2974e" filled="f" stroked="t" strokeweight=".706329pt" strokecolor="#545454">
                <v:path arrowok="t"/>
              </v:shape>
            </v:group>
            <v:group style="position:absolute;left:509;top:2947;width:2;height:266" coordorigin="509,2947" coordsize="2,266">
              <v:shape style="position:absolute;left:509;top:2947;width:2;height:266" coordorigin="509,2947" coordsize="0,266" path="m509,3214l509,2947e" filled="f" stroked="t" strokeweight=".706329pt" strokecolor="#343434">
                <v:path arrowok="t"/>
              </v:shape>
            </v:group>
            <v:group style="position:absolute;left:504;top:3187;width:11127;height:2" coordorigin="504,3187" coordsize="11127,2">
              <v:shape style="position:absolute;left:504;top:3187;width:11127;height:2" coordorigin="504,3187" coordsize="11127,0" path="m504,3187l11631,3187e" filled="f" stroked="t" strokeweight=".706329pt" strokecolor="#545454">
                <v:path arrowok="t"/>
              </v:shape>
            </v:group>
            <v:group style="position:absolute;left:499;top:3406;width:2783;height:2" coordorigin="499,3406" coordsize="2783,2">
              <v:shape style="position:absolute;left:499;top:3406;width:2783;height:2" coordorigin="499,3406" coordsize="2783,0" path="m499,3406l3282,3406e" filled="f" stroked="t" strokeweight=".706329pt" strokecolor="#575757">
                <v:path arrowok="t"/>
              </v:shape>
            </v:group>
            <v:group style="position:absolute;left:3226;top:3409;width:283;height:2" coordorigin="3226,3409" coordsize="283,2">
              <v:shape style="position:absolute;left:3226;top:3409;width:283;height:2" coordorigin="3226,3409" coordsize="283,0" path="m3226,3409l3508,3409e" filled="f" stroked="t" strokeweight=".470886pt" strokecolor="#3F3F3F">
                <v:path arrowok="t"/>
              </v:shape>
            </v:group>
            <v:group style="position:absolute;left:3452;top:3406;width:8184;height:2" coordorigin="3452,3406" coordsize="8184,2">
              <v:shape style="position:absolute;left:3452;top:3406;width:8184;height:2" coordorigin="3452,3406" coordsize="8184,0" path="m3452,3406l11636,3406e" filled="f" stroked="t" strokeweight=".706329pt" strokecolor="#545454">
                <v:path arrowok="t"/>
              </v:shape>
            </v:group>
            <v:group style="position:absolute;left:7094;top:3399;width:2;height:742" coordorigin="7094,3399" coordsize="2,742">
              <v:shape style="position:absolute;left:7094;top:3399;width:2;height:742" coordorigin="7094,3399" coordsize="0,742" path="m7094,4141l7094,3399e" filled="f" stroked="t" strokeweight=".941772pt" strokecolor="#545454">
                <v:path arrowok="t"/>
              </v:shape>
            </v:group>
            <v:group style="position:absolute;left:4028;top:3404;width:2;height:742" coordorigin="4028,3404" coordsize="2,742">
              <v:shape style="position:absolute;left:4028;top:3404;width:2;height:742" coordorigin="4028,3404" coordsize="0,742" path="m4028,4145l4028,3404e" filled="f" stroked="t" strokeweight=".706329pt" strokecolor="#4B4B4B">
                <v:path arrowok="t"/>
              </v:shape>
            </v:group>
            <v:group style="position:absolute;left:4017;top:3822;width:2458;height:2" coordorigin="4017,3822" coordsize="2458,2">
              <v:shape style="position:absolute;left:4017;top:3822;width:2458;height:2" coordorigin="4017,3822" coordsize="2458,0" path="m4017,3822l6475,3822e" filled="f" stroked="t" strokeweight=".706329pt" strokecolor="#606060">
                <v:path arrowok="t"/>
              </v:shape>
            </v:group>
            <v:group style="position:absolute;left:6371;top:4131;width:5265;height:2" coordorigin="6371,4131" coordsize="5265,2">
              <v:shape style="position:absolute;left:6371;top:4131;width:5265;height:2" coordorigin="6371,4131" coordsize="5265,0" path="m6371,4131l11636,4131e" filled="f" stroked="t" strokeweight=".706329pt" strokecolor="#575757">
                <v:path arrowok="t"/>
              </v:shape>
            </v:group>
            <v:group style="position:absolute;left:499;top:4134;width:3541;height:2" coordorigin="499,4134" coordsize="3541,2">
              <v:shape style="position:absolute;left:499;top:4134;width:3541;height:2" coordorigin="499,4134" coordsize="3541,0" path="m499,4134l4040,4134e" filled="f" stroked="t" strokeweight=".706329pt" strokecolor="#5B5B5B">
                <v:path arrowok="t"/>
              </v:shape>
            </v:group>
            <v:group style="position:absolute;left:3786;top:4129;width:2689;height:2" coordorigin="3786,4129" coordsize="2689,2">
              <v:shape style="position:absolute;left:3786;top:4129;width:2689;height:2" coordorigin="3786,4129" coordsize="2689,0" path="m3786,4129l6475,4129e" filled="f" stroked="t" strokeweight=".941772pt" strokecolor="#3F3F3F">
                <v:path arrowok="t"/>
              </v:shape>
            </v:group>
            <v:group style="position:absolute;left:494;top:4409;width:11141;height:2" coordorigin="494,4409" coordsize="11141,2">
              <v:shape style="position:absolute;left:494;top:4409;width:11141;height:2" coordorigin="494,4409" coordsize="11141,0" path="m494,4409l11636,4409e" filled="f" stroked="t" strokeweight=".706329pt" strokecolor="#545454">
                <v:path arrowok="t"/>
              </v:shape>
            </v:group>
            <v:group style="position:absolute;left:2547;top:4122;width:2;height:314" coordorigin="2547,4122" coordsize="2,314">
              <v:shape style="position:absolute;left:2547;top:4122;width:2;height:314" coordorigin="2547,4122" coordsize="0,314" path="m2547,4435l2547,4122e" filled="f" stroked="t" strokeweight=".470886pt" strokecolor="#4B4B4B">
                <v:path arrowok="t"/>
              </v:shape>
            </v:group>
            <v:group style="position:absolute;left:4690;top:4407;width:396;height:2" coordorigin="4690,4407" coordsize="396,2">
              <v:shape style="position:absolute;left:4690;top:4407;width:396;height:2" coordorigin="4690,4407" coordsize="396,0" path="m4690,4407l5086,4407e" filled="f" stroked="t" strokeweight=".470886pt" strokecolor="#444444">
                <v:path arrowok="t"/>
              </v:shape>
            </v:group>
            <v:group style="position:absolute;left:2547;top:4364;width:2;height:509" coordorigin="2547,4364" coordsize="2,509">
              <v:shape style="position:absolute;left:2547;top:4364;width:2;height:509" coordorigin="2547,4364" coordsize="0,509" path="m2547,4873l2547,4364e" filled="f" stroked="t" strokeweight=".706329pt" strokecolor="#606060">
                <v:path arrowok="t"/>
              </v:shape>
            </v:group>
            <v:group style="position:absolute;left:2538;top:4623;width:3965;height:2" coordorigin="2538,4623" coordsize="3965,2">
              <v:shape style="position:absolute;left:2538;top:4623;width:3965;height:2" coordorigin="2538,4623" coordsize="3965,0" path="m2538,4623l6503,4623e" filled="f" stroked="t" strokeweight=".706329pt" strokecolor="#575757">
                <v:path arrowok="t"/>
              </v:shape>
            </v:group>
            <v:group style="position:absolute;left:6418;top:4623;width:504;height:2" coordorigin="6418,4623" coordsize="504,2">
              <v:shape style="position:absolute;left:6418;top:4623;width:504;height:2" coordorigin="6418,4623" coordsize="504,0" path="m6418,4623l6922,4623e" filled="f" stroked="t" strokeweight=".470886pt" strokecolor="#444444">
                <v:path arrowok="t"/>
              </v:shape>
            </v:group>
            <v:group style="position:absolute;left:6866;top:4623;width:4770;height:2" coordorigin="6866,4623" coordsize="4770,2">
              <v:shape style="position:absolute;left:6866;top:4623;width:4770;height:2" coordorigin="6866,4623" coordsize="4770,0" path="m6866,4623l11636,4623e" filled="f" stroked="t" strokeweight=".706329pt" strokecolor="#575757">
                <v:path arrowok="t"/>
              </v:shape>
            </v:group>
            <v:group style="position:absolute;left:11629;top:4402;width:2;height:1654" coordorigin="11629,4402" coordsize="2,1654">
              <v:shape style="position:absolute;left:11629;top:4402;width:2;height:1654" coordorigin="11629,4402" coordsize="0,1654" path="m11629,6056l11629,4402e" filled="f" stroked="t" strokeweight=".706329pt" strokecolor="#5B5B5B">
                <v:path arrowok="t"/>
              </v:shape>
            </v:group>
            <v:group style="position:absolute;left:7941;top:4616;width:2;height:466" coordorigin="7941,4616" coordsize="2,466">
              <v:shape style="position:absolute;left:7941;top:4616;width:2;height:466" coordorigin="7941,4616" coordsize="0,466" path="m7941,5082l7941,4616e" filled="f" stroked="t" strokeweight=".941772pt" strokecolor="#575757">
                <v:path arrowok="t"/>
              </v:shape>
            </v:group>
            <v:group style="position:absolute;left:2547;top:4816;width:2;height:261" coordorigin="2547,4816" coordsize="2,261">
              <v:shape style="position:absolute;left:2547;top:4816;width:2;height:261" coordorigin="2547,4816" coordsize="0,261" path="m2547,5077l2547,4816e" filled="f" stroked="t" strokeweight=".470886pt" strokecolor="#383838">
                <v:path arrowok="t"/>
              </v:shape>
            </v:group>
            <v:group style="position:absolute;left:5053;top:5049;width:1394;height:2" coordorigin="5053,5049" coordsize="1394,2">
              <v:shape style="position:absolute;left:5053;top:5049;width:1394;height:2" coordorigin="5053,5049" coordsize="1394,0" path="m5053,5049l6446,5049e" filled="f" stroked="t" strokeweight=".235443pt" strokecolor="#575757">
                <v:path arrowok="t"/>
              </v:shape>
            </v:group>
            <v:group style="position:absolute;left:5069;top:4616;width:2;height:1692" coordorigin="5069,4616" coordsize="2,1692">
              <v:shape style="position:absolute;left:5069;top:4616;width:2;height:1692" coordorigin="5069,4616" coordsize="0,1692" path="m5069,6308l5069,4616e" filled="f" stroked="t" strokeweight=".941772pt" strokecolor="#4B4B4B">
                <v:path arrowok="t"/>
              </v:shape>
            </v:group>
            <v:group style="position:absolute;left:6446;top:5049;width:1045;height:2" coordorigin="6446,5049" coordsize="1045,2">
              <v:shape style="position:absolute;left:6446;top:5049;width:1045;height:2" coordorigin="6446,5049" coordsize="1045,0" path="m6446,5049l7492,5049e" filled="f" stroked="t" strokeweight=".235443pt" strokecolor="#000000">
                <v:path arrowok="t"/>
              </v:shape>
            </v:group>
            <v:group style="position:absolute;left:7492;top:5049;width:970;height:2" coordorigin="7492,5049" coordsize="970,2">
              <v:shape style="position:absolute;left:7492;top:5049;width:970;height:2" coordorigin="7492,5049" coordsize="970,0" path="m7492,5049l8462,5049e" filled="f" stroked="t" strokeweight=".235443pt" strokecolor="#575757">
                <v:path arrowok="t"/>
              </v:shape>
            </v:group>
            <v:group style="position:absolute;left:8462;top:5049;width:3155;height:2" coordorigin="8462,5049" coordsize="3155,2">
              <v:shape style="position:absolute;left:8462;top:5049;width:3155;height:2" coordorigin="8462,5049" coordsize="3155,0" path="m8462,5049l11617,5049e" filled="f" stroked="t" strokeweight=".235443pt" strokecolor="#000000">
                <v:path arrowok="t"/>
              </v:shape>
            </v:group>
            <v:group style="position:absolute;left:2547;top:5020;width:2;height:585" coordorigin="2547,5020" coordsize="2,585">
              <v:shape style="position:absolute;left:2547;top:5020;width:2;height:585" coordorigin="2547,5020" coordsize="0,585" path="m2547,5605l2547,5020e" filled="f" stroked="t" strokeweight=".706329pt" strokecolor="#606060">
                <v:path arrowok="t"/>
              </v:shape>
            </v:group>
            <v:group style="position:absolute;left:5062;top:5343;width:2053;height:2" coordorigin="5062,5343" coordsize="2053,2">
              <v:shape style="position:absolute;left:5062;top:5343;width:2053;height:2" coordorigin="5062,5343" coordsize="2053,0" path="m5062,5343l7115,5343e" filled="f" stroked="t" strokeweight=".706329pt" strokecolor="#545454">
                <v:path arrowok="t"/>
              </v:shape>
            </v:group>
            <v:group style="position:absolute;left:7059;top:5343;width:461;height:2" coordorigin="7059,5343" coordsize="461,2">
              <v:shape style="position:absolute;left:7059;top:5343;width:461;height:2" coordorigin="7059,5343" coordsize="461,0" path="m7059,5343l7520,5343e" filled="f" stroked="t" strokeweight=".470886pt" strokecolor="#444444">
                <v:path arrowok="t"/>
              </v:shape>
            </v:group>
            <v:group style="position:absolute;left:7464;top:5343;width:1027;height:2" coordorigin="7464,5343" coordsize="1027,2">
              <v:shape style="position:absolute;left:7464;top:5343;width:1027;height:2" coordorigin="7464,5343" coordsize="1027,0" path="m7464,5343l8490,5343e" filled="f" stroked="t" strokeweight=".706329pt" strokecolor="#575757">
                <v:path arrowok="t"/>
              </v:shape>
            </v:group>
            <v:group style="position:absolute;left:8434;top:5343;width:179;height:2" coordorigin="8434,5343" coordsize="179,2">
              <v:shape style="position:absolute;left:8434;top:5343;width:179;height:2" coordorigin="8434,5343" coordsize="179,0" path="m8434,5343l8613,5343e" filled="f" stroked="t" strokeweight=".470886pt" strokecolor="#383838">
                <v:path arrowok="t"/>
              </v:shape>
            </v:group>
            <v:group style="position:absolute;left:8556;top:5343;width:603;height:2" coordorigin="8556,5343" coordsize="603,2">
              <v:shape style="position:absolute;left:8556;top:5343;width:603;height:2" coordorigin="8556,5343" coordsize="603,0" path="m8556,5343l9159,5343e" filled="f" stroked="t" strokeweight=".706329pt" strokecolor="#4F4F4F">
                <v:path arrowok="t"/>
              </v:shape>
            </v:group>
            <v:group style="position:absolute;left:9102;top:5343;width:381;height:2" coordorigin="9102,5343" coordsize="381,2">
              <v:shape style="position:absolute;left:9102;top:5343;width:381;height:2" coordorigin="9102,5343" coordsize="381,0" path="m9102,5343l9484,5343e" filled="f" stroked="t" strokeweight=".470886pt" strokecolor="#343434">
                <v:path arrowok="t"/>
              </v:shape>
            </v:group>
            <v:group style="position:absolute;left:9427;top:5343;width:480;height:2" coordorigin="9427,5343" coordsize="480,2">
              <v:shape style="position:absolute;left:9427;top:5343;width:480;height:2" coordorigin="9427,5343" coordsize="480,0" path="m9427,5343l9907,5343e" filled="f" stroked="t" strokeweight=".706329pt" strokecolor="#606060">
                <v:path arrowok="t"/>
              </v:shape>
            </v:group>
            <v:group style="position:absolute;left:9851;top:5343;width:358;height:2" coordorigin="9851,5343" coordsize="358,2">
              <v:shape style="position:absolute;left:9851;top:5343;width:358;height:2" coordorigin="9851,5343" coordsize="358,0" path="m9851,5343l10209,5343e" filled="f" stroked="t" strokeweight=".470886pt" strokecolor="#3F3F3F">
                <v:path arrowok="t"/>
              </v:shape>
            </v:group>
            <v:group style="position:absolute;left:10152;top:5343;width:1483;height:2" coordorigin="10152,5343" coordsize="1483,2">
              <v:shape style="position:absolute;left:10152;top:5343;width:1483;height:2" coordorigin="10152,5343" coordsize="1483,0" path="m10152,5343l11636,5343e" filled="f" stroked="t" strokeweight=".706329pt" strokecolor="#5B5B5B">
                <v:path arrowok="t"/>
              </v:shape>
            </v:group>
            <v:group style="position:absolute;left:5057;top:5583;width:6578;height:2" coordorigin="5057,5583" coordsize="6578,2">
              <v:shape style="position:absolute;left:5057;top:5583;width:6578;height:2" coordorigin="5057,5583" coordsize="6578,0" path="m5057,5583l11636,5583e" filled="f" stroked="t" strokeweight=".706329pt" strokecolor="#575757">
                <v:path arrowok="t"/>
              </v:shape>
            </v:group>
            <v:group style="position:absolute;left:2547;top:5548;width:2;height:266" coordorigin="2547,5548" coordsize="2,266">
              <v:shape style="position:absolute;left:2547;top:5548;width:2;height:266" coordorigin="2547,5548" coordsize="0,266" path="m2547,5814l2547,5548e" filled="f" stroked="t" strokeweight=".470886pt" strokecolor="#444444">
                <v:path arrowok="t"/>
              </v:shape>
            </v:group>
            <v:group style="position:absolute;left:2538;top:5800;width:2025;height:2" coordorigin="2538,5800" coordsize="2025,2">
              <v:shape style="position:absolute;left:2538;top:5800;width:2025;height:2" coordorigin="2538,5800" coordsize="2025,0" path="m2538,5800l4563,5800e" filled="f" stroked="t" strokeweight=".706329pt" strokecolor="#575757">
                <v:path arrowok="t"/>
              </v:shape>
            </v:group>
            <v:group style="position:absolute;left:4506;top:5802;width:240;height:2" coordorigin="4506,5802" coordsize="240,2">
              <v:shape style="position:absolute;left:4506;top:5802;width:240;height:2" coordorigin="4506,5802" coordsize="240,0" path="m4506,5802l4747,5802e" filled="f" stroked="t" strokeweight=".470886pt" strokecolor="#444444">
                <v:path arrowok="t"/>
              </v:shape>
            </v:group>
            <v:group style="position:absolute;left:4652;top:5802;width:6988;height:2" coordorigin="4652,5802" coordsize="6988,2">
              <v:shape style="position:absolute;left:4652;top:5802;width:6988;height:2" coordorigin="4652,5802" coordsize="6988,0" path="m4652,5802l11640,5802e" filled="f" stroked="t" strokeweight=".706329pt" strokecolor="#575757">
                <v:path arrowok="t"/>
              </v:shape>
            </v:group>
            <v:group style="position:absolute;left:499;top:6028;width:480;height:2" coordorigin="499,6028" coordsize="480,2">
              <v:shape style="position:absolute;left:499;top:6028;width:480;height:2" coordorigin="499,6028" coordsize="480,0" path="m499,6028l979,6028e" filled="f" stroked="t" strokeweight=".706329pt" strokecolor="#606060">
                <v:path arrowok="t"/>
              </v:shape>
            </v:group>
            <v:group style="position:absolute;left:923;top:6028;width:273;height:2" coordorigin="923,6028" coordsize="273,2">
              <v:shape style="position:absolute;left:923;top:6028;width:273;height:2" coordorigin="923,6028" coordsize="273,0" path="m923,6028l1196,6028e" filled="f" stroked="t" strokeweight=".470886pt" strokecolor="#3B3B3B">
                <v:path arrowok="t"/>
              </v:shape>
            </v:group>
            <v:group style="position:absolute;left:1140;top:6028;width:603;height:2" coordorigin="1140,6028" coordsize="603,2">
              <v:shape style="position:absolute;left:1140;top:6028;width:603;height:2" coordorigin="1140,6028" coordsize="603,0" path="m1140,6028l1742,6028e" filled="f" stroked="t" strokeweight=".706329pt" strokecolor="#676767">
                <v:path arrowok="t"/>
              </v:shape>
            </v:group>
            <v:group style="position:absolute;left:1686;top:6028;width:212;height:2" coordorigin="1686,6028" coordsize="212,2">
              <v:shape style="position:absolute;left:1686;top:6028;width:212;height:2" coordorigin="1686,6028" coordsize="212,0" path="m1686,6028l1898,6028e" filled="f" stroked="t" strokeweight=".470886pt" strokecolor="#484848">
                <v:path arrowok="t"/>
              </v:shape>
            </v:group>
            <v:group style="position:absolute;left:1841;top:6033;width:2905;height:2" coordorigin="1841,6033" coordsize="2905,2">
              <v:shape style="position:absolute;left:1841;top:6033;width:2905;height:2" coordorigin="1841,6033" coordsize="2905,0" path="m1841,6033l4747,6033e" filled="f" stroked="t" strokeweight=".706329pt" strokecolor="#575757">
                <v:path arrowok="t"/>
              </v:shape>
            </v:group>
            <v:group style="position:absolute;left:2547;top:5757;width:2;height:1787" coordorigin="2547,5757" coordsize="2,1787">
              <v:shape style="position:absolute;left:2547;top:5757;width:2;height:1787" coordorigin="2547,5757" coordsize="0,1787" path="m2547,7544l2547,5757e" filled="f" stroked="t" strokeweight=".706329pt" strokecolor="#5B5B5B">
                <v:path arrowok="t"/>
              </v:shape>
            </v:group>
            <v:group style="position:absolute;left:4690;top:6030;width:405;height:2" coordorigin="4690,6030" coordsize="405,2">
              <v:shape style="position:absolute;left:4690;top:6030;width:405;height:2" coordorigin="4690,6030" coordsize="405,0" path="m4690,6030l5095,6030e" filled="f" stroked="t" strokeweight=".470886pt" strokecolor="#3F3F3F">
                <v:path arrowok="t"/>
              </v:shape>
            </v:group>
            <v:group style="position:absolute;left:4968;top:6033;width:6672;height:2" coordorigin="4968,6033" coordsize="6672,2">
              <v:shape style="position:absolute;left:4968;top:6033;width:6672;height:2" coordorigin="4968,6033" coordsize="6672,0" path="m4968,6033l11640,6033e" filled="f" stroked="t" strokeweight=".706329pt" strokecolor="#545454">
                <v:path arrowok="t"/>
              </v:shape>
            </v:group>
            <v:group style="position:absolute;left:7944;top:6023;width:2;height:285" coordorigin="7944,6023" coordsize="2,285">
              <v:shape style="position:absolute;left:7944;top:6023;width:2;height:285" coordorigin="7944,6023" coordsize="0,285" path="m7944,6308l7944,6023e" filled="f" stroked="t" strokeweight=".470886pt" strokecolor="#4F4F4F">
                <v:path arrowok="t"/>
              </v:shape>
            </v:group>
            <v:group style="position:absolute;left:11631;top:5985;width:2;height:323" coordorigin="11631,5985" coordsize="2,323">
              <v:shape style="position:absolute;left:11631;top:5985;width:2;height:323" coordorigin="11631,5985" coordsize="0,323" path="m11631,6308l11631,5985e" filled="f" stroked="t" strokeweight=".470886pt" strokecolor="#484848">
                <v:path arrowok="t"/>
              </v:shape>
            </v:group>
            <v:group style="position:absolute;left:5071;top:6251;width:2;height:247" coordorigin="5071,6251" coordsize="2,247">
              <v:shape style="position:absolute;left:5071;top:6251;width:2;height:247" coordorigin="5071,6251" coordsize="0,247" path="m5071,6499l5071,6251e" filled="f" stroked="t" strokeweight=".470886pt" strokecolor="#282828">
                <v:path arrowok="t"/>
              </v:shape>
            </v:group>
            <v:group style="position:absolute;left:2543;top:6453;width:5947;height:2" coordorigin="2543,6453" coordsize="5947,2">
              <v:shape style="position:absolute;left:2543;top:6453;width:5947;height:2" coordorigin="2543,6453" coordsize="5947,0" path="m2543,6453l8490,6453e" filled="f" stroked="t" strokeweight=".706329pt" strokecolor="#545454">
                <v:path arrowok="t"/>
              </v:shape>
            </v:group>
            <v:group style="position:absolute;left:7944;top:6251;width:2;height:247" coordorigin="7944,6251" coordsize="2,247">
              <v:shape style="position:absolute;left:7944;top:6251;width:2;height:247" coordorigin="7944,6251" coordsize="0,247" path="m7944,6499l7944,6251e" filled="f" stroked="t" strokeweight=".470886pt" strokecolor="#2B2B2B">
                <v:path arrowok="t"/>
              </v:shape>
            </v:group>
            <v:group style="position:absolute;left:8434;top:6456;width:179;height:2" coordorigin="8434,6456" coordsize="179,2">
              <v:shape style="position:absolute;left:8434;top:6456;width:179;height:2" coordorigin="8434,6456" coordsize="179,0" path="m8434,6456l8613,6456e" filled="f" stroked="t" strokeweight=".470886pt" strokecolor="#383838">
                <v:path arrowok="t"/>
              </v:shape>
            </v:group>
            <v:group style="position:absolute;left:8556;top:6456;width:603;height:2" coordorigin="8556,6456" coordsize="603,2">
              <v:shape style="position:absolute;left:8556;top:6456;width:603;height:2" coordorigin="8556,6456" coordsize="603,0" path="m8556,6456l9159,6456e" filled="f" stroked="t" strokeweight=".706329pt" strokecolor="#5B5B5B">
                <v:path arrowok="t"/>
              </v:shape>
            </v:group>
            <v:group style="position:absolute;left:9102;top:6456;width:155;height:2" coordorigin="9102,6456" coordsize="155,2">
              <v:shape style="position:absolute;left:9102;top:6456;width:155;height:2" coordorigin="9102,6456" coordsize="155,0" path="m9102,6456l9258,6456e" filled="f" stroked="t" strokeweight=".470886pt" strokecolor="#4F4F4F">
                <v:path arrowok="t"/>
              </v:shape>
            </v:group>
            <v:group style="position:absolute;left:9201;top:6453;width:2439;height:2" coordorigin="9201,6453" coordsize="2439,2">
              <v:shape style="position:absolute;left:9201;top:6453;width:2439;height:2" coordorigin="9201,6453" coordsize="2439,0" path="m9201,6453l11640,6453e" filled="f" stroked="t" strokeweight=".706329pt" strokecolor="#575757">
                <v:path arrowok="t"/>
              </v:shape>
            </v:group>
            <v:group style="position:absolute;left:11631;top:6218;width:2;height:1545" coordorigin="11631,6218" coordsize="2,1545">
              <v:shape style="position:absolute;left:11631;top:6218;width:2;height:1545" coordorigin="11631,6218" coordsize="0,1545" path="m11631,7763l11631,6218e" filled="f" stroked="t" strokeweight=".706329pt" strokecolor="#5B5B5B">
                <v:path arrowok="t"/>
              </v:shape>
            </v:group>
            <v:group style="position:absolute;left:2538;top:6670;width:2025;height:2" coordorigin="2538,6670" coordsize="2025,2">
              <v:shape style="position:absolute;left:2538;top:6670;width:2025;height:2" coordorigin="2538,6670" coordsize="2025,0" path="m2538,6670l4563,6670e" filled="f" stroked="t" strokeweight=".470886pt" strokecolor="#4F4F4F">
                <v:path arrowok="t"/>
              </v:shape>
            </v:group>
            <v:group style="position:absolute;left:4506;top:6670;width:2416;height:2" coordorigin="4506,6670" coordsize="2416,2">
              <v:shape style="position:absolute;left:4506;top:6670;width:2416;height:2" coordorigin="4506,6670" coordsize="2416,0" path="m4506,6670l6922,6670e" filled="f" stroked="t" strokeweight=".706329pt" strokecolor="#545454">
                <v:path arrowok="t"/>
              </v:shape>
            </v:group>
            <v:group style="position:absolute;left:5071;top:6427;width:2;height:252" coordorigin="5071,6427" coordsize="2,252">
              <v:shape style="position:absolute;left:5071;top:6427;width:2;height:252" coordorigin="5071,6427" coordsize="0,252" path="m5071,6679l5071,6427e" filled="f" stroked="t" strokeweight=".941772pt" strokecolor="#484848">
                <v:path arrowok="t"/>
              </v:shape>
            </v:group>
            <v:group style="position:absolute;left:6866;top:6670;width:250;height:2" coordorigin="6866,6670" coordsize="250,2">
              <v:shape style="position:absolute;left:6866;top:6670;width:250;height:2" coordorigin="6866,6670" coordsize="250,0" path="m6866,6670l7115,6670e" filled="f" stroked="t" strokeweight=".470886pt" strokecolor="#3B3B3B">
                <v:path arrowok="t"/>
              </v:shape>
            </v:group>
            <v:group style="position:absolute;left:7059;top:6670;width:2425;height:2" coordorigin="7059,6670" coordsize="2425,2">
              <v:shape style="position:absolute;left:7059;top:6670;width:2425;height:2" coordorigin="7059,6670" coordsize="2425,0" path="m7059,6670l9484,6670e" filled="f" stroked="t" strokeweight=".706329pt" strokecolor="#575757">
                <v:path arrowok="t"/>
              </v:shape>
            </v:group>
            <v:group style="position:absolute;left:7944;top:6427;width:2;height:252" coordorigin="7944,6427" coordsize="2,252">
              <v:shape style="position:absolute;left:7944;top:6427;width:2;height:252" coordorigin="7944,6427" coordsize="0,252" path="m7944,6679l7944,6427e" filled="f" stroked="t" strokeweight=".941772pt" strokecolor="#545454">
                <v:path arrowok="t"/>
              </v:shape>
            </v:group>
            <v:group style="position:absolute;left:9427;top:6670;width:480;height:2" coordorigin="9427,6670" coordsize="480,2">
              <v:shape style="position:absolute;left:9427;top:6670;width:480;height:2" coordorigin="9427,6670" coordsize="480,0" path="m9427,6670l9907,6670e" filled="f" stroked="t" strokeweight=".470886pt" strokecolor="#4F4F4F">
                <v:path arrowok="t"/>
              </v:shape>
            </v:group>
            <v:group style="position:absolute;left:9818;top:6670;width:1822;height:2" coordorigin="9818,6670" coordsize="1822,2">
              <v:shape style="position:absolute;left:9818;top:6670;width:1822;height:2" coordorigin="9818,6670" coordsize="1822,0" path="m9818,6670l11640,6670e" filled="f" stroked="t" strokeweight=".706329pt" strokecolor="#5B5B5B">
                <v:path arrowok="t"/>
              </v:shape>
            </v:group>
            <v:group style="position:absolute;left:499;top:6881;width:1243;height:2" coordorigin="499,6881" coordsize="1243,2">
              <v:shape style="position:absolute;left:499;top:6881;width:1243;height:2" coordorigin="499,6881" coordsize="1243,0" path="m499,6881l1742,6881e" filled="f" stroked="t" strokeweight=".706329pt" strokecolor="#5B5B5B">
                <v:path arrowok="t"/>
              </v:shape>
            </v:group>
            <v:group style="position:absolute;left:1686;top:6884;width:212;height:2" coordorigin="1686,6884" coordsize="212,2">
              <v:shape style="position:absolute;left:1686;top:6884;width:212;height:2" coordorigin="1686,6884" coordsize="212,0" path="m1686,6884l1898,6884e" filled="f" stroked="t" strokeweight=".470886pt" strokecolor="#3B3B3B">
                <v:path arrowok="t"/>
              </v:shape>
            </v:group>
            <v:group style="position:absolute;left:1841;top:6886;width:9799;height:2" coordorigin="1841,6886" coordsize="9799,2">
              <v:shape style="position:absolute;left:1841;top:6886;width:9799;height:2" coordorigin="1841,6886" coordsize="9799,0" path="m1841,6886l11640,6886e" filled="f" stroked="t" strokeweight=".706329pt" strokecolor="#575757">
                <v:path arrowok="t"/>
              </v:shape>
            </v:group>
            <v:group style="position:absolute;left:504;top:7304;width:11136;height:2" coordorigin="504,7304" coordsize="11136,2">
              <v:shape style="position:absolute;left:504;top:7304;width:11136;height:2" coordorigin="504,7304" coordsize="11136,0" path="m504,7304l11640,7304e" filled="f" stroked="t" strokeweight=".706329pt" strokecolor="#575757">
                <v:path arrowok="t"/>
              </v:shape>
            </v:group>
            <v:group style="position:absolute;left:5076;top:7297;width:2;height:666" coordorigin="5076,7297" coordsize="2,666">
              <v:shape style="position:absolute;left:5076;top:7297;width:2;height:666" coordorigin="5076,7297" coordsize="0,666" path="m5076,7963l5076,7297e" filled="f" stroked="t" strokeweight=".706329pt" strokecolor="#4F4F4F">
                <v:path arrowok="t"/>
              </v:shape>
            </v:group>
            <v:group style="position:absolute;left:5067;top:7525;width:6574;height:2" coordorigin="5067,7525" coordsize="6574,2">
              <v:shape style="position:absolute;left:5067;top:7525;width:6574;height:2" coordorigin="5067,7525" coordsize="6574,0" path="m5067,7525l11640,7525e" filled="f" stroked="t" strokeweight=".706329pt" strokecolor="#575757">
                <v:path arrowok="t"/>
              </v:shape>
            </v:group>
            <v:group style="position:absolute;left:2547;top:7487;width:2;height:266" coordorigin="2547,7487" coordsize="2,266">
              <v:shape style="position:absolute;left:2547;top:7487;width:2;height:266" coordorigin="2547,7487" coordsize="0,266" path="m2547,7754l2547,7487e" filled="f" stroked="t" strokeweight=".470886pt" strokecolor="#444444">
                <v:path arrowok="t"/>
              </v:shape>
            </v:group>
            <v:group style="position:absolute;left:5067;top:7739;width:758;height:2" coordorigin="5067,7739" coordsize="758,2">
              <v:shape style="position:absolute;left:5067;top:7739;width:758;height:2" coordorigin="5067,7739" coordsize="758,0" path="m5067,7739l5825,7739e" filled="f" stroked="t" strokeweight=".470886pt" strokecolor="#4F4F4F">
                <v:path arrowok="t"/>
              </v:shape>
            </v:group>
            <v:group style="position:absolute;left:5768;top:7739;width:5872;height:2" coordorigin="5768,7739" coordsize="5872,2">
              <v:shape style="position:absolute;left:5768;top:7739;width:5872;height:2" coordorigin="5768,7739" coordsize="5872,0" path="m5768,7739l11640,7739e" filled="f" stroked="t" strokeweight=".706329pt" strokecolor="#545454">
                <v:path arrowok="t"/>
              </v:shape>
            </v:group>
            <v:group style="position:absolute;left:504;top:7953;width:11136;height:2" coordorigin="504,7953" coordsize="11136,2">
              <v:shape style="position:absolute;left:504;top:7953;width:11136;height:2" coordorigin="504,7953" coordsize="11136,0" path="m504,7953l11640,7953e" filled="f" stroked="t" strokeweight=".706329pt" strokecolor="#545454">
                <v:path arrowok="t"/>
              </v:shape>
            </v:group>
            <v:group style="position:absolute;left:923;top:7949;width:273;height:2" coordorigin="923,7949" coordsize="273,2">
              <v:shape style="position:absolute;left:923;top:7949;width:273;height:2" coordorigin="923,7949" coordsize="273,0" path="m923,7949l1196,7949e" filled="f" stroked="t" strokeweight=".470886pt" strokecolor="#3F3F3F">
                <v:path arrowok="t"/>
              </v:shape>
            </v:group>
            <v:group style="position:absolute;left:2550;top:7697;width:2;height:2990" coordorigin="2550,7697" coordsize="2,2990">
              <v:shape style="position:absolute;left:2550;top:7697;width:2;height:2990" coordorigin="2550,7697" coordsize="0,2990" path="m2550,10687l2550,7697e" filled="f" stroked="t" strokeweight=".706329pt" strokecolor="#606060">
                <v:path arrowok="t"/>
              </v:shape>
            </v:group>
            <v:group style="position:absolute;left:11636;top:7692;width:2;height:319" coordorigin="11636,7692" coordsize="2,319">
              <v:shape style="position:absolute;left:11636;top:7692;width:2;height:319" coordorigin="11636,7692" coordsize="0,319" path="m11636,8010l11636,7692e" filled="f" stroked="t" strokeweight=".470886pt" strokecolor="#3F3F3F">
                <v:path arrowok="t"/>
              </v:shape>
            </v:group>
            <v:group style="position:absolute;left:509;top:7939;width:2;height:257" coordorigin="509,7939" coordsize="2,257">
              <v:shape style="position:absolute;left:509;top:7939;width:2;height:257" coordorigin="509,7939" coordsize="0,257" path="m509,8196l509,7939e" filled="f" stroked="t" strokeweight=".470886pt" strokecolor="#2F2F2F">
                <v:path arrowok="t"/>
              </v:shape>
            </v:group>
            <v:group style="position:absolute;left:11633;top:7939;width:2;height:2909" coordorigin="11633,7939" coordsize="2,2909">
              <v:shape style="position:absolute;left:11633;top:7939;width:2;height:2909" coordorigin="11633,7939" coordsize="0,2909" path="m11633,10848l11633,7939e" filled="f" stroked="t" strokeweight=".470886pt" strokecolor="#575757">
                <v:path arrowok="t"/>
              </v:shape>
            </v:group>
            <v:group style="position:absolute;left:504;top:8785;width:476;height:2" coordorigin="504,8785" coordsize="476,2">
              <v:shape style="position:absolute;left:504;top:8785;width:476;height:2" coordorigin="504,8785" coordsize="476,0" path="m504,8785l979,8785e" filled="f" stroked="t" strokeweight=".706329pt" strokecolor="#646464">
                <v:path arrowok="t"/>
              </v:shape>
            </v:group>
            <v:group style="position:absolute;left:923;top:8785;width:273;height:2" coordorigin="923,8785" coordsize="273,2">
              <v:shape style="position:absolute;left:923;top:8785;width:273;height:2" coordorigin="923,8785" coordsize="273,0" path="m923,8785l1196,8785e" filled="f" stroked="t" strokeweight=".470886pt" strokecolor="#444444">
                <v:path arrowok="t"/>
              </v:shape>
            </v:group>
            <v:group style="position:absolute;left:1140;top:8785;width:603;height:2" coordorigin="1140,8785" coordsize="603,2">
              <v:shape style="position:absolute;left:1140;top:8785;width:603;height:2" coordorigin="1140,8785" coordsize="603,0" path="m1140,8785l1742,8785e" filled="f" stroked="t" strokeweight=".706329pt" strokecolor="#676767">
                <v:path arrowok="t"/>
              </v:shape>
            </v:group>
            <v:group style="position:absolute;left:1686;top:8785;width:212;height:2" coordorigin="1686,8785" coordsize="212,2">
              <v:shape style="position:absolute;left:1686;top:8785;width:212;height:2" coordorigin="1686,8785" coordsize="212,0" path="m1686,8785l1898,8785e" filled="f" stroked="t" strokeweight=".470886pt" strokecolor="#3F3F3F">
                <v:path arrowok="t"/>
              </v:shape>
            </v:group>
            <v:group style="position:absolute;left:1841;top:8788;width:9799;height:2" coordorigin="1841,8788" coordsize="9799,2">
              <v:shape style="position:absolute;left:1841;top:8788;width:9799;height:2" coordorigin="1841,8788" coordsize="9799,0" path="m1841,8788l11640,8788e" filled="f" stroked="t" strokeweight=".706329pt" strokecolor="#545454">
                <v:path arrowok="t"/>
              </v:shape>
            </v:group>
            <v:group style="position:absolute;left:499;top:10028;width:7991;height:2" coordorigin="499,10028" coordsize="7991,2">
              <v:shape style="position:absolute;left:499;top:10028;width:7991;height:2" coordorigin="499,10028" coordsize="7991,0" path="m499,10028l8490,10028e" filled="f" stroked="t" strokeweight=".706329pt" strokecolor="#575757">
                <v:path arrowok="t"/>
              </v:shape>
            </v:group>
            <v:group style="position:absolute;left:8434;top:10031;width:179;height:2" coordorigin="8434,10031" coordsize="179,2">
              <v:shape style="position:absolute;left:8434;top:10031;width:179;height:2" coordorigin="8434,10031" coordsize="179,0" path="m8434,10031l8613,10031e" filled="f" stroked="t" strokeweight=".470886pt" strokecolor="#343434">
                <v:path arrowok="t"/>
              </v:shape>
            </v:group>
            <v:group style="position:absolute;left:8556;top:10031;width:603;height:2" coordorigin="8556,10031" coordsize="603,2">
              <v:shape style="position:absolute;left:8556;top:10031;width:603;height:2" coordorigin="8556,10031" coordsize="603,0" path="m8556,10031l9159,10031e" filled="f" stroked="t" strokeweight=".706329pt" strokecolor="#5B5B5B">
                <v:path arrowok="t"/>
              </v:shape>
            </v:group>
            <v:group style="position:absolute;left:9102;top:10031;width:381;height:2" coordorigin="9102,10031" coordsize="381,2">
              <v:shape style="position:absolute;left:9102;top:10031;width:381;height:2" coordorigin="9102,10031" coordsize="381,0" path="m9102,10031l9484,10031e" filled="f" stroked="t" strokeweight=".470886pt" strokecolor="#484848">
                <v:path arrowok="t"/>
              </v:shape>
            </v:group>
            <v:group style="position:absolute;left:9427;top:10031;width:480;height:2" coordorigin="9427,10031" coordsize="480,2">
              <v:shape style="position:absolute;left:9427;top:10031;width:480;height:2" coordorigin="9427,10031" coordsize="480,0" path="m9427,10031l9907,10031e" filled="f" stroked="t" strokeweight=".941772pt" strokecolor="#646464">
                <v:path arrowok="t"/>
              </v:shape>
            </v:group>
            <v:group style="position:absolute;left:9851;top:10031;width:358;height:2" coordorigin="9851,10031" coordsize="358,2">
              <v:shape style="position:absolute;left:9851;top:10031;width:358;height:2" coordorigin="9851,10031" coordsize="358,0" path="m9851,10031l10209,10031e" filled="f" stroked="t" strokeweight=".470886pt" strokecolor="#4B4B4B">
                <v:path arrowok="t"/>
              </v:shape>
            </v:group>
            <v:group style="position:absolute;left:10115;top:10031;width:1526;height:2" coordorigin="10115,10031" coordsize="1526,2">
              <v:shape style="position:absolute;left:10115;top:10031;width:1526;height:2" coordorigin="10115,10031" coordsize="1526,0" path="m10115,10031l11640,10031e" filled="f" stroked="t" strokeweight=".706329pt" strokecolor="#606060">
                <v:path arrowok="t"/>
              </v:shape>
            </v:group>
            <v:group style="position:absolute;left:499;top:10363;width:8758;height:2" coordorigin="499,10363" coordsize="8758,2">
              <v:shape style="position:absolute;left:499;top:10363;width:8758;height:2" coordorigin="499,10363" coordsize="8758,0" path="m499,10363l9258,10363e" filled="f" stroked="t" strokeweight=".706329pt" strokecolor="#5B5B5B">
                <v:path arrowok="t"/>
              </v:shape>
            </v:group>
            <v:group style="position:absolute;left:9201;top:10363;width:283;height:2" coordorigin="9201,10363" coordsize="283,2">
              <v:shape style="position:absolute;left:9201;top:10363;width:283;height:2" coordorigin="9201,10363" coordsize="283,0" path="m9201,10363l9484,10363e" filled="f" stroked="t" strokeweight=".470886pt" strokecolor="#3B3B3B">
                <v:path arrowok="t"/>
              </v:shape>
            </v:group>
            <v:group style="position:absolute;left:9427;top:10368;width:2213;height:2" coordorigin="9427,10368" coordsize="2213,2">
              <v:shape style="position:absolute;left:9427;top:10368;width:2213;height:2" coordorigin="9427,10368" coordsize="2213,0" path="m9427,10368l11640,10368e" filled="f" stroked="t" strokeweight=".706329pt" strokecolor="#5B5B5B">
                <v:path arrowok="t"/>
              </v:shape>
            </v:group>
            <v:group style="position:absolute;left:499;top:10596;width:11141;height:2" coordorigin="499,10596" coordsize="11141,2">
              <v:shape style="position:absolute;left:499;top:10596;width:11141;height:2" coordorigin="499,10596" coordsize="11141,0" path="m499,10596l11640,10596e" filled="f" stroked="t" strokeweight=".706329pt" strokecolor="#5B5B5B">
                <v:path arrowok="t"/>
              </v:shape>
            </v:group>
            <v:group style="position:absolute;left:3226;top:10596;width:283;height:2" coordorigin="3226,10596" coordsize="283,2">
              <v:shape style="position:absolute;left:3226;top:10596;width:283;height:2" coordorigin="3226,10596" coordsize="283,0" path="m3226,10596l3508,10596e" filled="f" stroked="t" strokeweight=".470886pt" strokecolor="#3F3F3F">
                <v:path arrowok="t"/>
              </v:shape>
            </v:group>
            <v:group style="position:absolute;left:4690;top:10596;width:396;height:2" coordorigin="4690,10596" coordsize="396,2">
              <v:shape style="position:absolute;left:4690;top:10596;width:396;height:2" coordorigin="4690,10596" coordsize="396,0" path="m4690,10596l5086,10596e" filled="f" stroked="t" strokeweight=".470886pt" strokecolor="#444444">
                <v:path arrowok="t"/>
              </v:shape>
            </v:group>
            <v:group style="position:absolute;left:7464;top:10599;width:499;height:2" coordorigin="7464,10599" coordsize="499,2">
              <v:shape style="position:absolute;left:7464;top:10599;width:499;height:2" coordorigin="7464,10599" coordsize="499,0" path="m7464,10599l7963,10599e" filled="f" stroked="t" strokeweight=".706329pt" strokecolor="#545454">
                <v:path arrowok="t"/>
              </v:shape>
            </v:group>
            <v:group style="position:absolute;left:9102;top:10599;width:155;height:2" coordorigin="9102,10599" coordsize="155,2">
              <v:shape style="position:absolute;left:9102;top:10599;width:155;height:2" coordorigin="9102,10599" coordsize="155,0" path="m9102,10599l9258,10599e" filled="f" stroked="t" strokeweight=".470886pt" strokecolor="#484848">
                <v:path arrowok="t"/>
              </v:shape>
            </v:group>
            <v:group style="position:absolute;left:509;top:10791;width:2;height:233" coordorigin="509,10791" coordsize="2,233">
              <v:shape style="position:absolute;left:509;top:10791;width:2;height:233" coordorigin="509,10791" coordsize="0,233" path="m509,11024l509,10791e" filled="f" stroked="t" strokeweight=".470886pt" strokecolor="#4B4B4B">
                <v:path arrowok="t"/>
              </v:shape>
            </v:group>
            <v:group style="position:absolute;left:951;top:10996;width:918;height:2" coordorigin="951,10996" coordsize="918,2">
              <v:shape style="position:absolute;left:951;top:10996;width:918;height:2" coordorigin="951,10996" coordsize="918,0" path="m951,10996l1869,10996e" filled="f" stroked="t" strokeweight=".235443pt" strokecolor="#000000">
                <v:path arrowok="t"/>
              </v:shape>
            </v:group>
            <v:group style="position:absolute;left:1869;top:10996;width:673;height:2" coordorigin="1869,10996" coordsize="673,2">
              <v:shape style="position:absolute;left:1869;top:10996;width:673;height:2" coordorigin="1869,10996" coordsize="673,0" path="m1869,10996l2543,10996e" filled="f" stroked="t" strokeweight=".235443pt" strokecolor="#8C8C8C">
                <v:path arrowok="t"/>
              </v:shape>
            </v:group>
            <v:group style="position:absolute;left:2552;top:10791;width:2;height:238" coordorigin="2552,10791" coordsize="2,238">
              <v:shape style="position:absolute;left:2552;top:10791;width:2;height:238" coordorigin="2552,10791" coordsize="0,238" path="m2552,11029l2552,10791e" filled="f" stroked="t" strokeweight=".470886pt" strokecolor="#444444">
                <v:path arrowok="t"/>
              </v:shape>
            </v:group>
            <v:group style="position:absolute;left:2529;top:10996;width:1474;height:2" coordorigin="2529,10996" coordsize="1474,2">
              <v:shape style="position:absolute;left:2529;top:10996;width:1474;height:2" coordorigin="2529,10996" coordsize="1474,0" path="m2529,10996l4003,10996e" filled="f" stroked="t" strokeweight=".235443pt" strokecolor="#646464">
                <v:path arrowok="t"/>
              </v:shape>
            </v:group>
            <v:group style="position:absolute;left:4003;top:10996;width:7610;height:2" coordorigin="4003,10996" coordsize="7610,2">
              <v:shape style="position:absolute;left:4003;top:10996;width:7610;height:2" coordorigin="4003,10996" coordsize="7610,0" path="m4003,10996l11612,10996e" filled="f" stroked="t" strokeweight=".235443pt" strokecolor="#000000">
                <v:path arrowok="t"/>
              </v:shape>
            </v:group>
            <v:group style="position:absolute;left:11638;top:10791;width:2;height:238" coordorigin="11638,10791" coordsize="2,238">
              <v:shape style="position:absolute;left:11638;top:10791;width:2;height:238" coordorigin="11638,10791" coordsize="0,238" path="m11638,11029l11638,10791e" filled="f" stroked="t" strokeweight=".235443pt" strokecolor="#3F3F3F">
                <v:path arrowok="t"/>
              </v:shape>
            </v:group>
            <v:group style="position:absolute;left:499;top:11286;width:4064;height:2" coordorigin="499,11286" coordsize="4064,2">
              <v:shape style="position:absolute;left:499;top:11286;width:4064;height:2" coordorigin="499,11286" coordsize="4064,0" path="m499,11286l4563,11286e" filled="f" stroked="t" strokeweight=".706329pt" strokecolor="#575757">
                <v:path arrowok="t"/>
              </v:shape>
            </v:group>
            <v:group style="position:absolute;left:2552;top:10967;width:2;height:352" coordorigin="2552,10967" coordsize="2,352">
              <v:shape style="position:absolute;left:2552;top:10967;width:2;height:352" coordorigin="2552,10967" coordsize="0,352" path="m2552,11319l2552,10967e" filled="f" stroked="t" strokeweight=".941772pt" strokecolor="#5B5B5B">
                <v:path arrowok="t"/>
              </v:shape>
            </v:group>
            <v:group style="position:absolute;left:4506;top:11288;width:240;height:2" coordorigin="4506,11288" coordsize="240,2">
              <v:shape style="position:absolute;left:4506;top:11288;width:240;height:2" coordorigin="4506,11288" coordsize="240,0" path="m4506,11288l4747,11288e" filled="f" stroked="t" strokeweight=".470886pt" strokecolor="#444444">
                <v:path arrowok="t"/>
              </v:shape>
            </v:group>
            <v:group style="position:absolute;left:4652;top:11288;width:6988;height:2" coordorigin="4652,11288" coordsize="6988,2">
              <v:shape style="position:absolute;left:4652;top:11288;width:6988;height:2" coordorigin="4652,11288" coordsize="6988,0" path="m4652,11288l11640,11288e" filled="f" stroked="t" strokeweight=".706329pt" strokecolor="#5B5B5B">
                <v:path arrowok="t"/>
              </v:shape>
            </v:group>
            <v:group style="position:absolute;left:11636;top:10967;width:2;height:371" coordorigin="11636,10967" coordsize="2,371">
              <v:shape style="position:absolute;left:11636;top:10967;width:2;height:371" coordorigin="11636,10967" coordsize="0,371" path="m11636,11338l11636,10967e" filled="f" stroked="t" strokeweight=".235443pt" strokecolor="#5B5B5B">
                <v:path arrowok="t"/>
              </v:shape>
            </v:group>
            <v:group style="position:absolute;left:504;top:11523;width:11136;height:2" coordorigin="504,11523" coordsize="11136,2">
              <v:shape style="position:absolute;left:504;top:11523;width:11136;height:2" coordorigin="504,11523" coordsize="11136,0" path="m504,11523l11640,11523e" filled="f" stroked="t" strokeweight=".706329pt" strokecolor="#5B5B5B">
                <v:path arrowok="t"/>
              </v:shape>
            </v:group>
            <v:group style="position:absolute;left:509;top:11248;width:2;height:4668" coordorigin="509,11248" coordsize="2,4668">
              <v:shape style="position:absolute;left:509;top:11248;width:2;height:4668" coordorigin="509,11248" coordsize="0,4668" path="m509,15916l509,11248e" filled="f" stroked="t" strokeweight=".470886pt" strokecolor="#4F4F4F">
                <v:path arrowok="t"/>
              </v:shape>
            </v:group>
            <v:group style="position:absolute;left:1168;top:11276;width:2;height:680" coordorigin="1168,11276" coordsize="2,680">
              <v:shape style="position:absolute;left:1168;top:11276;width:2;height:680" coordorigin="1168,11276" coordsize="0,680" path="m1168,11956l1168,11276e" filled="f" stroked="t" strokeweight=".235443pt" strokecolor="#646464">
                <v:path arrowok="t"/>
              </v:shape>
            </v:group>
            <v:group style="position:absolute;left:2552;top:11248;width:2;height:299" coordorigin="2552,11248" coordsize="2,299">
              <v:shape style="position:absolute;left:2552;top:11248;width:2;height:299" coordorigin="2552,11248" coordsize="0,299" path="m2552,11547l2552,11248e" filled="f" stroked="t" strokeweight=".706329pt" strokecolor="#484848">
                <v:path arrowok="t"/>
              </v:shape>
            </v:group>
            <v:group style="position:absolute;left:7501;top:11286;width:2;height:1198" coordorigin="7501,11286" coordsize="2,1198">
              <v:shape style="position:absolute;left:7501;top:11286;width:2;height:1198" coordorigin="7501,11286" coordsize="0,1198" path="m7501,12484l7501,11286e" filled="f" stroked="t" strokeweight=".706329pt" strokecolor="#606060">
                <v:path arrowok="t"/>
              </v:shape>
            </v:group>
            <v:group style="position:absolute;left:2552;top:11476;width:2;height:1317" coordorigin="2552,11476" coordsize="2,1317">
              <v:shape style="position:absolute;left:2552;top:11476;width:2;height:1317" coordorigin="2552,11476" coordsize="0,1317" path="m2552,12793l2552,11476e" filled="f" stroked="t" strokeweight=".706329pt" strokecolor="#606060">
                <v:path arrowok="t"/>
              </v:shape>
            </v:group>
            <v:group style="position:absolute;left:11638;top:11476;width:2;height:399" coordorigin="11638,11476" coordsize="2,399">
              <v:shape style="position:absolute;left:11638;top:11476;width:2;height:399" coordorigin="11638,11476" coordsize="0,399" path="m11638,11875l11638,11476e" filled="f" stroked="t" strokeweight=".235443pt" strokecolor="#5B5B5B">
                <v:path arrowok="t"/>
              </v:shape>
            </v:group>
            <v:group style="position:absolute;left:1168;top:11956;width:2;height:1445" coordorigin="1168,11956" coordsize="2,1445">
              <v:shape style="position:absolute;left:1168;top:11956;width:2;height:1445" coordorigin="1168,11956" coordsize="0,1445" path="m1168,13401l1168,11956e" filled="f" stroked="t" strokeweight=".235443pt" strokecolor="#000000">
                <v:path arrowok="t"/>
              </v:shape>
            </v:group>
            <v:group style="position:absolute;left:1876;top:11271;width:2;height:1212" coordorigin="1876,11271" coordsize="2,1212">
              <v:shape style="position:absolute;left:1876;top:11271;width:2;height:1212" coordorigin="1876,11271" coordsize="0,1212" path="m1876,12484l1876,11271e" filled="f" stroked="t" strokeweight=".706329pt" strokecolor="#545454">
                <v:path arrowok="t"/>
              </v:shape>
            </v:group>
            <v:group style="position:absolute;left:1879;top:12427;width:2;height:147" coordorigin="1879,12427" coordsize="2,147">
              <v:shape style="position:absolute;left:1879;top:12427;width:2;height:147" coordorigin="1879,12427" coordsize="0,147" path="m1879,12574l1879,12427e" filled="f" stroked="t" strokeweight=".470886pt" strokecolor="#1C1C1C">
                <v:path arrowok="t"/>
              </v:shape>
            </v:group>
            <v:group style="position:absolute;left:7501;top:12427;width:2;height:366" coordorigin="7501,12427" coordsize="2,366">
              <v:shape style="position:absolute;left:7501;top:12427;width:2;height:366" coordorigin="7501,12427" coordsize="0,366" path="m7501,12793l7501,12427e" filled="f" stroked="t" strokeweight=".470886pt" strokecolor="#484848">
                <v:path arrowok="t"/>
              </v:shape>
            </v:group>
            <v:group style="position:absolute;left:1879;top:12517;width:2;height:276" coordorigin="1879,12517" coordsize="2,276">
              <v:shape style="position:absolute;left:1879;top:12517;width:2;height:276" coordorigin="1879,12517" coordsize="0,276" path="m1879,12793l1879,12517e" filled="f" stroked="t" strokeweight=".470886pt" strokecolor="#3B3B3B">
                <v:path arrowok="t"/>
              </v:shape>
            </v:group>
            <v:group style="position:absolute;left:509;top:12736;width:2;height:261" coordorigin="509,12736" coordsize="2,261">
              <v:shape style="position:absolute;left:509;top:12736;width:2;height:261" coordorigin="509,12736" coordsize="0,261" path="m509,12997l509,12736e" filled="f" stroked="t" strokeweight=".470886pt" strokecolor="#343434">
                <v:path arrowok="t"/>
              </v:shape>
            </v:group>
            <v:group style="position:absolute;left:2552;top:12736;width:2;height:261" coordorigin="2552,12736" coordsize="2,261">
              <v:shape style="position:absolute;left:2552;top:12736;width:2;height:261" coordorigin="2552,12736" coordsize="0,261" path="m2552,12997l2552,12736e" filled="f" stroked="t" strokeweight=".470886pt" strokecolor="#3F3F3F">
                <v:path arrowok="t"/>
              </v:shape>
            </v:group>
            <v:group style="position:absolute;left:7504;top:12736;width:2;height:1702" coordorigin="7504,12736" coordsize="2,1702">
              <v:shape style="position:absolute;left:7504;top:12736;width:2;height:1702" coordorigin="7504,12736" coordsize="0,1702" path="m7504,14438l7504,12736e" filled="f" stroked="t" strokeweight=".706329pt" strokecolor="#676767">
                <v:path arrowok="t"/>
              </v:shape>
            </v:group>
            <v:group style="position:absolute;left:1876;top:12736;width:2;height:509" coordorigin="1876,12736" coordsize="2,509">
              <v:shape style="position:absolute;left:1876;top:12736;width:2;height:509" coordorigin="1876,12736" coordsize="0,509" path="m1876,13244l1876,12736e" filled="f" stroked="t" strokeweight=".941772pt" strokecolor="#606060">
                <v:path arrowok="t"/>
              </v:shape>
            </v:group>
            <v:group style="position:absolute;left:2555;top:12940;width:2;height:490" coordorigin="2555,12940" coordsize="2,490">
              <v:shape style="position:absolute;left:2555;top:12940;width:2;height:490" coordorigin="2555,12940" coordsize="0,490" path="m2555,13430l2555,12940e" filled="f" stroked="t" strokeweight=".941772pt" strokecolor="#676767">
                <v:path arrowok="t"/>
              </v:shape>
            </v:group>
            <v:group style="position:absolute;left:1879;top:13187;width:2;height:242" coordorigin="1879,13187" coordsize="2,242">
              <v:shape style="position:absolute;left:1879;top:13187;width:2;height:242" coordorigin="1879,13187" coordsize="0,242" path="m1879,13430l1879,13187e" filled="f" stroked="t" strokeweight=".470886pt" strokecolor="#2F2F2F">
                <v:path arrowok="t"/>
              </v:shape>
            </v:group>
            <v:group style="position:absolute;left:504;top:13565;width:2053;height:2" coordorigin="504,13565" coordsize="2053,2">
              <v:shape style="position:absolute;left:504;top:13565;width:2053;height:2" coordorigin="504,13565" coordsize="2053,0" path="m504,13565l2557,13565e" filled="f" stroked="t" strokeweight=".706329pt" strokecolor="#707070">
                <v:path arrowok="t"/>
              </v:shape>
            </v:group>
            <v:group style="position:absolute;left:1168;top:13401;width:2;height:371" coordorigin="1168,13401" coordsize="2,371">
              <v:shape style="position:absolute;left:1168;top:13401;width:2;height:371" coordorigin="1168,13401" coordsize="0,371" path="m1168,13772l1168,13401e" filled="f" stroked="t" strokeweight=".235443pt" strokecolor="#8C8C8C">
                <v:path arrowok="t"/>
              </v:shape>
            </v:group>
            <v:group style="position:absolute;left:1686;top:13568;width:221;height:2" coordorigin="1686,13568" coordsize="221,2">
              <v:shape style="position:absolute;left:1686;top:13568;width:221;height:2" coordorigin="1686,13568" coordsize="221,0" path="m1686,13568l1907,13568e" filled="f" stroked="t" strokeweight=".470886pt" strokecolor="#4B4B4B">
                <v:path arrowok="t"/>
              </v:shape>
            </v:group>
            <v:group style="position:absolute;left:1879;top:13373;width:2;height:1160" coordorigin="1879,13373" coordsize="2,1160">
              <v:shape style="position:absolute;left:1879;top:13373;width:2;height:1160" coordorigin="1879,13373" coordsize="0,1160" path="m1879,14533l1879,13373e" filled="f" stroked="t" strokeweight=".706329pt" strokecolor="#545454">
                <v:path arrowok="t"/>
              </v:shape>
            </v:group>
            <v:group style="position:absolute;left:2552;top:13373;width:2;height:223" coordorigin="2552,13373" coordsize="2,223">
              <v:shape style="position:absolute;left:2552;top:13373;width:2;height:223" coordorigin="2552,13373" coordsize="0,223" path="m2552,13596l2552,13373e" filled="f" stroked="t" strokeweight=".470886pt" strokecolor="#444444">
                <v:path arrowok="t"/>
              </v:shape>
            </v:group>
            <v:group style="position:absolute;left:1168;top:13772;width:2;height:1407" coordorigin="1168,13772" coordsize="2,1407">
              <v:shape style="position:absolute;left:1168;top:13772;width:2;height:1407" coordorigin="1168,13772" coordsize="0,1407" path="m1168,15179l1168,13772e" filled="f" stroked="t" strokeweight=".235443pt" strokecolor="#000000">
                <v:path arrowok="t"/>
              </v:shape>
            </v:group>
            <v:group style="position:absolute;left:2555;top:13525;width:2;height:718" coordorigin="2555,13525" coordsize="2,718">
              <v:shape style="position:absolute;left:2555;top:13525;width:2;height:718" coordorigin="2555,13525" coordsize="0,718" path="m2555,14243l2555,13525e" filled="f" stroked="t" strokeweight=".706329pt" strokecolor="#5B5B5B">
                <v:path arrowok="t"/>
              </v:shape>
            </v:group>
            <v:group style="position:absolute;left:509;top:14186;width:2;height:252" coordorigin="509,14186" coordsize="2,252">
              <v:shape style="position:absolute;left:509;top:14186;width:2;height:252" coordorigin="509,14186" coordsize="0,252" path="m509,14438l509,14186e" filled="f" stroked="t" strokeweight=".470886pt" strokecolor="#343434">
                <v:path arrowok="t"/>
              </v:shape>
            </v:group>
            <v:group style="position:absolute;left:2552;top:14186;width:2;height:252" coordorigin="2552,14186" coordsize="2,252">
              <v:shape style="position:absolute;left:2552;top:14186;width:2;height:252" coordorigin="2552,14186" coordsize="0,252" path="m2552,14438l2552,14186e" filled="f" stroked="t" strokeweight=".470886pt" strokecolor="#4B4B4B">
                <v:path arrowok="t"/>
              </v:shape>
            </v:group>
            <v:group style="position:absolute;left:7506;top:14381;width:2;height:152" coordorigin="7506,14381" coordsize="2,152">
              <v:shape style="position:absolute;left:7506;top:14381;width:2;height:152" coordorigin="7506,14381" coordsize="0,152" path="m7506,14533l7506,14381e" filled="f" stroked="t" strokeweight=".470886pt" strokecolor="#444444">
                <v:path arrowok="t"/>
              </v:shape>
            </v:group>
            <v:group style="position:absolute;left:1879;top:14476;width:2;height:257" coordorigin="1879,14476" coordsize="2,257">
              <v:shape style="position:absolute;left:1879;top:14476;width:2;height:257" coordorigin="1879,14476" coordsize="0,257" path="m1879,14732l1879,14476e" filled="f" stroked="t" strokeweight=".470886pt" strokecolor="#2F2F2F">
                <v:path arrowok="t"/>
              </v:shape>
            </v:group>
            <v:group style="position:absolute;left:7506;top:14476;width:2;height:504" coordorigin="7506,14476" coordsize="2,504">
              <v:shape style="position:absolute;left:7506;top:14476;width:2;height:504" coordorigin="7506,14476" coordsize="0,504" path="m7506,14980l7506,14476e" filled="f" stroked="t" strokeweight=".706329pt" strokecolor="#6B6B6B">
                <v:path arrowok="t"/>
              </v:shape>
            </v:group>
            <v:group style="position:absolute;left:2555;top:14376;width:2;height:461" coordorigin="2555,14376" coordsize="2,461">
              <v:shape style="position:absolute;left:2555;top:14376;width:2;height:461" coordorigin="2555,14376" coordsize="0,461" path="m2555,14837l2555,14376e" filled="f" stroked="t" strokeweight=".941772pt" strokecolor="#6B6B6B">
                <v:path arrowok="t"/>
              </v:shape>
            </v:group>
            <v:group style="position:absolute;left:1879;top:14675;width:2;height:162" coordorigin="1879,14675" coordsize="2,162">
              <v:shape style="position:absolute;left:1879;top:14675;width:2;height:162" coordorigin="1879,14675" coordsize="0,162" path="m1879,14837l1879,14675e" filled="f" stroked="t" strokeweight=".470886pt" strokecolor="#484848">
                <v:path arrowok="t"/>
              </v:shape>
            </v:group>
            <v:group style="position:absolute;left:509;top:14780;width:2;height:200" coordorigin="509,14780" coordsize="2,200">
              <v:shape style="position:absolute;left:509;top:14780;width:2;height:200" coordorigin="509,14780" coordsize="0,200" path="m509,14980l509,14780e" filled="f" stroked="t" strokeweight=".470886pt" strokecolor="#383838">
                <v:path arrowok="t"/>
              </v:shape>
            </v:group>
            <v:group style="position:absolute;left:1879;top:14780;width:2;height:1141" coordorigin="1879,14780" coordsize="2,1141">
              <v:shape style="position:absolute;left:1879;top:14780;width:2;height:1141" coordorigin="1879,14780" coordsize="0,1141" path="m1879,15921l1879,14780e" filled="f" stroked="t" strokeweight=".706329pt" strokecolor="#5B5B5B">
                <v:path arrowok="t"/>
              </v:shape>
            </v:group>
            <v:group style="position:absolute;left:2552;top:14780;width:2;height:200" coordorigin="2552,14780" coordsize="2,200">
              <v:shape style="position:absolute;left:2552;top:14780;width:2;height:200" coordorigin="2552,14780" coordsize="0,200" path="m2552,14980l2552,14780e" filled="f" stroked="t" strokeweight=".470886pt" strokecolor="#4F4F4F">
                <v:path arrowok="t"/>
              </v:shape>
            </v:group>
            <v:group style="position:absolute;left:7506;top:14922;width:2;height:285" coordorigin="7506,14922" coordsize="2,285">
              <v:shape style="position:absolute;left:7506;top:14922;width:2;height:285" coordorigin="7506,14922" coordsize="0,285" path="m7506,15208l7506,14922e" filled="f" stroked="t" strokeweight=".470886pt" strokecolor="#3F3F3F">
                <v:path arrowok="t"/>
              </v:shape>
            </v:group>
            <v:group style="position:absolute;left:499;top:15911;width:1243;height:2" coordorigin="499,15911" coordsize="1243,2">
              <v:shape style="position:absolute;left:499;top:15911;width:1243;height:2" coordorigin="499,15911" coordsize="1243,0" path="m499,15911l1742,15911e" filled="f" stroked="t" strokeweight=".706329pt" strokecolor="#646464">
                <v:path arrowok="t"/>
              </v:shape>
            </v:group>
            <v:group style="position:absolute;left:1168;top:15179;width:2;height:742" coordorigin="1168,15179" coordsize="2,742">
              <v:shape style="position:absolute;left:1168;top:15179;width:2;height:742" coordorigin="1168,15179" coordsize="0,742" path="m1168,15921l1168,15179e" filled="f" stroked="t" strokeweight=".235443pt" strokecolor="#747474">
                <v:path arrowok="t"/>
              </v:shape>
            </v:group>
            <v:group style="position:absolute;left:499;top:15921;width:7595;height:2" coordorigin="499,15921" coordsize="7595,2">
              <v:shape style="position:absolute;left:499;top:15921;width:7595;height:2" coordorigin="499,15921" coordsize="7595,0" path="m499,15921l8095,15921e" filled="f" stroked="t" strokeweight=".706329pt" strokecolor="#6B6B6B">
                <v:path arrowok="t"/>
              </v:shape>
            </v:group>
            <v:group style="position:absolute;left:2552;top:14922;width:2;height:1003" coordorigin="2552,14922" coordsize="2,1003">
              <v:shape style="position:absolute;left:2552;top:14922;width:2;height:1003" coordorigin="2552,14922" coordsize="0,1003" path="m2552,15926l2552,14922e" filled="f" stroked="t" strokeweight=".706329pt" strokecolor="#646464">
                <v:path arrowok="t"/>
              </v:shape>
            </v:group>
            <v:group style="position:absolute;left:4506;top:15918;width:579;height:2" coordorigin="4506,15918" coordsize="579,2">
              <v:shape style="position:absolute;left:4506;top:15918;width:579;height:2" coordorigin="4506,15918" coordsize="579,0" path="m4506,15918l5086,15918e" filled="f" stroked="t" strokeweight=".470886pt" strokecolor="#606060">
                <v:path arrowok="t"/>
              </v:shape>
            </v:group>
            <v:group style="position:absolute;left:7059;top:15926;width:471;height:2" coordorigin="7059,15926" coordsize="471,2">
              <v:shape style="position:absolute;left:7059;top:15926;width:471;height:2" coordorigin="7059,15926" coordsize="471,0" path="m7059,15926l7529,15926e" filled="f" stroked="t" strokeweight=".470886pt" strokecolor="#646464">
                <v:path arrowok="t"/>
              </v:shape>
            </v:group>
            <v:group style="position:absolute;left:7506;top:15151;width:2;height:784" coordorigin="7506,15151" coordsize="2,784">
              <v:shape style="position:absolute;left:7506;top:15151;width:2;height:784" coordorigin="7506,15151" coordsize="0,784" path="m7506,15935l7506,15151e" filled="f" stroked="t" strokeweight=".706329pt" strokecolor="#5B5B5B">
                <v:path arrowok="t"/>
              </v:shape>
            </v:group>
            <v:group style="position:absolute;left:11638;top:12203;width:2;height:257" coordorigin="11638,12203" coordsize="2,257">
              <v:shape style="position:absolute;left:11638;top:12203;width:2;height:257" coordorigin="11638,12203" coordsize="0,257" path="m11638,12460l11638,12203e" filled="f" stroked="t" strokeweight=".235443pt" strokecolor="#808080">
                <v:path arrowok="t"/>
              </v:shape>
            </v:group>
            <v:group style="position:absolute;left:11607;top:12455;width:2;height:3466" coordorigin="11607,12455" coordsize="2,3466">
              <v:shape style="position:absolute;left:11607;top:12455;width:2;height:3466" coordorigin="11607,12455" coordsize="0,3466" path="m11607,15921l11607,12455e" filled="f" stroked="t" strokeweight=".235443pt" strokecolor="#000000">
                <v:path arrowok="t"/>
              </v:shape>
            </v:group>
            <v:group style="position:absolute;left:7906;top:15933;width:3734;height:2" coordorigin="7906,15933" coordsize="3734,2">
              <v:shape style="position:absolute;left:7906;top:15933;width:3734;height:2" coordorigin="7906,15933" coordsize="3734,0" path="m7906,15933l11640,15933e" filled="f" stroked="t" strokeweight=".706329pt" strokecolor="#707070">
                <v:path arrowok="t"/>
              </v:shape>
            </v:group>
            <v:group style="position:absolute;left:6105;top:4130;width:2;height:229" coordorigin="6105,4130" coordsize="2,229">
              <v:shape style="position:absolute;left:6105;top:4130;width:2;height:229" coordorigin="6105,4130" coordsize="0,229" path="m6105,4359l6105,4130e" filled="f" stroked="t" strokeweight="1.54355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0.652466pt;margin-top:7.092832pt;width:.1pt;height:9.42334pt;mso-position-horizontal-relative:page;mso-position-vertical-relative:paragraph;z-index:-14943" coordorigin="9213,142" coordsize="2,188">
            <v:shape style="position:absolute;left:9213;top:142;width:2;height:188" coordorigin="9213,142" coordsize="0,188" path="m9213,330l9213,142e" filled="f" stroked="t" strokeweight="2.2875pt" strokecolor="#EBEBEB">
              <v:path arrowok="t"/>
            </v:shape>
          </v:group>
          <w10:wrap type="none"/>
        </w:pict>
      </w:r>
      <w:r>
        <w:rPr/>
        <w:pict>
          <v:group style="position:absolute;margin-left:506.490387pt;margin-top:10.211485pt;width:.1pt;height:5.384766pt;mso-position-horizontal-relative:page;mso-position-vertical-relative:paragraph;z-index:-14942" coordorigin="10130,204" coordsize="2,108">
            <v:shape style="position:absolute;left:10130;top:204;width:2;height:108" coordorigin="10130,204" coordsize="0,108" path="m10130,312l10130,204e" filled="f" stroked="t" strokeweight=".5248pt" strokecolor="#EBEBEB">
              <v:path arrowok="t"/>
            </v:shape>
          </v:group>
          <w10:wrap type="none"/>
        </w:pict>
      </w:r>
      <w:r>
        <w:rPr/>
        <w:pict>
          <v:group style="position:absolute;margin-left:540.096313pt;margin-top:6.994883pt;width:6.046975pt;height:15.418741pt;mso-position-horizontal-relative:page;mso-position-vertical-relative:paragraph;z-index:-14941" coordorigin="10802,140" coordsize="121,308">
            <v:group style="position:absolute;left:10900;top:163;width:2;height:162" coordorigin="10900,163" coordsize="2,162">
              <v:shape style="position:absolute;left:10900;top:163;width:2;height:162" coordorigin="10900,163" coordsize="0,162" path="m10900,324l10900,163e" filled="f" stroked="t" strokeweight="2.275pt" strokecolor="#EBEBEB">
                <v:path arrowok="t"/>
              </v:shape>
            </v:group>
            <v:group style="position:absolute;left:10819;top:324;width:2;height:106" coordorigin="10819,324" coordsize="2,106">
              <v:shape style="position:absolute;left:10819;top:324;width:2;height:106" coordorigin="10819,324" coordsize="0,106" path="m10819,431l10819,324e" filled="f" stroked="t" strokeweight="1.75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432911pt;margin-top:4.964597pt;width:434.889784pt;height:14.839037pt;mso-position-horizontal-relative:page;mso-position-vertical-relative:paragraph;z-index:-14928" type="#_x0000_t202" filled="f" stroked="f">
            <v:textbox inset="0,0,0,0">
              <w:txbxContent>
                <w:p>
                  <w:pPr>
                    <w:spacing w:before="0" w:after="0" w:line="297" w:lineRule="exact"/>
                    <w:ind w:right="-85"/>
                    <w:jc w:val="left"/>
                    <w:tabs>
                      <w:tab w:pos="8440" w:val="left"/>
                    </w:tabs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-103"/>
                      <w:w w:val="78"/>
                      <w:position w:val="12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52"/>
                      <w:position w:val="-1"/>
                    </w:rPr>
                    <w:t>:r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-42"/>
                      <w:w w:val="52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78"/>
                      <w:position w:val="12"/>
                    </w:rPr>
                    <w:t>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-29"/>
                      <w:w w:val="78"/>
                      <w:position w:val="1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52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07070"/>
                      <w:spacing w:val="-19"/>
                      <w:w w:val="217"/>
                      <w:position w:val="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3A3A3"/>
                      <w:spacing w:val="0"/>
                      <w:w w:val="73"/>
                      <w:position w:val="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C8C8C"/>
                      <w:spacing w:val="0"/>
                      <w:w w:val="49"/>
                      <w:b/>
                      <w:bCs/>
                      <w:position w:val="5"/>
                    </w:rPr>
                    <w:t>.,.,,fı'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70"/>
          <w:position w:val="8"/>
        </w:rPr>
        <w:t>.&gt;&lt;: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Mü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79"/>
          <w:position w:val="-2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2"/>
        </w:rPr>
        <w:t>®</w:t>
      </w:r>
      <w:r>
        <w:rPr>
          <w:rFonts w:ascii="Arial" w:hAnsi="Arial" w:cs="Arial" w:eastAsia="Arial"/>
          <w:sz w:val="21"/>
          <w:szCs w:val="21"/>
          <w:color w:val="5B5B5B"/>
          <w:spacing w:val="3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C8C8C"/>
          <w:spacing w:val="-12"/>
          <w:w w:val="157"/>
          <w:position w:val="-2"/>
        </w:rPr>
        <w:t>·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334"/>
          <w:position w:val="-2"/>
        </w:rPr>
        <w:t>/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380"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23"/>
          <w:i/>
          <w:position w:val="-2"/>
        </w:rPr>
        <w:t>f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836"/>
        <w:jc w:val="right"/>
        <w:tabs>
          <w:tab w:pos="340" w:val="left"/>
          <w:tab w:pos="820" w:val="left"/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28.872437pt;margin-top:5.158124pt;width:.1pt;height:5.320313pt;mso-position-horizontal-relative:page;mso-position-vertical-relative:paragraph;z-index:-14939" coordorigin="10577,103" coordsize="2,106">
            <v:shape style="position:absolute;left:10577;top:103;width:2;height:106" coordorigin="10577,103" coordsize="0,106" path="m10577,210l10577,103e" filled="f" stroked="t" strokeweight="2.9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707070"/>
          <w:w w:val="148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70707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43"/>
          <w:position w:val="-1"/>
        </w:rPr>
        <w:t>.......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2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0"/>
          <w:w w:val="59"/>
          <w:position w:val="-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93"/>
          <w:b/>
          <w:bCs/>
          <w:position w:val="-1"/>
        </w:rPr>
        <w:t>lo!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-16"/>
          <w:w w:val="108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929"/>
        <w:jc w:val="right"/>
        <w:tabs>
          <w:tab w:pos="5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92.41684pt;margin-top:.248302pt;width:7.394698pt;height:20.511581pt;mso-position-horizontal-relative:page;mso-position-vertical-relative:paragraph;z-index:-14940" coordorigin="9848,5" coordsize="148,410">
            <v:group style="position:absolute;left:9870;top:26;width:2;height:111" coordorigin="9870,26" coordsize="2,111">
              <v:shape style="position:absolute;left:9870;top:26;width:2;height:111" coordorigin="9870,26" coordsize="0,111" path="m9870,137l9870,26e" filled="f" stroked="t" strokeweight="2.14pt" strokecolor="#EBEBEB">
                <v:path arrowok="t"/>
              </v:shape>
            </v:group>
            <v:group style="position:absolute;left:9886;top:179;width:64;height:2" coordorigin="9886,179" coordsize="64,2">
              <v:shape style="position:absolute;left:9886;top:179;width:64;height:2" coordorigin="9886,179" coordsize="64,0" path="m9886,179l9950,179e" filled="f" stroked="t" strokeweight="3.277258pt" strokecolor="#EBEBEB">
                <v:path arrowok="t"/>
              </v:shape>
            </v:group>
            <v:group style="position:absolute;left:9865;top:194;width:132;height:221" coordorigin="9865,194" coordsize="132,221">
              <v:shape style="position:absolute;left:9865;top:194;width:132;height:221" coordorigin="9865,194" coordsize="132,221" path="m9865,194l9996,194,9996,415,9865,415,9865,194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5.845734pt;margin-top:7.131818pt;width:.1pt;height:4.774903pt;mso-position-horizontal-relative:page;mso-position-vertical-relative:paragraph;z-index:-14938" coordorigin="9317,143" coordsize="2,95">
            <v:shape style="position:absolute;left:9317;top:143;width:2;height:95" coordorigin="9317,143" coordsize="0,95" path="m9317,238l9317,143e" filled="f" stroked="t" strokeweight="4.016080pt" strokecolor="#EBEBEB">
              <v:path arrowok="t"/>
            </v:shape>
          </v:group>
          <w10:wrap type="none"/>
        </w:pict>
      </w:r>
      <w:r>
        <w:rPr/>
        <w:pict>
          <v:group style="position:absolute;margin-left:475.082062pt;margin-top:7.075422pt;width:7.103958pt;height:5.012451pt;mso-position-horizontal-relative:page;mso-position-vertical-relative:paragraph;z-index:-14937" coordorigin="9502,142" coordsize="142,100">
            <v:shape style="position:absolute;left:9502;top:142;width:142;height:100" coordorigin="9502,142" coordsize="142,100" path="m9502,142l9644,142,9644,242,9502,242,9502,142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22.473267pt;margin-top:6.912806pt;width:.1pt;height:19.099610pt;mso-position-horizontal-relative:page;mso-position-vertical-relative:paragraph;z-index:-14935" coordorigin="10449,138" coordsize="2,382">
            <v:shape style="position:absolute;left:10449;top:138;width:2;height:382" coordorigin="10449,138" coordsize="0,382" path="m10449,520l10449,138e" filled="f" stroked="t" strokeweight="2.69826pt" strokecolor="#EBEBEB">
              <v:path arrowok="t"/>
            </v:shape>
          </v:group>
          <w10:wrap type="none"/>
        </w:pict>
      </w:r>
      <w:r>
        <w:rPr/>
        <w:pict>
          <v:group style="position:absolute;margin-left:489.541016pt;margin-top:8.57667pt;width:.1pt;height:18.846681pt;mso-position-horizontal-relative:page;mso-position-vertical-relative:paragraph;z-index:-14934" coordorigin="9791,172" coordsize="2,377">
            <v:shape style="position:absolute;left:9791;top:172;width:2;height:377" coordorigin="9791,172" coordsize="0,377" path="m9791,548l9791,172e" filled="f" stroked="t" strokeweight="2.753539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-7"/>
          <w:w w:val="83"/>
          <w:b/>
          <w:bCs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6"/>
          <w:w w:val="85"/>
          <w:b/>
          <w:bCs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-4"/>
          <w:w w:val="96"/>
          <w:b/>
          <w:bCs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73"/>
          <w:b/>
          <w:bCs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32"/>
          <w:b/>
          <w:bCs/>
          <w:position w:val="1"/>
        </w:rPr>
        <w:t>s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-1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-8"/>
          <w:w w:val="100"/>
          <w:b/>
          <w:bCs/>
          <w:position w:val="1"/>
        </w:rPr>
        <w:t>#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  <w:b/>
          <w:bCs/>
          <w:position w:val="1"/>
        </w:rPr>
        <w:t>tt..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  <w:b/>
          <w:bCs/>
          <w:position w:val="1"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6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44"/>
          <w:position w:val="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44"/>
          <w:position w:val="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3"/>
          <w:w w:val="144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288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-44"/>
          <w:w w:val="288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152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-18"/>
          <w:w w:val="15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5"/>
          <w:w w:val="395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165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4" w:after="0" w:line="53" w:lineRule="exact"/>
        <w:ind w:right="1240"/>
        <w:jc w:val="right"/>
        <w:tabs>
          <w:tab w:pos="126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232605pt;margin-top:1.052015pt;width:6.578926pt;height:12.420584pt;mso-position-horizontal-relative:page;mso-position-vertical-relative:paragraph;z-index:-14950" type="#_x0000_t202" filled="f" stroked="f">
            <v:textbox inset="0,0,0,0">
              <w:txbxContent>
                <w:p>
                  <w:pPr>
                    <w:spacing w:before="0" w:after="0" w:line="61" w:lineRule="exact"/>
                    <w:ind w:left="24" w:right="-20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B3B3B3"/>
                      <w:spacing w:val="0"/>
                      <w:w w:val="117"/>
                      <w:b/>
                      <w:bCs/>
                      <w:i/>
                    </w:rPr>
                    <w:t>-1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4.214661pt;margin-top:2.535098pt;width:.1pt;height:10.769532pt;mso-position-horizontal-relative:page;mso-position-vertical-relative:paragraph;z-index:-14936" coordorigin="10084,51" coordsize="2,215">
            <v:shape style="position:absolute;left:10084;top:51;width:2;height:215" coordorigin="10084,51" coordsize="0,215" path="m10084,266l10084,51e" filled="f" stroked="t" strokeweight="2.44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5B5B5B"/>
          <w:spacing w:val="-25"/>
          <w:w w:val="269"/>
          <w:position w:val="-2"/>
        </w:rPr>
        <w:t>·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362"/>
          <w:position w:val="-2"/>
        </w:rPr>
        <w:t>·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100"/>
          <w:position w:val="-2"/>
        </w:rPr>
        <w:t>....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7"/>
          <w:szCs w:val="7"/>
          <w:color w:val="707070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b/>
          <w:bCs/>
          <w:position w:val="-2"/>
        </w:rPr>
        <w:t>f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407"/>
          <w:b/>
          <w:bCs/>
          <w:position w:val="-2"/>
        </w:rPr>
        <w:t>,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6"/>
          <w:szCs w:val="6"/>
          <w:color w:val="5B5B5B"/>
          <w:spacing w:val="0"/>
          <w:w w:val="128"/>
          <w:i/>
          <w:position w:val="-2"/>
        </w:rPr>
        <w:t>(</w:t>
      </w:r>
      <w:r>
        <w:rPr>
          <w:rFonts w:ascii="Arial" w:hAnsi="Arial" w:cs="Arial" w:eastAsia="Arial"/>
          <w:sz w:val="6"/>
          <w:szCs w:val="6"/>
          <w:color w:val="5B5B5B"/>
          <w:spacing w:val="0"/>
          <w:w w:val="127"/>
          <w:i/>
          <w:position w:val="-2"/>
        </w:rPr>
        <w:t>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5347" w:right="-20"/>
        <w:jc w:val="left"/>
        <w:tabs>
          <w:tab w:pos="9240" w:val="left"/>
          <w:tab w:pos="100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597473pt;margin-top:5.715437pt;width:2.617650pt;height:9pt;mso-position-horizontal-relative:page;mso-position-vertical-relative:paragraph;z-index:-1492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707070"/>
                      <w:spacing w:val="0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343434"/>
          <w:spacing w:val="-4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36"/>
          <w:position w:val="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0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-35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15"/>
          <w:w w:val="60"/>
          <w:b/>
          <w:bCs/>
          <w:position w:val="10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-34"/>
          <w:w w:val="47"/>
          <w:position w:val="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6"/>
          <w:w w:val="59"/>
          <w:b/>
          <w:bCs/>
          <w:position w:val="10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8C8C8C"/>
          <w:spacing w:val="-43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39"/>
          <w:w w:val="60"/>
          <w:b/>
          <w:bCs/>
          <w:position w:val="1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-45"/>
          <w:w w:val="66"/>
          <w:position w:val="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19"/>
          <w:w w:val="60"/>
          <w:b/>
          <w:bCs/>
          <w:position w:val="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80"/>
          <w:b/>
          <w:bCs/>
          <w:position w:val="1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8"/>
          <w:w w:val="100"/>
          <w:b/>
          <w:bCs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93"/>
          <w:b/>
          <w:bCs/>
          <w:position w:val="10"/>
        </w:rPr>
        <w:t>,,;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18"/>
          <w:w w:val="100"/>
          <w:b/>
          <w:bCs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13"/>
          <w:w w:val="188"/>
          <w:position w:val="1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39"/>
          <w:position w:val="10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100"/>
          <w:position w:val="10"/>
        </w:rPr>
      </w:r>
      <w:r>
        <w:rPr>
          <w:rFonts w:ascii="Arial" w:hAnsi="Arial" w:cs="Arial" w:eastAsia="Arial"/>
          <w:sz w:val="28"/>
          <w:szCs w:val="28"/>
          <w:color w:val="8C8C8C"/>
          <w:spacing w:val="-5"/>
          <w:w w:val="66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A3A3A3"/>
          <w:spacing w:val="0"/>
          <w:w w:val="66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tLeast"/>
        <w:ind w:left="3708" w:right="4463" w:firstLine="-10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460" w:right="0"/>
        </w:sectPr>
      </w:pPr>
      <w:rPr/>
    </w:p>
    <w:p>
      <w:pPr>
        <w:spacing w:before="0" w:after="0" w:line="97" w:lineRule="exact"/>
        <w:ind w:left="835" w:right="240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66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029266pt;margin-top:-48.292709pt;width:484.472168pt;height:72pt;mso-position-horizontal-relative:page;mso-position-vertical-relative:paragraph;z-index:-1491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43434"/>
                      <w:spacing w:val="0"/>
                      <w:w w:val="146"/>
                      <w:b/>
                      <w:bCs/>
                      <w:i/>
                      <w:position w:val="3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43434"/>
                      <w:spacing w:val="-299"/>
                      <w:w w:val="146"/>
                      <w:b/>
                      <w:bCs/>
                      <w:i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43434"/>
                      <w:spacing w:val="0"/>
                      <w:w w:val="100"/>
                      <w:b/>
                      <w:bCs/>
                      <w:i/>
                      <w:position w:val="3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43434"/>
                      <w:spacing w:val="0"/>
                      <w:w w:val="100"/>
                      <w:b/>
                      <w:bCs/>
                      <w:i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B4B4B"/>
                      <w:spacing w:val="0"/>
                      <w:w w:val="14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0"/>
          <w:b/>
          <w:bCs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1621" w:space="1595"/>
            <w:col w:w="8244"/>
          </w:cols>
        </w:sectPr>
      </w:pPr>
      <w:rPr/>
    </w:p>
    <w:p>
      <w:pPr>
        <w:spacing w:before="0" w:after="0" w:line="247" w:lineRule="exact"/>
        <w:ind w:left="612" w:right="5271"/>
        <w:jc w:val="center"/>
        <w:tabs>
          <w:tab w:pos="4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5" w:right="-20"/>
        <w:jc w:val="left"/>
        <w:tabs>
          <w:tab w:pos="1660" w:val="left"/>
          <w:tab w:pos="3080" w:val="left"/>
          <w:tab w:pos="542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15:25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tiet:05466124171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49" w:right="-20"/>
        <w:jc w:val="left"/>
        <w:tabs>
          <w:tab w:pos="1660" w:val="left"/>
          <w:tab w:pos="308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:10200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57" w:lineRule="auto"/>
        <w:ind w:left="149" w:right="6244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Mah.5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Mah.5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49" w:right="-20"/>
        <w:jc w:val="left"/>
        <w:tabs>
          <w:tab w:pos="1480" w:val="left"/>
          <w:tab w:pos="426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Aı:taç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7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0" w:after="0" w:line="159" w:lineRule="auto"/>
        <w:ind w:left="3544" w:right="3473" w:firstLine="-3395"/>
        <w:jc w:val="left"/>
        <w:tabs>
          <w:tab w:pos="3520" w:val="left"/>
          <w:tab w:pos="6600" w:val="left"/>
          <w:tab w:pos="7380" w:val="left"/>
          <w:tab w:pos="7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19.59024pt;margin-top:18.798744pt;width:15.921951pt;height:.1pt;mso-position-horizontal-relative:page;mso-position-vertical-relative:paragraph;z-index:-14925" coordorigin="8392,376" coordsize="318,2">
            <v:shape style="position:absolute;left:8392;top:376;width:318;height:2" coordorigin="8392,376" coordsize="318,0" path="m8392,376l8710,376e" filled="f" stroked="t" strokeweight=".234146pt" strokecolor="#5B5B5B">
              <v:path arrowok="t"/>
            </v:shape>
          </v:group>
          <w10:wrap type="none"/>
        </w:pict>
      </w:r>
      <w:r>
        <w:rPr/>
        <w:pict>
          <v:group style="position:absolute;margin-left:457.287811pt;margin-top:18.683111pt;width:15.102439pt;height:1.773371pt;mso-position-horizontal-relative:page;mso-position-vertical-relative:paragraph;z-index:-14924" coordorigin="9146,374" coordsize="302,35">
            <v:group style="position:absolute;left:9150;top:378;width:145;height:2" coordorigin="9150,378" coordsize="145,2">
              <v:shape style="position:absolute;left:9150;top:378;width:145;height:2" coordorigin="9150,378" coordsize="145,0" path="m9150,378l9296,378e" filled="f" stroked="t" strokeweight=".468293pt" strokecolor="#707070">
                <v:path arrowok="t"/>
              </v:shape>
            </v:group>
            <v:group style="position:absolute;left:9282;top:407;width:164;height:2" coordorigin="9282,407" coordsize="164,2">
              <v:shape style="position:absolute;left:9282;top:407;width:164;height:2" coordorigin="9282,407" coordsize="164,0" path="m9282,407l9445,407e" filled="f" stroked="t" strokeweight=".23414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2.858551pt;margin-top:18.681671pt;width:21.892684pt;height:.469732pt;mso-position-horizontal-relative:page;mso-position-vertical-relative:paragraph;z-index:-14923" coordorigin="9457,374" coordsize="438,9">
            <v:group style="position:absolute;left:9460;top:376;width:276;height:2" coordorigin="9460,376" coordsize="276,2">
              <v:shape style="position:absolute;left:9460;top:376;width:276;height:2" coordorigin="9460,376" coordsize="276,0" path="m9460,376l9736,376e" filled="f" stroked="t" strokeweight=".234146pt" strokecolor="#444444">
                <v:path arrowok="t"/>
              </v:shape>
            </v:group>
            <v:group style="position:absolute;left:9680;top:378;width:211;height:2" coordorigin="9680,378" coordsize="211,2">
              <v:shape style="position:absolute;left:9680;top:378;width:211;height:2" coordorigin="9680,378" coordsize="211,0" path="m9680,378l9890,378e" filled="f" stroked="t" strokeweight=".468293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9.668304pt;margin-top:18.798744pt;width:14.048781pt;height:.1pt;mso-position-horizontal-relative:page;mso-position-vertical-relative:paragraph;z-index:-14922" coordorigin="9993,376" coordsize="281,2">
            <v:shape style="position:absolute;left:9993;top:376;width:281;height:2" coordorigin="9993,376" coordsize="281,0" path="m9993,376l10274,376e" filled="f" stroked="t" strokeweight=".234146pt" strokecolor="#484848">
              <v:path arrowok="t"/>
            </v:shape>
          </v:group>
          <w10:wrap type="none"/>
        </w:pict>
      </w:r>
      <w:r>
        <w:rPr/>
        <w:pict>
          <v:group style="position:absolute;margin-left:526.360962pt;margin-top:18.917257pt;width:11.239025pt;height:.1pt;mso-position-horizontal-relative:page;mso-position-vertical-relative:paragraph;z-index:-14921" coordorigin="10527,378" coordsize="225,2">
            <v:shape style="position:absolute;left:10527;top:378;width:225;height:2" coordorigin="10527,378" coordsize="225,0" path="m10527,378l10752,378e" filled="f" stroked="t" strokeweight=".234146pt" strokecolor="#3B3B3B">
              <v:path arrowok="t"/>
            </v:shape>
          </v:group>
          <w10:wrap type="none"/>
        </w:pict>
      </w:r>
      <w:r>
        <w:rPr/>
        <w:pict>
          <v:group style="position:absolute;margin-left:550.478088pt;margin-top:18.917257pt;width:24.117074pt;height:.1pt;mso-position-horizontal-relative:page;mso-position-vertical-relative:paragraph;z-index:-14920" coordorigin="11010,378" coordsize="482,2">
            <v:shape style="position:absolute;left:11010;top:378;width:482;height:2" coordorigin="11010,378" coordsize="482,0" path="m11010,378l11492,378e" filled="f" stroked="t" strokeweight=".234146pt" strokecolor="#5B5B5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234146pt;margin-top:13.492779pt;width:81.643769pt;height:27.422119pt;mso-position-horizontal-relative:page;mso-position-vertical-relative:paragraph;z-index:-14918" type="#_x0000_t202" filled="f" stroked="f">
            <v:textbox inset="0,0,0,0">
              <w:txbxContent>
                <w:p>
                  <w:pPr>
                    <w:spacing w:before="0" w:after="0" w:line="548" w:lineRule="exact"/>
                    <w:ind w:right="-122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2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39"/>
        </w:rPr>
        <w:t>i</w:t>
      </w:r>
      <w:r>
        <w:rPr>
          <w:rFonts w:ascii="Arial" w:hAnsi="Arial" w:cs="Arial" w:eastAsia="Arial"/>
          <w:sz w:val="23"/>
          <w:szCs w:val="23"/>
          <w:color w:val="343434"/>
          <w:spacing w:val="-16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9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50"/>
          <w:position w:val="1"/>
        </w:rPr>
        <w:t>IV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6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6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  <w:position w:val="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64646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646464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646464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66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:15:40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8" w:after="0" w:line="280" w:lineRule="auto"/>
        <w:ind w:left="2139" w:right="2828" w:firstLine="-1995"/>
        <w:jc w:val="left"/>
        <w:tabs>
          <w:tab w:pos="2120" w:val="left"/>
          <w:tab w:pos="302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4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9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8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1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  <w:position w:val="0"/>
        </w:rPr>
        <w:t>ögrcnileınedi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1"/>
          <w:position w:val="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0"/>
        </w:rPr>
        <w:t>:Ş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fıkÇANAKOGLU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44" w:right="-20"/>
        <w:jc w:val="left"/>
        <w:tabs>
          <w:tab w:pos="46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9"/>
          <w:position w:val="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15:27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:15:34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1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tGiden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r,raç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P6236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121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6"/>
          <w:position w:val="2"/>
        </w:rPr>
        <w:t>!Ekibi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574" w:right="46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GeU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7" w:lineRule="auto"/>
        <w:ind w:left="2088" w:right="4310" w:firstLine="251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Sayısı:2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8" w:lineRule="exact"/>
        <w:ind w:left="2069" w:right="2679" w:firstLine="-1676"/>
        <w:jc w:val="left"/>
        <w:tabs>
          <w:tab w:pos="456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-31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6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6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8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49"/>
          <w:i/>
          <w:position w:val="0"/>
        </w:rPr>
        <w:t>V'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49"/>
          <w:i/>
          <w:position w:val="0"/>
        </w:rPr>
        <w:t>-</w:t>
      </w:r>
      <w:r>
        <w:rPr>
          <w:rFonts w:ascii="Arial" w:hAnsi="Arial" w:cs="Arial" w:eastAsia="Arial"/>
          <w:sz w:val="22"/>
          <w:szCs w:val="22"/>
          <w:color w:val="343434"/>
          <w:spacing w:val="11"/>
          <w:w w:val="4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oncl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Pötıü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6062"/>
          <w:w w:val="5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w w:val="5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-Soyad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18" w:lineRule="exact"/>
        <w:ind w:left="139" w:right="1697" w:firstLine="-23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6" w:lineRule="exact"/>
        <w:ind w:left="2125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  <w:position w:val="-1"/>
        </w:rPr>
        <w:t>öndürmedc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16" w:right="-20"/>
        <w:jc w:val="left"/>
        <w:tabs>
          <w:tab w:pos="4560" w:val="left"/>
          <w:tab w:pos="642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-1"/>
        </w:rPr>
        <w:t>iSöndürme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8"/>
          <w:position w:val="-4"/>
        </w:rPr>
        <w:t>Su</w:t>
      </w:r>
      <w:r>
        <w:rPr>
          <w:rFonts w:ascii="Arial" w:hAnsi="Arial" w:cs="Arial" w:eastAsia="Arial"/>
          <w:sz w:val="26"/>
          <w:szCs w:val="26"/>
          <w:color w:val="343434"/>
          <w:spacing w:val="-2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_lK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5"/>
          <w:position w:val="-4"/>
        </w:rPr>
        <w:t>K_&amp;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  <w:position w:val="-4"/>
        </w:rPr>
        <w:t>jK.K.T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4652" w:right="-20"/>
        <w:jc w:val="left"/>
        <w:tabs>
          <w:tab w:pos="6460" w:val="left"/>
          <w:tab w:pos="79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3"/>
        </w:rPr>
        <w:t>.4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-3"/>
        </w:rPr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100"/>
          <w:position w:val="-5"/>
        </w:rPr>
        <w:t>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0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B4B4B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11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1"/>
        </w:rPr>
        <w:t>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zeyti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ağacı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kavnılma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görmüştürTahmini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zarar·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71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öııdürme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0"/>
        </w:rPr>
        <w:t>ıziyan: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500TL.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2" w:lineRule="exact"/>
        <w:ind w:left="2059" w:right="85" w:firstLine="-1925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0"/>
        </w:rPr>
        <w:t>kurı.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ptları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0"/>
        </w:rPr>
        <w:t>!mıştı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6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18" w:lineRule="exact"/>
        <w:ind w:left="130" w:right="4155"/>
        <w:jc w:val="left"/>
        <w:tabs>
          <w:tab w:pos="204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6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gortalı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1"/>
        </w:rPr>
        <w:t>Isirkcli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4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2"/>
          <w:w w:val="86"/>
          <w:position w:val="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5" w:right="-20"/>
        <w:jc w:val="left"/>
        <w:tabs>
          <w:tab w:pos="2040" w:val="left"/>
          <w:tab w:pos="5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6062"/>
          <w:w w:val="57"/>
          <w:position w:val="2"/>
        </w:rPr>
        <w:t>I:.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w w:val="58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62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biıı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Dönllşli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tTarih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  <w:position w:val="0"/>
        </w:rPr>
        <w:t>ISaati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16:05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219" w:right="-20"/>
        <w:jc w:val="left"/>
        <w:tabs>
          <w:tab w:pos="940" w:val="left"/>
          <w:tab w:pos="144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biDE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KiP:!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14" w:right="-20"/>
        <w:jc w:val="left"/>
        <w:tabs>
          <w:tab w:pos="4700" w:val="left"/>
          <w:tab w:pos="92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60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66"/>
          <w:position w:val="3"/>
        </w:rPr>
        <w:t>2</w:t>
      </w:r>
      <w:r>
        <w:rPr>
          <w:rFonts w:ascii="Arial" w:hAnsi="Arial" w:cs="Arial" w:eastAsia="Arial"/>
          <w:sz w:val="27"/>
          <w:szCs w:val="27"/>
          <w:color w:val="5E6062"/>
          <w:spacing w:val="1"/>
          <w:w w:val="66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O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E6062"/>
          <w:spacing w:val="1"/>
          <w:w w:val="49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E!dnı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  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E6062"/>
          <w:spacing w:val="0"/>
          <w:w w:val="49"/>
          <w:position w:val="3"/>
        </w:rPr>
        <w:t>ZQ17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430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57"/>
          <w:position w:val="-3"/>
        </w:rPr>
        <w:t>·c:;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472" w:right="-20"/>
        <w:jc w:val="left"/>
        <w:tabs>
          <w:tab w:pos="8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595123pt;margin-top:4.571752pt;width:8.152800pt;height:6pt;mso-position-horizontal-relative:page;mso-position-vertical-relative:paragraph;z-index:-14917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43434"/>
                      <w:spacing w:val="0"/>
                      <w:w w:val="157"/>
                    </w:rPr>
                    <w:t>&gt;,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6"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6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8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8"/>
          <w:i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343434"/>
          <w:spacing w:val="36"/>
          <w:w w:val="7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0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49" w:lineRule="exact"/>
        <w:ind w:left="406" w:right="-20"/>
        <w:jc w:val="left"/>
        <w:tabs>
          <w:tab w:pos="2120" w:val="left"/>
          <w:tab w:pos="2700" w:val="left"/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61"/>
          <w:szCs w:val="61"/>
          <w:color w:val="343434"/>
          <w:spacing w:val="0"/>
          <w:w w:val="52"/>
          <w:position w:val="-13"/>
        </w:rPr>
        <w:t>·-</w:t>
      </w:r>
      <w:r>
        <w:rPr>
          <w:rFonts w:ascii="Arial" w:hAnsi="Arial" w:cs="Arial" w:eastAsia="Arial"/>
          <w:sz w:val="61"/>
          <w:szCs w:val="61"/>
          <w:color w:val="343434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61"/>
          <w:szCs w:val="61"/>
          <w:color w:val="343434"/>
          <w:spacing w:val="0"/>
          <w:w w:val="100"/>
          <w:position w:val="-13"/>
        </w:rPr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100"/>
          <w:b/>
          <w:bCs/>
          <w:position w:val="-2"/>
        </w:rPr>
        <w:t>Erd</w:t>
      </w:r>
      <w:r>
        <w:rPr>
          <w:rFonts w:ascii="Arial" w:hAnsi="Arial" w:cs="Arial" w:eastAsia="Arial"/>
          <w:sz w:val="22"/>
          <w:szCs w:val="22"/>
          <w:color w:val="5E6062"/>
          <w:spacing w:val="-54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100"/>
          <w:b/>
          <w:bCs/>
          <w:position w:val="4"/>
        </w:rPr>
        <w:t>YILDIRIM</w:t>
      </w:r>
      <w:r>
        <w:rPr>
          <w:rFonts w:ascii="Arial" w:hAnsi="Arial" w:cs="Arial" w:eastAsia="Arial"/>
          <w:sz w:val="21"/>
          <w:szCs w:val="21"/>
          <w:color w:val="5E6062"/>
          <w:spacing w:val="-4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0" w:after="0" w:line="278" w:lineRule="exact"/>
        <w:ind w:left="1853" w:right="-20"/>
        <w:jc w:val="left"/>
        <w:tabs>
          <w:tab w:pos="26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131714pt;margin-top:3.067388pt;width:13.553339pt;height:18pt;mso-position-horizontal-relative:page;mso-position-vertical-relative:paragraph;z-index:-14916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3B4279"/>
                      <w:spacing w:val="-7"/>
                      <w:w w:val="62"/>
                    </w:rPr>
                    <w:t>7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E6062"/>
                      <w:spacing w:val="0"/>
                      <w:w w:val="46"/>
                    </w:rPr>
                    <w:t>",.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828383"/>
          <w:spacing w:val="0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5E6062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E6062"/>
          <w:spacing w:val="27"/>
          <w:w w:val="85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00"/>
          <w:b/>
          <w:bCs/>
          <w:position w:val="1"/>
        </w:rPr>
        <w:t>ne</w:t>
      </w:r>
      <w:r>
        <w:rPr>
          <w:rFonts w:ascii="Arial" w:hAnsi="Arial" w:cs="Arial" w:eastAsia="Arial"/>
          <w:sz w:val="20"/>
          <w:szCs w:val="20"/>
          <w:color w:val="5E6062"/>
          <w:spacing w:val="-5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9"/>
          <w:szCs w:val="19"/>
          <w:color w:val="5E6062"/>
          <w:spacing w:val="0"/>
          <w:w w:val="100"/>
          <w:b/>
          <w:bCs/>
          <w:position w:val="7"/>
        </w:rPr>
        <w:t>öty</w:t>
      </w:r>
      <w:r>
        <w:rPr>
          <w:rFonts w:ascii="Arial" w:hAnsi="Arial" w:cs="Arial" w:eastAsia="Arial"/>
          <w:sz w:val="19"/>
          <w:szCs w:val="19"/>
          <w:color w:val="5E6062"/>
          <w:spacing w:val="0"/>
          <w:w w:val="100"/>
          <w:b/>
          <w:bCs/>
          <w:position w:val="7"/>
        </w:rPr>
        <w:t>e</w:t>
      </w:r>
      <w:r>
        <w:rPr>
          <w:rFonts w:ascii="Arial" w:hAnsi="Arial" w:cs="Arial" w:eastAsia="Arial"/>
          <w:sz w:val="19"/>
          <w:szCs w:val="19"/>
          <w:color w:val="5E6062"/>
          <w:spacing w:val="10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96479"/>
          <w:spacing w:val="0"/>
          <w:w w:val="100"/>
          <w:b/>
          <w:bCs/>
          <w:position w:val="7"/>
        </w:rPr>
        <w:t>1</w:t>
      </w:r>
      <w:r>
        <w:rPr>
          <w:rFonts w:ascii="Arial" w:hAnsi="Arial" w:cs="Arial" w:eastAsia="Arial"/>
          <w:sz w:val="19"/>
          <w:szCs w:val="19"/>
          <w:color w:val="496479"/>
          <w:spacing w:val="0"/>
          <w:w w:val="100"/>
          <w:b/>
          <w:bCs/>
          <w:position w:val="7"/>
        </w:rPr>
        <w:t>.</w:t>
      </w:r>
      <w:r>
        <w:rPr>
          <w:rFonts w:ascii="Arial" w:hAnsi="Arial" w:cs="Arial" w:eastAsia="Arial"/>
          <w:sz w:val="19"/>
          <w:szCs w:val="19"/>
          <w:color w:val="496479"/>
          <w:spacing w:val="3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96479"/>
          <w:spacing w:val="0"/>
          <w:w w:val="103"/>
          <w:b/>
          <w:bCs/>
          <w:position w:val="7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242" w:right="-79"/>
        <w:jc w:val="left"/>
        <w:tabs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28383"/>
          <w:w w:val="85"/>
          <w:b/>
          <w:bCs/>
          <w:position w:val="-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-3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6062"/>
          <w:spacing w:val="0"/>
          <w:w w:val="77"/>
          <w:b/>
          <w:bCs/>
          <w:position w:val="-3"/>
        </w:rPr>
        <w:t>ruP.</w:t>
      </w:r>
      <w:r>
        <w:rPr>
          <w:rFonts w:ascii="Times New Roman" w:hAnsi="Times New Roman" w:cs="Times New Roman" w:eastAsia="Times New Roman"/>
          <w:sz w:val="21"/>
          <w:szCs w:val="21"/>
          <w:color w:val="5E6062"/>
          <w:spacing w:val="0"/>
          <w:w w:val="77"/>
          <w:b/>
          <w:bCs/>
          <w:position w:val="-3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5E6062"/>
          <w:spacing w:val="6"/>
          <w:w w:val="77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19"/>
          <w:position w:val="2"/>
        </w:rPr>
        <w:t>rAmiri</w:t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Şefı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ÇANAKOGLU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337" w:lineRule="exact"/>
        <w:ind w:right="-11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3B4279"/>
          <w:spacing w:val="0"/>
          <w:w w:val="56"/>
          <w:i/>
          <w:position w:val="-18"/>
        </w:rPr>
        <w:t>#.</w:t>
      </w:r>
      <w:r>
        <w:rPr>
          <w:rFonts w:ascii="Times New Roman" w:hAnsi="Times New Roman" w:cs="Times New Roman" w:eastAsia="Times New Roman"/>
          <w:sz w:val="48"/>
          <w:szCs w:val="48"/>
          <w:color w:val="3B4279"/>
          <w:spacing w:val="12"/>
          <w:w w:val="56"/>
          <w:i/>
          <w:position w:val="-18"/>
        </w:rPr>
        <w:t> </w:t>
      </w:r>
      <w:r>
        <w:rPr>
          <w:rFonts w:ascii="Arial" w:hAnsi="Arial" w:cs="Arial" w:eastAsia="Arial"/>
          <w:sz w:val="31"/>
          <w:szCs w:val="31"/>
          <w:color w:val="828383"/>
          <w:spacing w:val="-11"/>
          <w:w w:val="88"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33"/>
          <w:w w:val="61"/>
          <w:b/>
          <w:bCs/>
          <w:i/>
          <w:position w:val="0"/>
        </w:rPr>
        <w:t>-</w:t>
      </w:r>
      <w:r>
        <w:rPr>
          <w:rFonts w:ascii="Arial" w:hAnsi="Arial" w:cs="Arial" w:eastAsia="Arial"/>
          <w:sz w:val="31"/>
          <w:szCs w:val="31"/>
          <w:color w:val="828383"/>
          <w:spacing w:val="9"/>
          <w:w w:val="88"/>
          <w:i/>
          <w:position w:val="-18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828383"/>
          <w:spacing w:val="0"/>
          <w:w w:val="36"/>
          <w:b/>
          <w:bCs/>
          <w:i/>
          <w:position w:val="0"/>
        </w:rPr>
        <w:t>rı·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4" w:after="0" w:line="169" w:lineRule="exact"/>
        <w:ind w:left="25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0"/>
          <w:b/>
          <w:bCs/>
          <w:position w:val="-3"/>
        </w:rPr>
        <w:t>'r</w:t>
      </w:r>
      <w:r>
        <w:rPr>
          <w:rFonts w:ascii="Arial" w:hAnsi="Arial" w:cs="Arial" w:eastAsia="Arial"/>
          <w:sz w:val="18"/>
          <w:szCs w:val="18"/>
          <w:color w:val="5E6062"/>
          <w:spacing w:val="4"/>
          <w:w w:val="100"/>
          <w:b/>
          <w:bCs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100"/>
          <w:b/>
          <w:bCs/>
          <w:position w:val="-3"/>
        </w:rPr>
        <w:t>-""'·-·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30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7"/>
          <w:szCs w:val="17"/>
          <w:color w:val="4B4B4B"/>
          <w:spacing w:val="0"/>
          <w:w w:val="74"/>
          <w:position w:val="4"/>
        </w:rPr>
        <w:t>L</w:t>
      </w:r>
      <w:r>
        <w:rPr>
          <w:rFonts w:ascii="Arial" w:hAnsi="Arial" w:cs="Arial" w:eastAsia="Arial"/>
          <w:sz w:val="17"/>
          <w:szCs w:val="17"/>
          <w:color w:val="4B4B4B"/>
          <w:spacing w:val="26"/>
          <w:w w:val="74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7"/>
          <w:w w:val="203"/>
          <w:position w:val="4"/>
        </w:rPr>
        <w:t>'</w:t>
      </w:r>
      <w:r>
        <w:rPr>
          <w:rFonts w:ascii="Arial" w:hAnsi="Arial" w:cs="Arial" w:eastAsia="Arial"/>
          <w:sz w:val="16"/>
          <w:szCs w:val="16"/>
          <w:color w:val="828383"/>
          <w:spacing w:val="-22"/>
          <w:w w:val="118"/>
          <w:position w:val="4"/>
        </w:rPr>
        <w:t>•</w:t>
      </w:r>
      <w:r>
        <w:rPr>
          <w:rFonts w:ascii="Arial" w:hAnsi="Arial" w:cs="Arial" w:eastAsia="Arial"/>
          <w:sz w:val="16"/>
          <w:szCs w:val="16"/>
          <w:color w:val="5E6062"/>
          <w:spacing w:val="0"/>
          <w:w w:val="199"/>
          <w:position w:val="4"/>
        </w:rPr>
        <w:t>ı</w:t>
      </w:r>
      <w:r>
        <w:rPr>
          <w:rFonts w:ascii="Arial" w:hAnsi="Arial" w:cs="Arial" w:eastAsia="Arial"/>
          <w:sz w:val="16"/>
          <w:szCs w:val="16"/>
          <w:color w:val="5E6062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16"/>
          <w:szCs w:val="16"/>
          <w:color w:val="5E6062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0"/>
          <w:w w:val="61"/>
          <w:b/>
          <w:bCs/>
          <w:i/>
          <w:position w:val="-4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-40"/>
          <w:w w:val="60"/>
          <w:b/>
          <w:bCs/>
          <w:i/>
          <w:position w:val="-4"/>
        </w:rPr>
        <w:t>ı</w:t>
      </w:r>
      <w:r>
        <w:rPr>
          <w:rFonts w:ascii="Arial" w:hAnsi="Arial" w:cs="Arial" w:eastAsia="Arial"/>
          <w:sz w:val="16"/>
          <w:szCs w:val="16"/>
          <w:color w:val="B3B3B3"/>
          <w:spacing w:val="-20"/>
          <w:w w:val="116"/>
          <w:position w:val="4"/>
        </w:rPr>
        <w:t>.</w:t>
      </w:r>
      <w:r>
        <w:rPr>
          <w:rFonts w:ascii="Arial" w:hAnsi="Arial" w:cs="Arial" w:eastAsia="Arial"/>
          <w:sz w:val="16"/>
          <w:szCs w:val="16"/>
          <w:color w:val="5E6062"/>
          <w:spacing w:val="0"/>
          <w:w w:val="80"/>
          <w:position w:val="4"/>
        </w:rPr>
        <w:t>.,</w:t>
      </w:r>
      <w:r>
        <w:rPr>
          <w:rFonts w:ascii="Arial" w:hAnsi="Arial" w:cs="Arial" w:eastAsia="Arial"/>
          <w:sz w:val="16"/>
          <w:szCs w:val="16"/>
          <w:color w:val="5E6062"/>
          <w:spacing w:val="-2"/>
          <w:w w:val="80"/>
          <w:position w:val="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-22"/>
          <w:w w:val="109"/>
          <w:position w:val="-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E6062"/>
          <w:spacing w:val="0"/>
          <w:w w:val="105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155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5E6062"/>
          <w:w w:val="186"/>
          <w:position w:val="-13"/>
        </w:rPr>
        <w:t>·</w:t>
      </w:r>
      <w:r>
        <w:rPr>
          <w:rFonts w:ascii="Arial" w:hAnsi="Arial" w:cs="Arial" w:eastAsia="Arial"/>
          <w:sz w:val="31"/>
          <w:szCs w:val="31"/>
          <w:color w:val="C3C3C3"/>
          <w:w w:val="75"/>
          <w:position w:val="-13"/>
        </w:rPr>
        <w:t>.</w:t>
      </w:r>
      <w:r>
        <w:rPr>
          <w:rFonts w:ascii="Arial" w:hAnsi="Arial" w:cs="Arial" w:eastAsia="Arial"/>
          <w:sz w:val="31"/>
          <w:szCs w:val="31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3" w:equalWidth="0">
            <w:col w:w="6082" w:space="2735"/>
            <w:col w:w="501" w:space="5"/>
            <w:col w:w="2137"/>
          </w:cols>
        </w:sectPr>
      </w:pPr>
      <w:rPr/>
    </w:p>
    <w:p>
      <w:pPr>
        <w:spacing w:before="0" w:after="0" w:line="203" w:lineRule="exact"/>
        <w:ind w:left="4888" w:right="-20"/>
        <w:jc w:val="left"/>
        <w:tabs>
          <w:tab w:pos="8980" w:val="left"/>
          <w:tab w:pos="95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9"/>
          <w:szCs w:val="29"/>
          <w:color w:val="3B4279"/>
          <w:spacing w:val="0"/>
          <w:w w:val="170"/>
          <w:i/>
          <w:position w:val="-7"/>
        </w:rPr>
        <w:t>t</w:t>
      </w:r>
      <w:r>
        <w:rPr>
          <w:rFonts w:ascii="Arial" w:hAnsi="Arial" w:cs="Arial" w:eastAsia="Arial"/>
          <w:sz w:val="29"/>
          <w:szCs w:val="29"/>
          <w:color w:val="3B4279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29"/>
          <w:szCs w:val="29"/>
          <w:color w:val="3B4279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29"/>
          <w:szCs w:val="29"/>
          <w:color w:val="828383"/>
          <w:spacing w:val="-7"/>
          <w:w w:val="78"/>
          <w:i/>
          <w:position w:val="-7"/>
        </w:rPr>
        <w:t>:</w:t>
      </w:r>
      <w:r>
        <w:rPr>
          <w:rFonts w:ascii="Arial" w:hAnsi="Arial" w:cs="Arial" w:eastAsia="Arial"/>
          <w:sz w:val="29"/>
          <w:szCs w:val="29"/>
          <w:color w:val="828383"/>
          <w:spacing w:val="0"/>
          <w:w w:val="78"/>
          <w:i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828383"/>
          <w:spacing w:val="0"/>
          <w:w w:val="78"/>
          <w:i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828383"/>
          <w:spacing w:val="21"/>
          <w:w w:val="78"/>
          <w:i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5E6062"/>
          <w:spacing w:val="-30"/>
          <w:w w:val="132"/>
          <w:position w:val="-7"/>
        </w:rPr>
        <w:t>.</w:t>
      </w:r>
      <w:r>
        <w:rPr>
          <w:rFonts w:ascii="Arial" w:hAnsi="Arial" w:cs="Arial" w:eastAsia="Arial"/>
          <w:sz w:val="8"/>
          <w:szCs w:val="8"/>
          <w:color w:val="4B4B4B"/>
          <w:spacing w:val="-19"/>
          <w:w w:val="102"/>
          <w:i/>
          <w:position w:val="5"/>
        </w:rPr>
        <w:t>Q</w:t>
      </w:r>
      <w:r>
        <w:rPr>
          <w:rFonts w:ascii="Arial" w:hAnsi="Arial" w:cs="Arial" w:eastAsia="Arial"/>
          <w:sz w:val="29"/>
          <w:szCs w:val="29"/>
          <w:color w:val="5E6062"/>
          <w:spacing w:val="-21"/>
          <w:w w:val="132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828383"/>
          <w:spacing w:val="0"/>
          <w:w w:val="64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828383"/>
          <w:spacing w:val="-1"/>
          <w:w w:val="100"/>
          <w:position w:val="-7"/>
        </w:rPr>
        <w:t> </w:t>
      </w:r>
      <w:r>
        <w:rPr>
          <w:rFonts w:ascii="Arial" w:hAnsi="Arial" w:cs="Arial" w:eastAsia="Arial"/>
          <w:sz w:val="8"/>
          <w:szCs w:val="8"/>
          <w:color w:val="828383"/>
          <w:spacing w:val="0"/>
          <w:w w:val="600"/>
          <w:position w:val="5"/>
        </w:rPr>
        <w:t>.,</w:t>
      </w:r>
      <w:r>
        <w:rPr>
          <w:rFonts w:ascii="Arial" w:hAnsi="Arial" w:cs="Arial" w:eastAsia="Arial"/>
          <w:sz w:val="8"/>
          <w:szCs w:val="8"/>
          <w:color w:val="828383"/>
          <w:spacing w:val="46"/>
          <w:w w:val="600"/>
          <w:position w:val="5"/>
        </w:rPr>
        <w:t> </w:t>
      </w:r>
      <w:r>
        <w:rPr>
          <w:rFonts w:ascii="Arial" w:hAnsi="Arial" w:cs="Arial" w:eastAsia="Arial"/>
          <w:sz w:val="29"/>
          <w:szCs w:val="29"/>
          <w:color w:val="9A9C9A"/>
          <w:spacing w:val="0"/>
          <w:w w:val="47"/>
          <w:position w:val="-7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647"/>
        <w:jc w:val="right"/>
        <w:tabs>
          <w:tab w:pos="600" w:val="left"/>
          <w:tab w:pos="920" w:val="left"/>
          <w:tab w:pos="21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E6062"/>
          <w:w w:val="155"/>
          <w:b/>
          <w:bCs/>
          <w:position w:val="-6"/>
        </w:rPr>
        <w:t>{</w:t>
      </w:r>
      <w:r>
        <w:rPr>
          <w:rFonts w:ascii="Times New Roman" w:hAnsi="Times New Roman" w:cs="Times New Roman" w:eastAsia="Times New Roman"/>
          <w:sz w:val="22"/>
          <w:szCs w:val="22"/>
          <w:color w:val="5E6062"/>
          <w:spacing w:val="-27"/>
          <w:w w:val="154"/>
          <w:b/>
          <w:bCs/>
          <w:position w:val="-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9A9C9A"/>
          <w:spacing w:val="0"/>
          <w:w w:val="99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A9C9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A9C9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282F67"/>
          <w:spacing w:val="0"/>
          <w:w w:val="51"/>
          <w:position w:val="-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82F6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82F6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4"/>
          <w:szCs w:val="34"/>
          <w:color w:val="3B4279"/>
          <w:spacing w:val="0"/>
          <w:w w:val="81"/>
          <w:i/>
          <w:position w:val="-6"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3B4279"/>
          <w:spacing w:val="0"/>
          <w:w w:val="80"/>
          <w:i/>
          <w:position w:val="-6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3B4279"/>
          <w:spacing w:val="-36"/>
          <w:w w:val="80"/>
          <w:i/>
          <w:position w:val="-6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5E6062"/>
          <w:spacing w:val="0"/>
          <w:w w:val="32"/>
          <w:i/>
          <w:position w:val="-6"/>
        </w:rPr>
        <w:t>_;</w:t>
      </w:r>
      <w:r>
        <w:rPr>
          <w:rFonts w:ascii="Times New Roman" w:hAnsi="Times New Roman" w:cs="Times New Roman" w:eastAsia="Times New Roman"/>
          <w:sz w:val="34"/>
          <w:szCs w:val="34"/>
          <w:color w:val="5E6062"/>
          <w:spacing w:val="-25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A9C9A"/>
          <w:spacing w:val="0"/>
          <w:w w:val="45"/>
          <w:position w:val="-6"/>
        </w:rPr>
        <w:t>..•</w:t>
      </w:r>
      <w:r>
        <w:rPr>
          <w:rFonts w:ascii="Times New Roman" w:hAnsi="Times New Roman" w:cs="Times New Roman" w:eastAsia="Times New Roman"/>
          <w:sz w:val="34"/>
          <w:szCs w:val="34"/>
          <w:color w:val="9A9C9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9A9C9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3"/>
          <w:szCs w:val="13"/>
          <w:color w:val="5E6062"/>
          <w:spacing w:val="0"/>
          <w:w w:val="107"/>
          <w:position w:val="-6"/>
        </w:rPr>
        <w:t>·1</w:t>
      </w:r>
      <w:r>
        <w:rPr>
          <w:rFonts w:ascii="Times New Roman" w:hAnsi="Times New Roman" w:cs="Times New Roman" w:eastAsia="Times New Roman"/>
          <w:sz w:val="13"/>
          <w:szCs w:val="13"/>
          <w:color w:val="828383"/>
          <w:spacing w:val="0"/>
          <w:w w:val="374"/>
          <w:position w:val="-6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684"/>
        <w:jc w:val="right"/>
        <w:tabs>
          <w:tab w:pos="1160" w:val="left"/>
          <w:tab w:pos="1760" w:val="left"/>
          <w:tab w:pos="21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5E6062"/>
          <w:w w:val="122"/>
          <w:b/>
          <w:bCs/>
          <w:position w:val="-6"/>
        </w:rPr>
        <w:t>B</w:t>
      </w:r>
      <w:r>
        <w:rPr>
          <w:rFonts w:ascii="Arial" w:hAnsi="Arial" w:cs="Arial" w:eastAsia="Arial"/>
          <w:sz w:val="25"/>
          <w:szCs w:val="25"/>
          <w:color w:val="5E6062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5E6062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35"/>
          <w:szCs w:val="35"/>
          <w:color w:val="B3B3B3"/>
          <w:spacing w:val="9"/>
          <w:w w:val="37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5E6062"/>
          <w:spacing w:val="0"/>
          <w:w w:val="96"/>
          <w:i/>
          <w:position w:val="-6"/>
        </w:rPr>
        <w:t>'lı</w:t>
      </w:r>
      <w:r>
        <w:rPr>
          <w:rFonts w:ascii="Times New Roman" w:hAnsi="Times New Roman" w:cs="Times New Roman" w:eastAsia="Times New Roman"/>
          <w:sz w:val="35"/>
          <w:szCs w:val="35"/>
          <w:color w:val="282F67"/>
          <w:spacing w:val="0"/>
          <w:w w:val="43"/>
          <w:i/>
          <w:position w:val="-6"/>
        </w:rPr>
        <w:t>o</w:t>
      </w:r>
      <w:r>
        <w:rPr>
          <w:rFonts w:ascii="Times New Roman" w:hAnsi="Times New Roman" w:cs="Times New Roman" w:eastAsia="Times New Roman"/>
          <w:sz w:val="35"/>
          <w:szCs w:val="35"/>
          <w:color w:val="282F67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282F67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35"/>
          <w:szCs w:val="35"/>
          <w:color w:val="9A9C9A"/>
          <w:spacing w:val="0"/>
          <w:w w:val="57"/>
          <w:position w:val="-6"/>
        </w:rPr>
        <w:t>,.</w:t>
      </w:r>
      <w:r>
        <w:rPr>
          <w:rFonts w:ascii="Times New Roman" w:hAnsi="Times New Roman" w:cs="Times New Roman" w:eastAsia="Times New Roman"/>
          <w:sz w:val="35"/>
          <w:szCs w:val="35"/>
          <w:color w:val="9A9C9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9A9C9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5E6062"/>
          <w:spacing w:val="0"/>
          <w:w w:val="100"/>
          <w:position w:val="-6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position w:val="-6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C9A"/>
          <w:spacing w:val="-47"/>
          <w:w w:val="83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7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E6062"/>
          <w:w w:val="61"/>
        </w:rPr>
        <w:t>.</w:t>
      </w:r>
      <w:r>
        <w:rPr>
          <w:rFonts w:ascii="Arial" w:hAnsi="Arial" w:cs="Arial" w:eastAsia="Arial"/>
          <w:sz w:val="20"/>
          <w:szCs w:val="20"/>
          <w:color w:val="5E6062"/>
          <w:spacing w:val="-10"/>
          <w:w w:val="61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9"/>
          <w:i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-31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5E6062"/>
          <w:spacing w:val="0"/>
          <w:w w:val="151"/>
          <w:i/>
        </w:rPr>
        <w:t>rgt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2"/>
        </w:rPr>
        <w:t>nı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9A9C9A"/>
          <w:spacing w:val="0"/>
          <w:w w:val="80"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A9C9A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-83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60"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E6062"/>
          <w:spacing w:val="0"/>
          <w:w w:val="64"/>
          <w:position w:val="-2"/>
        </w:rPr>
        <w:t>-:,</w:t>
      </w:r>
      <w:r>
        <w:rPr>
          <w:rFonts w:ascii="Times New Roman" w:hAnsi="Times New Roman" w:cs="Times New Roman" w:eastAsia="Times New Roman"/>
          <w:sz w:val="16"/>
          <w:szCs w:val="16"/>
          <w:color w:val="5E6062"/>
          <w:spacing w:val="0"/>
          <w:w w:val="64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5E6062"/>
          <w:spacing w:val="19"/>
          <w:w w:val="64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5E6062"/>
          <w:spacing w:val="-13"/>
          <w:w w:val="141"/>
          <w:i/>
          <w:position w:val="-2"/>
        </w:rPr>
        <w:t>1</w:t>
      </w:r>
      <w:r>
        <w:rPr>
          <w:rFonts w:ascii="Arial" w:hAnsi="Arial" w:cs="Arial" w:eastAsia="Arial"/>
          <w:sz w:val="24"/>
          <w:szCs w:val="24"/>
          <w:color w:val="B3B3B3"/>
          <w:spacing w:val="0"/>
          <w:w w:val="56"/>
          <w:position w:val="0"/>
        </w:rPr>
        <w:t>..</w:t>
      </w:r>
      <w:r>
        <w:rPr>
          <w:rFonts w:ascii="Arial" w:hAnsi="Arial" w:cs="Arial" w:eastAsia="Arial"/>
          <w:sz w:val="24"/>
          <w:szCs w:val="24"/>
          <w:color w:val="B3B3B3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E6062"/>
          <w:spacing w:val="-37"/>
          <w:w w:val="67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5E6062"/>
          <w:spacing w:val="0"/>
          <w:w w:val="106"/>
          <w:position w:val="-2"/>
        </w:rPr>
        <w:t>...</w:t>
      </w:r>
      <w:r>
        <w:rPr>
          <w:rFonts w:ascii="Arial" w:hAnsi="Arial" w:cs="Arial" w:eastAsia="Arial"/>
          <w:sz w:val="10"/>
          <w:szCs w:val="10"/>
          <w:color w:val="5E6062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0"/>
          <w:szCs w:val="10"/>
          <w:color w:val="5E6062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85"/>
          <w:position w:val="-2"/>
        </w:rPr>
        <w:t>...</w:t>
      </w:r>
      <w:r>
        <w:rPr>
          <w:rFonts w:ascii="Arial" w:hAnsi="Arial" w:cs="Arial" w:eastAsia="Arial"/>
          <w:sz w:val="10"/>
          <w:szCs w:val="10"/>
          <w:color w:val="343434"/>
          <w:spacing w:val="-6"/>
          <w:w w:val="85"/>
          <w:position w:val="-2"/>
        </w:rPr>
        <w:t>,</w:t>
      </w:r>
      <w:r>
        <w:rPr>
          <w:rFonts w:ascii="Arial" w:hAnsi="Arial" w:cs="Arial" w:eastAsia="Arial"/>
          <w:sz w:val="10"/>
          <w:szCs w:val="10"/>
          <w:color w:val="5E6062"/>
          <w:spacing w:val="0"/>
          <w:w w:val="176"/>
          <w:position w:val="-2"/>
        </w:rPr>
        <w:t>,</w:t>
      </w:r>
      <w:r>
        <w:rPr>
          <w:rFonts w:ascii="Arial" w:hAnsi="Arial" w:cs="Arial" w:eastAsia="Arial"/>
          <w:sz w:val="10"/>
          <w:szCs w:val="10"/>
          <w:color w:val="5E6062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0"/>
          <w:szCs w:val="10"/>
          <w:color w:val="5E6062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A9C9A"/>
          <w:spacing w:val="0"/>
          <w:w w:val="265"/>
          <w:position w:val="-2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8801" w:space="222"/>
            <w:col w:w="24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atLeast"/>
        <w:ind w:left="505" w:right="-76"/>
        <w:jc w:val="left"/>
        <w:tabs>
          <w:tab w:pos="4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343434"/>
          <w:spacing w:val="0"/>
          <w:w w:val="56"/>
          <w:position w:val="1"/>
        </w:rPr>
        <w:t>::ı: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itf.Şfr.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164" w:lineRule="exact"/>
        <w:ind w:right="-20"/>
        <w:jc w:val="left"/>
        <w:tabs>
          <w:tab w:pos="9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0"/>
          <w:position w:val="-4"/>
        </w:rPr>
        <w:t>Müdahale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10"/>
          <w:w w:val="236"/>
          <w:position w:val="-4"/>
        </w:rPr>
        <w:t>Q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9"/>
          <w:position w:val="-4"/>
        </w:rPr>
        <w:t>M</w:t>
      </w:r>
      <w:r>
        <w:rPr>
          <w:rFonts w:ascii="Arial" w:hAnsi="Arial" w:cs="Arial" w:eastAsia="Arial"/>
          <w:sz w:val="18"/>
          <w:szCs w:val="18"/>
          <w:color w:val="5E6062"/>
          <w:spacing w:val="3"/>
          <w:w w:val="109"/>
          <w:position w:val="-4"/>
        </w:rPr>
        <w:t>(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8"/>
          <w:position w:val="-4"/>
        </w:rPr>
        <w:t>}f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109"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282F67"/>
          <w:spacing w:val="1"/>
          <w:w w:val="25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251"/>
          <w:position w:val="-4"/>
        </w:rPr>
        <w:t>p</w:t>
      </w:r>
      <w:r>
        <w:rPr>
          <w:rFonts w:ascii="Arial" w:hAnsi="Arial" w:cs="Arial" w:eastAsia="Arial"/>
          <w:sz w:val="18"/>
          <w:szCs w:val="18"/>
          <w:color w:val="5E6062"/>
          <w:spacing w:val="0"/>
          <w:w w:val="250"/>
          <w:position w:val="-4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" w:lineRule="exact"/>
        <w:ind w:left="1316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12"/>
          <w:szCs w:val="12"/>
          <w:color w:val="828383"/>
          <w:spacing w:val="0"/>
          <w:w w:val="100"/>
          <w:i/>
          <w:position w:val="-30"/>
        </w:rPr>
        <w:t>t!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100"/>
          <w:i/>
          <w:position w:val="-30"/>
        </w:rPr>
        <w:t>)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100"/>
          <w:i/>
          <w:position w:val="-30"/>
        </w:rPr>
        <w:t> </w:t>
      </w:r>
      <w:r>
        <w:rPr>
          <w:rFonts w:ascii="Arial" w:hAnsi="Arial" w:cs="Arial" w:eastAsia="Arial"/>
          <w:sz w:val="12"/>
          <w:szCs w:val="12"/>
          <w:color w:val="828383"/>
          <w:spacing w:val="10"/>
          <w:w w:val="100"/>
          <w:i/>
          <w:position w:val="-30"/>
        </w:rPr>
        <w:t> </w:t>
      </w:r>
      <w:r>
        <w:rPr>
          <w:rFonts w:ascii="Arial" w:hAnsi="Arial" w:cs="Arial" w:eastAsia="Arial"/>
          <w:sz w:val="12"/>
          <w:szCs w:val="12"/>
          <w:color w:val="5E6062"/>
          <w:spacing w:val="0"/>
          <w:w w:val="403"/>
          <w:position w:val="-30"/>
        </w:rPr>
        <w:t>,</w:t>
      </w:r>
      <w:r>
        <w:rPr>
          <w:rFonts w:ascii="Arial" w:hAnsi="Arial" w:cs="Arial" w:eastAsia="Arial"/>
          <w:sz w:val="12"/>
          <w:szCs w:val="12"/>
          <w:color w:val="5E6062"/>
          <w:spacing w:val="-13"/>
          <w:w w:val="403"/>
          <w:position w:val="-30"/>
        </w:rPr>
        <w:t> </w:t>
      </w:r>
      <w:r>
        <w:rPr>
          <w:rFonts w:ascii="Arial" w:hAnsi="Arial" w:cs="Arial" w:eastAsia="Arial"/>
          <w:sz w:val="45"/>
          <w:szCs w:val="45"/>
          <w:color w:val="5E6062"/>
          <w:spacing w:val="0"/>
          <w:w w:val="73"/>
          <w:i/>
          <w:position w:val="-30"/>
        </w:rPr>
        <w:t>:;.:</w:t>
      </w:r>
      <w:r>
        <w:rPr>
          <w:rFonts w:ascii="Arial" w:hAnsi="Arial" w:cs="Arial" w:eastAsia="Arial"/>
          <w:sz w:val="45"/>
          <w:szCs w:val="45"/>
          <w:color w:val="5E6062"/>
          <w:spacing w:val="-63"/>
          <w:w w:val="73"/>
          <w:i/>
          <w:position w:val="-30"/>
        </w:rPr>
        <w:t>.</w:t>
      </w:r>
      <w:r>
        <w:rPr>
          <w:rFonts w:ascii="Arial" w:hAnsi="Arial" w:cs="Arial" w:eastAsia="Arial"/>
          <w:sz w:val="45"/>
          <w:szCs w:val="45"/>
          <w:color w:val="828383"/>
          <w:spacing w:val="0"/>
          <w:w w:val="28"/>
          <w:i/>
          <w:position w:val="-30"/>
        </w:rPr>
        <w:t>&amp;''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5405" w:space="2775"/>
            <w:col w:w="3280"/>
          </w:cols>
        </w:sectPr>
      </w:pPr>
      <w:rPr/>
    </w:p>
    <w:p>
      <w:pPr>
        <w:spacing w:before="0" w:after="0" w:line="185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2"/>
        </w:rPr>
        <w:t>c;;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9" w:lineRule="exact"/>
        <w:ind w:right="-78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E6062"/>
          <w:spacing w:val="0"/>
          <w:w w:val="115"/>
          <w:position w:val="1"/>
        </w:rPr>
        <w:t>hrgun</w:t>
      </w:r>
      <w:r>
        <w:rPr>
          <w:rFonts w:ascii="Arial" w:hAnsi="Arial" w:cs="Arial" w:eastAsia="Arial"/>
          <w:sz w:val="25"/>
          <w:szCs w:val="25"/>
          <w:color w:val="5E6062"/>
          <w:spacing w:val="0"/>
          <w:w w:val="115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5E6062"/>
          <w:spacing w:val="-19"/>
          <w:w w:val="115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27"/>
          <w:position w:val="1"/>
        </w:rPr>
        <w:t>K/\</w:t>
      </w:r>
      <w:r>
        <w:rPr>
          <w:rFonts w:ascii="Arial" w:hAnsi="Arial" w:cs="Arial" w:eastAsia="Arial"/>
          <w:sz w:val="25"/>
          <w:szCs w:val="25"/>
          <w:color w:val="4B4B4B"/>
          <w:spacing w:val="3"/>
          <w:w w:val="127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14"/>
          <w:i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4" w:lineRule="atLeast"/>
        <w:ind w:right="-8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E6062"/>
          <w:spacing w:val="0"/>
          <w:w w:val="107"/>
        </w:rPr>
        <w:t>.-M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1" w:lineRule="atLeast"/>
        <w:ind w:right="-20"/>
        <w:jc w:val="left"/>
        <w:tabs>
          <w:tab w:pos="5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5E6062"/>
          <w:spacing w:val="0"/>
          <w:w w:val="100"/>
        </w:rPr>
        <w:t>"'</w:t>
      </w:r>
      <w:r>
        <w:rPr>
          <w:rFonts w:ascii="Arial" w:hAnsi="Arial" w:cs="Arial" w:eastAsia="Arial"/>
          <w:sz w:val="16"/>
          <w:szCs w:val="16"/>
          <w:color w:val="5E6062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146"/>
        </w:rPr>
        <w:t>·</w:t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373"/>
          <w:i/>
        </w:rPr>
        <w:t>'</w:t>
      </w:r>
      <w:r>
        <w:rPr>
          <w:rFonts w:ascii="Arial" w:hAnsi="Arial" w:cs="Arial" w:eastAsia="Arial"/>
          <w:sz w:val="16"/>
          <w:szCs w:val="16"/>
          <w:color w:val="B3B3B3"/>
          <w:spacing w:val="0"/>
          <w:w w:val="72"/>
          <w:i/>
        </w:rPr>
        <w:t>·</w:t>
      </w:r>
      <w:r>
        <w:rPr>
          <w:rFonts w:ascii="Arial" w:hAnsi="Arial" w:cs="Arial" w:eastAsia="Arial"/>
          <w:sz w:val="16"/>
          <w:szCs w:val="16"/>
          <w:color w:val="B3B3B3"/>
          <w:spacing w:val="12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100"/>
          <w:i/>
        </w:rPr>
        <w:t>,1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43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3B3B3"/>
          <w:spacing w:val="0"/>
          <w:w w:val="127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4" w:equalWidth="0">
            <w:col w:w="651" w:space="1900"/>
            <w:col w:w="1659" w:space="139"/>
            <w:col w:w="426" w:space="4894"/>
            <w:col w:w="1791"/>
          </w:cols>
        </w:sectPr>
      </w:pPr>
      <w:rPr/>
    </w:p>
    <w:p>
      <w:pPr>
        <w:spacing w:before="0" w:after="0" w:line="261" w:lineRule="exact"/>
        <w:ind w:left="237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6.809757pt;margin-top:42.313343pt;width:563.824402pt;height:769.137193pt;mso-position-horizontal-relative:page;mso-position-vertical-relative:page;z-index:-14926" coordorigin="536,846" coordsize="11276,15383">
            <v:group style="position:absolute;left:576;top:863;width:11225;height:2" coordorigin="576,863" coordsize="11225,2">
              <v:shape style="position:absolute;left:576;top:863;width:11225;height:2" coordorigin="576,863" coordsize="11225,0" path="m576,863l11801,863e" filled="f" stroked="t" strokeweight=".702439pt" strokecolor="#5B5B5B">
                <v:path arrowok="t"/>
              </v:shape>
            </v:group>
            <v:group style="position:absolute;left:2533;top:858;width:2;height:1086" coordorigin="2533,858" coordsize="2,1086">
              <v:shape style="position:absolute;left:2533;top:858;width:2;height:1086" coordorigin="2533,858" coordsize="0,1086" path="m2533,1944l2533,858e" filled="f" stroked="t" strokeweight=".702439pt" strokecolor="#979797">
                <v:path arrowok="t"/>
              </v:shape>
            </v:group>
            <v:group style="position:absolute;left:9209;top:863;width:2;height:801" coordorigin="9209,863" coordsize="2,801">
              <v:shape style="position:absolute;left:9209;top:863;width:2;height:801" coordorigin="9209,863" coordsize="0,801" path="m9209,1664l9209,863e" filled="f" stroked="t" strokeweight=".702439pt" strokecolor="#575757">
                <v:path arrowok="t"/>
              </v:shape>
            </v:group>
            <v:group style="position:absolute;left:9417;top:868;width:318;height:2" coordorigin="9417,868" coordsize="318,2">
              <v:shape style="position:absolute;left:9417;top:868;width:318;height:2" coordorigin="9417,868" coordsize="318,0" path="m9417,868l9736,868e" filled="f" stroked="t" strokeweight=".468293pt" strokecolor="#4F4F4F">
                <v:path arrowok="t"/>
              </v:shape>
            </v:group>
            <v:group style="position:absolute;left:11794;top:853;width:2;height:5399" coordorigin="11794,853" coordsize="2,5399">
              <v:shape style="position:absolute;left:11794;top:853;width:2;height:5399" coordorigin="11794,853" coordsize="0,5399" path="m11794,6253l11794,853e" filled="f" stroked="t" strokeweight=".702439pt" strokecolor="#5B5B5B">
                <v:path arrowok="t"/>
              </v:shape>
            </v:group>
            <v:group style="position:absolute;left:9209;top:1579;width:2;height:128" coordorigin="9209,1579" coordsize="2,128">
              <v:shape style="position:absolute;left:9209;top:1579;width:2;height:128" coordorigin="9209,1579" coordsize="0,128" path="m9209,1707l9209,1579e" filled="f" stroked="t" strokeweight=".468293pt" strokecolor="#444444">
                <v:path arrowok="t"/>
              </v:shape>
            </v:group>
            <v:group style="position:absolute;left:9209;top:1650;width:2;height:232" coordorigin="9209,1650" coordsize="2,232">
              <v:shape style="position:absolute;left:9209;top:1650;width:2;height:232" coordorigin="9209,1650" coordsize="0,232" path="m9209,1882l9209,1650e" filled="f" stroked="t" strokeweight=".468293pt" strokecolor="#2F2F2F">
                <v:path arrowok="t"/>
              </v:shape>
            </v:group>
            <v:group style="position:absolute;left:585;top:2349;width:11216;height:2" coordorigin="585,2349" coordsize="11216,2">
              <v:shape style="position:absolute;left:585;top:2349;width:11216;height:2" coordorigin="585,2349" coordsize="11216,0" path="m585,2349l11801,2349e" filled="f" stroked="t" strokeweight=".702439pt" strokecolor="#5B5B5B">
                <v:path arrowok="t"/>
              </v:shape>
            </v:group>
            <v:group style="position:absolute;left:583;top:2010;width:2;height:4295" coordorigin="583,2010" coordsize="2,4295">
              <v:shape style="position:absolute;left:583;top:2010;width:2;height:4295" coordorigin="583,2010" coordsize="0,4295" path="m583,6305l583,2010e" filled="f" stroked="t" strokeweight=".702439pt" strokecolor="#606060">
                <v:path arrowok="t"/>
              </v:shape>
            </v:group>
            <v:group style="position:absolute;left:2533;top:1825;width:2;height:536" coordorigin="2533,1825" coordsize="2,536">
              <v:shape style="position:absolute;left:2533;top:1825;width:2;height:536" coordorigin="2533,1825" coordsize="0,536" path="m2533,2361l2533,1825e" filled="f" stroked="t" strokeweight=".702439pt" strokecolor="#6B6B6B">
                <v:path arrowok="t"/>
              </v:shape>
            </v:group>
            <v:group style="position:absolute;left:9211;top:1825;width:2;height:531" coordorigin="9211,1825" coordsize="2,531">
              <v:shape style="position:absolute;left:9211;top:1825;width:2;height:531" coordorigin="9211,1825" coordsize="0,531" path="m9211,2356l9211,1825e" filled="f" stroked="t" strokeweight=".468293pt" strokecolor="#4F4F4F">
                <v:path arrowok="t"/>
              </v:shape>
            </v:group>
            <v:group style="position:absolute;left:581;top:2591;width:11220;height:2" coordorigin="581,2591" coordsize="11220,2">
              <v:shape style="position:absolute;left:581;top:2591;width:11220;height:2" coordorigin="581,2591" coordsize="11220,0" path="m581,2591l11801,2591e" filled="f" stroked="t" strokeweight=".702439pt" strokecolor="#5B5B5B">
                <v:path arrowok="t"/>
              </v:shape>
            </v:group>
            <v:group style="position:absolute;left:548;top:2323;width:2;height:270" coordorigin="548,2323" coordsize="2,270">
              <v:shape style="position:absolute;left:548;top:2323;width:2;height:270" coordorigin="548,2323" coordsize="0,270" path="m548,2593l548,2323e" filled="f" stroked="t" strokeweight=".702439pt" strokecolor="#000000">
                <v:path arrowok="t"/>
              </v:shape>
            </v:group>
            <v:group style="position:absolute;left:581;top:2825;width:11220;height:2" coordorigin="581,2825" coordsize="11220,2">
              <v:shape style="position:absolute;left:581;top:2825;width:11220;height:2" coordorigin="581,2825" coordsize="11220,0" path="m581,2825l11801,2825e" filled="f" stroked="t" strokeweight=".702439pt" strokecolor="#5B5B5B">
                <v:path arrowok="t"/>
              </v:shape>
            </v:group>
            <v:group style="position:absolute;left:581;top:3067;width:11220;height:2" coordorigin="581,3067" coordsize="11220,2">
              <v:shape style="position:absolute;left:581;top:3067;width:11220;height:2" coordorigin="581,3067" coordsize="11220,0" path="m581,3067l11801,3067e" filled="f" stroked="t" strokeweight=".702439pt" strokecolor="#707070">
                <v:path arrowok="t"/>
              </v:shape>
            </v:group>
            <v:group style="position:absolute;left:9169;top:3067;width:361;height:2" coordorigin="9169,3067" coordsize="361,2">
              <v:shape style="position:absolute;left:9169;top:3067;width:361;height:2" coordorigin="9169,3067" coordsize="361,0" path="m9169,3067l9530,3067e" filled="f" stroked="t" strokeweight=".936585pt" strokecolor="#838383">
                <v:path arrowok="t"/>
              </v:shape>
            </v:group>
            <v:group style="position:absolute;left:9942;top:3067;width:332;height:2" coordorigin="9942,3067" coordsize="332,2">
              <v:shape style="position:absolute;left:9942;top:3067;width:332;height:2" coordorigin="9942,3067" coordsize="332,0" path="m9942,3067l10274,3067e" filled="f" stroked="t" strokeweight=".468293pt" strokecolor="#606060">
                <v:path arrowok="t"/>
              </v:shape>
            </v:group>
            <v:group style="position:absolute;left:581;top:3307;width:11225;height:2" coordorigin="581,3307" coordsize="11225,2">
              <v:shape style="position:absolute;left:581;top:3307;width:11225;height:2" coordorigin="581,3307" coordsize="11225,0" path="m581,3307l11806,3307e" filled="f" stroked="t" strokeweight=".702439pt" strokecolor="#6B6B6B">
                <v:path arrowok="t"/>
              </v:shape>
            </v:group>
            <v:group style="position:absolute;left:9150;top:3309;width:323;height:2" coordorigin="9150,3309" coordsize="323,2">
              <v:shape style="position:absolute;left:9150;top:3309;width:323;height:2" coordorigin="9150,3309" coordsize="323,0" path="m9150,3309l9474,3309e" filled="f" stroked="t" strokeweight=".468293pt" strokecolor="#606060">
                <v:path arrowok="t"/>
              </v:shape>
            </v:group>
            <v:group style="position:absolute;left:585;top:3548;width:8888;height:2" coordorigin="585,3548" coordsize="8888,2">
              <v:shape style="position:absolute;left:585;top:3548;width:8888;height:2" coordorigin="585,3548" coordsize="8888,0" path="m585,3548l9474,3548e" filled="f" stroked="t" strokeweight=".702439pt" strokecolor="#575757">
                <v:path arrowok="t"/>
              </v:shape>
            </v:group>
            <v:group style="position:absolute;left:9417;top:3551;width:318;height:2" coordorigin="9417,3551" coordsize="318,2">
              <v:shape style="position:absolute;left:9417;top:3551;width:318;height:2" coordorigin="9417,3551" coordsize="318,0" path="m9417,3551l9736,3551e" filled="f" stroked="t" strokeweight=".468293pt" strokecolor="#444444">
                <v:path arrowok="t"/>
              </v:shape>
            </v:group>
            <v:group style="position:absolute;left:9680;top:3551;width:318;height:2" coordorigin="9680,3551" coordsize="318,2">
              <v:shape style="position:absolute;left:9680;top:3551;width:318;height:2" coordorigin="9680,3551" coordsize="318,0" path="m9680,3551l9998,3551e" filled="f" stroked="t" strokeweight=".702439pt" strokecolor="#5B5B5B">
                <v:path arrowok="t"/>
              </v:shape>
            </v:group>
            <v:group style="position:absolute;left:9942;top:3551;width:332;height:2" coordorigin="9942,3551" coordsize="332,2">
              <v:shape style="position:absolute;left:9942;top:3551;width:332;height:2" coordorigin="9942,3551" coordsize="332,0" path="m9942,3551l10274,3551e" filled="f" stroked="t" strokeweight=".468293pt" strokecolor="#484848">
                <v:path arrowok="t"/>
              </v:shape>
            </v:group>
            <v:group style="position:absolute;left:10218;top:3551;width:1583;height:2" coordorigin="10218,3551" coordsize="1583,2">
              <v:shape style="position:absolute;left:10218;top:3551;width:1583;height:2" coordorigin="10218,3551" coordsize="1583,0" path="m10218,3551l11801,3551e" filled="f" stroked="t" strokeweight=".702439pt" strokecolor="#606060">
                <v:path arrowok="t"/>
              </v:shape>
            </v:group>
            <v:group style="position:absolute;left:3988;top:3541;width:2;height:275" coordorigin="3988,3541" coordsize="2,275">
              <v:shape style="position:absolute;left:3988;top:3541;width:2;height:275" coordorigin="3988,3541" coordsize="0,275" path="m3988,3816l3988,3541e" filled="f" stroked="t" strokeweight=".936585pt" strokecolor="#5B5B5B">
                <v:path arrowok="t"/>
              </v:shape>
            </v:group>
            <v:group style="position:absolute;left:7057;top:3536;width:2;height:754" coordorigin="7057,3536" coordsize="2,754">
              <v:shape style="position:absolute;left:7057;top:3536;width:2;height:754" coordorigin="7057,3536" coordsize="0,754" path="m7057,4290l7057,3536e" filled="f" stroked="t" strokeweight=".936585pt" strokecolor="#575757">
                <v:path arrowok="t"/>
              </v:shape>
            </v:group>
            <v:group style="position:absolute;left:3990;top:3759;width:2;height:531" coordorigin="3990,3759" coordsize="2,531">
              <v:shape style="position:absolute;left:3990;top:3759;width:2;height:531" coordorigin="3990,3759" coordsize="0,531" path="m3990,4290l3990,3759e" filled="f" stroked="t" strokeweight=".702439pt" strokecolor="#484848">
                <v:path arrowok="t"/>
              </v:shape>
            </v:group>
            <v:group style="position:absolute;left:3985;top:3970;width:1934;height:2" coordorigin="3985,3970" coordsize="1934,2">
              <v:shape style="position:absolute;left:3985;top:3970;width:1934;height:2" coordorigin="3985,3970" coordsize="1934,0" path="m3985,3970l5919,3970e" filled="f" stroked="t" strokeweight=".702439pt" strokecolor="#5B5B5B">
                <v:path arrowok="t"/>
              </v:shape>
            </v:group>
            <v:group style="position:absolute;left:581;top:4278;width:3414;height:2" coordorigin="581,4278" coordsize="3414,2">
              <v:shape style="position:absolute;left:581;top:4278;width:3414;height:2" coordorigin="581,4278" coordsize="3414,0" path="m581,4278l3995,4278e" filled="f" stroked="t" strokeweight=".702439pt" strokecolor="#606060">
                <v:path arrowok="t"/>
              </v:shape>
            </v:group>
            <v:group style="position:absolute;left:3812;top:4276;width:3259;height:2" coordorigin="3812,4276" coordsize="3259,2">
              <v:shape style="position:absolute;left:3812;top:4276;width:3259;height:2" coordorigin="3812,4276" coordsize="3259,0" path="m3812,4276l7071,4276e" filled="f" stroked="t" strokeweight=".936585pt" strokecolor="#484848">
                <v:path arrowok="t"/>
              </v:shape>
            </v:group>
            <v:group style="position:absolute;left:7001;top:4283;width:4805;height:2" coordorigin="7001,4283" coordsize="4805,2">
              <v:shape style="position:absolute;left:7001;top:4283;width:4805;height:2" coordorigin="7001,4283" coordsize="4805,0" path="m7001,4283l11806,4283e" filled="f" stroked="t" strokeweight=".702439pt" strokecolor="#5B5B5B">
                <v:path arrowok="t"/>
              </v:shape>
            </v:group>
            <v:group style="position:absolute;left:576;top:4556;width:11225;height:2" coordorigin="576,4556" coordsize="11225,2">
              <v:shape style="position:absolute;left:576;top:4556;width:11225;height:2" coordorigin="576,4556" coordsize="11225,0" path="m576,4556l11801,4556e" filled="f" stroked="t" strokeweight=".702439pt" strokecolor="#5B5B5B">
                <v:path arrowok="t"/>
              </v:shape>
            </v:group>
            <v:group style="position:absolute;left:2533;top:4499;width:2;height:303" coordorigin="2533,4499" coordsize="2,303">
              <v:shape style="position:absolute;left:2533;top:4499;width:2;height:303" coordorigin="2533,4499" coordsize="0,303" path="m2533,4802l2533,4499e" filled="f" stroked="t" strokeweight=".702439pt" strokecolor="#575757">
                <v:path arrowok="t"/>
              </v:shape>
            </v:group>
            <v:group style="position:absolute;left:2519;top:4797;width:6790;height:2" coordorigin="2519,4797" coordsize="6790,2">
              <v:shape style="position:absolute;left:2519;top:4797;width:6790;height:2" coordorigin="2519,4797" coordsize="6790,0" path="m2519,4797l9310,4797e" filled="f" stroked="t" strokeweight=".702439pt" strokecolor="#575757">
                <v:path arrowok="t"/>
              </v:shape>
            </v:group>
            <v:group style="position:absolute;left:9253;top:4797;width:220;height:2" coordorigin="9253,4797" coordsize="220,2">
              <v:shape style="position:absolute;left:9253;top:4797;width:220;height:2" coordorigin="9253,4797" coordsize="220,0" path="m9253,4797l9474,4797e" filled="f" stroked="t" strokeweight=".468293pt" strokecolor="#3F3F3F">
                <v:path arrowok="t"/>
              </v:shape>
            </v:group>
            <v:group style="position:absolute;left:9417;top:4797;width:2388;height:2" coordorigin="9417,4797" coordsize="2388,2">
              <v:shape style="position:absolute;left:9417;top:4797;width:2388;height:2" coordorigin="9417,4797" coordsize="2388,0" path="m9417,4797l11806,4797e" filled="f" stroked="t" strokeweight=".702439pt" strokecolor="#606060">
                <v:path arrowok="t"/>
              </v:shape>
            </v:group>
            <v:group style="position:absolute;left:7802;top:4769;width:2;height:261" coordorigin="7802,4769" coordsize="2,261">
              <v:shape style="position:absolute;left:7802;top:4769;width:2;height:261" coordorigin="7802,4769" coordsize="0,261" path="m7802,5030l7802,4769e" filled="f" stroked="t" strokeweight=".234146pt" strokecolor="#2F2F2F">
                <v:path arrowok="t"/>
              </v:shape>
            </v:group>
            <v:group style="position:absolute;left:5029;top:5279;width:4177;height:2" coordorigin="5029,5279" coordsize="4177,2">
              <v:shape style="position:absolute;left:5029;top:5279;width:4177;height:2" coordorigin="5029,5279" coordsize="4177,0" path="m5029,5279l9207,5279e" filled="f" stroked="t" strokeweight=".702439pt" strokecolor="#5B5B5B">
                <v:path arrowok="t"/>
              </v:shape>
            </v:group>
            <v:group style="position:absolute;left:7802;top:5030;width:2;height:237" coordorigin="7802,5030" coordsize="2,237">
              <v:shape style="position:absolute;left:7802;top:5030;width:2;height:237" coordorigin="7802,5030" coordsize="0,237" path="m7802,5267l7802,5030e" filled="f" stroked="t" strokeweight=".234146pt" strokecolor="#909090">
                <v:path arrowok="t"/>
              </v:shape>
            </v:group>
            <v:group style="position:absolute;left:9150;top:5281;width:323;height:2" coordorigin="9150,5281" coordsize="323,2">
              <v:shape style="position:absolute;left:9150;top:5281;width:323;height:2" coordorigin="9150,5281" coordsize="323,0" path="m9150,5281l9474,5281e" filled="f" stroked="t" strokeweight=".468293pt" strokecolor="#484848">
                <v:path arrowok="t"/>
              </v:shape>
            </v:group>
            <v:group style="position:absolute;left:9403;top:5281;width:2402;height:2" coordorigin="9403,5281" coordsize="2402,2">
              <v:shape style="position:absolute;left:9403;top:5281;width:2402;height:2" coordorigin="9403,5281" coordsize="2402,0" path="m9403,5281l11806,5281e" filled="f" stroked="t" strokeweight=".702439pt" strokecolor="#646464">
                <v:path arrowok="t"/>
              </v:shape>
            </v:group>
            <v:group style="position:absolute;left:5029;top:5520;width:4444;height:2" coordorigin="5029,5520" coordsize="4444,2">
              <v:shape style="position:absolute;left:5029;top:5520;width:4444;height:2" coordorigin="5029,5520" coordsize="4444,0" path="m5029,5520l9474,5520e" filled="f" stroked="t" strokeweight=".702439pt" strokecolor="#5B5B5B">
                <v:path arrowok="t"/>
              </v:shape>
            </v:group>
            <v:group style="position:absolute;left:9417;top:5523;width:318;height:2" coordorigin="9417,5523" coordsize="318,2">
              <v:shape style="position:absolute;left:9417;top:5523;width:318;height:2" coordorigin="9417,5523" coordsize="318,0" path="m9417,5523l9736,5523e" filled="f" stroked="t" strokeweight=".468293pt" strokecolor="#484848">
                <v:path arrowok="t"/>
              </v:shape>
            </v:group>
            <v:group style="position:absolute;left:9680;top:5523;width:318;height:2" coordorigin="9680,5523" coordsize="318,2">
              <v:shape style="position:absolute;left:9680;top:5523;width:318;height:2" coordorigin="9680,5523" coordsize="318,0" path="m9680,5523l9998,5523e" filled="f" stroked="t" strokeweight=".702439pt" strokecolor="#606060">
                <v:path arrowok="t"/>
              </v:shape>
            </v:group>
            <v:group style="position:absolute;left:9942;top:5523;width:332;height:2" coordorigin="9942,5523" coordsize="332,2">
              <v:shape style="position:absolute;left:9942;top:5523;width:332;height:2" coordorigin="9942,5523" coordsize="332,0" path="m9942,5523l10274,5523e" filled="f" stroked="t" strokeweight=".468293pt" strokecolor="#484848">
                <v:path arrowok="t"/>
              </v:shape>
            </v:group>
            <v:group style="position:absolute;left:10218;top:5523;width:1588;height:2" coordorigin="10218,5523" coordsize="1588,2">
              <v:shape style="position:absolute;left:10218;top:5523;width:1588;height:2" coordorigin="10218,5523" coordsize="1588,0" path="m10218,5523l11806,5523e" filled="f" stroked="t" strokeweight=".702439pt" strokecolor="#646464">
                <v:path arrowok="t"/>
              </v:shape>
            </v:group>
            <v:group style="position:absolute;left:5036;top:4793;width:2;height:2162" coordorigin="5036,4793" coordsize="2,2162">
              <v:shape style="position:absolute;left:5036;top:4793;width:2;height:2162" coordorigin="5036,4793" coordsize="0,2162" path="m5036,6954l5036,4793e" filled="f" stroked="t" strokeweight=".936585pt" strokecolor="#4F4F4F">
                <v:path arrowok="t"/>
              </v:shape>
            </v:group>
            <v:group style="position:absolute;left:5025;top:5760;width:4472;height:2" coordorigin="5025,5760" coordsize="4472,2">
              <v:shape style="position:absolute;left:5025;top:5760;width:4472;height:2" coordorigin="5025,5760" coordsize="4472,0" path="m5025,5760l9497,5760e" filled="f" stroked="t" strokeweight=".702439pt" strokecolor="#5B5B5B">
                <v:path arrowok="t"/>
              </v:shape>
            </v:group>
            <v:group style="position:absolute;left:9417;top:5760;width:318;height:2" coordorigin="9417,5760" coordsize="318,2">
              <v:shape style="position:absolute;left:9417;top:5760;width:318;height:2" coordorigin="9417,5760" coordsize="318,0" path="m9417,5760l9736,5760e" filled="f" stroked="t" strokeweight=".468293pt" strokecolor="#4F4F4F">
                <v:path arrowok="t"/>
              </v:shape>
            </v:group>
            <v:group style="position:absolute;left:9680;top:5760;width:318;height:2" coordorigin="9680,5760" coordsize="318,2">
              <v:shape style="position:absolute;left:9680;top:5760;width:318;height:2" coordorigin="9680,5760" coordsize="318,0" path="m9680,5760l9998,5760e" filled="f" stroked="t" strokeweight=".936585pt" strokecolor="#606060">
                <v:path arrowok="t"/>
              </v:shape>
            </v:group>
            <v:group style="position:absolute;left:9942;top:5760;width:332;height:2" coordorigin="9942,5760" coordsize="332,2">
              <v:shape style="position:absolute;left:9942;top:5760;width:332;height:2" coordorigin="9942,5760" coordsize="332,0" path="m9942,5760l10274,5760e" filled="f" stroked="t" strokeweight=".468293pt" strokecolor="#444444">
                <v:path arrowok="t"/>
              </v:shape>
            </v:group>
            <v:group style="position:absolute;left:10218;top:5760;width:1588;height:2" coordorigin="10218,5760" coordsize="1588,2">
              <v:shape style="position:absolute;left:10218;top:5760;width:1588;height:2" coordorigin="10218,5760" coordsize="1588,0" path="m10218,5760l11806,5760e" filled="f" stroked="t" strokeweight=".702439pt" strokecolor="#606060">
                <v:path arrowok="t"/>
              </v:shape>
            </v:group>
            <v:group style="position:absolute;left:578;top:2019;width:2;height:4285" coordorigin="578,2019" coordsize="2,4285">
              <v:shape style="position:absolute;left:578;top:2019;width:2;height:4285" coordorigin="578,2019" coordsize="0,4285" path="m578,6305l578,2019e" filled="f" stroked="t" strokeweight=".702439pt" strokecolor="#606060">
                <v:path arrowok="t"/>
              </v:shape>
            </v:group>
            <v:group style="position:absolute;left:2519;top:5997;width:2234;height:2" coordorigin="2519,5997" coordsize="2234,2">
              <v:shape style="position:absolute;left:2519;top:5997;width:2234;height:2" coordorigin="2519,5997" coordsize="2234,0" path="m2519,5997l4753,5997e" filled="f" stroked="t" strokeweight=".702439pt" strokecolor="#575757">
                <v:path arrowok="t"/>
              </v:shape>
            </v:group>
            <v:group style="position:absolute;left:4697;top:5997;width:351;height:2" coordorigin="4697,5997" coordsize="351,2">
              <v:shape style="position:absolute;left:4697;top:5997;width:351;height:2" coordorigin="4697,5997" coordsize="351,0" path="m4697,5997l5048,5997e" filled="f" stroked="t" strokeweight=".468293pt" strokecolor="#484848">
                <v:path arrowok="t"/>
              </v:shape>
            </v:group>
            <v:group style="position:absolute;left:4931;top:5999;width:4276;height:2" coordorigin="4931,5999" coordsize="4276,2">
              <v:shape style="position:absolute;left:4931;top:5999;width:4276;height:2" coordorigin="4931,5999" coordsize="4276,0" path="m4931,5999l9207,5999e" filled="f" stroked="t" strokeweight=".702439pt" strokecolor="#5B5B5B">
                <v:path arrowok="t"/>
              </v:shape>
            </v:group>
            <v:group style="position:absolute;left:9150;top:6001;width:323;height:2" coordorigin="9150,6001" coordsize="323,2">
              <v:shape style="position:absolute;left:9150;top:6001;width:323;height:2" coordorigin="9150,6001" coordsize="323,0" path="m9150,6001l9474,6001e" filled="f" stroked="t" strokeweight=".468293pt" strokecolor="#4B4B4B">
                <v:path arrowok="t"/>
              </v:shape>
            </v:group>
            <v:group style="position:absolute;left:9417;top:6001;width:2388;height:2" coordorigin="9417,6001" coordsize="2388,2">
              <v:shape style="position:absolute;left:9417;top:6001;width:2388;height:2" coordorigin="9417,6001" coordsize="2388,0" path="m9417,6001l11806,6001e" filled="f" stroked="t" strokeweight=".702439pt" strokecolor="#606060">
                <v:path arrowok="t"/>
              </v:shape>
            </v:group>
            <v:group style="position:absolute;left:576;top:6231;width:1967;height:2" coordorigin="576,6231" coordsize="1967,2">
              <v:shape style="position:absolute;left:576;top:6231;width:1967;height:2" coordorigin="576,6231" coordsize="1967,0" path="m576,6231l2543,6231e" filled="f" stroked="t" strokeweight=".702439pt" strokecolor="#606060">
                <v:path arrowok="t"/>
              </v:shape>
            </v:group>
            <v:group style="position:absolute;left:2473;top:6234;width:1513;height:2" coordorigin="2473,6234" coordsize="1513,2">
              <v:shape style="position:absolute;left:2473;top:6234;width:1513;height:2" coordorigin="2473,6234" coordsize="1513,0" path="m2473,6234l3985,6234e" filled="f" stroked="t" strokeweight=".468293pt" strokecolor="#545454">
                <v:path arrowok="t"/>
              </v:shape>
            </v:group>
            <v:group style="position:absolute;left:3859;top:6236;width:1189;height:2" coordorigin="3859,6236" coordsize="1189,2">
              <v:shape style="position:absolute;left:3859;top:6236;width:1189;height:2" coordorigin="3859,6236" coordsize="1189,0" path="m3859,6236l5048,6236e" filled="f" stroked="t" strokeweight=".702439pt" strokecolor="#606060">
                <v:path arrowok="t"/>
              </v:shape>
            </v:group>
            <v:group style="position:absolute;left:4978;top:6239;width:2496;height:2" coordorigin="4978,6239" coordsize="2496,2">
              <v:shape style="position:absolute;left:4978;top:6239;width:2496;height:2" coordorigin="4978,6239" coordsize="2496,0" path="m4978,6239l7474,6239e" filled="f" stroked="t" strokeweight=".468293pt" strokecolor="#545454">
                <v:path arrowok="t"/>
              </v:shape>
            </v:group>
            <v:group style="position:absolute;left:5493;top:6241;width:6308;height:2" coordorigin="5493,6241" coordsize="6308,2">
              <v:shape style="position:absolute;left:5493;top:6241;width:6308;height:2" coordorigin="5493,6241" coordsize="6308,0" path="m5493,6241l11801,6241e" filled="f" stroked="t" strokeweight=".702439pt" strokecolor="#5B5B5B">
                <v:path arrowok="t"/>
              </v:shape>
            </v:group>
            <v:group style="position:absolute;left:9253;top:6239;width:220;height:2" coordorigin="9253,6239" coordsize="220,2">
              <v:shape style="position:absolute;left:9253;top:6239;width:220;height:2" coordorigin="9253,6239" coordsize="220,0" path="m9253,6239l9474,6239e" filled="f" stroked="t" strokeweight=".468293pt" strokecolor="#444444">
                <v:path arrowok="t"/>
              </v:shape>
            </v:group>
            <v:group style="position:absolute;left:7802;top:6210;width:2;height:284" coordorigin="7802,6210" coordsize="2,284">
              <v:shape style="position:absolute;left:7802;top:6210;width:2;height:284" coordorigin="7802,6210" coordsize="0,284" path="m7802,6494l7802,6210e" filled="f" stroked="t" strokeweight=".234146pt" strokecolor="#444444">
                <v:path arrowok="t"/>
              </v:shape>
            </v:group>
            <v:group style="position:absolute;left:11792;top:6182;width:2;height:493" coordorigin="11792,6182" coordsize="2,493">
              <v:shape style="position:absolute;left:11792;top:6182;width:2;height:493" coordorigin="11792,6182" coordsize="0,493" path="m11792,6675l11792,6182e" filled="f" stroked="t" strokeweight=".468293pt" strokecolor="#939393">
                <v:path arrowok="t"/>
              </v:shape>
            </v:group>
            <v:group style="position:absolute;left:2515;top:6710;width:9277;height:2" coordorigin="2515,6710" coordsize="9277,2">
              <v:shape style="position:absolute;left:2515;top:6710;width:9277;height:2" coordorigin="2515,6710" coordsize="9277,0" path="m2515,6710l11792,6710e" filled="f" stroked="t" strokeweight=".702439pt" strokecolor="#5B5B5B">
                <v:path arrowok="t"/>
              </v:shape>
            </v:group>
            <v:group style="position:absolute;left:7802;top:6494;width:2;height:204" coordorigin="7802,6494" coordsize="2,204">
              <v:shape style="position:absolute;left:7802;top:6494;width:2;height:204" coordorigin="7802,6494" coordsize="0,204" path="m7802,6698l7802,6494e" filled="f" stroked="t" strokeweight=".234146pt" strokecolor="#979797">
                <v:path arrowok="t"/>
              </v:shape>
            </v:group>
            <v:group style="position:absolute;left:9150;top:6713;width:159;height:2" coordorigin="9150,6713" coordsize="159,2">
              <v:shape style="position:absolute;left:9150;top:6713;width:159;height:2" coordorigin="9150,6713" coordsize="159,0" path="m9150,6713l9310,6713e" filled="f" stroked="t" strokeweight=".468293pt" strokecolor="#4B4B4B">
                <v:path arrowok="t"/>
              </v:shape>
            </v:group>
            <v:group style="position:absolute;left:9680;top:6713;width:318;height:2" coordorigin="9680,6713" coordsize="318,2">
              <v:shape style="position:absolute;left:9680;top:6713;width:318;height:2" coordorigin="9680,6713" coordsize="318,0" path="m9680,6713l9998,6713e" filled="f" stroked="t" strokeweight=".468293pt" strokecolor="#545454">
                <v:path arrowok="t"/>
              </v:shape>
            </v:group>
            <v:group style="position:absolute;left:11787;top:6466;width:2;height:209" coordorigin="11787,6466" coordsize="2,209">
              <v:shape style="position:absolute;left:11787;top:6466;width:2;height:209" coordorigin="11787,6466" coordsize="0,209" path="m11787,6675l11787,6466e" filled="f" stroked="t" strokeweight=".468293pt" strokecolor="#BCBCBC">
                <v:path arrowok="t"/>
              </v:shape>
            </v:group>
            <v:group style="position:absolute;left:2519;top:6950;width:9263;height:2" coordorigin="2519,6950" coordsize="9263,2">
              <v:shape style="position:absolute;left:2519;top:6950;width:9263;height:2" coordorigin="2519,6950" coordsize="9263,0" path="m2519,6950l11782,6950e" filled="f" stroked="t" strokeweight=".702439pt" strokecolor="#5B5B5B">
                <v:path arrowok="t"/>
              </v:shape>
            </v:group>
            <v:group style="position:absolute;left:7802;top:6684;width:2;height:275" coordorigin="7802,6684" coordsize="2,275">
              <v:shape style="position:absolute;left:7802;top:6684;width:2;height:275" coordorigin="7802,6684" coordsize="0,275" path="m7802,6959l7802,6684e" filled="f" stroked="t" strokeweight=".234146pt" strokecolor="#575757">
                <v:path arrowok="t"/>
              </v:shape>
            </v:group>
            <v:group style="position:absolute;left:9253;top:6950;width:220;height:2" coordorigin="9253,6950" coordsize="220,2">
              <v:shape style="position:absolute;left:9253;top:6950;width:220;height:2" coordorigin="9253,6950" coordsize="220,0" path="m9253,6950l9474,6950e" filled="f" stroked="t" strokeweight=".468293pt" strokecolor="#3F3F3F">
                <v:path arrowok="t"/>
              </v:shape>
            </v:group>
            <v:group style="position:absolute;left:2529;top:5001;width:2;height:284" coordorigin="2529,5001" coordsize="2,284">
              <v:shape style="position:absolute;left:2529;top:5001;width:2;height:284" coordorigin="2529,5001" coordsize="0,284" path="m2529,5286l2529,5001e" filled="f" stroked="t" strokeweight=".468293pt" strokecolor="#444444">
                <v:path arrowok="t"/>
              </v:shape>
            </v:group>
            <v:group style="position:absolute;left:576;top:7184;width:2262;height:2" coordorigin="576,7184" coordsize="2262,2">
              <v:shape style="position:absolute;left:576;top:7184;width:2262;height:2" coordorigin="576,7184" coordsize="2262,0" path="m576,7184l2838,7184e" filled="f" stroked="t" strokeweight=".702439pt" strokecolor="#5B5B5B">
                <v:path arrowok="t"/>
              </v:shape>
            </v:group>
            <v:group style="position:absolute;left:2473;top:7187;width:2281;height:2" coordorigin="2473,7187" coordsize="2281,2">
              <v:shape style="position:absolute;left:2473;top:7187;width:2281;height:2" coordorigin="2473,7187" coordsize="2281,0" path="m2473,7187l4753,7187e" filled="f" stroked="t" strokeweight=".468293pt" strokecolor="#575757">
                <v:path arrowok="t"/>
              </v:shape>
            </v:group>
            <v:group style="position:absolute;left:4697;top:7191;width:7085;height:2" coordorigin="4697,7191" coordsize="7085,2">
              <v:shape style="position:absolute;left:4697;top:7191;width:7085;height:2" coordorigin="4697,7191" coordsize="7085,0" path="m4697,7191l11782,7191e" filled="f" stroked="t" strokeweight=".702439pt" strokecolor="#5B5B5B">
                <v:path arrowok="t"/>
              </v:shape>
            </v:group>
            <v:group style="position:absolute;left:4983;top:7189;width:436;height:2" coordorigin="4983,7189" coordsize="436,2">
              <v:shape style="position:absolute;left:4983;top:7189;width:436;height:2" coordorigin="4983,7189" coordsize="436,0" path="m4983,7189l5418,7189e" filled="f" stroked="t" strokeweight=".468293pt" strokecolor="#3F3F3F">
                <v:path arrowok="t"/>
              </v:shape>
            </v:group>
            <v:group style="position:absolute;left:571;top:7656;width:11206;height:2" coordorigin="571,7656" coordsize="11206,2">
              <v:shape style="position:absolute;left:571;top:7656;width:11206;height:2" coordorigin="571,7656" coordsize="11206,0" path="m571,7656l11778,7656e" filled="f" stroked="t" strokeweight=".702439pt" strokecolor="#5B5B5B">
                <v:path arrowok="t"/>
              </v:shape>
            </v:group>
            <v:group style="position:absolute;left:1798;top:7654;width:300;height:2" coordorigin="1798,7654" coordsize="300,2">
              <v:shape style="position:absolute;left:1798;top:7654;width:300;height:2" coordorigin="1798,7654" coordsize="300,0" path="m1798,7654l2098,7654e" filled="f" stroked="t" strokeweight=".468293pt" strokecolor="#444444">
                <v:path arrowok="t"/>
              </v:shape>
            </v:group>
            <v:group style="position:absolute;left:2526;top:4271;width:2;height:5608" coordorigin="2526,4271" coordsize="2,5608">
              <v:shape style="position:absolute;left:2526;top:4271;width:2;height:5608" coordorigin="2526,4271" coordsize="0,5608" path="m2526,9879l2526,4271e" filled="f" stroked="t" strokeweight=".702439pt" strokecolor="#5B5B5B">
                <v:path arrowok="t"/>
              </v:shape>
            </v:group>
            <v:group style="position:absolute;left:4697;top:7658;width:342;height:2" coordorigin="4697,7658" coordsize="342,2">
              <v:shape style="position:absolute;left:4697;top:7658;width:342;height:2" coordorigin="4697,7658" coordsize="342,0" path="m4697,7658l5039,7658e" filled="f" stroked="t" strokeweight=".468293pt" strokecolor="#4F4F4F">
                <v:path arrowok="t"/>
              </v:shape>
            </v:group>
            <v:group style="position:absolute;left:5554;top:7658;width:1920;height:2" coordorigin="5554,7658" coordsize="1920,2">
              <v:shape style="position:absolute;left:5554;top:7658;width:1920;height:2" coordorigin="5554,7658" coordsize="1920,0" path="m5554,7658l7474,7658e" filled="f" stroked="t" strokeweight=".702439pt" strokecolor="#575757">
                <v:path arrowok="t"/>
              </v:shape>
            </v:group>
            <v:group style="position:absolute;left:9253;top:7661;width:220;height:2" coordorigin="9253,7661" coordsize="220,2">
              <v:shape style="position:absolute;left:9253;top:7661;width:220;height:2" coordorigin="9253,7661" coordsize="220,0" path="m9253,7661l9474,7661e" filled="f" stroked="t" strokeweight=".468293pt" strokecolor="#444444">
                <v:path arrowok="t"/>
              </v:shape>
            </v:group>
            <v:group style="position:absolute;left:9450;top:7663;width:2327;height:2" coordorigin="9450,7663" coordsize="2327,2">
              <v:shape style="position:absolute;left:9450;top:7663;width:2327;height:2" coordorigin="9450,7663" coordsize="2327,0" path="m9450,7663l11778,7663e" filled="f" stroked="t" strokeweight=".468293pt" strokecolor="#5B5B5B">
                <v:path arrowok="t"/>
              </v:shape>
            </v:group>
            <v:group style="position:absolute;left:5039;top:7646;width:2;height:758" coordorigin="5039,7646" coordsize="2,758">
              <v:shape style="position:absolute;left:5039;top:7646;width:2;height:758" coordorigin="5039,7646" coordsize="0,758" path="m5039,8405l5039,7646e" filled="f" stroked="t" strokeweight=".936585pt" strokecolor="#4F4F4F">
                <v:path arrowok="t"/>
              </v:shape>
            </v:group>
            <v:group style="position:absolute;left:5034;top:7902;width:6734;height:2" coordorigin="5034,7902" coordsize="6734,2">
              <v:shape style="position:absolute;left:5034;top:7902;width:6734;height:2" coordorigin="5034,7902" coordsize="6734,0" path="m5034,7902l11768,7902e" filled="f" stroked="t" strokeweight=".702439pt" strokecolor="#606060">
                <v:path arrowok="t"/>
              </v:shape>
            </v:group>
            <v:group style="position:absolute;left:5029;top:8142;width:6734;height:2" coordorigin="5029,8142" coordsize="6734,2">
              <v:shape style="position:absolute;left:5029;top:8142;width:6734;height:2" coordorigin="5029,8142" coordsize="6734,0" path="m5029,8142l11764,8142e" filled="f" stroked="t" strokeweight=".702439pt" strokecolor="#606060">
                <v:path arrowok="t"/>
              </v:shape>
            </v:group>
            <v:group style="position:absolute;left:576;top:8398;width:11183;height:2" coordorigin="576,8398" coordsize="11183,2">
              <v:shape style="position:absolute;left:576;top:8398;width:11183;height:2" coordorigin="576,8398" coordsize="11183,0" path="m576,8398l11759,8398e" filled="f" stroked="t" strokeweight=".702439pt" strokecolor="#5B5B5B">
                <v:path arrowok="t"/>
              </v:shape>
            </v:group>
            <v:group style="position:absolute;left:9417;top:8405;width:318;height:2" coordorigin="9417,8405" coordsize="318,2">
              <v:shape style="position:absolute;left:9417;top:8405;width:318;height:2" coordorigin="9417,8405" coordsize="318,0" path="m9417,8405l9736,8405e" filled="f" stroked="t" strokeweight=".468293pt" strokecolor="#444444">
                <v:path arrowok="t"/>
              </v:shape>
            </v:group>
            <v:group style="position:absolute;left:571;top:9197;width:1283;height:2" coordorigin="571,9197" coordsize="1283,2">
              <v:shape style="position:absolute;left:571;top:9197;width:1283;height:2" coordorigin="571,9197" coordsize="1283,0" path="m571,9197l1854,9197e" filled="f" stroked="t" strokeweight=".702439pt" strokecolor="#606060">
                <v:path arrowok="t"/>
              </v:shape>
            </v:group>
            <v:group style="position:absolute;left:1798;top:9197;width:300;height:2" coordorigin="1798,9197" coordsize="300,2">
              <v:shape style="position:absolute;left:1798;top:9197;width:300;height:2" coordorigin="1798,9197" coordsize="300,0" path="m1798,9197l2098,9197e" filled="f" stroked="t" strokeweight=".468293pt" strokecolor="#484848">
                <v:path arrowok="t"/>
              </v:shape>
            </v:group>
            <v:group style="position:absolute;left:2042;top:9201;width:9703;height:2" coordorigin="2042,9201" coordsize="9703,2">
              <v:shape style="position:absolute;left:2042;top:9201;width:9703;height:2" coordorigin="2042,9201" coordsize="9703,0" path="m2042,9201l11745,9201e" filled="f" stroked="t" strokeweight=".702439pt" strokecolor="#606060">
                <v:path arrowok="t"/>
              </v:shape>
            </v:group>
            <v:group style="position:absolute;left:9047;top:9211;width:2697;height:2" coordorigin="9047,9211" coordsize="2697,2">
              <v:shape style="position:absolute;left:9047;top:9211;width:2697;height:2" coordorigin="9047,9211" coordsize="2697,0" path="m9047,9211l11745,9211e" filled="f" stroked="t" strokeweight=".702439pt" strokecolor="#646464">
                <v:path arrowok="t"/>
              </v:shape>
            </v:group>
            <v:group style="position:absolute;left:2524;top:4271;width:2;height:7770" coordorigin="2524,4271" coordsize="2,7770">
              <v:shape style="position:absolute;left:2524;top:4271;width:2;height:7770" coordorigin="2524,4271" coordsize="0,7770" path="m2524,12041l2524,4271e" filled="f" stroked="t" strokeweight=".702439pt" strokecolor="#606060">
                <v:path arrowok="t"/>
              </v:shape>
            </v:group>
            <v:group style="position:absolute;left:567;top:10040;width:11164;height:2" coordorigin="567,10040" coordsize="11164,2">
              <v:shape style="position:absolute;left:567;top:10040;width:11164;height:2" coordorigin="567,10040" coordsize="11164,0" path="m567,10040l11731,10040e" filled="f" stroked="t" strokeweight=".702439pt" strokecolor="#606060">
                <v:path arrowok="t"/>
              </v:shape>
            </v:group>
            <v:group style="position:absolute;left:576;top:6466;width:2;height:4437" coordorigin="576,6466" coordsize="2,4437">
              <v:shape style="position:absolute;left:576;top:6466;width:2;height:4437" coordorigin="576,6466" coordsize="0,4437" path="m576,10903l576,6466e" filled="f" stroked="t" strokeweight=".702439pt" strokecolor="#646464">
                <v:path arrowok="t"/>
              </v:shape>
            </v:group>
            <v:group style="position:absolute;left:7685;top:10050;width:4046;height:2" coordorigin="7685,10050" coordsize="4046,2">
              <v:shape style="position:absolute;left:7685;top:10050;width:4046;height:2" coordorigin="7685,10050" coordsize="4046,0" path="m7685,10050l11731,10050e" filled="f" stroked="t" strokeweight=".702439pt" strokecolor="#606060">
                <v:path arrowok="t"/>
              </v:shape>
            </v:group>
            <v:group style="position:absolute;left:9150;top:10050;width:323;height:2" coordorigin="9150,10050" coordsize="323,2">
              <v:shape style="position:absolute;left:9150;top:10050;width:323;height:2" coordorigin="9150,10050" coordsize="323,0" path="m9150,10050l9474,10050e" filled="f" stroked="t" strokeweight=".468293pt" strokecolor="#4F4F4F">
                <v:path arrowok="t"/>
              </v:shape>
            </v:group>
            <v:group style="position:absolute;left:9680;top:10050;width:318;height:2" coordorigin="9680,10050" coordsize="318,2">
              <v:shape style="position:absolute;left:9680;top:10050;width:318;height:2" coordorigin="9680,10050" coordsize="318,0" path="m9680,10050l9998,10050e" filled="f" stroked="t" strokeweight=".468293pt" strokecolor="#4B4B4B">
                <v:path arrowok="t"/>
              </v:shape>
            </v:group>
            <v:group style="position:absolute;left:571;top:10275;width:3414;height:2" coordorigin="571,10275" coordsize="3414,2">
              <v:shape style="position:absolute;left:571;top:10275;width:3414;height:2" coordorigin="571,10275" coordsize="3414,0" path="m571,10275l3985,10275e" filled="f" stroked="t" strokeweight=".702439pt" strokecolor="#646464">
                <v:path arrowok="t"/>
              </v:shape>
            </v:group>
            <v:group style="position:absolute;left:3929;top:10277;width:220;height:2" coordorigin="3929,10277" coordsize="220,2">
              <v:shape style="position:absolute;left:3929;top:10277;width:220;height:2" coordorigin="3929,10277" coordsize="220,0" path="m3929,10277l4149,10277e" filled="f" stroked="t" strokeweight=".468293pt" strokecolor="#444444">
                <v:path arrowok="t"/>
              </v:shape>
            </v:group>
            <v:group style="position:absolute;left:4093;top:10282;width:660;height:2" coordorigin="4093,10282" coordsize="660,2">
              <v:shape style="position:absolute;left:4093;top:10282;width:660;height:2" coordorigin="4093,10282" coordsize="660,0" path="m4093,10282l4753,10282e" filled="f" stroked="t" strokeweight=".702439pt" strokecolor="#5B5B5B">
                <v:path arrowok="t"/>
              </v:shape>
            </v:group>
            <v:group style="position:absolute;left:4697;top:10282;width:342;height:2" coordorigin="4697,10282" coordsize="342,2">
              <v:shape style="position:absolute;left:4697;top:10282;width:342;height:2" coordorigin="4697,10282" coordsize="342,0" path="m4697,10282l5039,10282e" filled="f" stroked="t" strokeweight=".468293pt" strokecolor="#4B4B4B">
                <v:path arrowok="t"/>
              </v:shape>
            </v:group>
            <v:group style="position:absolute;left:4983;top:10287;width:6743;height:2" coordorigin="4983,10287" coordsize="6743,2">
              <v:shape style="position:absolute;left:4983;top:10287;width:6743;height:2" coordorigin="4983,10287" coordsize="6743,0" path="m4983,10287l11726,10287e" filled="f" stroked="t" strokeweight=".702439pt" strokecolor="#606060">
                <v:path arrowok="t"/>
              </v:shape>
            </v:group>
            <v:group style="position:absolute;left:9253;top:10287;width:220;height:2" coordorigin="9253,10287" coordsize="220,2">
              <v:shape style="position:absolute;left:9253;top:10287;width:220;height:2" coordorigin="9253,10287" coordsize="220,0" path="m9253,10287l9474,10287e" filled="f" stroked="t" strokeweight=".468293pt" strokecolor="#484848">
                <v:path arrowok="t"/>
              </v:shape>
            </v:group>
            <v:group style="position:absolute;left:567;top:10522;width:11155;height:2" coordorigin="567,10522" coordsize="11155,2">
              <v:shape style="position:absolute;left:567;top:10522;width:11155;height:2" coordorigin="567,10522" coordsize="11155,0" path="m567,10522l11721,10522e" filled="f" stroked="t" strokeweight=".702439pt" strokecolor="#606060">
                <v:path arrowok="t"/>
              </v:shape>
            </v:group>
            <v:group style="position:absolute;left:4697;top:10522;width:342;height:2" coordorigin="4697,10522" coordsize="342,2">
              <v:shape style="position:absolute;left:4697;top:10522;width:342;height:2" coordorigin="4697,10522" coordsize="342,0" path="m4697,10522l5039,10522e" filled="f" stroked="t" strokeweight=".468293pt" strokecolor="#4B4B4B">
                <v:path arrowok="t"/>
              </v:shape>
            </v:group>
            <v:group style="position:absolute;left:9417;top:10529;width:318;height:2" coordorigin="9417,10529" coordsize="318,2">
              <v:shape style="position:absolute;left:9417;top:10529;width:318;height:2" coordorigin="9417,10529" coordsize="318,0" path="m9417,10529l9736,10529e" filled="f" stroked="t" strokeweight=".468293pt" strokecolor="#484848">
                <v:path arrowok="t"/>
              </v:shape>
            </v:group>
            <v:group style="position:absolute;left:9942;top:10529;width:332;height:2" coordorigin="9942,10529" coordsize="332,2">
              <v:shape style="position:absolute;left:9942;top:10529;width:332;height:2" coordorigin="9942,10529" coordsize="332,0" path="m9942,10529l10274,10529e" filled="f" stroked="t" strokeweight=".468293pt" strokecolor="#4F4F4F">
                <v:path arrowok="t"/>
              </v:shape>
            </v:group>
            <v:group style="position:absolute;left:885;top:10996;width:10438;height:2" coordorigin="885,10996" coordsize="10438,2">
              <v:shape style="position:absolute;left:885;top:10996;width:10438;height:2" coordorigin="885,10996" coordsize="10438,0" path="m885,10996l11323,10996e" filled="f" stroked="t" strokeweight=".702439pt" strokecolor="#646464">
                <v:path arrowok="t"/>
              </v:shape>
            </v:group>
            <v:group style="position:absolute;left:3849;top:10996;width:969;height:2" coordorigin="3849,10996" coordsize="969,2">
              <v:shape style="position:absolute;left:3849;top:10996;width:969;height:2" coordorigin="3849,10996" coordsize="969,0" path="m3849,10996l4819,10996e" filled="f" stroked="t" strokeweight=".702439pt" strokecolor="#6B6B6B">
                <v:path arrowok="t"/>
              </v:shape>
            </v:group>
            <v:group style="position:absolute;left:7774;top:11003;width:3938;height:2" coordorigin="7774,11003" coordsize="3938,2">
              <v:shape style="position:absolute;left:7774;top:11003;width:3938;height:2" coordorigin="7774,11003" coordsize="3938,0" path="m7774,11003l11712,11003e" filled="f" stroked="t" strokeweight=".702439pt" strokecolor="#646464">
                <v:path arrowok="t"/>
              </v:shape>
            </v:group>
            <v:group style="position:absolute;left:562;top:11235;width:11150;height:2" coordorigin="562,11235" coordsize="11150,2">
              <v:shape style="position:absolute;left:562;top:11235;width:11150;height:2" coordorigin="562,11235" coordsize="11150,0" path="m562,11235l11712,11235e" filled="f" stroked="t" strokeweight=".702439pt" strokecolor="#606060">
                <v:path arrowok="t"/>
              </v:shape>
            </v:group>
            <v:group style="position:absolute;left:9150;top:11242;width:159;height:2" coordorigin="9150,11242" coordsize="159,2">
              <v:shape style="position:absolute;left:9150;top:11242;width:159;height:2" coordorigin="9150,11242" coordsize="159,0" path="m9150,11242l9310,11242e" filled="f" stroked="t" strokeweight=".468293pt" strokecolor="#606060">
                <v:path arrowok="t"/>
              </v:shape>
            </v:group>
            <v:group style="position:absolute;left:9417;top:11244;width:2295;height:2" coordorigin="9417,11244" coordsize="2295,2">
              <v:shape style="position:absolute;left:9417;top:11244;width:2295;height:2" coordorigin="9417,11244" coordsize="2295,0" path="m9417,11244l11712,11244e" filled="f" stroked="t" strokeweight=".702439pt" strokecolor="#646464">
                <v:path arrowok="t"/>
              </v:shape>
            </v:group>
            <v:group style="position:absolute;left:567;top:11467;width:5161;height:2" coordorigin="567,11467" coordsize="5161,2">
              <v:shape style="position:absolute;left:567;top:11467;width:5161;height:2" coordorigin="567,11467" coordsize="5161,0" path="m567,11467l5727,11467e" filled="f" stroked="t" strokeweight=".702439pt" strokecolor="#606060">
                <v:path arrowok="t"/>
              </v:shape>
            </v:group>
            <v:group style="position:absolute;left:1852;top:11221;width:2;height:422" coordorigin="1852,11221" coordsize="2,422">
              <v:shape style="position:absolute;left:1852;top:11221;width:2;height:422" coordorigin="1852,11221" coordsize="0,422" path="m1852,11643l1852,11221e" filled="f" stroked="t" strokeweight=".702439pt" strokecolor="#4F4F4F">
                <v:path arrowok="t"/>
              </v:shape>
            </v:group>
            <v:group style="position:absolute;left:4983;top:11474;width:436;height:2" coordorigin="4983,11474" coordsize="436,2">
              <v:shape style="position:absolute;left:4983;top:11474;width:436;height:2" coordorigin="4983,11474" coordsize="436,0" path="m4983,11474l5418,11474e" filled="f" stroked="t" strokeweight=".468293pt" strokecolor="#4F4F4F">
                <v:path arrowok="t"/>
              </v:shape>
            </v:group>
            <v:group style="position:absolute;left:5362;top:11479;width:6350;height:2" coordorigin="5362,11479" coordsize="6350,2">
              <v:shape style="position:absolute;left:5362;top:11479;width:6350;height:2" coordorigin="5362,11479" coordsize="6350,0" path="m5362,11479l11712,11479e" filled="f" stroked="t" strokeweight=".702439pt" strokecolor="#646464">
                <v:path arrowok="t"/>
              </v:shape>
            </v:group>
            <v:group style="position:absolute;left:7455;top:11235;width:2;height:1038" coordorigin="7455,11235" coordsize="2,1038">
              <v:shape style="position:absolute;left:7455;top:11235;width:2;height:1038" coordorigin="7455,11235" coordsize="0,1038" path="m7455,12273l7455,11235e" filled="f" stroked="t" strokeweight=".702439pt" strokecolor="#646464">
                <v:path arrowok="t"/>
              </v:shape>
            </v:group>
            <v:group style="position:absolute;left:571;top:11927;width:2;height:346" coordorigin="571,11927" coordsize="2,346">
              <v:shape style="position:absolute;left:571;top:11927;width:2;height:346" coordorigin="571,11927" coordsize="0,346" path="m571,12273l571,11927e" filled="f" stroked="t" strokeweight=".468293pt" strokecolor="#545454">
                <v:path arrowok="t"/>
              </v:shape>
            </v:group>
            <v:group style="position:absolute;left:1271;top:11221;width:2;height:1052" coordorigin="1271,11221" coordsize="2,1052">
              <v:shape style="position:absolute;left:1271;top:11221;width:2;height:1052" coordorigin="1271,11221" coordsize="0,1052" path="m1271,12273l1271,11221e" filled="f" stroked="t" strokeweight=".702439pt" strokecolor="#646464">
                <v:path arrowok="t"/>
              </v:shape>
            </v:group>
            <v:group style="position:absolute;left:1271;top:12216;width:2;height:251" coordorigin="1271,12216" coordsize="2,251">
              <v:shape style="position:absolute;left:1271;top:12216;width:2;height:251" coordorigin="1271,12216" coordsize="0,251" path="m1271,12468l1271,12216e" filled="f" stroked="t" strokeweight=".468293pt" strokecolor="#4F4F4F">
                <v:path arrowok="t"/>
              </v:shape>
            </v:group>
            <v:group style="position:absolute;left:2517;top:11927;width:2;height:436" coordorigin="2517,11927" coordsize="2,436">
              <v:shape style="position:absolute;left:2517;top:11927;width:2;height:436" coordorigin="2517,11927" coordsize="0,436" path="m2517,12363l2517,11927e" filled="f" stroked="t" strokeweight=".468293pt" strokecolor="#575757">
                <v:path arrowok="t"/>
              </v:shape>
            </v:group>
            <v:group style="position:absolute;left:7455;top:12216;width:2;height:147" coordorigin="7455,12216" coordsize="2,147">
              <v:shape style="position:absolute;left:7455;top:12216;width:2;height:147" coordorigin="7455,12216" coordsize="0,147" path="m7455,12363l7455,12216e" filled="f" stroked="t" strokeweight=".468293pt" strokecolor="#484848">
                <v:path arrowok="t"/>
              </v:shape>
            </v:group>
            <v:group style="position:absolute;left:1850;top:12306;width:2;height:161" coordorigin="1850,12306" coordsize="2,161">
              <v:shape style="position:absolute;left:1850;top:12306;width:2;height:161" coordorigin="1850,12306" coordsize="0,161" path="m1850,12468l1850,12306e" filled="f" stroked="t" strokeweight=".468293pt" strokecolor="#2F2F2F">
                <v:path arrowok="t"/>
              </v:shape>
            </v:group>
            <v:group style="position:absolute;left:7458;top:12306;width:2;height:417" coordorigin="7458,12306" coordsize="2,417">
              <v:shape style="position:absolute;left:7458;top:12306;width:2;height:417" coordorigin="7458,12306" coordsize="0,417" path="m7458,12724l7458,12306e" filled="f" stroked="t" strokeweight=".702439pt" strokecolor="#6B6B6B">
                <v:path arrowok="t"/>
              </v:shape>
            </v:group>
            <v:group style="position:absolute;left:1271;top:12411;width:2;height:507" coordorigin="1271,12411" coordsize="2,507">
              <v:shape style="position:absolute;left:1271;top:12411;width:2;height:507" coordorigin="1271,12411" coordsize="0,507" path="m1271,12918l1271,12411e" filled="f" stroked="t" strokeweight=".702439pt" strokecolor="#707070">
                <v:path arrowok="t"/>
              </v:shape>
            </v:group>
            <v:group style="position:absolute;left:7455;top:12667;width:2;height:251" coordorigin="7455,12667" coordsize="2,251">
              <v:shape style="position:absolute;left:7455;top:12667;width:2;height:251" coordorigin="7455,12667" coordsize="0,251" path="m7455,12918l7455,12667e" filled="f" stroked="t" strokeweight=".468293pt" strokecolor="#444444">
                <v:path arrowok="t"/>
              </v:shape>
            </v:group>
            <v:group style="position:absolute;left:1269;top:12861;width:2;height:228" coordorigin="1269,12861" coordsize="2,228">
              <v:shape style="position:absolute;left:1269;top:12861;width:2;height:228" coordorigin="1269,12861" coordsize="0,228" path="m1269,13089l1269,12861e" filled="f" stroked="t" strokeweight=".468293pt" strokecolor="#545454">
                <v:path arrowok="t"/>
              </v:shape>
            </v:group>
            <v:group style="position:absolute;left:7455;top:12861;width:2;height:427" coordorigin="7455,12861" coordsize="2,427">
              <v:shape style="position:absolute;left:7455;top:12861;width:2;height:427" coordorigin="7455,12861" coordsize="0,427" path="m7455,13288l7455,12861e" filled="f" stroked="t" strokeweight=".702439pt" strokecolor="#676767">
                <v:path arrowok="t"/>
              </v:shape>
            </v:group>
            <v:group style="position:absolute;left:1269;top:13032;width:2;height:370" coordorigin="1269,13032" coordsize="2,370">
              <v:shape style="position:absolute;left:1269;top:13032;width:2;height:370" coordorigin="1269,13032" coordsize="0,370" path="m1269,13401l1269,13032e" filled="f" stroked="t" strokeweight=".936585pt" strokecolor="#747474">
                <v:path arrowok="t"/>
              </v:shape>
            </v:group>
            <v:group style="position:absolute;left:1847;top:12861;width:2;height:294" coordorigin="1847,12861" coordsize="2,294">
              <v:shape style="position:absolute;left:1847;top:12861;width:2;height:294" coordorigin="1847,12861" coordsize="0,294" path="m1847,13155l1847,12861e" filled="f" stroked="t" strokeweight=".468293pt" strokecolor="#3B3B3B">
                <v:path arrowok="t"/>
              </v:shape>
            </v:group>
            <v:group style="position:absolute;left:9708;top:13060;width:2;height:66" coordorigin="9708,13060" coordsize="2,66">
              <v:shape style="position:absolute;left:9708;top:13060;width:2;height:66" coordorigin="9708,13060" coordsize="0,66" path="m9708,13126l9708,13060e" filled="f" stroked="t" strokeweight=".234146pt" strokecolor="#000000">
                <v:path arrowok="t"/>
              </v:shape>
            </v:group>
            <v:group style="position:absolute;left:7455;top:13231;width:2;height:171" coordorigin="7455,13231" coordsize="2,171">
              <v:shape style="position:absolute;left:7455;top:13231;width:2;height:171" coordorigin="7455,13231" coordsize="0,171" path="m7455,13401l7455,13231e" filled="f" stroked="t" strokeweight=".468293pt" strokecolor="#3B3B3B">
                <v:path arrowok="t"/>
              </v:shape>
            </v:group>
            <v:group style="position:absolute;left:562;top:13529;width:1957;height:2" coordorigin="562,13529" coordsize="1957,2">
              <v:shape style="position:absolute;left:562;top:13529;width:1957;height:2" coordorigin="562,13529" coordsize="1957,0" path="m562,13529l2519,13529e" filled="f" stroked="t" strokeweight=".702439pt" strokecolor="#6B6B6B">
                <v:path arrowok="t"/>
              </v:shape>
            </v:group>
            <v:group style="position:absolute;left:1269;top:13345;width:2;height:251" coordorigin="1269,13345" coordsize="2,251">
              <v:shape style="position:absolute;left:1269;top:13345;width:2;height:251" coordorigin="1269,13345" coordsize="0,251" path="m1269,13596l1269,13345e" filled="f" stroked="t" strokeweight=".468293pt" strokecolor="#575757">
                <v:path arrowok="t"/>
              </v:shape>
            </v:group>
            <v:group style="position:absolute;left:2515;top:13345;width:2;height:251" coordorigin="2515,13345" coordsize="2,251">
              <v:shape style="position:absolute;left:2515;top:13345;width:2;height:251" coordorigin="2515,13345" coordsize="0,251" path="m2515,13596l2515,13345e" filled="f" stroked="t" strokeweight=".468293pt" strokecolor="#444444">
                <v:path arrowok="t"/>
              </v:shape>
            </v:group>
            <v:group style="position:absolute;left:7455;top:13345;width:2;height:531" coordorigin="7455,13345" coordsize="2,531">
              <v:shape style="position:absolute;left:7455;top:13345;width:2;height:531" coordorigin="7455,13345" coordsize="0,531" path="m7455,13875l7455,13345e" filled="f" stroked="t" strokeweight=".702439pt" strokecolor="#646464">
                <v:path arrowok="t"/>
              </v:shape>
            </v:group>
            <v:group style="position:absolute;left:9193;top:13420;width:2;height:379" coordorigin="9193,13420" coordsize="2,379">
              <v:shape style="position:absolute;left:9193;top:13420;width:2;height:379" coordorigin="9193,13420" coordsize="0,379" path="m9193,13800l9193,13420e" filled="f" stroked="t" strokeweight=".936585pt" strokecolor="#3848A8">
                <v:path arrowok="t"/>
              </v:shape>
            </v:group>
            <v:group style="position:absolute;left:569;top:13819;width:2;height:365" coordorigin="569,13819" coordsize="2,365">
              <v:shape style="position:absolute;left:569;top:13819;width:2;height:365" coordorigin="569,13819" coordsize="0,365" path="m569,14184l569,13819e" filled="f" stroked="t" strokeweight=".468293pt" strokecolor="#646464">
                <v:path arrowok="t"/>
              </v:shape>
            </v:group>
            <v:group style="position:absolute;left:7455;top:13819;width:2;height:232" coordorigin="7455,13819" coordsize="2,232">
              <v:shape style="position:absolute;left:7455;top:13819;width:2;height:232" coordorigin="7455,13819" coordsize="0,232" path="m7455,14051l7455,13819e" filled="f" stroked="t" strokeweight=".468293pt" strokecolor="#4F4F4F">
                <v:path arrowok="t"/>
              </v:shape>
            </v:group>
            <v:group style="position:absolute;left:1269;top:13994;width:2;height:190" coordorigin="1269,13994" coordsize="2,190">
              <v:shape style="position:absolute;left:1269;top:13994;width:2;height:190" coordorigin="1269,13994" coordsize="0,190" path="m1269,14184l1269,13994e" filled="f" stroked="t" strokeweight=".468293pt" strokecolor="#3F3F3F">
                <v:path arrowok="t"/>
              </v:shape>
            </v:group>
            <v:group style="position:absolute;left:2515;top:13994;width:2;height:190" coordorigin="2515,13994" coordsize="2,190">
              <v:shape style="position:absolute;left:2515;top:13994;width:2;height:190" coordorigin="2515,13994" coordsize="0,190" path="m2515,14184l2515,13994e" filled="f" stroked="t" strokeweight=".468293pt" strokecolor="#444444">
                <v:path arrowok="t"/>
              </v:shape>
            </v:group>
            <v:group style="position:absolute;left:9179;top:14155;width:2;height:85" coordorigin="9179,14155" coordsize="2,85">
              <v:shape style="position:absolute;left:9179;top:14155;width:2;height:85" coordorigin="9179,14155" coordsize="0,85" path="m9179,14240l9179,14155e" filled="f" stroked="t" strokeweight="1.639024pt" strokecolor="#3F4F54">
                <v:path arrowok="t"/>
              </v:shape>
            </v:group>
            <v:group style="position:absolute;left:1845;top:14212;width:2;height:284" coordorigin="1845,14212" coordsize="2,284">
              <v:shape style="position:absolute;left:1845;top:14212;width:2;height:284" coordorigin="1845,14212" coordsize="0,284" path="m1845,14496l1845,14212e" filled="f" stroked="t" strokeweight=".468293pt" strokecolor="#383838">
                <v:path arrowok="t"/>
              </v:shape>
            </v:group>
            <v:group style="position:absolute;left:567;top:14440;width:2;height:251" coordorigin="567,14440" coordsize="2,251">
              <v:shape style="position:absolute;left:567;top:14440;width:2;height:251" coordorigin="567,14440" coordsize="0,251" path="m567,14691l567,14440e" filled="f" stroked="t" strokeweight=".468293pt" strokecolor="#545454">
                <v:path arrowok="t"/>
              </v:shape>
            </v:group>
            <v:group style="position:absolute;left:2515;top:12306;width:2;height:3892" coordorigin="2515,12306" coordsize="2,3892">
              <v:shape style="position:absolute;left:2515;top:12306;width:2;height:3892" coordorigin="2515,12306" coordsize="0,3892" path="m2515,16198l2515,12306e" filled="f" stroked="t" strokeweight=".702439pt" strokecolor="#646464">
                <v:path arrowok="t"/>
              </v:shape>
            </v:group>
            <v:group style="position:absolute;left:1845;top:11221;width:2;height:4973" coordorigin="1845,11221" coordsize="2,4973">
              <v:shape style="position:absolute;left:1845;top:11221;width:2;height:4973" coordorigin="1845,11221" coordsize="0,4973" path="m1845,16194l1845,11221e" filled="f" stroked="t" strokeweight=".702439pt" strokecolor="#545454">
                <v:path arrowok="t"/>
              </v:shape>
            </v:group>
            <v:group style="position:absolute;left:7453;top:13994;width:2;height:2223" coordorigin="7453,13994" coordsize="2,2223">
              <v:shape style="position:absolute;left:7453;top:13994;width:2;height:2223" coordorigin="7453,13994" coordsize="0,2223" path="m7453,16217l7453,13994e" filled="f" stroked="t" strokeweight=".702439pt" strokecolor="#676767">
                <v:path arrowok="t"/>
              </v:shape>
            </v:group>
            <v:group style="position:absolute;left:1267;top:13525;width:2;height:2669" coordorigin="1267,13525" coordsize="2,2669">
              <v:shape style="position:absolute;left:1267;top:13525;width:2;height:2669" coordorigin="1267,13525" coordsize="0,2669" path="m1267,16194l1267,13525e" filled="f" stroked="t" strokeweight=".702439pt" strokecolor="#676767">
                <v:path arrowok="t"/>
              </v:shape>
            </v:group>
            <v:group style="position:absolute;left:569;top:10988;width:2;height:5200" coordorigin="569,10988" coordsize="2,5200">
              <v:shape style="position:absolute;left:569;top:10988;width:2;height:5200" coordorigin="569,10988" coordsize="0,5200" path="m569,16189l569,10988e" filled="f" stroked="t" strokeweight=".702439pt" strokecolor="#676767">
                <v:path arrowok="t"/>
              </v:shape>
            </v:group>
            <v:group style="position:absolute;left:2538;top:16203;width:4674;height:2" coordorigin="2538,16203" coordsize="4674,2">
              <v:shape style="position:absolute;left:2538;top:16203;width:4674;height:2" coordorigin="2538,16203" coordsize="4674,0" path="m2538,16203l7212,16203e" filled="f" stroked="t" strokeweight=".702439pt" strokecolor="#606060">
                <v:path arrowok="t"/>
              </v:shape>
            </v:group>
            <v:group style="position:absolute;left:543;top:16189;width:6786;height:2" coordorigin="543,16189" coordsize="6786,2">
              <v:shape style="position:absolute;left:543;top:16189;width:6786;height:2" coordorigin="543,16189" coordsize="6786,0" path="m543,16189l7329,16189e" filled="f" stroked="t" strokeweight=".702439pt" strokecolor="#606060">
                <v:path arrowok="t"/>
              </v:shape>
            </v:group>
            <v:group style="position:absolute;left:5769;top:16205;width:759;height:2" coordorigin="5769,16205" coordsize="759,2">
              <v:shape style="position:absolute;left:5769;top:16205;width:759;height:2" coordorigin="5769,16205" coordsize="759,0" path="m5769,16205l6528,16205e" filled="f" stroked="t" strokeweight=".702439pt" strokecolor="#646464">
                <v:path arrowok="t"/>
              </v:shape>
            </v:group>
            <v:group style="position:absolute;left:3863;top:16215;width:6135;height:2" coordorigin="3863,16215" coordsize="6135,2">
              <v:shape style="position:absolute;left:3863;top:16215;width:6135;height:2" coordorigin="3863,16215" coordsize="6135,0" path="m3863,16215l9998,16215e" filled="f" stroked="t" strokeweight=".468293pt" strokecolor="#676767">
                <v:path arrowok="t"/>
              </v:shape>
            </v:group>
            <v:group style="position:absolute;left:9150;top:16217;width:323;height:2" coordorigin="9150,16217" coordsize="323,2">
              <v:shape style="position:absolute;left:9150;top:16217;width:323;height:2" coordorigin="9150,16217" coordsize="323,0" path="m9150,16217l9474,16217e" filled="f" stroked="t" strokeweight=".468293pt" strokecolor="#606060">
                <v:path arrowok="t"/>
              </v:shape>
            </v:group>
            <v:group style="position:absolute;left:9900;top:16220;width:1723;height:2" coordorigin="9900,16220" coordsize="1723,2">
              <v:shape style="position:absolute;left:9900;top:16220;width:1723;height:2" coordorigin="9900,16220" coordsize="1723,0" path="m9900,16220l11623,16220e" filled="f" stroked="t" strokeweight=".936585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2"/>
          <w:position w:val="-1"/>
        </w:rPr>
        <w:t>itfaiy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2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343434"/>
          <w:spacing w:val="33"/>
          <w:w w:val="72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2"/>
          <w:position w:val="-1"/>
        </w:rPr>
        <w:t>Güne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2"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343434"/>
          <w:spacing w:val="-6"/>
          <w:w w:val="72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3"/>
          <w:position w:val="-1"/>
        </w:rPr>
        <w:t>Bölg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4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4B4B4B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9"/>
          <w:position w:val="-1"/>
        </w:rPr>
        <w:t>Amin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10" w:lineRule="exact"/>
        <w:ind w:left="2959"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61"/>
          <w:szCs w:val="61"/>
          <w:color w:val="2A3BA1"/>
          <w:w w:val="69"/>
          <w:i/>
          <w:position w:val="1"/>
        </w:rPr>
        <w:t>'}</w:t>
      </w:r>
      <w:r>
        <w:rPr>
          <w:rFonts w:ascii="Times New Roman" w:hAnsi="Times New Roman" w:cs="Times New Roman" w:eastAsia="Times New Roman"/>
          <w:sz w:val="61"/>
          <w:szCs w:val="61"/>
          <w:color w:val="2A3BA1"/>
          <w:spacing w:val="-118"/>
          <w:w w:val="69"/>
          <w:i/>
          <w:position w:val="1"/>
        </w:rPr>
        <w:t>f</w:t>
      </w:r>
      <w:r>
        <w:rPr>
          <w:rFonts w:ascii="Courier New" w:hAnsi="Courier New" w:cs="Courier New" w:eastAsia="Courier New"/>
          <w:sz w:val="25"/>
          <w:szCs w:val="25"/>
          <w:color w:val="2A3BA1"/>
          <w:spacing w:val="-77"/>
          <w:w w:val="123"/>
          <w:i/>
          <w:position w:val="5"/>
        </w:rPr>
        <w:t>(</w:t>
      </w:r>
      <w:r>
        <w:rPr>
          <w:rFonts w:ascii="Times New Roman" w:hAnsi="Times New Roman" w:cs="Times New Roman" w:eastAsia="Times New Roman"/>
          <w:sz w:val="61"/>
          <w:szCs w:val="61"/>
          <w:color w:val="2A3BA1"/>
          <w:spacing w:val="-124"/>
          <w:w w:val="69"/>
          <w:i/>
          <w:position w:val="1"/>
        </w:rPr>
        <w:t>e</w:t>
      </w:r>
      <w:r>
        <w:rPr>
          <w:rFonts w:ascii="Courier New" w:hAnsi="Courier New" w:cs="Courier New" w:eastAsia="Courier New"/>
          <w:sz w:val="25"/>
          <w:szCs w:val="25"/>
          <w:color w:val="2A3BA1"/>
          <w:spacing w:val="0"/>
          <w:w w:val="123"/>
          <w:i/>
          <w:position w:val="5"/>
        </w:rPr>
        <w:t>O</w:t>
      </w:r>
      <w:r>
        <w:rPr>
          <w:rFonts w:ascii="Courier New" w:hAnsi="Courier New" w:cs="Courier New" w:eastAsia="Courier New"/>
          <w:sz w:val="25"/>
          <w:szCs w:val="25"/>
          <w:color w:val="2A3BA1"/>
          <w:spacing w:val="-83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A3BA1"/>
          <w:spacing w:val="0"/>
          <w:w w:val="280"/>
          <w:i/>
          <w:position w:val="6"/>
        </w:rPr>
        <w:t>$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auto"/>
        <w:ind w:left="3581" w:right="37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441528pt;margin-top:16.063114pt;width:51.382592pt;height:18pt;mso-position-horizontal-relative:page;mso-position-vertical-relative:paragraph;z-index:-1491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6595B"/>
                      <w:spacing w:val="-669"/>
                      <w:w w:val="263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3213" w:right="-20"/>
        <w:jc w:val="left"/>
        <w:tabs>
          <w:tab w:pos="93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943512pt;margin-top:4.395708pt;width:286.915528pt;height:19.155720pt;mso-position-horizontal-relative:page;mso-position-vertical-relative:paragraph;z-index:-14912" type="#_x0000_t202" filled="f" stroked="f">
            <v:textbox inset="0,0,0,0">
              <w:txbxContent>
                <w:p>
                  <w:pPr>
                    <w:spacing w:before="0" w:after="0" w:line="383" w:lineRule="exact"/>
                    <w:ind w:right="-97"/>
                    <w:jc w:val="left"/>
                    <w:tabs>
                      <w:tab w:pos="5320" w:val="left"/>
                    </w:tabs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4"/>
                      <w:w w:val="110"/>
                      <w:position w:val="-3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10"/>
                      <w:position w:val="-3"/>
                    </w:rPr>
                    <w:t>ANGIN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18"/>
                      <w:w w:val="11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0"/>
                      <w:w w:val="100"/>
                      <w:position w:val="-3"/>
                    </w:rPr>
                    <w:t>RAPORU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33333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6595B"/>
                      <w:spacing w:val="0"/>
                      <w:w w:val="50"/>
                      <w:position w:val="1"/>
                    </w:rPr>
                    <w:t>.........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56595B"/>
          <w:spacing w:val="0"/>
          <w:w w:val="53"/>
          <w:position w:val="-1"/>
        </w:rPr>
        <w:t>...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58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089027pt;margin-top:-71.053215pt;width:464.695951pt;height:78.338435pt;mso-position-horizontal-relative:page;mso-position-vertical-relative:paragraph;z-index:-14914" type="#_x0000_t202" filled="f" stroked="f">
            <v:textbox inset="0,0,0,0">
              <w:txbxContent>
                <w:p>
                  <w:pPr>
                    <w:spacing w:before="0" w:after="0" w:line="1567" w:lineRule="exact"/>
                    <w:ind w:right="-275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390"/>
                      <w:position w:val="-12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100"/>
                      <w:position w:val="-12"/>
                    </w:rPr>
                    <w:tab/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100"/>
                      <w:position w:val="-1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7696B"/>
                      <w:spacing w:val="0"/>
                      <w:w w:val="156"/>
                      <w:position w:val="9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1" w:lineRule="exact"/>
        <w:ind w:left="62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2" w:after="0" w:line="240" w:lineRule="auto"/>
        <w:ind w:left="119" w:right="-20"/>
        <w:jc w:val="left"/>
        <w:tabs>
          <w:tab w:pos="1440" w:val="left"/>
          <w:tab w:pos="3080" w:val="left"/>
          <w:tab w:pos="54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No:26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:15:00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tfel:023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856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3" w:right="-20"/>
        <w:jc w:val="left"/>
        <w:tabs>
          <w:tab w:pos="1440" w:val="left"/>
          <w:tab w:pos="3020" w:val="left"/>
          <w:tab w:pos="440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4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9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10.2017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_IKayıtNo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10199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4" w:lineRule="auto"/>
        <w:ind w:left="128" w:right="5994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Bulgmca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9"/>
          <w:w w:val="11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:Bulgurca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Menderes/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2" w:lineRule="auto"/>
        <w:ind w:left="119" w:right="564"/>
        <w:jc w:val="left"/>
        <w:tabs>
          <w:tab w:pos="1440" w:val="left"/>
          <w:tab w:pos="3520" w:val="left"/>
          <w:tab w:pos="61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Yano-ını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İzmariti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8"/>
          <w:w w:val="12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izlik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9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95B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95B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659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570" w:right="-20"/>
        <w:jc w:val="left"/>
        <w:tabs>
          <w:tab w:pos="4600" w:val="left"/>
          <w:tab w:pos="532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377594pt;margin-top:4.360291pt;width:3.6564pt;height:24pt;mso-position-horizontal-relative:page;mso-position-vertical-relative:paragraph;z-index:-1491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Betonarme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Ahşap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Saati:15:20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4241" w:right="4787"/>
        <w:jc w:val="center"/>
        <w:tabs>
          <w:tab w:pos="57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1A1A1A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89" w:lineRule="exact"/>
        <w:ind w:left="128" w:right="-20"/>
        <w:jc w:val="left"/>
        <w:tabs>
          <w:tab w:pos="21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20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6" w:lineRule="exact"/>
        <w:ind w:left="119" w:right="1873" w:firstLine="2038"/>
        <w:jc w:val="left"/>
        <w:tabs>
          <w:tab w:pos="2080" w:val="left"/>
          <w:tab w:pos="46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230"/>
        </w:rPr>
        <w:t>I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7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15:01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:15: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36" w:lineRule="exact"/>
        <w:ind w:left="4608" w:right="3981" w:firstLine="-4479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95B"/>
          <w:w w:val="92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82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3" w:lineRule="auto"/>
        <w:ind w:left="2106" w:right="3626" w:firstLine="2487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2" w:lineRule="exact"/>
        <w:ind w:left="2102" w:right="2021" w:firstLine="-1973"/>
        <w:jc w:val="left"/>
        <w:tabs>
          <w:tab w:pos="45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Dönüş_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95B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8" w:lineRule="auto"/>
        <w:ind w:left="128" w:right="2848" w:firstLine="-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1"/>
        </w:rPr>
        <w:t>S_öndll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19" w:right="-20"/>
        <w:jc w:val="left"/>
        <w:tabs>
          <w:tab w:pos="2100" w:val="left"/>
          <w:tab w:pos="4580" w:val="left"/>
          <w:tab w:pos="644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lKöpü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6"/>
          <w:w w:val="11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4584" w:right="-20"/>
        <w:jc w:val="left"/>
        <w:tabs>
          <w:tab w:pos="6440" w:val="left"/>
          <w:tab w:pos="79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zı;.ı..r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99"/>
          <w:position w:val="-1"/>
        </w:rPr>
        <w:t>}.o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1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56"/>
          <w:position w:val="-1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96B"/>
          <w:spacing w:val="0"/>
          <w:w w:val="112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3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10"/>
          <w:w w:val="16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ruşturına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sönmeıni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Uşlirülmesi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4" w:lineRule="auto"/>
        <w:ind w:left="119" w:right="3482"/>
        <w:jc w:val="left"/>
        <w:tabs>
          <w:tab w:pos="20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6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3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95"/>
          <w:position w:val="-1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28" w:right="-20"/>
        <w:jc w:val="left"/>
        <w:tabs>
          <w:tab w:pos="540" w:val="left"/>
          <w:tab w:pos="208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1"/>
          <w:szCs w:val="21"/>
          <w:color w:val="424242"/>
          <w:spacing w:val="-81"/>
          <w:w w:val="81"/>
          <w:position w:val="5"/>
        </w:rPr>
        <w:t>p</w:t>
      </w:r>
      <w:r>
        <w:rPr>
          <w:rFonts w:ascii="Courier New" w:hAnsi="Courier New" w:cs="Courier New" w:eastAsia="Courier New"/>
          <w:sz w:val="21"/>
          <w:szCs w:val="21"/>
          <w:color w:val="AAAEAE"/>
          <w:spacing w:val="0"/>
          <w:w w:val="132"/>
          <w:position w:val="5"/>
        </w:rPr>
        <w:t>·</w:t>
      </w:r>
      <w:r>
        <w:rPr>
          <w:rFonts w:ascii="Courier New" w:hAnsi="Courier New" w:cs="Courier New" w:eastAsia="Courier New"/>
          <w:sz w:val="21"/>
          <w:szCs w:val="21"/>
          <w:color w:val="AAAEAE"/>
          <w:spacing w:val="0"/>
          <w:w w:val="100"/>
          <w:position w:val="5"/>
        </w:rPr>
        <w:tab/>
      </w:r>
      <w:r>
        <w:rPr>
          <w:rFonts w:ascii="Courier New" w:hAnsi="Courier New" w:cs="Courier New" w:eastAsia="Courier New"/>
          <w:sz w:val="21"/>
          <w:szCs w:val="21"/>
          <w:color w:val="AAAEAE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DönlişU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14.1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30" w:right="-20"/>
        <w:jc w:val="left"/>
        <w:tabs>
          <w:tab w:pos="1000" w:val="left"/>
          <w:tab w:pos="1480" w:val="left"/>
          <w:tab w:pos="354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K;IDE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</w:rPr>
        <w:t>ı.</w:t>
      </w:r>
      <w:r>
        <w:rPr>
          <w:rFonts w:ascii="Arial" w:hAnsi="Arial" w:cs="Arial" w:eastAsia="Arial"/>
          <w:sz w:val="26"/>
          <w:szCs w:val="26"/>
          <w:color w:val="333333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520" w:right="66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41" w:right="-71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2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7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18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77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918755pt;margin-top:8.628625pt;width:5.1906pt;height:4pt;mso-position-horizontal-relative:page;mso-position-vertical-relative:paragraph;z-index:-1491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33333"/>
                      <w:spacing w:val="0"/>
                      <w:w w:val="123"/>
                      <w:i/>
                    </w:rPr>
                    <w:t>Q)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3"/>
        </w:rPr>
        <w:t>'G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01"/>
          <w:w w:val="194"/>
          <w:position w:val="1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0"/>
          <w:w w:val="50"/>
          <w:b/>
          <w:bCs/>
          <w:position w:val="0"/>
        </w:rPr>
        <w:t>z</w:t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-22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39"/>
          <w:position w:val="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39"/>
          <w:position w:val="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23"/>
          <w:w w:val="39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58"/>
          <w:w w:val="68"/>
          <w:position w:val="1"/>
        </w:rPr>
        <w:t>E</w:t>
      </w:r>
      <w:r>
        <w:rPr>
          <w:rFonts w:ascii="Arial" w:hAnsi="Arial" w:cs="Arial" w:eastAsia="Arial"/>
          <w:sz w:val="14"/>
          <w:szCs w:val="14"/>
          <w:color w:val="424242"/>
          <w:spacing w:val="-1"/>
          <w:w w:val="150"/>
          <w:position w:val="0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9"/>
          <w:position w:val="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63"/>
          <w:w w:val="69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9"/>
          <w:position w:val="0"/>
        </w:rPr>
        <w:t>\f:l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79"/>
          <w:position w:val="1"/>
        </w:rPr>
        <w:t>207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6138" w:space="2321"/>
            <w:col w:w="2281"/>
          </w:cols>
        </w:sectPr>
      </w:pPr>
      <w:rPr/>
    </w:p>
    <w:p>
      <w:pPr>
        <w:spacing w:before="1" w:after="0" w:line="130" w:lineRule="exact"/>
        <w:ind w:left="277" w:right="-20"/>
        <w:jc w:val="left"/>
        <w:tabs>
          <w:tab w:pos="254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i/>
          <w:position w:val="-6"/>
        </w:rPr>
        <w:t>.Q</w:t>
      </w:r>
      <w:r>
        <w:rPr>
          <w:rFonts w:ascii="Arial" w:hAnsi="Arial" w:cs="Arial" w:eastAsia="Arial"/>
          <w:sz w:val="17"/>
          <w:szCs w:val="17"/>
          <w:color w:val="424242"/>
          <w:spacing w:val="-45"/>
          <w:w w:val="100"/>
          <w:i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21"/>
          <w:szCs w:val="21"/>
          <w:color w:val="909190"/>
          <w:spacing w:val="0"/>
          <w:w w:val="100"/>
          <w:position w:val="-17"/>
        </w:rPr>
        <w:t>Erd</w:t>
      </w:r>
      <w:r>
        <w:rPr>
          <w:rFonts w:ascii="Arial" w:hAnsi="Arial" w:cs="Arial" w:eastAsia="Arial"/>
          <w:sz w:val="21"/>
          <w:szCs w:val="21"/>
          <w:color w:val="909190"/>
          <w:spacing w:val="0"/>
          <w:w w:val="100"/>
          <w:position w:val="-17"/>
        </w:rPr>
        <w:t> </w:t>
      </w:r>
      <w:r>
        <w:rPr>
          <w:rFonts w:ascii="Arial" w:hAnsi="Arial" w:cs="Arial" w:eastAsia="Arial"/>
          <w:sz w:val="21"/>
          <w:szCs w:val="21"/>
          <w:color w:val="909190"/>
          <w:spacing w:val="26"/>
          <w:w w:val="100"/>
          <w:position w:val="-17"/>
        </w:rPr>
        <w:t> </w:t>
      </w:r>
      <w:r>
        <w:rPr>
          <w:rFonts w:ascii="Arial" w:hAnsi="Arial" w:cs="Arial" w:eastAsia="Arial"/>
          <w:sz w:val="16"/>
          <w:szCs w:val="16"/>
          <w:color w:val="67696B"/>
          <w:spacing w:val="0"/>
          <w:w w:val="92"/>
          <w:b/>
          <w:bCs/>
          <w:position w:val="-15"/>
        </w:rPr>
        <w:t>1</w:t>
      </w:r>
      <w:r>
        <w:rPr>
          <w:rFonts w:ascii="Arial" w:hAnsi="Arial" w:cs="Arial" w:eastAsia="Arial"/>
          <w:sz w:val="16"/>
          <w:szCs w:val="16"/>
          <w:color w:val="67696B"/>
          <w:spacing w:val="-20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56595B"/>
          <w:spacing w:val="0"/>
          <w:w w:val="100"/>
          <w:b/>
          <w:bCs/>
          <w:position w:val="-15"/>
        </w:rPr>
        <w:t>YILDIRIM</w:t>
      </w:r>
      <w:r>
        <w:rPr>
          <w:rFonts w:ascii="Arial" w:hAnsi="Arial" w:cs="Arial" w:eastAsia="Arial"/>
          <w:sz w:val="21"/>
          <w:szCs w:val="21"/>
          <w:color w:val="56595B"/>
          <w:spacing w:val="50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15"/>
          <w:szCs w:val="15"/>
          <w:color w:val="56595B"/>
          <w:spacing w:val="0"/>
          <w:w w:val="210"/>
          <w:position w:val="-15"/>
        </w:rPr>
        <w:t>ı</w:t>
      </w:r>
      <w:r>
        <w:rPr>
          <w:rFonts w:ascii="Arial" w:hAnsi="Arial" w:cs="Arial" w:eastAsia="Arial"/>
          <w:sz w:val="15"/>
          <w:szCs w:val="15"/>
          <w:color w:val="56595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5"/>
          <w:szCs w:val="15"/>
          <w:color w:val="56595B"/>
          <w:spacing w:val="0"/>
          <w:w w:val="100"/>
          <w:position w:val="-15"/>
        </w:rPr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23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-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0" w:after="0" w:line="527" w:lineRule="exact"/>
        <w:ind w:left="254" w:right="-124"/>
        <w:jc w:val="left"/>
        <w:tabs>
          <w:tab w:pos="22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602802pt;margin-top:1.692043pt;width:6.817795pt;height:10.5pt;mso-position-horizontal-relative:page;mso-position-vertical-relative:paragraph;z-index:-1490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333333"/>
                      <w:spacing w:val="-18"/>
                      <w:w w:val="68"/>
                    </w:rPr>
                    <w:t>&lt;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33333"/>
                      <w:spacing w:val="-9"/>
                      <w:w w:val="68"/>
                    </w:rPr>
                    <w:t>ı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33333"/>
                      <w:spacing w:val="-30"/>
                      <w:w w:val="69"/>
                    </w:rPr>
                    <w:t>l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56595B"/>
          <w:spacing w:val="-15"/>
          <w:w w:val="33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33333"/>
          <w:spacing w:val="-4"/>
          <w:w w:val="51"/>
          <w:position w:val="16"/>
        </w:rPr>
        <w:t>.</w:t>
      </w:r>
      <w:r>
        <w:rPr>
          <w:rFonts w:ascii="Arial" w:hAnsi="Arial" w:cs="Arial" w:eastAsia="Arial"/>
          <w:sz w:val="56"/>
          <w:szCs w:val="56"/>
          <w:color w:val="333333"/>
          <w:spacing w:val="-181"/>
          <w:w w:val="85"/>
          <w:position w:val="-3"/>
        </w:rPr>
        <w:t>-</w:t>
      </w:r>
      <w:r>
        <w:rPr>
          <w:rFonts w:ascii="Arial" w:hAnsi="Arial" w:cs="Arial" w:eastAsia="Arial"/>
          <w:sz w:val="23"/>
          <w:szCs w:val="23"/>
          <w:color w:val="333333"/>
          <w:spacing w:val="-5"/>
          <w:w w:val="51"/>
          <w:position w:val="16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"/>
          <w:w w:val="51"/>
          <w:position w:val="16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51"/>
          <w:position w:val="16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16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1"/>
          <w:szCs w:val="21"/>
          <w:color w:val="AAAEAE"/>
          <w:spacing w:val="0"/>
          <w:w w:val="222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858EA8"/>
          <w:spacing w:val="0"/>
          <w:w w:val="101"/>
          <w:position w:val="-1"/>
        </w:rPr>
        <w:t>:ıünev</w:t>
      </w:r>
      <w:r>
        <w:rPr>
          <w:rFonts w:ascii="Times New Roman" w:hAnsi="Times New Roman" w:cs="Times New Roman" w:eastAsia="Times New Roman"/>
          <w:sz w:val="21"/>
          <w:szCs w:val="21"/>
          <w:color w:val="858EA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858EA8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b/>
          <w:bCs/>
          <w:position w:val="0"/>
        </w:rPr>
        <w:t>öt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71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596E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3D596E"/>
          <w:spacing w:val="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D596E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2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4" w:equalWidth="0">
            <w:col w:w="3241" w:space="292"/>
            <w:col w:w="761" w:space="4024"/>
            <w:col w:w="413" w:space="0"/>
            <w:col w:w="2009"/>
          </w:cols>
        </w:sectPr>
      </w:pPr>
      <w:rPr/>
    </w:p>
    <w:p>
      <w:pPr>
        <w:spacing w:before="0" w:after="0" w:line="225" w:lineRule="exact"/>
        <w:ind w:right="-20"/>
        <w:jc w:val="right"/>
        <w:tabs>
          <w:tab w:pos="6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AAAEAE"/>
          <w:w w:val="88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AAAEA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C7C"/>
          <w:spacing w:val="0"/>
          <w:w w:val="97"/>
        </w:rPr>
        <w:t>ru</w:t>
      </w:r>
      <w:r>
        <w:rPr>
          <w:rFonts w:ascii="Times New Roman" w:hAnsi="Times New Roman" w:cs="Times New Roman" w:eastAsia="Times New Roman"/>
          <w:sz w:val="22"/>
          <w:szCs w:val="22"/>
          <w:color w:val="79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97C7C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b/>
          <w:bCs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56595B"/>
          <w:spacing w:val="-4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D596E"/>
          <w:spacing w:val="0"/>
          <w:w w:val="96"/>
          <w:b/>
          <w:bCs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57" w:lineRule="exact"/>
        <w:ind w:left="-122" w:right="468"/>
        <w:jc w:val="right"/>
        <w:tabs>
          <w:tab w:pos="38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041718pt;margin-top:19.122473pt;width:189.381712pt;height:34pt;mso-position-horizontal-relative:page;mso-position-vertical-relative:paragraph;z-index:-14908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tabs>
                      <w:tab w:pos="3300" w:val="left"/>
                    </w:tabs>
                    <w:rPr>
                      <w:rFonts w:ascii="Arial" w:hAnsi="Arial" w:cs="Arial" w:eastAsia="Arial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  <w:position w:val="11"/>
                    </w:rPr>
                    <w:t>itf.Çvş.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-36"/>
                      <w:w w:val="100"/>
                      <w:position w:val="1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  <w:position w:val="1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43D6B"/>
                      <w:spacing w:val="0"/>
                      <w:w w:val="73"/>
                      <w:i/>
                      <w:position w:val="-1"/>
                    </w:rPr>
                    <w:t>"{!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UNSALAN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C8C8C6"/>
          <w:spacing w:val="-2"/>
          <w:w w:val="76"/>
          <w:position w:val="-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-12"/>
          <w:w w:val="178"/>
          <w:position w:val="-17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797C7C"/>
          <w:spacing w:val="-21"/>
          <w:w w:val="129"/>
          <w:i/>
          <w:position w:val="-12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797C7C"/>
          <w:spacing w:val="-56"/>
          <w:w w:val="145"/>
          <w:position w:val="-17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797C7C"/>
          <w:spacing w:val="0"/>
          <w:w w:val="129"/>
          <w:i/>
          <w:position w:val="-12"/>
        </w:rPr>
        <w:t>,/</w:t>
      </w:r>
      <w:r>
        <w:rPr>
          <w:rFonts w:ascii="Times New Roman" w:hAnsi="Times New Roman" w:cs="Times New Roman" w:eastAsia="Times New Roman"/>
          <w:sz w:val="14"/>
          <w:szCs w:val="14"/>
          <w:color w:val="797C7C"/>
          <w:spacing w:val="-24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0"/>
          <w:w w:val="50"/>
          <w:i/>
          <w:position w:val="-12"/>
        </w:rPr>
        <w:t>..</w:t>
      </w:r>
      <w:r>
        <w:rPr>
          <w:rFonts w:ascii="Times New Roman" w:hAnsi="Times New Roman" w:cs="Times New Roman" w:eastAsia="Times New Roman"/>
          <w:sz w:val="46"/>
          <w:szCs w:val="46"/>
          <w:color w:val="424242"/>
          <w:spacing w:val="-57"/>
          <w:w w:val="50"/>
          <w:i/>
          <w:position w:val="-12"/>
        </w:rPr>
        <w:t>.</w:t>
      </w:r>
      <w:r>
        <w:rPr>
          <w:rFonts w:ascii="Arial" w:hAnsi="Arial" w:cs="Arial" w:eastAsia="Arial"/>
          <w:sz w:val="68"/>
          <w:szCs w:val="68"/>
          <w:color w:val="424242"/>
          <w:spacing w:val="-20"/>
          <w:w w:val="176"/>
          <w:i/>
          <w:position w:val="-12"/>
        </w:rPr>
        <w:t>:</w:t>
      </w:r>
      <w:r>
        <w:rPr>
          <w:rFonts w:ascii="Arial" w:hAnsi="Arial" w:cs="Arial" w:eastAsia="Arial"/>
          <w:sz w:val="68"/>
          <w:szCs w:val="68"/>
          <w:color w:val="AAAEAE"/>
          <w:spacing w:val="0"/>
          <w:w w:val="24"/>
          <w:i/>
          <w:position w:val="-12"/>
        </w:rPr>
        <w:t>·</w:t>
      </w:r>
      <w:r>
        <w:rPr>
          <w:rFonts w:ascii="Arial" w:hAnsi="Arial" w:cs="Arial" w:eastAsia="Arial"/>
          <w:sz w:val="68"/>
          <w:szCs w:val="68"/>
          <w:color w:val="AAAEAE"/>
          <w:spacing w:val="23"/>
          <w:w w:val="24"/>
          <w:i/>
          <w:position w:val="-12"/>
        </w:rPr>
        <w:t>·</w:t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72"/>
          <w:position w:val="-17"/>
        </w:rPr>
        <w:t>!</w:t>
      </w:r>
      <w:r>
        <w:rPr>
          <w:rFonts w:ascii="Arial" w:hAnsi="Arial" w:cs="Arial" w:eastAsia="Arial"/>
          <w:sz w:val="22"/>
          <w:szCs w:val="22"/>
          <w:color w:val="56595B"/>
          <w:spacing w:val="-16"/>
          <w:w w:val="172"/>
          <w:position w:val="-17"/>
        </w:rPr>
        <w:t>"</w:t>
      </w:r>
      <w:r>
        <w:rPr>
          <w:rFonts w:ascii="Arial" w:hAnsi="Arial" w:cs="Arial" w:eastAsia="Arial"/>
          <w:sz w:val="68"/>
          <w:szCs w:val="68"/>
          <w:color w:val="909190"/>
          <w:spacing w:val="-73"/>
          <w:w w:val="22"/>
          <w:i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909190"/>
          <w:spacing w:val="-35"/>
          <w:w w:val="104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C8C8C6"/>
          <w:spacing w:val="-17"/>
          <w:w w:val="63"/>
          <w:position w:val="-17"/>
        </w:rPr>
        <w:t>·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23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333333"/>
          <w:spacing w:val="7"/>
          <w:w w:val="123"/>
          <w:position w:val="-17"/>
        </w:rPr>
        <w:t>/</w:t>
      </w:r>
      <w:r>
        <w:rPr>
          <w:rFonts w:ascii="Arial" w:hAnsi="Arial" w:cs="Arial" w:eastAsia="Arial"/>
          <w:sz w:val="22"/>
          <w:szCs w:val="22"/>
          <w:color w:val="AAAEAE"/>
          <w:spacing w:val="11"/>
          <w:w w:val="104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AAAEAE"/>
          <w:spacing w:val="0"/>
          <w:w w:val="51"/>
          <w:position w:val="-17"/>
        </w:rPr>
        <w:t>.</w:t>
      </w:r>
      <w:r>
        <w:rPr>
          <w:rFonts w:ascii="Arial" w:hAnsi="Arial" w:cs="Arial" w:eastAsia="Arial"/>
          <w:sz w:val="22"/>
          <w:szCs w:val="22"/>
          <w:color w:val="AAAEAE"/>
          <w:spacing w:val="0"/>
          <w:w w:val="52"/>
          <w:position w:val="-17"/>
        </w:rPr>
        <w:t>•</w:t>
      </w:r>
      <w:r>
        <w:rPr>
          <w:rFonts w:ascii="Arial" w:hAnsi="Arial" w:cs="Arial" w:eastAsia="Arial"/>
          <w:sz w:val="22"/>
          <w:szCs w:val="22"/>
          <w:color w:val="AAAEAE"/>
          <w:spacing w:val="-23"/>
          <w:w w:val="100"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AAAEAE"/>
          <w:spacing w:val="0"/>
          <w:w w:val="83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413"/>
        <w:jc w:val="righ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333333"/>
          <w:w w:val="55"/>
          <w:position w:val="-15"/>
        </w:rPr>
        <w:t>·i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-122"/>
          <w:w w:val="55"/>
          <w:position w:val="-15"/>
        </w:rPr>
        <w:t>C</w:t>
      </w:r>
      <w:r>
        <w:rPr>
          <w:rFonts w:ascii="Arial" w:hAnsi="Arial" w:cs="Arial" w:eastAsia="Arial"/>
          <w:sz w:val="6"/>
          <w:szCs w:val="6"/>
          <w:color w:val="909190"/>
          <w:spacing w:val="0"/>
          <w:w w:val="113"/>
          <w:i/>
          <w:position w:val="-10"/>
        </w:rPr>
        <w:t>0</w:t>
      </w:r>
      <w:r>
        <w:rPr>
          <w:rFonts w:ascii="Arial" w:hAnsi="Arial" w:cs="Arial" w:eastAsia="Arial"/>
          <w:sz w:val="6"/>
          <w:szCs w:val="6"/>
          <w:color w:val="909190"/>
          <w:spacing w:val="0"/>
          <w:w w:val="112"/>
          <w:i/>
          <w:position w:val="-10"/>
        </w:rPr>
        <w:t>:</w:t>
      </w:r>
      <w:r>
        <w:rPr>
          <w:rFonts w:ascii="Arial" w:hAnsi="Arial" w:cs="Arial" w:eastAsia="Arial"/>
          <w:sz w:val="6"/>
          <w:szCs w:val="6"/>
          <w:color w:val="909190"/>
          <w:spacing w:val="2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-109"/>
          <w:w w:val="56"/>
          <w:position w:val="-15"/>
        </w:rPr>
        <w:t>,</w:t>
      </w:r>
      <w:r>
        <w:rPr>
          <w:rFonts w:ascii="Arial" w:hAnsi="Arial" w:cs="Arial" w:eastAsia="Arial"/>
          <w:sz w:val="6"/>
          <w:szCs w:val="6"/>
          <w:color w:val="424242"/>
          <w:spacing w:val="0"/>
          <w:w w:val="100"/>
          <w:i/>
          <w:position w:val="-10"/>
        </w:rPr>
        <w:t>&amp;</w:t>
      </w:r>
      <w:r>
        <w:rPr>
          <w:rFonts w:ascii="Arial" w:hAnsi="Arial" w:cs="Arial" w:eastAsia="Arial"/>
          <w:sz w:val="6"/>
          <w:szCs w:val="6"/>
          <w:color w:val="424242"/>
          <w:spacing w:val="-8"/>
          <w:w w:val="101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-102"/>
          <w:w w:val="56"/>
          <w:position w:val="-15"/>
        </w:rPr>
        <w:t>.</w:t>
      </w:r>
      <w:r>
        <w:rPr>
          <w:rFonts w:ascii="Arial" w:hAnsi="Arial" w:cs="Arial" w:eastAsia="Arial"/>
          <w:sz w:val="6"/>
          <w:szCs w:val="6"/>
          <w:color w:val="424242"/>
          <w:spacing w:val="0"/>
          <w:w w:val="100"/>
          <w:i/>
          <w:position w:val="-10"/>
        </w:rPr>
        <w:t>!'</w:t>
      </w:r>
      <w:r>
        <w:rPr>
          <w:rFonts w:ascii="Arial" w:hAnsi="Arial" w:cs="Arial" w:eastAsia="Arial"/>
          <w:sz w:val="6"/>
          <w:szCs w:val="6"/>
          <w:color w:val="424242"/>
          <w:spacing w:val="0"/>
          <w:w w:val="100"/>
          <w:i/>
          <w:position w:val="-10"/>
        </w:rPr>
        <w:t> </w:t>
      </w:r>
      <w:r>
        <w:rPr>
          <w:rFonts w:ascii="Arial" w:hAnsi="Arial" w:cs="Arial" w:eastAsia="Arial"/>
          <w:sz w:val="6"/>
          <w:szCs w:val="6"/>
          <w:color w:val="424242"/>
          <w:spacing w:val="1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0"/>
          <w:w w:val="56"/>
          <w:position w:val="-15"/>
        </w:rPr>
        <w:t>,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-8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909190"/>
          <w:spacing w:val="0"/>
          <w:w w:val="46"/>
          <w:position w:val="-15"/>
        </w:rPr>
        <w:t>"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3903" w:space="1070"/>
            <w:col w:w="5767"/>
          </w:cols>
        </w:sectPr>
      </w:pPr>
      <w:rPr/>
    </w:p>
    <w:p>
      <w:pPr>
        <w:spacing w:before="0" w:after="0" w:line="180" w:lineRule="exact"/>
        <w:ind w:right="459"/>
        <w:jc w:val="right"/>
        <w:tabs>
          <w:tab w:pos="1000" w:val="left"/>
          <w:tab w:pos="1700" w:val="left"/>
          <w:tab w:pos="22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5"/>
          <w:szCs w:val="25"/>
          <w:color w:val="56595B"/>
          <w:w w:val="117"/>
          <w:b/>
          <w:bCs/>
          <w:position w:val="-40"/>
        </w:rPr>
        <w:t>B</w:t>
      </w:r>
      <w:r>
        <w:rPr>
          <w:rFonts w:ascii="Arial" w:hAnsi="Arial" w:cs="Arial" w:eastAsia="Arial"/>
          <w:sz w:val="25"/>
          <w:szCs w:val="25"/>
          <w:color w:val="56595B"/>
          <w:spacing w:val="-32"/>
          <w:w w:val="116"/>
          <w:b/>
          <w:bCs/>
          <w:position w:val="-40"/>
        </w:rPr>
        <w:t>ü</w:t>
      </w:r>
      <w:r>
        <w:rPr>
          <w:rFonts w:ascii="Arial" w:hAnsi="Arial" w:cs="Arial" w:eastAsia="Arial"/>
          <w:sz w:val="25"/>
          <w:szCs w:val="25"/>
          <w:color w:val="343D6B"/>
          <w:spacing w:val="0"/>
          <w:w w:val="210"/>
          <w:b/>
          <w:bCs/>
          <w:position w:val="-40"/>
        </w:rPr>
        <w:t>ıl</w:t>
      </w:r>
      <w:r>
        <w:rPr>
          <w:rFonts w:ascii="Arial" w:hAnsi="Arial" w:cs="Arial" w:eastAsia="Arial"/>
          <w:sz w:val="25"/>
          <w:szCs w:val="25"/>
          <w:color w:val="AAAEAE"/>
          <w:spacing w:val="-45"/>
          <w:w w:val="80"/>
          <w:b/>
          <w:bCs/>
          <w:position w:val="-40"/>
        </w:rPr>
        <w:t>.</w:t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67"/>
          <w:b/>
          <w:bCs/>
          <w:position w:val="-40"/>
        </w:rPr>
        <w:t>.</w:t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00"/>
          <w:b/>
          <w:bCs/>
          <w:position w:val="-40"/>
        </w:rPr>
        <w:tab/>
      </w:r>
      <w:r>
        <w:rPr>
          <w:rFonts w:ascii="Arial" w:hAnsi="Arial" w:cs="Arial" w:eastAsia="Arial"/>
          <w:sz w:val="25"/>
          <w:szCs w:val="25"/>
          <w:color w:val="909190"/>
          <w:spacing w:val="0"/>
          <w:w w:val="100"/>
          <w:b/>
          <w:bCs/>
          <w:position w:val="-40"/>
        </w:rPr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57"/>
          <w:position w:val="-40"/>
        </w:rPr>
        <w:t>,.</w:t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57"/>
          <w:position w:val="-40"/>
        </w:rPr>
        <w:t>  </w:t>
      </w:r>
      <w:r>
        <w:rPr>
          <w:rFonts w:ascii="Arial" w:hAnsi="Arial" w:cs="Arial" w:eastAsia="Arial"/>
          <w:sz w:val="25"/>
          <w:szCs w:val="25"/>
          <w:color w:val="67696B"/>
          <w:spacing w:val="18"/>
          <w:w w:val="57"/>
          <w:position w:val="-40"/>
        </w:rPr>
        <w:t> </w:t>
      </w:r>
      <w:r>
        <w:rPr>
          <w:rFonts w:ascii="Arial" w:hAnsi="Arial" w:cs="Arial" w:eastAsia="Arial"/>
          <w:sz w:val="29"/>
          <w:szCs w:val="29"/>
          <w:color w:val="67696B"/>
          <w:spacing w:val="0"/>
          <w:w w:val="219"/>
          <w:position w:val="-40"/>
        </w:rPr>
        <w:t>ll</w:t>
      </w:r>
      <w:r>
        <w:rPr>
          <w:rFonts w:ascii="Arial" w:hAnsi="Arial" w:cs="Arial" w:eastAsia="Arial"/>
          <w:sz w:val="29"/>
          <w:szCs w:val="29"/>
          <w:color w:val="67696B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29"/>
          <w:szCs w:val="29"/>
          <w:color w:val="67696B"/>
          <w:spacing w:val="0"/>
          <w:w w:val="100"/>
          <w:position w:val="-40"/>
        </w:rPr>
      </w:r>
      <w:r>
        <w:rPr>
          <w:rFonts w:ascii="Times New Roman" w:hAnsi="Times New Roman" w:cs="Times New Roman" w:eastAsia="Times New Roman"/>
          <w:sz w:val="68"/>
          <w:szCs w:val="68"/>
          <w:color w:val="343D6B"/>
          <w:spacing w:val="-82"/>
          <w:w w:val="37"/>
          <w:position w:val="-40"/>
        </w:rPr>
        <w:t>Y</w:t>
      </w:r>
      <w:r>
        <w:rPr>
          <w:rFonts w:ascii="Times New Roman" w:hAnsi="Times New Roman" w:cs="Times New Roman" w:eastAsia="Times New Roman"/>
          <w:sz w:val="68"/>
          <w:szCs w:val="68"/>
          <w:color w:val="36428C"/>
          <w:spacing w:val="-122"/>
          <w:w w:val="60"/>
          <w:position w:val="-40"/>
        </w:rPr>
        <w:t>;</w:t>
      </w:r>
      <w:r>
        <w:rPr>
          <w:rFonts w:ascii="Times New Roman" w:hAnsi="Times New Roman" w:cs="Times New Roman" w:eastAsia="Times New Roman"/>
          <w:sz w:val="68"/>
          <w:szCs w:val="68"/>
          <w:color w:val="424242"/>
          <w:spacing w:val="0"/>
          <w:w w:val="27"/>
          <w:position w:val="-40"/>
        </w:rPr>
        <w:t>..</w:t>
      </w:r>
      <w:r>
        <w:rPr>
          <w:rFonts w:ascii="Times New Roman" w:hAnsi="Times New Roman" w:cs="Times New Roman" w:eastAsia="Times New Roman"/>
          <w:sz w:val="68"/>
          <w:szCs w:val="68"/>
          <w:color w:val="424242"/>
          <w:spacing w:val="0"/>
          <w:w w:val="100"/>
          <w:position w:val="-40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424242"/>
          <w:spacing w:val="0"/>
          <w:w w:val="100"/>
          <w:position w:val="-40"/>
        </w:rPr>
      </w:r>
      <w:r>
        <w:rPr>
          <w:rFonts w:ascii="Times New Roman" w:hAnsi="Times New Roman" w:cs="Times New Roman" w:eastAsia="Times New Roman"/>
          <w:sz w:val="24"/>
          <w:szCs w:val="24"/>
          <w:color w:val="909190"/>
          <w:spacing w:val="-78"/>
          <w:w w:val="112"/>
          <w:position w:val="-4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color w:val="67696B"/>
          <w:spacing w:val="0"/>
          <w:w w:val="48"/>
          <w:position w:val="-4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241"/>
        <w:jc w:val="right"/>
        <w:tabs>
          <w:tab w:pos="12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797C7C"/>
          <w:spacing w:val="0"/>
          <w:w w:val="52"/>
          <w:b/>
          <w:bCs/>
          <w:i/>
        </w:rPr>
        <w:t>11"-:..;;"</w:t>
      </w:r>
      <w:r>
        <w:rPr>
          <w:rFonts w:ascii="Arial" w:hAnsi="Arial" w:cs="Arial" w:eastAsia="Arial"/>
          <w:sz w:val="11"/>
          <w:szCs w:val="11"/>
          <w:color w:val="797C7C"/>
          <w:spacing w:val="0"/>
          <w:w w:val="52"/>
          <w:b/>
          <w:bCs/>
          <w:i/>
        </w:rPr>
        <w:t>    </w:t>
      </w:r>
      <w:r>
        <w:rPr>
          <w:rFonts w:ascii="Arial" w:hAnsi="Arial" w:cs="Arial" w:eastAsia="Arial"/>
          <w:sz w:val="11"/>
          <w:szCs w:val="11"/>
          <w:color w:val="797C7C"/>
          <w:spacing w:val="10"/>
          <w:w w:val="52"/>
          <w:b/>
          <w:bCs/>
          <w:i/>
        </w:rPr>
        <w:t> </w:t>
      </w:r>
      <w:r>
        <w:rPr>
          <w:rFonts w:ascii="Arial" w:hAnsi="Arial" w:cs="Arial" w:eastAsia="Arial"/>
          <w:sz w:val="11"/>
          <w:szCs w:val="11"/>
          <w:color w:val="56595B"/>
          <w:spacing w:val="0"/>
          <w:w w:val="100"/>
        </w:rPr>
        <w:t>,::</w:t>
      </w:r>
      <w:r>
        <w:rPr>
          <w:rFonts w:ascii="Arial" w:hAnsi="Arial" w:cs="Arial" w:eastAsia="Arial"/>
          <w:sz w:val="11"/>
          <w:szCs w:val="11"/>
          <w:color w:val="56595B"/>
          <w:spacing w:val="6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909190"/>
          <w:spacing w:val="0"/>
          <w:w w:val="134"/>
        </w:rPr>
        <w:t>-</w:t>
      </w:r>
      <w:r>
        <w:rPr>
          <w:rFonts w:ascii="Arial" w:hAnsi="Arial" w:cs="Arial" w:eastAsia="Arial"/>
          <w:sz w:val="11"/>
          <w:szCs w:val="11"/>
          <w:color w:val="909190"/>
          <w:spacing w:val="0"/>
          <w:w w:val="133"/>
        </w:rPr>
        <w:t>\.</w:t>
      </w:r>
      <w:r>
        <w:rPr>
          <w:rFonts w:ascii="Arial" w:hAnsi="Arial" w:cs="Arial" w:eastAsia="Arial"/>
          <w:sz w:val="11"/>
          <w:szCs w:val="11"/>
          <w:color w:val="909190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909190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85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7" w:after="0" w:line="162" w:lineRule="exact"/>
        <w:ind w:right="492"/>
        <w:jc w:val="right"/>
        <w:tabs>
          <w:tab w:pos="1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49"/>
          <w:szCs w:val="49"/>
          <w:color w:val="424242"/>
          <w:w w:val="35"/>
          <w:position w:val="-33"/>
        </w:rPr>
        <w:t>\</w:t>
      </w:r>
      <w:r>
        <w:rPr>
          <w:rFonts w:ascii="Arial" w:hAnsi="Arial" w:cs="Arial" w:eastAsia="Arial"/>
          <w:sz w:val="49"/>
          <w:szCs w:val="49"/>
          <w:color w:val="424242"/>
          <w:spacing w:val="-12"/>
          <w:w w:val="35"/>
          <w:position w:val="-33"/>
        </w:rPr>
        <w:t>t</w:t>
      </w:r>
      <w:r>
        <w:rPr>
          <w:rFonts w:ascii="Arial" w:hAnsi="Arial" w:cs="Arial" w:eastAsia="Arial"/>
          <w:sz w:val="49"/>
          <w:szCs w:val="49"/>
          <w:color w:val="67696B"/>
          <w:spacing w:val="-9"/>
          <w:w w:val="57"/>
          <w:position w:val="-33"/>
        </w:rPr>
        <w:t>·</w:t>
      </w:r>
      <w:r>
        <w:rPr>
          <w:rFonts w:ascii="Arial" w:hAnsi="Arial" w:cs="Arial" w:eastAsia="Arial"/>
          <w:sz w:val="49"/>
          <w:szCs w:val="49"/>
          <w:color w:val="343D6B"/>
          <w:spacing w:val="-14"/>
          <w:w w:val="186"/>
          <w:position w:val="-33"/>
        </w:rPr>
        <w:t>P</w:t>
      </w:r>
      <w:r>
        <w:rPr>
          <w:rFonts w:ascii="Arial" w:hAnsi="Arial" w:cs="Arial" w:eastAsia="Arial"/>
          <w:sz w:val="49"/>
          <w:szCs w:val="49"/>
          <w:color w:val="797C7C"/>
          <w:spacing w:val="0"/>
          <w:w w:val="56"/>
          <w:position w:val="-33"/>
        </w:rPr>
        <w:t>'ı</w:t>
      </w:r>
      <w:r>
        <w:rPr>
          <w:rFonts w:ascii="Arial" w:hAnsi="Arial" w:cs="Arial" w:eastAsia="Arial"/>
          <w:sz w:val="49"/>
          <w:szCs w:val="49"/>
          <w:color w:val="797C7C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49"/>
          <w:szCs w:val="49"/>
          <w:color w:val="797C7C"/>
          <w:spacing w:val="0"/>
          <w:w w:val="100"/>
          <w:position w:val="-33"/>
        </w:rPr>
      </w:r>
      <w:r>
        <w:rPr>
          <w:rFonts w:ascii="Arial" w:hAnsi="Arial" w:cs="Arial" w:eastAsia="Arial"/>
          <w:sz w:val="22"/>
          <w:szCs w:val="22"/>
          <w:color w:val="AAAEAE"/>
          <w:spacing w:val="12"/>
          <w:w w:val="83"/>
          <w:position w:val="-33"/>
        </w:rPr>
        <w:t>.</w:t>
      </w:r>
      <w:r>
        <w:rPr>
          <w:rFonts w:ascii="Arial" w:hAnsi="Arial" w:cs="Arial" w:eastAsia="Arial"/>
          <w:sz w:val="22"/>
          <w:szCs w:val="22"/>
          <w:color w:val="67696B"/>
          <w:spacing w:val="0"/>
          <w:w w:val="80"/>
          <w:position w:val="-33"/>
        </w:rPr>
        <w:t>el</w:t>
      </w:r>
      <w:r>
        <w:rPr>
          <w:rFonts w:ascii="Arial" w:hAnsi="Arial" w:cs="Arial" w:eastAsia="Arial"/>
          <w:sz w:val="22"/>
          <w:szCs w:val="22"/>
          <w:color w:val="67696B"/>
          <w:spacing w:val="-10"/>
          <w:w w:val="80"/>
          <w:position w:val="-33"/>
        </w:rPr>
        <w:t>i</w:t>
      </w:r>
      <w:r>
        <w:rPr>
          <w:rFonts w:ascii="Arial" w:hAnsi="Arial" w:cs="Arial" w:eastAsia="Arial"/>
          <w:sz w:val="22"/>
          <w:szCs w:val="22"/>
          <w:color w:val="909190"/>
          <w:spacing w:val="0"/>
          <w:w w:val="126"/>
          <w:position w:val="-33"/>
        </w:rPr>
        <w:t>·</w:t>
      </w:r>
      <w:r>
        <w:rPr>
          <w:rFonts w:ascii="Arial" w:hAnsi="Arial" w:cs="Arial" w:eastAsia="Arial"/>
          <w:sz w:val="22"/>
          <w:szCs w:val="22"/>
          <w:color w:val="909190"/>
          <w:spacing w:val="-43"/>
          <w:w w:val="100"/>
          <w:position w:val="-33"/>
        </w:rPr>
        <w:t> </w:t>
      </w:r>
      <w:r>
        <w:rPr>
          <w:rFonts w:ascii="Arial" w:hAnsi="Arial" w:cs="Arial" w:eastAsia="Arial"/>
          <w:sz w:val="22"/>
          <w:szCs w:val="22"/>
          <w:color w:val="AAAEAE"/>
          <w:spacing w:val="0"/>
          <w:w w:val="75"/>
          <w:position w:val="-33"/>
        </w:rPr>
        <w:t>&lt;</w:t>
      </w:r>
      <w:r>
        <w:rPr>
          <w:rFonts w:ascii="Arial" w:hAnsi="Arial" w:cs="Arial" w:eastAsia="Arial"/>
          <w:sz w:val="22"/>
          <w:szCs w:val="22"/>
          <w:color w:val="AAAEAE"/>
          <w:spacing w:val="-27"/>
          <w:w w:val="100"/>
          <w:position w:val="-33"/>
        </w:rPr>
        <w:t> </w:t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00"/>
          <w:position w:val="-33"/>
        </w:rPr>
        <w:t>::</w:t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00"/>
          <w:position w:val="-33"/>
        </w:rPr>
        <w:t>·</w:t>
      </w:r>
      <w:r>
        <w:rPr>
          <w:rFonts w:ascii="Arial" w:hAnsi="Arial" w:cs="Arial" w:eastAsia="Arial"/>
          <w:sz w:val="22"/>
          <w:szCs w:val="22"/>
          <w:color w:val="56595B"/>
          <w:spacing w:val="8"/>
          <w:w w:val="100"/>
          <w:position w:val="-3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7696B"/>
          <w:spacing w:val="0"/>
          <w:w w:val="48"/>
          <w:position w:val="-1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9" w:lineRule="exact"/>
        <w:ind w:left="606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609192pt;margin-top:-.014681pt;width:49.408013pt;height:27pt;mso-position-horizontal-relative:page;mso-position-vertical-relative:paragraph;z-index:-14907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424242"/>
                      <w:w w:val="93"/>
                      <w:i/>
                      <w:position w:val="-1"/>
                    </w:rPr>
                    <w:t>]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24242"/>
                      <w:spacing w:val="-32"/>
                      <w:w w:val="94"/>
                      <w:i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797C7C"/>
                      <w:spacing w:val="5"/>
                      <w:w w:val="56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24242"/>
                      <w:spacing w:val="0"/>
                      <w:w w:val="128"/>
                      <w:i/>
                      <w:position w:val="-1"/>
                    </w:rPr>
                    <w:t>lA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50"/>
          <w:position w:val="-2"/>
        </w:rPr>
        <w:t>:::::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06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33333"/>
          <w:w w:val="54"/>
          <w:position w:val="-8"/>
        </w:rPr>
        <w:t>:</w:t>
      </w:r>
      <w:r>
        <w:rPr>
          <w:rFonts w:ascii="Arial" w:hAnsi="Arial" w:cs="Arial" w:eastAsia="Arial"/>
          <w:sz w:val="26"/>
          <w:szCs w:val="26"/>
          <w:color w:val="333333"/>
          <w:spacing w:val="-54"/>
          <w:w w:val="54"/>
          <w:position w:val="-8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-7"/>
          <w:w w:val="80"/>
          <w:position w:val="7"/>
        </w:rPr>
        <w:t>c</w:t>
      </w:r>
      <w:r>
        <w:rPr>
          <w:rFonts w:ascii="Arial" w:hAnsi="Arial" w:cs="Arial" w:eastAsia="Arial"/>
          <w:sz w:val="26"/>
          <w:szCs w:val="26"/>
          <w:color w:val="333333"/>
          <w:spacing w:val="-49"/>
          <w:w w:val="54"/>
          <w:position w:val="-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-17"/>
          <w:w w:val="81"/>
          <w:position w:val="7"/>
        </w:rPr>
        <w:t>d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4"/>
          <w:position w:val="-8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right="268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6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56595B"/>
          <w:spacing w:val="-16"/>
          <w:w w:val="167"/>
          <w:position w:val="-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7696B"/>
          <w:spacing w:val="0"/>
          <w:w w:val="50"/>
          <w:position w:val="-2"/>
        </w:rPr>
        <w:t>f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-59" w:right="348"/>
        <w:jc w:val="right"/>
        <w:tabs>
          <w:tab w:pos="1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2"/>
        </w:rPr>
        <w:t>Müd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8"/>
          <w:szCs w:val="18"/>
          <w:color w:val="424242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96B"/>
          <w:spacing w:val="9"/>
          <w:w w:val="65"/>
          <w:position w:val="-2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0"/>
          <w:w w:val="47"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-2"/>
        </w:rPr>
        <w:t>§G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67696B"/>
          <w:spacing w:val="-49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426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424242"/>
          <w:spacing w:val="4"/>
          <w:w w:val="7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6"/>
          <w:i/>
          <w:position w:val="-2"/>
        </w:rPr>
        <w:t>\:</w:t>
      </w:r>
      <w:r>
        <w:rPr>
          <w:rFonts w:ascii="Arial" w:hAnsi="Arial" w:cs="Arial" w:eastAsia="Arial"/>
          <w:sz w:val="18"/>
          <w:szCs w:val="18"/>
          <w:color w:val="67696B"/>
          <w:spacing w:val="1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AAEAE"/>
          <w:spacing w:val="-2"/>
          <w:w w:val="193"/>
          <w:position w:val="-2"/>
        </w:rPr>
        <w:t>,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74"/>
          <w:position w:val="-2"/>
        </w:rPr>
        <w:t>.;;</w:t>
      </w:r>
      <w:r>
        <w:rPr>
          <w:rFonts w:ascii="Arial" w:hAnsi="Arial" w:cs="Arial" w:eastAsia="Arial"/>
          <w:sz w:val="18"/>
          <w:szCs w:val="18"/>
          <w:color w:val="424242"/>
          <w:spacing w:val="-36"/>
          <w:w w:val="74"/>
          <w:position w:val="-2"/>
        </w:rPr>
        <w:t>;</w:t>
      </w:r>
      <w:r>
        <w:rPr>
          <w:rFonts w:ascii="Arial" w:hAnsi="Arial" w:cs="Arial" w:eastAsia="Arial"/>
          <w:sz w:val="18"/>
          <w:szCs w:val="18"/>
          <w:color w:val="797C7C"/>
          <w:spacing w:val="0"/>
          <w:w w:val="77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797C7C"/>
          <w:spacing w:val="-21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85"/>
          <w:position w:val="-2"/>
        </w:rPr>
        <w:t>,/.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704" w:right="924"/>
        <w:jc w:val="center"/>
        <w:tabs>
          <w:tab w:pos="12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AAEAE"/>
          <w:spacing w:val="-5"/>
          <w:w w:val="83"/>
          <w:position w:val="-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17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18"/>
          <w:position w:val="-3"/>
        </w:rPr>
        <w:t>).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797C7C"/>
          <w:spacing w:val="0"/>
          <w:w w:val="199"/>
          <w:position w:val="-3"/>
        </w:rPr>
        <w:t>j</w:t>
      </w:r>
      <w:r>
        <w:rPr>
          <w:rFonts w:ascii="Arial" w:hAnsi="Arial" w:cs="Arial" w:eastAsia="Arial"/>
          <w:sz w:val="7"/>
          <w:szCs w:val="7"/>
          <w:color w:val="797C7C"/>
          <w:spacing w:val="0"/>
          <w:w w:val="199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797C7C"/>
          <w:spacing w:val="2"/>
          <w:w w:val="199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333333"/>
          <w:spacing w:val="0"/>
          <w:w w:val="460"/>
          <w:position w:val="-3"/>
        </w:rPr>
        <w:t>'</w:t>
      </w:r>
      <w:r>
        <w:rPr>
          <w:rFonts w:ascii="Arial" w:hAnsi="Arial" w:cs="Arial" w:eastAsia="Arial"/>
          <w:sz w:val="7"/>
          <w:szCs w:val="7"/>
          <w:color w:val="333333"/>
          <w:spacing w:val="0"/>
          <w:w w:val="460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333333"/>
          <w:spacing w:val="5"/>
          <w:w w:val="460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333333"/>
          <w:spacing w:val="0"/>
          <w:w w:val="177"/>
          <w:position w:val="-3"/>
        </w:rPr>
        <w:t>••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6041" w:space="1934"/>
            <w:col w:w="2765"/>
          </w:cols>
        </w:sectPr>
      </w:pPr>
      <w:rPr/>
    </w:p>
    <w:p>
      <w:pPr>
        <w:spacing w:before="75" w:after="0" w:line="16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4"/>
        </w:rPr>
        <w:t>DenizTAN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77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AAEAE"/>
          <w:spacing w:val="2"/>
          <w:w w:val="205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797C7C"/>
          <w:spacing w:val="-15"/>
          <w:w w:val="61"/>
          <w:position w:val="4"/>
        </w:rPr>
        <w:t>&lt;</w:t>
      </w:r>
      <w:r>
        <w:rPr>
          <w:rFonts w:ascii="Arial" w:hAnsi="Arial" w:cs="Arial" w:eastAsia="Arial"/>
          <w:sz w:val="22"/>
          <w:szCs w:val="22"/>
          <w:color w:val="797C7C"/>
          <w:spacing w:val="-45"/>
          <w:w w:val="59"/>
          <w:position w:val="-2"/>
        </w:rPr>
        <w:t>-</w:t>
      </w:r>
      <w:r>
        <w:rPr>
          <w:rFonts w:ascii="Arial" w:hAnsi="Arial" w:cs="Arial" w:eastAsia="Arial"/>
          <w:sz w:val="18"/>
          <w:szCs w:val="18"/>
          <w:color w:val="797C7C"/>
          <w:spacing w:val="-41"/>
          <w:w w:val="62"/>
          <w:position w:val="4"/>
        </w:rPr>
        <w:t>7</w:t>
      </w:r>
      <w:r>
        <w:rPr>
          <w:rFonts w:ascii="Arial" w:hAnsi="Arial" w:cs="Arial" w:eastAsia="Arial"/>
          <w:sz w:val="22"/>
          <w:szCs w:val="22"/>
          <w:color w:val="797C7C"/>
          <w:spacing w:val="0"/>
          <w:w w:val="59"/>
          <w:position w:val="-2"/>
        </w:rPr>
        <w:t>«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97C7C"/>
          <w:spacing w:val="0"/>
          <w:w w:val="173"/>
          <w:position w:val="4"/>
        </w:rPr>
        <w:t>f</w:t>
      </w:r>
      <w:r>
        <w:rPr>
          <w:rFonts w:ascii="Arial" w:hAnsi="Arial" w:cs="Arial" w:eastAsia="Arial"/>
          <w:sz w:val="12"/>
          <w:szCs w:val="12"/>
          <w:color w:val="797C7C"/>
          <w:spacing w:val="0"/>
          <w:w w:val="173"/>
          <w:position w:val="4"/>
        </w:rPr>
        <w:t>j</w:t>
      </w:r>
      <w:r>
        <w:rPr>
          <w:rFonts w:ascii="Arial" w:hAnsi="Arial" w:cs="Arial" w:eastAsia="Arial"/>
          <w:sz w:val="12"/>
          <w:szCs w:val="12"/>
          <w:color w:val="797C7C"/>
          <w:spacing w:val="16"/>
          <w:w w:val="173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4"/>
        </w:rPr>
        <w:t>·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333333"/>
          <w:spacing w:val="30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45"/>
          <w:position w:val="-2"/>
        </w:rPr>
        <w:t>·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4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24242"/>
          <w:spacing w:val="14"/>
          <w:w w:val="45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-53"/>
          <w:w w:val="135"/>
          <w:position w:val="4"/>
        </w:rPr>
        <w:t>"</w:t>
      </w:r>
      <w:r>
        <w:rPr>
          <w:rFonts w:ascii="Arial" w:hAnsi="Arial" w:cs="Arial" w:eastAsia="Arial"/>
          <w:sz w:val="22"/>
          <w:szCs w:val="22"/>
          <w:color w:val="424242"/>
          <w:spacing w:val="11"/>
          <w:w w:val="61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35"/>
          <w:position w:val="4"/>
        </w:rPr>
        <w:t>'</w:t>
      </w:r>
      <w:r>
        <w:rPr>
          <w:rFonts w:ascii="Arial" w:hAnsi="Arial" w:cs="Arial" w:eastAsia="Arial"/>
          <w:sz w:val="12"/>
          <w:szCs w:val="12"/>
          <w:color w:val="424242"/>
          <w:spacing w:val="3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16"/>
          <w:position w:val="4"/>
        </w:rPr>
        <w:t>'</w:t>
      </w:r>
      <w:r>
        <w:rPr>
          <w:rFonts w:ascii="Arial" w:hAnsi="Arial" w:cs="Arial" w:eastAsia="Arial"/>
          <w:sz w:val="12"/>
          <w:szCs w:val="12"/>
          <w:color w:val="424242"/>
          <w:spacing w:val="-27"/>
          <w:w w:val="116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797C7C"/>
          <w:spacing w:val="-67"/>
          <w:w w:val="136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16"/>
          <w:position w:val="4"/>
        </w:rPr>
        <w:t>''</w:t>
      </w:r>
      <w:r>
        <w:rPr>
          <w:rFonts w:ascii="Arial" w:hAnsi="Arial" w:cs="Arial" w:eastAsia="Arial"/>
          <w:sz w:val="12"/>
          <w:szCs w:val="12"/>
          <w:color w:val="424242"/>
          <w:spacing w:val="-13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797C7C"/>
          <w:spacing w:val="-40"/>
          <w:w w:val="136"/>
          <w:position w:val="-2"/>
        </w:rPr>
        <w:t>,</w:t>
      </w:r>
      <w:r>
        <w:rPr>
          <w:rFonts w:ascii="Arial" w:hAnsi="Arial" w:cs="Arial" w:eastAsia="Arial"/>
          <w:sz w:val="12"/>
          <w:szCs w:val="12"/>
          <w:color w:val="797C7C"/>
          <w:spacing w:val="0"/>
          <w:w w:val="100"/>
          <w:position w:val="4"/>
        </w:rPr>
        <w:t>,,</w:t>
      </w:r>
      <w:r>
        <w:rPr>
          <w:rFonts w:ascii="Arial" w:hAnsi="Arial" w:cs="Arial" w:eastAsia="Arial"/>
          <w:sz w:val="12"/>
          <w:szCs w:val="12"/>
          <w:color w:val="797C7C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797C7C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797C7C"/>
          <w:spacing w:val="0"/>
          <w:w w:val="79"/>
          <w:i/>
          <w:position w:val="4"/>
        </w:rPr>
        <w:t>.1'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3" w:equalWidth="0">
            <w:col w:w="6118" w:space="2760"/>
            <w:col w:w="241" w:space="120"/>
            <w:col w:w="1501"/>
          </w:cols>
        </w:sectPr>
      </w:pPr>
      <w:rPr/>
    </w:p>
    <w:p>
      <w:pPr>
        <w:spacing w:before="0" w:after="0" w:line="280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1"/>
          <w:szCs w:val="21"/>
          <w:color w:val="AAAEAE"/>
          <w:spacing w:val="0"/>
          <w:w w:val="100"/>
        </w:rPr>
        <w:t>iJ</w:t>
      </w:r>
      <w:r>
        <w:rPr>
          <w:rFonts w:ascii="Arial" w:hAnsi="Arial" w:cs="Arial" w:eastAsia="Arial"/>
          <w:sz w:val="21"/>
          <w:szCs w:val="21"/>
          <w:color w:val="AAAEAE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09190"/>
          <w:spacing w:val="0"/>
          <w:w w:val="103"/>
          <w:b/>
          <w:bCs/>
        </w:rPr>
        <w:t>·gün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0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909190"/>
          <w:spacing w:val="0"/>
          <w:w w:val="106"/>
          <w:b/>
          <w:bCs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72" w:lineRule="exact"/>
        <w:ind w:right="-20"/>
        <w:jc w:val="left"/>
        <w:tabs>
          <w:tab w:pos="36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797C7C"/>
          <w:spacing w:val="0"/>
          <w:w w:val="136"/>
          <w:position w:val="9"/>
        </w:rPr>
        <w:t>·</w:t>
      </w:r>
      <w:r>
        <w:rPr>
          <w:rFonts w:ascii="Arial" w:hAnsi="Arial" w:cs="Arial" w:eastAsia="Arial"/>
          <w:sz w:val="16"/>
          <w:szCs w:val="16"/>
          <w:color w:val="797C7C"/>
          <w:spacing w:val="0"/>
          <w:w w:val="135"/>
          <w:position w:val="9"/>
        </w:rPr>
        <w:t>\l;!,il'ı.i</w:t>
      </w:r>
      <w:r>
        <w:rPr>
          <w:rFonts w:ascii="Arial" w:hAnsi="Arial" w:cs="Arial" w:eastAsia="Arial"/>
          <w:sz w:val="16"/>
          <w:szCs w:val="16"/>
          <w:color w:val="C8C8C6"/>
          <w:spacing w:val="-5"/>
          <w:w w:val="87"/>
          <w:position w:val="9"/>
        </w:rPr>
        <w:t>·</w:t>
      </w:r>
      <w:r>
        <w:rPr>
          <w:rFonts w:ascii="Arial" w:hAnsi="Arial" w:cs="Arial" w:eastAsia="Arial"/>
          <w:sz w:val="16"/>
          <w:szCs w:val="16"/>
          <w:color w:val="AAAEAE"/>
          <w:spacing w:val="0"/>
          <w:w w:val="203"/>
          <w:position w:val="9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3" w:equalWidth="0">
            <w:col w:w="3622" w:space="33"/>
            <w:col w:w="788" w:space="966"/>
            <w:col w:w="5331"/>
          </w:cols>
        </w:sectPr>
      </w:pPr>
      <w:rPr/>
    </w:p>
    <w:p>
      <w:pPr>
        <w:spacing w:before="0" w:after="0" w:line="248" w:lineRule="exact"/>
        <w:ind w:left="262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09190"/>
          <w:spacing w:val="0"/>
          <w:w w:val="74"/>
          <w:position w:val="-1"/>
        </w:rPr>
        <w:t>Hfa</w:t>
      </w:r>
      <w:r>
        <w:rPr>
          <w:rFonts w:ascii="Arial" w:hAnsi="Arial" w:cs="Arial" w:eastAsia="Arial"/>
          <w:sz w:val="23"/>
          <w:szCs w:val="23"/>
          <w:color w:val="909190"/>
          <w:spacing w:val="1"/>
          <w:w w:val="74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4"/>
          <w:position w:val="-1"/>
        </w:rPr>
        <w:t>ye</w:t>
      </w:r>
      <w:r>
        <w:rPr>
          <w:rFonts w:ascii="Arial" w:hAnsi="Arial" w:cs="Arial" w:eastAsia="Arial"/>
          <w:sz w:val="23"/>
          <w:szCs w:val="23"/>
          <w:color w:val="67696B"/>
          <w:spacing w:val="-6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4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4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67696B"/>
          <w:spacing w:val="-5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797C7C"/>
          <w:spacing w:val="0"/>
          <w:w w:val="74"/>
          <w:position w:val="-1"/>
        </w:rPr>
        <w:t>B</w:t>
      </w:r>
      <w:r>
        <w:rPr>
          <w:rFonts w:ascii="Arial" w:hAnsi="Arial" w:cs="Arial" w:eastAsia="Arial"/>
          <w:sz w:val="23"/>
          <w:szCs w:val="23"/>
          <w:color w:val="797C7C"/>
          <w:spacing w:val="4"/>
          <w:w w:val="74"/>
          <w:position w:val="-1"/>
        </w:rPr>
        <w:t>ö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4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424242"/>
          <w:spacing w:val="-7"/>
          <w:w w:val="74"/>
          <w:position w:val="-1"/>
        </w:rPr>
        <w:t>g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4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67696B"/>
          <w:spacing w:val="6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7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8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424242"/>
          <w:spacing w:val="-17"/>
          <w:w w:val="114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91"/>
          <w:position w:val="-1"/>
        </w:rPr>
        <w:t>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0" w:after="0" w:line="530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29.412607pt;margin-top:42.449993pt;width:544.017443pt;height:776.009888pt;mso-position-horizontal-relative:page;mso-position-vertical-relative:page;z-index:-14915" coordorigin="588,849" coordsize="10880,15520">
            <v:group style="position:absolute;left:616;top:884;width:426;height:2" coordorigin="616,884" coordsize="426,2">
              <v:shape style="position:absolute;left:616;top:884;width:426;height:2" coordorigin="616,884" coordsize="426,0" path="m616,884l1042,884e" filled="f" stroked="t" strokeweight=".463191pt" strokecolor="#676767">
                <v:path arrowok="t"/>
              </v:shape>
            </v:group>
            <v:group style="position:absolute;left:630;top:872;width:2;height:386" coordorigin="630,872" coordsize="2,386">
              <v:shape style="position:absolute;left:630;top:872;width:2;height:386" coordorigin="630,872" coordsize="0,386" path="m630,1258l630,872e" filled="f" stroked="t" strokeweight=".694786pt" strokecolor="#878787">
                <v:path arrowok="t"/>
              </v:shape>
            </v:group>
            <v:group style="position:absolute;left:987;top:893;width:10459;height:2" coordorigin="987,893" coordsize="10459,2">
              <v:shape style="position:absolute;left:987;top:893;width:10459;height:2" coordorigin="987,893" coordsize="10459,0" path="m987,893l11445,893e" filled="f" stroked="t" strokeweight=".694786pt" strokecolor="#575757">
                <v:path arrowok="t"/>
              </v:shape>
            </v:group>
            <v:group style="position:absolute;left:2605;top:886;width:2;height:1164" coordorigin="2605,886" coordsize="2,1164">
              <v:shape style="position:absolute;left:2605;top:886;width:2;height:1164" coordorigin="2605,886" coordsize="0,1164" path="m2605,2050l2605,886e" filled="f" stroked="t" strokeweight=".926381pt" strokecolor="#484848">
                <v:path arrowok="t"/>
              </v:shape>
            </v:group>
            <v:group style="position:absolute;left:8773;top:900;width:639;height:2" coordorigin="8773,900" coordsize="639,2">
              <v:shape style="position:absolute;left:8773;top:900;width:639;height:2" coordorigin="8773,900" coordsize="639,0" path="m8773,900l9412,900e" filled="f" stroked="t" strokeweight=".694786pt" strokecolor="#575757">
                <v:path arrowok="t"/>
              </v:shape>
            </v:group>
            <v:group style="position:absolute;left:9134;top:877;width:2;height:353" coordorigin="9134,877" coordsize="2,353">
              <v:shape style="position:absolute;left:9134;top:877;width:2;height:353" coordorigin="9134,877" coordsize="0,353" path="m9134,1230l9134,877e" filled="f" stroked="t" strokeweight=".231595pt" strokecolor="#575757">
                <v:path arrowok="t"/>
              </v:shape>
            </v:group>
            <v:group style="position:absolute;left:9639;top:900;width:1806;height:2" coordorigin="9639,900" coordsize="1806,2">
              <v:shape style="position:absolute;left:9639;top:900;width:1806;height:2" coordorigin="9639,900" coordsize="1806,0" path="m9639,900l11445,900e" filled="f" stroked="t" strokeweight=".694786pt" strokecolor="#545454">
                <v:path arrowok="t"/>
              </v:shape>
            </v:group>
            <v:group style="position:absolute;left:11443;top:891;width:2;height:15462" coordorigin="11443,891" coordsize="2,15462">
              <v:shape style="position:absolute;left:11443;top:891;width:2;height:15462" coordorigin="11443,891" coordsize="0,15462" path="m11443,16353l11443,891e" filled="f" stroked="t" strokeweight=".694786pt" strokecolor="#545454">
                <v:path arrowok="t"/>
              </v:shape>
            </v:group>
            <v:group style="position:absolute;left:630;top:1202;width:2;height:189" coordorigin="630,1202" coordsize="2,189">
              <v:shape style="position:absolute;left:630;top:1202;width:2;height:189" coordorigin="630,1202" coordsize="0,189" path="m630,1390l630,1202e" filled="f" stroked="t" strokeweight=".463191pt" strokecolor="#777777">
                <v:path arrowok="t"/>
              </v:shape>
            </v:group>
            <v:group style="position:absolute;left:9134;top:1230;width:2;height:641" coordorigin="9134,1230" coordsize="2,641">
              <v:shape style="position:absolute;left:9134;top:1230;width:2;height:641" coordorigin="9134,1230" coordsize="0,641" path="m9134,1871l9134,1230e" filled="f" stroked="t" strokeweight=".231595pt" strokecolor="#000000">
                <v:path arrowok="t"/>
              </v:shape>
            </v:group>
            <v:group style="position:absolute;left:630;top:1334;width:2;height:320" coordorigin="630,1334" coordsize="2,320">
              <v:shape style="position:absolute;left:630;top:1334;width:2;height:320" coordorigin="630,1334" coordsize="0,320" path="m630,1654l630,1334e" filled="f" stroked="t" strokeweight=".694786pt" strokecolor="#8C8C8C">
                <v:path arrowok="t"/>
              </v:shape>
            </v:group>
            <v:group style="position:absolute;left:10783;top:1330;width:2;height:65" coordorigin="10783,1330" coordsize="2,65">
              <v:shape style="position:absolute;left:10783;top:1330;width:2;height:65" coordorigin="10783,1330" coordsize="0,65" path="m10783,1394l10783,1330e" filled="f" stroked="t" strokeweight="3.242335pt" strokecolor="#676B6B">
                <v:path arrowok="t"/>
              </v:shape>
            </v:group>
            <v:group style="position:absolute;left:9977;top:1362;width:713;height:2" coordorigin="9977,1362" coordsize="713,2">
              <v:shape style="position:absolute;left:9977;top:1362;width:713;height:2" coordorigin="9977,1362" coordsize="713,0" path="m9977,1362l10690,1362e" filled="f" stroked="t" strokeweight="3.242335pt" strokecolor="#676B6B">
                <v:path arrowok="t"/>
              </v:shape>
            </v:group>
            <v:group style="position:absolute;left:10732;top:891;width:2;height:763" coordorigin="10732,891" coordsize="2,763">
              <v:shape style="position:absolute;left:10732;top:891;width:2;height:763" coordorigin="10732,891" coordsize="0,763" path="m10732,1654l10732,891e" filled="f" stroked="t" strokeweight="4.168716pt" strokecolor="#6B7474">
                <v:path arrowok="t"/>
              </v:shape>
            </v:group>
            <v:group style="position:absolute;left:9991;top:1748;width:797;height:2" coordorigin="9991,1748" coordsize="797,2">
              <v:shape style="position:absolute;left:9991;top:1748;width:797;height:2" coordorigin="9991,1748" coordsize="797,0" path="m9991,1748l10788,1748e" filled="f" stroked="t" strokeweight="4.400311pt" strokecolor="#606B6B">
                <v:path arrowok="t"/>
              </v:shape>
            </v:group>
            <v:group style="position:absolute;left:10649;top:1622;width:167;height:111" coordorigin="10649,1622" coordsize="167,111">
              <v:shape style="position:absolute;left:10649;top:1622;width:167;height:111" coordorigin="10649,1622" coordsize="167,111" path="m10649,1622l10816,1622,10816,1733,10649,1733,10649,1622xe" filled="t" fillcolor="#6B777C" stroked="f">
                <v:path arrowok="t"/>
                <v:fill/>
              </v:shape>
            </v:group>
            <v:group style="position:absolute;left:630;top:1598;width:2;height:471" coordorigin="630,1598" coordsize="2,471">
              <v:shape style="position:absolute;left:630;top:1598;width:2;height:471" coordorigin="630,1598" coordsize="0,471" path="m630,2069l630,1598e" filled="f" stroked="t" strokeweight=".463191pt" strokecolor="#777777">
                <v:path arrowok="t"/>
              </v:shape>
            </v:group>
            <v:group style="position:absolute;left:598;top:2043;width:10848;height:2" coordorigin="598,2043" coordsize="10848,2">
              <v:shape style="position:absolute;left:598;top:2043;width:10848;height:2" coordorigin="598,2043" coordsize="10848,0" path="m598,2043l11445,2043e" filled="f" stroked="t" strokeweight=".926381pt" strokecolor="#545454">
                <v:path arrowok="t"/>
              </v:shape>
            </v:group>
            <v:group style="position:absolute;left:9134;top:1871;width:2;height:170" coordorigin="9134,1871" coordsize="2,170">
              <v:shape style="position:absolute;left:9134;top:1871;width:2;height:170" coordorigin="9134,1871" coordsize="0,170" path="m9134,2041l9134,1871e" filled="f" stroked="t" strokeweight=".231595pt" strokecolor="#4B4B4B">
                <v:path arrowok="t"/>
              </v:shape>
            </v:group>
            <v:group style="position:absolute;left:621;top:2276;width:10829;height:2" coordorigin="621,2276" coordsize="10829,2">
              <v:shape style="position:absolute;left:621;top:2276;width:10829;height:2" coordorigin="621,2276" coordsize="10829,0" path="m621,2276l11450,2276e" filled="f" stroked="t" strokeweight=".926381pt" strokecolor="#4F4F4F">
                <v:path arrowok="t"/>
              </v:shape>
            </v:group>
            <v:group style="position:absolute;left:630;top:1998;width:2;height:561" coordorigin="630,1998" coordsize="2,561">
              <v:shape style="position:absolute;left:630;top:1998;width:2;height:561" coordorigin="630,1998" coordsize="0,561" path="m630,2559l630,1998e" filled="f" stroked="t" strokeweight=".463191pt" strokecolor="#4F4F4F">
                <v:path arrowok="t"/>
              </v:shape>
            </v:group>
            <v:group style="position:absolute;left:625;top:2512;width:10825;height:2" coordorigin="625,2512" coordsize="10825,2">
              <v:shape style="position:absolute;left:625;top:2512;width:10825;height:2" coordorigin="625,2512" coordsize="10825,0" path="m625,2512l11450,2512e" filled="f" stroked="t" strokeweight=".926381pt" strokecolor="#4B4B4B">
                <v:path arrowok="t"/>
              </v:shape>
            </v:group>
            <v:group style="position:absolute;left:625;top:2750;width:10820;height:2" coordorigin="625,2750" coordsize="10820,2">
              <v:shape style="position:absolute;left:625;top:2750;width:10820;height:2" coordorigin="625,2750" coordsize="10820,0" path="m625,2750l11445,2750e" filled="f" stroked="t" strokeweight=".926381pt" strokecolor="#4B4B4B">
                <v:path arrowok="t"/>
              </v:shape>
            </v:group>
            <v:group style="position:absolute;left:621;top:2988;width:10829;height:2" coordorigin="621,2988" coordsize="10829,2">
              <v:shape style="position:absolute;left:621;top:2988;width:10829;height:2" coordorigin="621,2988" coordsize="10829,0" path="m621,2988l11450,2988e" filled="f" stroked="t" strokeweight=".926381pt" strokecolor="#4B4B4B">
                <v:path arrowok="t"/>
              </v:shape>
            </v:group>
            <v:group style="position:absolute;left:632;top:2705;width:2;height:542" coordorigin="632,2705" coordsize="2,542">
              <v:shape style="position:absolute;left:632;top:2705;width:2;height:542" coordorigin="632,2705" coordsize="0,542" path="m632,3247l632,2705e" filled="f" stroked="t" strokeweight=".694786pt" strokecolor="#484848">
                <v:path arrowok="t"/>
              </v:shape>
            </v:group>
            <v:group style="position:absolute;left:625;top:3226;width:10820;height:2" coordorigin="625,3226" coordsize="10820,2">
              <v:shape style="position:absolute;left:625;top:3226;width:10820;height:2" coordorigin="625,3226" coordsize="10820,0" path="m625,3226l11445,3226e" filled="f" stroked="t" strokeweight=".926381pt" strokecolor="#4B4B4B">
                <v:path arrowok="t"/>
              </v:shape>
            </v:group>
            <v:group style="position:absolute;left:3983;top:3205;width:2;height:254" coordorigin="3983,3205" coordsize="2,254">
              <v:shape style="position:absolute;left:3983;top:3205;width:2;height:254" coordorigin="3983,3205" coordsize="0,254" path="m3983,3459l3983,3205e" filled="f" stroked="t" strokeweight=".231595pt" strokecolor="#232323">
                <v:path arrowok="t"/>
              </v:shape>
            </v:group>
            <v:group style="position:absolute;left:7078;top:3466;width:4368;height:2" coordorigin="7078,3466" coordsize="4368,2">
              <v:shape style="position:absolute;left:7078;top:3466;width:4368;height:2" coordorigin="7078,3466" coordsize="4368,0" path="m7078,3466l11445,3466e" filled="f" stroked="t" strokeweight=".926381pt" strokecolor="#4B4B4B">
                <v:path arrowok="t"/>
              </v:shape>
            </v:group>
            <v:group style="position:absolute;left:3983;top:3459;width:2;height:518" coordorigin="3983,3459" coordsize="2,518">
              <v:shape style="position:absolute;left:3983;top:3459;width:2;height:518" coordorigin="3983,3459" coordsize="0,518" path="m3983,3977l3983,3459e" filled="f" stroked="t" strokeweight=".231595pt" strokecolor="#0C0C0C">
                <v:path arrowok="t"/>
              </v:shape>
            </v:group>
            <v:group style="position:absolute;left:4062;top:3673;width:3039;height:2" coordorigin="4062,3673" coordsize="3039,2">
              <v:shape style="position:absolute;left:4062;top:3673;width:3039;height:2" coordorigin="4062,3673" coordsize="3039,0" path="m4062,3673l7101,3673e" filled="f" stroked="t" strokeweight=".694786pt" strokecolor="#4F4F4F">
                <v:path arrowok="t"/>
              </v:shape>
            </v:group>
            <v:group style="position:absolute;left:7045;top:3982;width:4396;height:2" coordorigin="7045,3982" coordsize="4396,2">
              <v:shape style="position:absolute;left:7045;top:3982;width:4396;height:2" coordorigin="7045,3982" coordsize="4396,0" path="m7045,3982l11441,3982e" filled="f" stroked="t" strokeweight=".694786pt" strokecolor="#4B4B4B">
                <v:path arrowok="t"/>
              </v:shape>
            </v:group>
            <v:group style="position:absolute;left:625;top:3980;width:3391;height:2" coordorigin="625,3980" coordsize="3391,2">
              <v:shape style="position:absolute;left:625;top:3980;width:3391;height:2" coordorigin="625,3980" coordsize="3391,0" path="m625,3980l4016,3980e" filled="f" stroked="t" strokeweight=".694786pt" strokecolor="#545454">
                <v:path arrowok="t"/>
              </v:shape>
            </v:group>
            <v:group style="position:absolute;left:4053;top:3977;width:3233;height:2" coordorigin="4053,3977" coordsize="3233,2">
              <v:shape style="position:absolute;left:4053;top:3977;width:3233;height:2" coordorigin="4053,3977" coordsize="3233,0" path="m4053,3977l7286,3977e" filled="f" stroked="t" strokeweight="1.157977pt" strokecolor="#383838">
                <v:path arrowok="t"/>
              </v:shape>
            </v:group>
            <v:group style="position:absolute;left:7089;top:3176;width:2;height:815" coordorigin="7089,3176" coordsize="2,815">
              <v:shape style="position:absolute;left:7089;top:3176;width:2;height:815" coordorigin="7089,3176" coordsize="0,815" path="m7089,3992l7089,3176e" filled="f" stroked="t" strokeweight=".926381pt" strokecolor="#4B4B4B">
                <v:path arrowok="t"/>
              </v:shape>
            </v:group>
            <v:group style="position:absolute;left:625;top:4253;width:10820;height:2" coordorigin="625,4253" coordsize="10820,2">
              <v:shape style="position:absolute;left:625;top:4253;width:10820;height:2" coordorigin="625,4253" coordsize="10820,0" path="m625,4253l11445,4253e" filled="f" stroked="t" strokeweight=".694786pt" strokecolor="#4F4F4F">
                <v:path arrowok="t"/>
              </v:shape>
            </v:group>
            <v:group style="position:absolute;left:2603;top:3977;width:2;height:2238" coordorigin="2603,3977" coordsize="2,2238">
              <v:shape style="position:absolute;left:2603;top:3977;width:2;height:2238" coordorigin="2603,3977" coordsize="0,2238" path="m2603,6216l2603,3977e" filled="f" stroked="t" strokeweight=".694786pt" strokecolor="#484848">
                <v:path arrowok="t"/>
              </v:shape>
            </v:group>
            <v:group style="position:absolute;left:2594;top:4489;width:8852;height:2" coordorigin="2594,4489" coordsize="8852,2">
              <v:shape style="position:absolute;left:2594;top:4489;width:8852;height:2" coordorigin="2594,4489" coordsize="8852,0" path="m2594,4489l11445,4489e" filled="f" stroked="t" strokeweight=".926381pt" strokecolor="#4F4F4F">
                <v:path arrowok="t"/>
              </v:shape>
            </v:group>
            <v:group style="position:absolute;left:628;top:872;width:2;height:8940" coordorigin="628,872" coordsize="2,8940">
              <v:shape style="position:absolute;left:628;top:872;width:2;height:8940" coordorigin="628,872" coordsize="0,8940" path="m628,9812l628,872e" filled="f" stroked="t" strokeweight=".694786pt" strokecolor="#5B5B5B">
                <v:path arrowok="t"/>
              </v:shape>
            </v:group>
            <v:group style="position:absolute;left:5090;top:4477;width:2;height:2149" coordorigin="5090,4477" coordsize="2,2149">
              <v:shape style="position:absolute;left:5090;top:4477;width:2;height:2149" coordorigin="5090,4477" coordsize="0,2149" path="m5090,6626l5090,4477e" filled="f" stroked="t" strokeweight=".694786pt" strokecolor="#3F3F3F">
                <v:path arrowok="t"/>
              </v:shape>
            </v:group>
            <v:group style="position:absolute;left:7833;top:4468;width:2;height:509" coordorigin="7833,4468" coordsize="2,509">
              <v:shape style="position:absolute;left:7833;top:4468;width:2;height:509" coordorigin="7833,4468" coordsize="0,509" path="m7833,4977l7833,4468e" filled="f" stroked="t" strokeweight=".231595pt" strokecolor="#4B4B4B">
                <v:path arrowok="t"/>
              </v:shape>
            </v:group>
            <v:group style="position:absolute;left:5086;top:4965;width:6360;height:2" coordorigin="5086,4965" coordsize="6360,2">
              <v:shape style="position:absolute;left:5086;top:4965;width:6360;height:2" coordorigin="5086,4965" coordsize="6360,0" path="m5086,4965l11445,4965e" filled="f" stroked="t" strokeweight=".926381pt" strokecolor="#4B4B4B">
                <v:path arrowok="t"/>
              </v:shape>
            </v:group>
            <v:group style="position:absolute;left:5081;top:5200;width:6369;height:2" coordorigin="5081,5200" coordsize="6369,2">
              <v:shape style="position:absolute;left:5081;top:5200;width:6369;height:2" coordorigin="5081,5200" coordsize="6369,0" path="m5081,5200l11450,5200e" filled="f" stroked="t" strokeweight=".926381pt" strokecolor="#4F4F4F">
                <v:path arrowok="t"/>
              </v:shape>
            </v:group>
            <v:group style="position:absolute;left:5081;top:5441;width:6364;height:2" coordorigin="5081,5441" coordsize="6364,2">
              <v:shape style="position:absolute;left:5081;top:5441;width:6364;height:2" coordorigin="5081,5441" coordsize="6364,0" path="m5081,5441l11445,5441e" filled="f" stroked="t" strokeweight=".926381pt" strokecolor="#484848">
                <v:path arrowok="t"/>
              </v:shape>
            </v:group>
            <v:group style="position:absolute;left:2598;top:5676;width:8847;height:2" coordorigin="2598,5676" coordsize="8847,2">
              <v:shape style="position:absolute;left:2598;top:5676;width:8847;height:2" coordorigin="2598,5676" coordsize="8847,0" path="m2598,5676l11445,5676e" filled="f" stroked="t" strokeweight=".926381pt" strokecolor="#4B4B4B">
                <v:path arrowok="t"/>
              </v:shape>
            </v:group>
            <v:group style="position:absolute;left:621;top:5914;width:10829;height:2" coordorigin="621,5914" coordsize="10829,2">
              <v:shape style="position:absolute;left:621;top:5914;width:10829;height:2" coordorigin="621,5914" coordsize="10829,0" path="m621,5914l11450,5914e" filled="f" stroked="t" strokeweight=".926381pt" strokecolor="#4B4B4B">
                <v:path arrowok="t"/>
              </v:shape>
            </v:group>
            <v:group style="position:absolute;left:7833;top:5900;width:2;height:712" coordorigin="7833,5900" coordsize="2,712">
              <v:shape style="position:absolute;left:7833;top:5900;width:2;height:712" coordorigin="7833,5900" coordsize="0,712" path="m7833,6612l7833,5900e" filled="f" stroked="t" strokeweight=".231595pt" strokecolor="#444444">
                <v:path arrowok="t"/>
              </v:shape>
            </v:group>
            <v:group style="position:absolute;left:2603;top:3977;width:2;height:12380" coordorigin="2603,3977" coordsize="2,12380">
              <v:shape style="position:absolute;left:2603;top:3977;width:2;height:12380" coordorigin="2603,3977" coordsize="0,12380" path="m2603,16358l2603,3977e" filled="f" stroked="t" strokeweight=".694786pt" strokecolor="#444444">
                <v:path arrowok="t"/>
              </v:shape>
            </v:group>
            <v:group style="position:absolute;left:5093;top:4486;width:2;height:2140" coordorigin="5093,4486" coordsize="2,2140">
              <v:shape style="position:absolute;left:5093;top:4486;width:2;height:2140" coordorigin="5093,4486" coordsize="0,2140" path="m5093,6626l5093,4486e" filled="f" stroked="t" strokeweight=".926381pt" strokecolor="#444444">
                <v:path arrowok="t"/>
              </v:shape>
            </v:group>
            <v:group style="position:absolute;left:2594;top:6376;width:8856;height:2" coordorigin="2594,6376" coordsize="8856,2">
              <v:shape style="position:absolute;left:2594;top:6376;width:8856;height:2" coordorigin="2594,6376" coordsize="8856,0" path="m2594,6376l11450,6376e" filled="f" stroked="t" strokeweight=".926381pt" strokecolor="#4B4B4B">
                <v:path arrowok="t"/>
              </v:shape>
            </v:group>
            <v:group style="position:absolute;left:2603;top:6371;width:2;height:259" coordorigin="2603,6371" coordsize="2,259">
              <v:shape style="position:absolute;left:2603;top:6371;width:2;height:259" coordorigin="2603,6371" coordsize="0,259" path="m2603,6631l2603,6371e" filled="f" stroked="t" strokeweight=".694786pt" strokecolor="#383838">
                <v:path arrowok="t"/>
              </v:shape>
            </v:group>
            <v:group style="position:absolute;left:2598;top:6612;width:3604;height:2" coordorigin="2598,6612" coordsize="3604,2">
              <v:shape style="position:absolute;left:2598;top:6612;width:3604;height:2" coordorigin="2598,6612" coordsize="3604,0" path="m2598,6612l6202,6612e" filled="f" stroked="t" strokeweight=".694786pt" strokecolor="#4B4B4B">
                <v:path arrowok="t"/>
              </v:shape>
            </v:group>
            <v:group style="position:absolute;left:6147;top:6614;width:245;height:2" coordorigin="6147,6614" coordsize="245,2">
              <v:shape style="position:absolute;left:6147;top:6614;width:245;height:2" coordorigin="6147,6614" coordsize="245,0" path="m6147,6614l6392,6614e" filled="f" stroked="t" strokeweight=".463191pt" strokecolor="#2F2F2F">
                <v:path arrowok="t"/>
              </v:shape>
            </v:group>
            <v:group style="position:absolute;left:6276;top:6609;width:5174;height:2" coordorigin="6276,6609" coordsize="5174,2">
              <v:shape style="position:absolute;left:6276;top:6609;width:5174;height:2" coordorigin="6276,6609" coordsize="5174,0" path="m6276,6609l11450,6609e" filled="f" stroked="t" strokeweight=".926381pt" strokecolor="#4F4F4F">
                <v:path arrowok="t"/>
              </v:shape>
            </v:group>
            <v:group style="position:absolute;left:2605;top:6574;width:2;height:9783" coordorigin="2605,6574" coordsize="2,9783">
              <v:shape style="position:absolute;left:2605;top:6574;width:2;height:9783" coordorigin="2605,6574" coordsize="0,9783" path="m2605,16358l2605,6574e" filled="f" stroked="t" strokeweight=".694786pt" strokecolor="#4B4B4B">
                <v:path arrowok="t"/>
              </v:shape>
            </v:group>
            <v:group style="position:absolute;left:616;top:6847;width:10829;height:2" coordorigin="616,6847" coordsize="10829,2">
              <v:shape style="position:absolute;left:616;top:6847;width:10829;height:2" coordorigin="616,6847" coordsize="10829,0" path="m616,6847l11445,6847e" filled="f" stroked="t" strokeweight=".926381pt" strokecolor="#4F4F4F">
                <v:path arrowok="t"/>
              </v:shape>
            </v:group>
            <v:group style="position:absolute;left:630;top:6824;width:2;height:556" coordorigin="630,6824" coordsize="2,556">
              <v:shape style="position:absolute;left:630;top:6824;width:2;height:556" coordorigin="630,6824" coordsize="0,556" path="m630,7380l630,6824e" filled="f" stroked="t" strokeweight=".463191pt" strokecolor="#545454">
                <v:path arrowok="t"/>
              </v:shape>
            </v:group>
            <v:group style="position:absolute;left:621;top:7356;width:10825;height:2" coordorigin="621,7356" coordsize="10825,2">
              <v:shape style="position:absolute;left:621;top:7356;width:10825;height:2" coordorigin="621,7356" coordsize="10825,0" path="m621,7356l11445,7356e" filled="f" stroked="t" strokeweight=".926381pt" strokecolor="#4B4B4B">
                <v:path arrowok="t"/>
              </v:shape>
            </v:group>
            <v:group style="position:absolute;left:5095;top:7352;width:2;height:735" coordorigin="5095,7352" coordsize="2,735">
              <v:shape style="position:absolute;left:5095;top:7352;width:2;height:735" coordorigin="5095,7352" coordsize="0,735" path="m5095,8087l5095,7352e" filled="f" stroked="t" strokeweight=".926381pt" strokecolor="#484848">
                <v:path arrowok="t"/>
              </v:shape>
            </v:group>
            <v:group style="position:absolute;left:5086;top:7599;width:6360;height:2" coordorigin="5086,7599" coordsize="6360,2">
              <v:shape style="position:absolute;left:5086;top:7599;width:6360;height:2" coordorigin="5086,7599" coordsize="6360,0" path="m5086,7599l11445,7599e" filled="f" stroked="t" strokeweight=".926381pt" strokecolor="#4B4B4B">
                <v:path arrowok="t"/>
              </v:shape>
            </v:group>
            <v:group style="position:absolute;left:5086;top:7837;width:6360;height:2" coordorigin="5086,7837" coordsize="6360,2">
              <v:shape style="position:absolute;left:5086;top:7837;width:6360;height:2" coordorigin="5086,7837" coordsize="6360,0" path="m5086,7837l11445,7837e" filled="f" stroked="t" strokeweight=".926381pt" strokecolor="#4B4B4B">
                <v:path arrowok="t"/>
              </v:shape>
            </v:group>
            <v:group style="position:absolute;left:625;top:8080;width:10825;height:2" coordorigin="625,8080" coordsize="10825,2">
              <v:shape style="position:absolute;left:625;top:8080;width:10825;height:2" coordorigin="625,8080" coordsize="10825,0" path="m625,8080l11450,8080e" filled="f" stroked="t" strokeweight=".926381pt" strokecolor="#4F4F4F">
                <v:path arrowok="t"/>
              </v:shape>
            </v:group>
            <v:group style="position:absolute;left:632;top:7799;width:2;height:306" coordorigin="632,7799" coordsize="2,306">
              <v:shape style="position:absolute;left:632;top:7799;width:2;height:306" coordorigin="632,7799" coordsize="0,306" path="m632,8106l632,7799e" filled="f" stroked="t" strokeweight=".463191pt" strokecolor="#3F3F3F">
                <v:path arrowok="t"/>
              </v:shape>
            </v:group>
            <v:group style="position:absolute;left:621;top:8872;width:10829;height:2" coordorigin="621,8872" coordsize="10829,2">
              <v:shape style="position:absolute;left:621;top:8872;width:10829;height:2" coordorigin="621,8872" coordsize="10829,0" path="m621,8872l11450,8872e" filled="f" stroked="t" strokeweight=".926381pt" strokecolor="#4F4F4F">
                <v:path arrowok="t"/>
              </v:shape>
            </v:group>
            <v:group style="position:absolute;left:625;top:9786;width:10829;height:2" coordorigin="625,9786" coordsize="10829,2">
              <v:shape style="position:absolute;left:625;top:9786;width:10829;height:2" coordorigin="625,9786" coordsize="10829,0" path="m625,9786l11455,9786e" filled="f" stroked="t" strokeweight=".694786pt" strokecolor="#4B4B4B">
                <v:path arrowok="t"/>
              </v:shape>
            </v:group>
            <v:group style="position:absolute;left:630;top:9741;width:2;height:311" coordorigin="630,9741" coordsize="2,311">
              <v:shape style="position:absolute;left:630;top:9741;width:2;height:311" coordorigin="630,9741" coordsize="0,311" path="m630,10052l630,9741e" filled="f" stroked="t" strokeweight=".463191pt" strokecolor="#545454">
                <v:path arrowok="t"/>
              </v:shape>
            </v:group>
            <v:group style="position:absolute;left:621;top:10024;width:10829;height:2" coordorigin="621,10024" coordsize="10829,2">
              <v:shape style="position:absolute;left:621;top:10024;width:10829;height:2" coordorigin="621,10024" coordsize="10829,0" path="m621,10024l11450,10024e" filled="f" stroked="t" strokeweight=".926381pt" strokecolor="#4F4F4F">
                <v:path arrowok="t"/>
              </v:shape>
            </v:group>
            <v:group style="position:absolute;left:632;top:9981;width:2;height:2413" coordorigin="632,9981" coordsize="2,2413">
              <v:shape style="position:absolute;left:632;top:9981;width:2;height:2413" coordorigin="632,9981" coordsize="0,2413" path="m632,12394l632,9981e" filled="f" stroked="t" strokeweight=".694786pt" strokecolor="#575757">
                <v:path arrowok="t"/>
              </v:shape>
            </v:group>
            <v:group style="position:absolute;left:625;top:10264;width:10829;height:2" coordorigin="625,10264" coordsize="10829,2">
              <v:shape style="position:absolute;left:625;top:10264;width:10829;height:2" coordorigin="625,10264" coordsize="10829,0" path="m625,10264l11455,10264e" filled="f" stroked="t" strokeweight=".926381pt" strokecolor="#4F4F4F">
                <v:path arrowok="t"/>
              </v:shape>
            </v:group>
            <v:group style="position:absolute;left:621;top:10733;width:10829;height:2" coordorigin="621,10733" coordsize="10829,2">
              <v:shape style="position:absolute;left:621;top:10733;width:10829;height:2" coordorigin="621,10733" coordsize="10829,0" path="m621,10733l11450,10733e" filled="f" stroked="t" strokeweight=".926381pt" strokecolor="#4F4F4F">
                <v:path arrowok="t"/>
              </v:shape>
            </v:group>
            <v:group style="position:absolute;left:1033;top:10971;width:940;height:2" coordorigin="1033,10971" coordsize="940,2">
              <v:shape style="position:absolute;left:1033;top:10971;width:940;height:2" coordorigin="1033,10971" coordsize="940,0" path="m1033,10971l1973,10971e" filled="f" stroked="t" strokeweight=".463191pt" strokecolor="#545454">
                <v:path arrowok="t"/>
              </v:shape>
            </v:group>
            <v:group style="position:absolute;left:1737;top:10966;width:9718;height:2" coordorigin="1737,10966" coordsize="9718,2">
              <v:shape style="position:absolute;left:1737;top:10966;width:9718;height:2" coordorigin="1737,10966" coordsize="9718,0" path="m1737,10966l11455,10966e" filled="f" stroked="t" strokeweight=".694786pt" strokecolor="#4F4F4F">
                <v:path arrowok="t"/>
              </v:shape>
            </v:group>
            <v:group style="position:absolute;left:621;top:11209;width:1505;height:2" coordorigin="621,11209" coordsize="1505,2">
              <v:shape style="position:absolute;left:621;top:11209;width:1505;height:2" coordorigin="621,11209" coordsize="1505,0" path="m621,11209l2126,11209e" filled="f" stroked="t" strokeweight=".926381pt" strokecolor="#575757">
                <v:path arrowok="t"/>
              </v:shape>
            </v:group>
            <v:group style="position:absolute;left:1397;top:10929;width:2;height:1183" coordorigin="1397,10929" coordsize="2,1183">
              <v:shape style="position:absolute;left:1397;top:10929;width:2;height:1183" coordorigin="1397,10929" coordsize="0,1183" path="m1397,12111l1397,10929e" filled="f" stroked="t" strokeweight=".694786pt" strokecolor="#4F4F4F">
                <v:path arrowok="t"/>
              </v:shape>
            </v:group>
            <v:group style="position:absolute;left:1957;top:10966;width:2;height:1291" coordorigin="1957,10966" coordsize="2,1291">
              <v:shape style="position:absolute;left:1957;top:10966;width:2;height:1291" coordorigin="1957,10966" coordsize="0,1291" path="m1957,12258l1957,10966e" filled="f" stroked="t" strokeweight=".694786pt" strokecolor="#484848">
                <v:path arrowok="t"/>
              </v:shape>
            </v:group>
            <v:group style="position:absolute;left:1913;top:11211;width:2098;height:2" coordorigin="1913,11211" coordsize="2098,2">
              <v:shape style="position:absolute;left:1913;top:11211;width:2098;height:2" coordorigin="1913,11211" coordsize="2098,0" path="m1913,11211l4011,11211e" filled="f" stroked="t" strokeweight=".463191pt" strokecolor="#4B4B4B">
                <v:path arrowok="t"/>
              </v:shape>
            </v:group>
            <v:group style="position:absolute;left:3956;top:11211;width:1288;height:2" coordorigin="3956,11211" coordsize="1288,2">
              <v:shape style="position:absolute;left:3956;top:11211;width:1288;height:2" coordorigin="3956,11211" coordsize="1288,0" path="m3956,11211l5243,11211e" filled="f" stroked="t" strokeweight=".694786pt" strokecolor="#4F4F4F">
                <v:path arrowok="t"/>
              </v:shape>
            </v:group>
            <v:group style="position:absolute;left:7501;top:10957;width:2;height:914" coordorigin="7501,10957" coordsize="2,914">
              <v:shape style="position:absolute;left:7501;top:10957;width:2;height:914" coordorigin="7501,10957" coordsize="0,914" path="m7501,11871l7501,10957e" filled="f" stroked="t" strokeweight=".694786pt" strokecolor="#545454">
                <v:path arrowok="t"/>
              </v:shape>
            </v:group>
            <v:group style="position:absolute;left:5169;top:11204;width:6285;height:2" coordorigin="5169,11204" coordsize="6285,2">
              <v:shape style="position:absolute;left:5169;top:11204;width:6285;height:2" coordorigin="5169,11204" coordsize="6285,0" path="m5169,11204l11455,11204e" filled="f" stroked="t" strokeweight=".926381pt" strokecolor="#4F4F4F">
                <v:path arrowok="t"/>
              </v:shape>
            </v:group>
            <v:group style="position:absolute;left:7504;top:11815;width:2;height:141" coordorigin="7504,11815" coordsize="2,141">
              <v:shape style="position:absolute;left:7504;top:11815;width:2;height:141" coordorigin="7504,11815" coordsize="0,141" path="m7504,11956l7504,11815e" filled="f" stroked="t" strokeweight=".463191pt" strokecolor="#343434">
                <v:path arrowok="t"/>
              </v:shape>
            </v:group>
            <v:group style="position:absolute;left:7504;top:11899;width:2;height:358" coordorigin="7504,11899" coordsize="2,358">
              <v:shape style="position:absolute;left:7504;top:11899;width:2;height:358" coordorigin="7504,11899" coordsize="0,358" path="m7504,12258l7504,11899e" filled="f" stroked="t" strokeweight=".694786pt" strokecolor="#4F4F4F">
                <v:path arrowok="t"/>
              </v:shape>
            </v:group>
            <v:group style="position:absolute;left:1399;top:12055;width:2;height:203" coordorigin="1399,12055" coordsize="2,203">
              <v:shape style="position:absolute;left:1399;top:12055;width:2;height:203" coordorigin="1399,12055" coordsize="0,203" path="m1399,12258l1399,12055e" filled="f" stroked="t" strokeweight=".463191pt" strokecolor="#343434">
                <v:path arrowok="t"/>
              </v:shape>
            </v:group>
            <v:group style="position:absolute;left:11441;top:12055;width:2;height:203" coordorigin="11441,12055" coordsize="2,203">
              <v:shape style="position:absolute;left:11441;top:12055;width:2;height:203" coordorigin="11441,12055" coordsize="0,203" path="m11441,12258l11441,12055e" filled="f" stroked="t" strokeweight=".694786pt" strokecolor="#606060">
                <v:path arrowok="t"/>
              </v:shape>
            </v:group>
            <v:group style="position:absolute;left:1959;top:12201;width:2;height:193" coordorigin="1959,12201" coordsize="2,193">
              <v:shape style="position:absolute;left:1959;top:12201;width:2;height:193" coordorigin="1959,12201" coordsize="0,193" path="m1959,12394l1959,12201e" filled="f" stroked="t" strokeweight=".463191pt" strokecolor="#2B2B2B">
                <v:path arrowok="t"/>
              </v:shape>
            </v:group>
            <v:group style="position:absolute;left:7504;top:12201;width:2;height:123" coordorigin="7504,12201" coordsize="2,123">
              <v:shape style="position:absolute;left:7504;top:12201;width:2;height:123" coordorigin="7504,12201" coordsize="0,123" path="m7504,12324l7504,12201e" filled="f" stroked="t" strokeweight=".463191pt" strokecolor="#2F2F2F">
                <v:path arrowok="t"/>
              </v:shape>
            </v:group>
            <v:group style="position:absolute;left:7506;top:12267;width:2;height:2356" coordorigin="7506,12267" coordsize="2,2356">
              <v:shape style="position:absolute;left:7506;top:12267;width:2;height:2356" coordorigin="7506,12267" coordsize="0,2356" path="m7506,14623l7506,12267e" filled="f" stroked="t" strokeweight=".694786pt" strokecolor="#575757">
                <v:path arrowok="t"/>
              </v:shape>
            </v:group>
            <v:group style="position:absolute;left:630;top:12338;width:2;height:221" coordorigin="630,12338" coordsize="2,221">
              <v:shape style="position:absolute;left:630;top:12338;width:2;height:221" coordorigin="630,12338" coordsize="0,221" path="m630,12559l630,12338e" filled="f" stroked="t" strokeweight=".463191pt" strokecolor="#444444">
                <v:path arrowok="t"/>
              </v:shape>
            </v:group>
            <v:group style="position:absolute;left:1397;top:12192;width:2;height:1541" coordorigin="1397,12192" coordsize="2,1541">
              <v:shape style="position:absolute;left:1397;top:12192;width:2;height:1541" coordorigin="1397,12192" coordsize="0,1541" path="m1397,13733l1397,12192e" filled="f" stroked="t" strokeweight=".694786pt" strokecolor="#4B4B4B">
                <v:path arrowok="t"/>
              </v:shape>
            </v:group>
            <v:group style="position:absolute;left:1957;top:12338;width:2;height:2286" coordorigin="1957,12338" coordsize="2,2286">
              <v:shape style="position:absolute;left:1957;top:12338;width:2;height:2286" coordorigin="1957,12338" coordsize="0,2286" path="m1957,14623l1957,12338e" filled="f" stroked="t" strokeweight=".694786pt" strokecolor="#4B4B4B">
                <v:path arrowok="t"/>
              </v:shape>
            </v:group>
            <v:group style="position:absolute;left:616;top:13384;width:398;height:2" coordorigin="616,13384" coordsize="398,2">
              <v:shape style="position:absolute;left:616;top:13384;width:398;height:2" coordorigin="616,13384" coordsize="398,0" path="m616,13384l1014,13384e" filled="f" stroked="t" strokeweight=".231595pt" strokecolor="#606060">
                <v:path arrowok="t"/>
              </v:shape>
            </v:group>
            <v:group style="position:absolute;left:1014;top:13384;width:375;height:2" coordorigin="1014,13384" coordsize="375,2">
              <v:shape style="position:absolute;left:1014;top:13384;width:375;height:2" coordorigin="1014,13384" coordsize="375,0" path="m1014,13384l1390,13384e" filled="f" stroked="t" strokeweight=".231595pt" strokecolor="#232323">
                <v:path arrowok="t"/>
              </v:shape>
            </v:group>
            <v:group style="position:absolute;left:1376;top:13384;width:579;height:2" coordorigin="1376,13384" coordsize="579,2">
              <v:shape style="position:absolute;left:1376;top:13384;width:579;height:2" coordorigin="1376,13384" coordsize="579,0" path="m1376,13384l1955,13384e" filled="f" stroked="t" strokeweight=".231595pt" strokecolor="#3B3B3B">
                <v:path arrowok="t"/>
              </v:shape>
            </v:group>
            <v:group style="position:absolute;left:1941;top:13384;width:667;height:2" coordorigin="1941,13384" coordsize="667,2">
              <v:shape style="position:absolute;left:1941;top:13384;width:667;height:2" coordorigin="1941,13384" coordsize="667,0" path="m1941,13384l2608,13384e" filled="f" stroked="t" strokeweight=".231595pt" strokecolor="#575757">
                <v:path arrowok="t"/>
              </v:shape>
            </v:group>
            <v:group style="position:absolute;left:9146;top:13582;width:2;height:151" coordorigin="9146,13582" coordsize="2,151">
              <v:shape style="position:absolute;left:9146;top:13582;width:2;height:151" coordorigin="9146,13582" coordsize="0,151" path="m9146,13733l9146,13582e" filled="f" stroked="t" strokeweight="1.389572pt" strokecolor="#283893">
                <v:path arrowok="t"/>
              </v:shape>
            </v:group>
            <v:group style="position:absolute;left:1394;top:13455;width:2;height:533" coordorigin="1394,13455" coordsize="2,533">
              <v:shape style="position:absolute;left:1394;top:13455;width:2;height:533" coordorigin="1394,13455" coordsize="0,533" path="m1394,13987l1394,13455e" filled="f" stroked="t" strokeweight=".463191pt" strokecolor="#545454">
                <v:path arrowok="t"/>
              </v:shape>
            </v:group>
            <v:group style="position:absolute;left:9120;top:13657;width:2;height:151" coordorigin="9120,13657" coordsize="2,151">
              <v:shape style="position:absolute;left:9120;top:13657;width:2;height:151" coordorigin="9120,13657" coordsize="0,151" path="m9120,13808l9120,13657e" filled="f" stroked="t" strokeweight="1.852763pt" strokecolor="#2B3B97">
                <v:path arrowok="t"/>
              </v:shape>
            </v:group>
            <v:group style="position:absolute;left:9692;top:13676;width:2;height:132" coordorigin="9692,13676" coordsize="2,132">
              <v:shape style="position:absolute;left:9692;top:13676;width:2;height:132" coordorigin="9692,13676" coordsize="0,132" path="m9692,13808l9692,13676e" filled="f" stroked="t" strokeweight=".926381pt" strokecolor="#3F4B8C">
                <v:path arrowok="t"/>
              </v:shape>
            </v:group>
            <v:group style="position:absolute;left:9815;top:13704;width:2;height:75" coordorigin="9815,13704" coordsize="2,75">
              <v:shape style="position:absolute;left:9815;top:13704;width:2;height:75" coordorigin="9815,13704" coordsize="0,75" path="m9815,13780l9815,13704e" filled="f" stroked="t" strokeweight=".231595pt" strokecolor="#7C87DB">
                <v:path arrowok="t"/>
              </v:shape>
            </v:group>
            <v:group style="position:absolute;left:1397;top:13751;width:2;height:2606" coordorigin="1397,13751" coordsize="2,2606">
              <v:shape style="position:absolute;left:1397;top:13751;width:2;height:2606" coordorigin="1397,13751" coordsize="0,2606" path="m1397,16358l1397,13751e" filled="f" stroked="t" strokeweight=".694786pt" strokecolor="#4F4F4F">
                <v:path arrowok="t"/>
              </v:shape>
            </v:group>
            <v:group style="position:absolute;left:8854;top:13817;width:2;height:80" coordorigin="8854,13817" coordsize="2,80">
              <v:shape style="position:absolute;left:8854;top:13817;width:2;height:80" coordorigin="8854,13817" coordsize="0,80" path="m8854,13898l8854,13817e" filled="f" stroked="t" strokeweight="1.157977pt" strokecolor="#343B97">
                <v:path arrowok="t"/>
              </v:shape>
            </v:group>
            <v:group style="position:absolute;left:11448;top:13751;width:2;height:193" coordorigin="11448,13751" coordsize="2,193">
              <v:shape style="position:absolute;left:11448;top:13751;width:2;height:193" coordorigin="11448,13751" coordsize="0,193" path="m11448,13945l11448,13751e" filled="f" stroked="t" strokeweight=".463191pt" strokecolor="#4F4F4F">
                <v:path arrowok="t"/>
              </v:shape>
            </v:group>
            <v:group style="position:absolute;left:1955;top:14567;width:2;height:179" coordorigin="1955,14567" coordsize="2,179">
              <v:shape style="position:absolute;left:1955;top:14567;width:2;height:179" coordorigin="1955,14567" coordsize="0,179" path="m1955,14746l1955,14567e" filled="f" stroked="t" strokeweight=".463191pt" strokecolor="#383838">
                <v:path arrowok="t"/>
              </v:shape>
            </v:group>
            <v:group style="position:absolute;left:7508;top:14369;width:2;height:377" coordorigin="7508,14369" coordsize="2,377">
              <v:shape style="position:absolute;left:7508;top:14369;width:2;height:377" coordorigin="7508,14369" coordsize="0,377" path="m7508,14746l7508,14369e" filled="f" stroked="t" strokeweight=".463191pt" strokecolor="#4F4F4F">
                <v:path arrowok="t"/>
              </v:shape>
            </v:group>
            <v:group style="position:absolute;left:11455;top:14275;width:2;height:994" coordorigin="11455,14275" coordsize="2,994">
              <v:shape style="position:absolute;left:11455;top:14275;width:2;height:994" coordorigin="11455,14275" coordsize="0,994" path="m11455,15269l11455,14275e" filled="f" stroked="t" strokeweight=".694786pt" strokecolor="#575757">
                <v:path arrowok="t"/>
              </v:shape>
            </v:group>
            <v:group style="position:absolute;left:1957;top:14689;width:2;height:1673" coordorigin="1957,14689" coordsize="2,1673">
              <v:shape style="position:absolute;left:1957;top:14689;width:2;height:1673" coordorigin="1957,14689" coordsize="0,1673" path="m1957,16362l1957,14689e" filled="f" stroked="t" strokeweight=".694786pt" strokecolor="#545454">
                <v:path arrowok="t"/>
              </v:shape>
            </v:group>
            <v:group style="position:absolute;left:2603;top:14689;width:2;height:151" coordorigin="2603,14689" coordsize="2,151">
              <v:shape style="position:absolute;left:2603;top:14689;width:2;height:151" coordorigin="2603,14689" coordsize="0,151" path="m2603,14840l2603,14689e" filled="f" stroked="t" strokeweight=".463191pt" strokecolor="#2F2F2F">
                <v:path arrowok="t"/>
              </v:shape>
            </v:group>
            <v:group style="position:absolute;left:7508;top:14689;width:2;height:1673" coordorigin="7508,14689" coordsize="2,1673">
              <v:shape style="position:absolute;left:7508;top:14689;width:2;height:1673" coordorigin="7508,14689" coordsize="0,1673" path="m7508,16362l7508,14689e" filled="f" stroked="t" strokeweight=".694786pt" strokecolor="#5B5B5B">
                <v:path arrowok="t"/>
              </v:shape>
            </v:group>
            <v:group style="position:absolute;left:628;top:12503;width:2;height:3855" coordorigin="628,12503" coordsize="2,3855">
              <v:shape style="position:absolute;left:628;top:12503;width:2;height:3855" coordorigin="628,12503" coordsize="0,3855" path="m628,16358l628,12503e" filled="f" stroked="t" strokeweight=".694786pt" strokecolor="#5B5B5B">
                <v:path arrowok="t"/>
              </v:shape>
            </v:group>
            <v:group style="position:absolute;left:621;top:16348;width:10839;height:2" coordorigin="621,16348" coordsize="10839,2">
              <v:shape style="position:absolute;left:621;top:16348;width:10839;height:2" coordorigin="621,16348" coordsize="10839,0" path="m621,16348l11459,16348e" filled="f" stroked="t" strokeweight=".926381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0"/>
          <w:szCs w:val="40"/>
          <w:color w:val="36428C"/>
          <w:w w:val="51"/>
          <w:i/>
          <w:position w:val="10"/>
        </w:rPr>
        <w:t>:Z:</w:t>
      </w:r>
      <w:r>
        <w:rPr>
          <w:rFonts w:ascii="Times New Roman" w:hAnsi="Times New Roman" w:cs="Times New Roman" w:eastAsia="Times New Roman"/>
          <w:sz w:val="40"/>
          <w:szCs w:val="40"/>
          <w:color w:val="36428C"/>
          <w:spacing w:val="-38"/>
          <w:w w:val="51"/>
          <w:i/>
          <w:position w:val="10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-3"/>
          <w:w w:val="84"/>
          <w:i/>
          <w:position w:val="-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-33"/>
          <w:w w:val="84"/>
          <w:emboss/>
          <w:i/>
          <w:position w:val="-5"/>
        </w:rPr>
        <w:t>{</w:t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-33"/>
          <w:w w:val="84"/>
          <w:emboss/>
          <w:i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-33"/>
          <w:w w:val="84"/>
          <w:i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-33"/>
          <w:w w:val="84"/>
          <w:i/>
          <w:position w:val="-5"/>
        </w:rPr>
      </w:r>
      <w:r>
        <w:rPr>
          <w:rFonts w:ascii="Times New Roman" w:hAnsi="Times New Roman" w:cs="Times New Roman" w:eastAsia="Times New Roman"/>
          <w:sz w:val="40"/>
          <w:szCs w:val="40"/>
          <w:color w:val="36428C"/>
          <w:spacing w:val="-107"/>
          <w:w w:val="50"/>
          <w:i/>
          <w:position w:val="10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262D89"/>
          <w:spacing w:val="0"/>
          <w:w w:val="85"/>
          <w:i/>
          <w:position w:val="-5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right="-20"/>
        <w:jc w:val="left"/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36428C"/>
          <w:w w:val="142"/>
          <w:i/>
        </w:rPr>
        <w:t>.</w:t>
      </w:r>
      <w:r>
        <w:rPr>
          <w:rFonts w:ascii="Arial" w:hAnsi="Arial" w:cs="Arial" w:eastAsia="Arial"/>
          <w:sz w:val="39"/>
          <w:szCs w:val="39"/>
          <w:color w:val="36428C"/>
          <w:w w:val="143"/>
          <w:i/>
        </w:rPr>
        <w:t>)i</w:t>
      </w:r>
      <w:r>
        <w:rPr>
          <w:rFonts w:ascii="Arial" w:hAnsi="Arial" w:cs="Arial" w:eastAsia="Arial"/>
          <w:sz w:val="39"/>
          <w:szCs w:val="39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3824" w:space="200"/>
            <w:col w:w="6716"/>
          </w:cols>
        </w:sectPr>
      </w:pPr>
      <w:rPr/>
    </w:p>
    <w:p>
      <w:pPr>
        <w:spacing w:before="74" w:after="0" w:line="216" w:lineRule="auto"/>
        <w:ind w:left="706" w:right="-152" w:firstLine="-59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212121"/>
          <w:spacing w:val="-939"/>
          <w:w w:val="192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68" w:right="441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13.599976pt;margin-top:-4.057098pt;width:49.919998pt;height:45.119999pt;mso-position-horizontal-relative:page;mso-position-vertical-relative:paragraph;z-index:-14906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7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3"/>
        </w:rPr>
        <w:t>BAŞKANLlCil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3" w:lineRule="exact"/>
        <w:ind w:left="1091" w:right="522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280" w:left="440" w:right="0"/>
          <w:cols w:num="2" w:equalWidth="0">
            <w:col w:w="1719" w:space="1590"/>
            <w:col w:w="8171"/>
          </w:cols>
        </w:sectPr>
      </w:pPr>
      <w:rPr/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99.962463" w:type="dxa"/>
      </w:tblPr>
      <w:tblGrid/>
      <w:tr>
        <w:trPr>
          <w:trHeight w:val="241" w:hRule="exact"/>
        </w:trPr>
        <w:tc>
          <w:tcPr>
            <w:tcW w:w="1195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36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69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27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w w:val="79"/>
              </w:rPr>
              <w:t>!Bi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93"/>
              </w:rPr>
              <w:t>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No:25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53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single" w:sz="5.588736" w:space="0" w:color="747474"/>
            </w:tcBorders>
          </w:tcPr>
          <w:p>
            <w:pPr>
              <w:spacing w:before="0" w:after="0" w:line="227" w:lineRule="exact"/>
              <w:ind w:left="227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-21"/>
                <w:w w:val="94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5"/>
                <w:w w:val="10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F0F0F"/>
                <w:spacing w:val="0"/>
                <w:w w:val="44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F0F0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4:30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6"/>
              </w:rPr>
              <w:t>trei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46767"/>
                <w:spacing w:val="-3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05070895258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195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4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4676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46767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69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271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-9"/>
                <w:w w:val="85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89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7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46767"/>
                <w:spacing w:val="0"/>
                <w:w w:val="10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71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65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198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53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single" w:sz="5.588736" w:space="0" w:color="747474"/>
            </w:tcBorders>
          </w:tcPr>
          <w:p>
            <w:pPr>
              <w:spacing w:before="0" w:after="0" w:line="225" w:lineRule="exact"/>
              <w:ind w:left="22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2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5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Grup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SaiQier-KemalQ_aşa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Ocakları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16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lZMlR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54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9"/>
        </w:rPr>
        <w:t>Sai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er-Kemalpaşa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Ocakları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8"/>
        </w:rPr>
        <w:t>Torbalı/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lZMiR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54" w:right="-20"/>
        <w:jc w:val="left"/>
        <w:tabs>
          <w:tab w:pos="1580" w:val="left"/>
          <w:tab w:pos="430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AğacYangını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18" w:lineRule="exact"/>
        <w:ind w:left="249" w:right="-20"/>
        <w:jc w:val="left"/>
        <w:tabs>
          <w:tab w:pos="36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575592pt;margin-top:10.303767pt;width:32.780991pt;height:26pt;mso-position-horizontal-relative:page;mso-position-vertical-relative:paragraph;z-index:-1490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-1"/>
        </w:rPr>
        <w:t>Şekli.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644" w:right="-47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5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5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8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9"/>
        </w:rPr>
        <w:t>tona.nı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8"/>
        </w:rPr>
        <w:t>Ka_gi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55"/>
        </w:rPr>
        <w:t>1--</w:t>
      </w:r>
      <w:r>
        <w:rPr>
          <w:rFonts w:ascii="Arial" w:hAnsi="Arial" w:cs="Arial" w:eastAsia="Arial"/>
          <w:sz w:val="21"/>
          <w:szCs w:val="21"/>
          <w:color w:val="484848"/>
          <w:spacing w:val="-24"/>
          <w:w w:val="155"/>
        </w:rPr>
        <w:t>-</w:t>
      </w:r>
      <w:r>
        <w:rPr>
          <w:rFonts w:ascii="Arial" w:hAnsi="Arial" w:cs="Arial" w:eastAsia="Arial"/>
          <w:sz w:val="21"/>
          <w:szCs w:val="21"/>
          <w:color w:val="646767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646767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46767"/>
          <w:spacing w:val="-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236"/>
        </w:rPr>
        <w:t>---</w:t>
      </w:r>
      <w:r>
        <w:rPr>
          <w:rFonts w:ascii="Arial" w:hAnsi="Arial" w:cs="Arial" w:eastAsia="Arial"/>
          <w:sz w:val="21"/>
          <w:szCs w:val="21"/>
          <w:color w:val="333333"/>
          <w:spacing w:val="11"/>
          <w:w w:val="236"/>
        </w:rPr>
        <w:t>·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-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212121"/>
          <w:spacing w:val="-129"/>
          <w:w w:val="408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-129"/>
          <w:w w:val="408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333333"/>
          <w:spacing w:val="-129"/>
          <w:w w:val="408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-129"/>
          <w:w w:val="408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408"/>
        </w:rPr>
        <w:t>-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-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251"/>
        </w:rPr>
        <w:t>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left="5978" w:right="-20"/>
        <w:jc w:val="left"/>
        <w:tabs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333333"/>
          <w:spacing w:val="0"/>
          <w:w w:val="50"/>
        </w:rPr>
        <w:t>1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0"/>
        </w:rPr>
        <w:t>:15: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6" w:after="0" w:line="240" w:lineRule="auto"/>
        <w:ind w:left="254" w:right="-20"/>
        <w:jc w:val="left"/>
        <w:tabs>
          <w:tab w:pos="2160" w:val="left"/>
          <w:tab w:pos="312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5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26" w:lineRule="exact"/>
        <w:ind w:left="2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-1"/>
        </w:rPr>
        <w:t>:Ümmet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SIRIMLI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0" w:right="-4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3"/>
        </w:rPr>
        <w:t>'Jiden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07" w:lineRule="exact"/>
        <w:ind w:right="-6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2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2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765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076" w:right="-8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14:31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14:41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lck!Ji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3" w:equalWidth="0">
            <w:col w:w="750" w:space="1427"/>
            <w:col w:w="1881" w:space="615"/>
            <w:col w:w="6807"/>
          </w:cols>
        </w:sectPr>
      </w:pPr>
      <w:rPr/>
    </w:p>
    <w:p>
      <w:pPr>
        <w:spacing w:before="15" w:after="0" w:line="226" w:lineRule="exact"/>
        <w:ind w:left="218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8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-1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</w:sectPr>
      </w:pPr>
      <w:rPr/>
    </w:p>
    <w:p>
      <w:pPr>
        <w:spacing w:before="21" w:after="0" w:line="226" w:lineRule="exact"/>
        <w:ind w:left="2187" w:right="-54" w:firstLine="-164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w w:val="93"/>
        </w:rPr>
        <w:t>:lım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2" w:equalWidth="0">
            <w:col w:w="3176" w:space="1498"/>
            <w:col w:w="68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4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Dunını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ağaçla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4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1"/>
        </w:rPr>
        <w:t>Söııdürmede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2" w:equalWidth="0">
            <w:col w:w="1649" w:space="528"/>
            <w:col w:w="9303"/>
          </w:cols>
        </w:sectPr>
      </w:pPr>
      <w:rPr/>
    </w:p>
    <w:p>
      <w:pPr>
        <w:spacing w:before="3" w:after="0" w:line="240" w:lineRule="auto"/>
        <w:ind w:left="240" w:right="-71"/>
        <w:jc w:val="left"/>
        <w:tabs>
          <w:tab w:pos="3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Söndürrn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4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5" w:after="0" w:line="182" w:lineRule="exact"/>
        <w:ind w:right="-70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8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right="-20"/>
        <w:jc w:val="left"/>
        <w:tabs>
          <w:tab w:pos="18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</w:rPr>
        <w:t>9</w:t>
      </w:r>
      <w:r>
        <w:rPr>
          <w:rFonts w:ascii="Courier New" w:hAnsi="Courier New" w:cs="Courier New" w:eastAsia="Courier New"/>
          <w:sz w:val="22"/>
          <w:szCs w:val="22"/>
          <w:color w:val="484848"/>
          <w:spacing w:val="-131"/>
          <w:w w:val="100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</w:rPr>
        <w:tab/>
      </w:r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15" w:after="0" w:line="18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76"/>
          <w:position w:val="-4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7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C7E80"/>
          <w:spacing w:val="-2"/>
          <w:w w:val="12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9"/>
          <w:w w:val="10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8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84848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3" w:equalWidth="0">
            <w:col w:w="3847" w:space="827"/>
            <w:col w:w="2754" w:space="660"/>
            <w:col w:w="3392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</w:rPr>
        <w:t>Söndürınc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5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otlarTeyfi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ÜYÜK'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tarlada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tamamen,hidrafora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elcktri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12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tesisatı,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'lü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borusu,Ayseli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ÖNCEL'e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tarlada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right="12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görmüştür.Teyfık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ÜYÜK'e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4"/>
        </w:rPr>
        <w:t>OOOOTL.Ayseli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ÖNCEL'e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z.iya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C7E80"/>
          <w:spacing w:val="-5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5000TL.Tahmini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2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15000TL.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1" w:lineRule="auto"/>
        <w:ind w:right="140" w:firstLine="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otlardave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ağaçlarda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göriilmü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söndüıiilmede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izmaritiııi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ağaçları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440" w:right="0"/>
          <w:cols w:num="2" w:equalWidth="0">
            <w:col w:w="1922" w:space="255"/>
            <w:col w:w="9303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6" w:lineRule="auto"/>
        <w:ind w:left="240" w:right="4087"/>
        <w:jc w:val="left"/>
        <w:tabs>
          <w:tab w:pos="216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3"/>
          <w:position w:val="1"/>
        </w:rPr>
        <w:t>:::,i_gortalı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9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0"/>
          <w:position w:val="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4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.,gı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Teyli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Ayseli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ÖNCEL'e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46767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46767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64676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E80"/>
          <w:spacing w:val="7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254" w:right="-20"/>
        <w:jc w:val="left"/>
        <w:tabs>
          <w:tab w:pos="216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11"/>
          <w:w w:val="109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20"/>
          <w:w w:val="10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09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4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0.20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14"/>
          <w:w w:val="10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3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88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-5"/>
          <w:w w:val="111"/>
        </w:rPr>
        <w:t>:</w:t>
      </w:r>
      <w:r>
        <w:rPr>
          <w:rFonts w:ascii="Arial" w:hAnsi="Arial" w:cs="Arial" w:eastAsia="Arial"/>
          <w:sz w:val="25"/>
          <w:szCs w:val="25"/>
          <w:color w:val="333333"/>
          <w:spacing w:val="-12"/>
          <w:w w:val="12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89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347" w:right="-20"/>
        <w:jc w:val="left"/>
        <w:tabs>
          <w:tab w:pos="1040" w:val="left"/>
          <w:tab w:pos="156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9"/>
          <w:position w:val="-1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KiP:!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</w:sectPr>
      </w:pPr>
      <w:rPr/>
    </w:p>
    <w:p>
      <w:pPr>
        <w:spacing w:before="59" w:after="0" w:line="240" w:lineRule="auto"/>
        <w:ind w:left="2287" w:right="1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8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87" w:right="14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shape style="position:absolute;margin-left:48.959999pt;margin-top:-7.096351pt;width:12.48pt;height:33.599998pt;mso-position-horizontal-relative:page;mso-position-vertical-relative:paragraph;z-index:-14905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11"/>
          <w:w w:val="108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46767"/>
          <w:spacing w:val="0"/>
          <w:w w:val="70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4676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5D72"/>
          <w:spacing w:val="0"/>
          <w:w w:val="87"/>
        </w:rPr>
        <w:t>YILDIRIM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41" w:after="0" w:line="240" w:lineRule="auto"/>
        <w:ind w:left="2105" w:right="-55"/>
        <w:jc w:val="center"/>
        <w:tabs>
          <w:tab w:pos="25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C6C6C6"/>
          <w:spacing w:val="7"/>
          <w:w w:val="46"/>
        </w:rPr>
        <w:t>'</w:t>
      </w:r>
      <w:r>
        <w:rPr>
          <w:rFonts w:ascii="Arial" w:hAnsi="Arial" w:cs="Arial" w:eastAsia="Arial"/>
          <w:sz w:val="20"/>
          <w:szCs w:val="20"/>
          <w:color w:val="7C7E80"/>
          <w:spacing w:val="-6"/>
          <w:w w:val="194"/>
        </w:rPr>
        <w:t>1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91"/>
        </w:rPr>
        <w:t>Ü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646767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646767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  <w:t>Bötg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485D72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5D72"/>
          <w:spacing w:val="0"/>
          <w:w w:val="362"/>
        </w:rPr>
        <w:t>i</w:t>
      </w:r>
      <w:r>
        <w:rPr>
          <w:rFonts w:ascii="Arial" w:hAnsi="Arial" w:cs="Arial" w:eastAsia="Arial"/>
          <w:sz w:val="19"/>
          <w:szCs w:val="19"/>
          <w:color w:val="485D72"/>
          <w:spacing w:val="-139"/>
          <w:w w:val="362"/>
        </w:rPr>
        <w:t> </w:t>
      </w:r>
      <w:r>
        <w:rPr>
          <w:rFonts w:ascii="Arial" w:hAnsi="Arial" w:cs="Arial" w:eastAsia="Arial"/>
          <w:sz w:val="19"/>
          <w:szCs w:val="19"/>
          <w:color w:val="485D72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485D72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2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3" w:after="0" w:line="240" w:lineRule="auto"/>
        <w:ind w:left="2487" w:right="30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7C7E80"/>
          <w:spacing w:val="-14"/>
          <w:w w:val="75"/>
        </w:rPr>
        <w:t>•</w:t>
      </w:r>
      <w:r>
        <w:rPr>
          <w:rFonts w:ascii="Arial" w:hAnsi="Arial" w:cs="Arial" w:eastAsia="Arial"/>
          <w:sz w:val="20"/>
          <w:szCs w:val="20"/>
          <w:color w:val="677587"/>
          <w:spacing w:val="0"/>
          <w:w w:val="32"/>
        </w:rPr>
        <w:t>.:ı</w:t>
      </w:r>
      <w:r>
        <w:rPr>
          <w:rFonts w:ascii="Arial" w:hAnsi="Arial" w:cs="Arial" w:eastAsia="Arial"/>
          <w:sz w:val="20"/>
          <w:szCs w:val="20"/>
          <w:color w:val="677587"/>
          <w:spacing w:val="0"/>
          <w:w w:val="33"/>
        </w:rPr>
        <w:t>o</w:t>
      </w:r>
      <w:r>
        <w:rPr>
          <w:rFonts w:ascii="Arial" w:hAnsi="Arial" w:cs="Arial" w:eastAsia="Arial"/>
          <w:sz w:val="20"/>
          <w:szCs w:val="20"/>
          <w:color w:val="677587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  <w:t>ruR</w:t>
      </w:r>
      <w:r>
        <w:rPr>
          <w:rFonts w:ascii="Arial" w:hAnsi="Arial" w:cs="Arial" w:eastAsia="Arial"/>
          <w:sz w:val="20"/>
          <w:szCs w:val="20"/>
          <w:color w:val="485D72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46767"/>
          <w:spacing w:val="-7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485D72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5D72"/>
          <w:spacing w:val="0"/>
          <w:w w:val="109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9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93" w:right="29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0.559998pt;margin-top:37.509048pt;width:86.400002pt;height:41.279999pt;mso-position-horizontal-relative:page;mso-position-vertical-relative:paragraph;z-index:-14904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91.079803pt;margin-top:27.062904pt;width:37.491081pt;height:.1pt;mso-position-horizontal-relative:page;mso-position-vertical-relative:paragraph;z-index:-14901" coordorigin="5822,541" coordsize="750,2">
            <v:shape style="position:absolute;left:5822;top:541;width:750;height:2" coordorigin="5822,541" coordsize="750,0" path="m5822,541l6571,541e" filled="f" stroked="t" strokeweight=".931455pt" strokecolor="#6467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İtf.Çavuşu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649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2"/>
          <w:i/>
        </w:rPr>
        <w:t>2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2"/>
          <w:i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4"/>
          <w:w w:val="52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2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19"/>
          <w:w w:val="5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2"/>
        </w:rPr>
        <w:t>Elfim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22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2"/>
          <w:i/>
        </w:rPr>
        <w:t>ZD17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44.480011pt;margin-top:33.081497pt;width:147.839996pt;height:121.919998pt;mso-position-horizontal-relative:page;mso-position-vertical-relative:paragraph;z-index:-14903" type="#_x0000_t75">
            <v:imagedata r:id="rId24" o:title=""/>
          </v:shape>
        </w:pic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34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70"/>
          <w:i/>
        </w:rPr>
        <w:t>1</w:t>
      </w:r>
      <w:r>
        <w:rPr>
          <w:rFonts w:ascii="Arial" w:hAnsi="Arial" w:cs="Arial" w:eastAsia="Arial"/>
          <w:sz w:val="20"/>
          <w:szCs w:val="20"/>
          <w:color w:val="484848"/>
          <w:spacing w:val="21"/>
          <w:w w:val="7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3" w:equalWidth="0">
            <w:col w:w="4140" w:space="655"/>
            <w:col w:w="1448" w:space="2207"/>
            <w:col w:w="3030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43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854462pt;margin-top:12.561201pt;width:71.088954pt;height:6.5pt;mso-position-horizontal-relative:page;mso-position-vertical-relative:paragraph;z-index:-14899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tabs>
                      <w:tab w:pos="136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8"/>
                      <w:spacing w:val="0"/>
                      <w:w w:val="257"/>
                    </w:rPr>
                    <w:t>ö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79797"/>
                      <w:spacing w:val="0"/>
                      <w:w w:val="1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A8A8A8"/>
          <w:spacing w:val="0"/>
          <w:w w:val="100"/>
        </w:rPr>
        <w:t>•r</w:t>
      </w:r>
      <w:r>
        <w:rPr>
          <w:rFonts w:ascii="Times New Roman" w:hAnsi="Times New Roman" w:cs="Times New Roman" w:eastAsia="Times New Roman"/>
          <w:sz w:val="29"/>
          <w:szCs w:val="29"/>
          <w:color w:val="A8A8A8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8A8A8"/>
          <w:spacing w:val="0"/>
          <w:w w:val="100"/>
        </w:rPr>
        <w:t>·nı&lt;.AYA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D97"/>
          <w:spacing w:val="0"/>
          <w:w w:val="58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84D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D9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  <w:cols w:num="2" w:equalWidth="0">
            <w:col w:w="4079" w:space="54"/>
            <w:col w:w="7347"/>
          </w:cols>
        </w:sectPr>
      </w:pPr>
      <w:rPr/>
    </w:p>
    <w:p>
      <w:pPr>
        <w:spacing w:before="0" w:after="0" w:line="251" w:lineRule="exact"/>
        <w:ind w:left="223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2.717373pt;margin-top:38.886391pt;width:558.407524pt;height:774.067043pt;mso-position-horizontal-relative:page;mso-position-vertical-relative:page;z-index:-14902" coordorigin="654,778" coordsize="11168,15481">
            <v:group style="position:absolute;left:661;top:832;width:11126;height:2" coordorigin="661,832" coordsize="11126,2">
              <v:shape style="position:absolute;left:661;top:832;width:11126;height:2" coordorigin="661,832" coordsize="11126,0" path="m661,832l11788,832e" filled="f" stroked="t" strokeweight=".698592pt" strokecolor="#606060">
                <v:path arrowok="t"/>
              </v:shape>
            </v:group>
            <v:group style="position:absolute;left:671;top:818;width:2;height:15425" coordorigin="671,818" coordsize="2,15425">
              <v:shape style="position:absolute;left:671;top:818;width:2;height:15425" coordorigin="671,818" coordsize="0,15425" path="m671,16243l671,818e" filled="f" stroked="t" strokeweight=".698592pt" strokecolor="#5B5B5B">
                <v:path arrowok="t"/>
              </v:shape>
            </v:group>
            <v:group style="position:absolute;left:2608;top:823;width:2;height:1494" coordorigin="2608,823" coordsize="2,1494">
              <v:shape style="position:absolute;left:2608;top:823;width:2;height:1494" coordorigin="2608,823" coordsize="0,1494" path="m2608,2316l2608,823e" filled="f" stroked="t" strokeweight=".698592pt" strokecolor="#676767">
                <v:path arrowok="t"/>
              </v:shape>
            </v:group>
            <v:group style="position:absolute;left:9254;top:827;width:2;height:1494" coordorigin="9254,827" coordsize="2,1494">
              <v:shape style="position:absolute;left:9254;top:827;width:2;height:1494" coordorigin="9254,827" coordsize="0,1494" path="m9254,2321l9254,827e" filled="f" stroked="t" strokeweight=".698592pt" strokecolor="#646464">
                <v:path arrowok="t"/>
              </v:shape>
            </v:group>
            <v:group style="position:absolute;left:11785;top:785;width:2;height:4987" coordorigin="11785,785" coordsize="2,4987">
              <v:shape style="position:absolute;left:11785;top:785;width:2;height:4987" coordorigin="11785,785" coordsize="0,4987" path="m11785,5772l11785,785e" filled="f" stroked="t" strokeweight=".698592pt" strokecolor="#747474">
                <v:path arrowok="t"/>
              </v:shape>
            </v:group>
            <v:group style="position:absolute;left:661;top:3030;width:11154;height:2" coordorigin="661,3030" coordsize="11154,2">
              <v:shape style="position:absolute;left:661;top:3030;width:11154;height:2" coordorigin="661,3030" coordsize="11154,0" path="m661,3030l11816,3030e" filled="f" stroked="t" strokeweight=".698592pt" strokecolor="#575757">
                <v:path arrowok="t"/>
              </v:shape>
            </v:group>
            <v:group style="position:absolute;left:666;top:3269;width:11126;height:2" coordorigin="666,3269" coordsize="11126,2">
              <v:shape style="position:absolute;left:666;top:3269;width:11126;height:2" coordorigin="666,3269" coordsize="11126,0" path="m666,3269l11792,3269e" filled="f" stroked="t" strokeweight=".698592pt" strokecolor="#575757">
                <v:path arrowok="t"/>
              </v:shape>
            </v:group>
            <v:group style="position:absolute;left:4063;top:3503;width:2;height:747" coordorigin="4063,3503" coordsize="2,747">
              <v:shape style="position:absolute;left:4063;top:3503;width:2;height:747" coordorigin="4063,3503" coordsize="0,747" path="m4063,4250l4063,3503e" filled="f" stroked="t" strokeweight=".698592pt" strokecolor="#4F4F4F">
                <v:path arrowok="t"/>
              </v:shape>
            </v:group>
            <v:group style="position:absolute;left:671;top:3508;width:11126;height:2" coordorigin="671,3508" coordsize="11126,2">
              <v:shape style="position:absolute;left:671;top:3508;width:11126;height:2" coordorigin="671,3508" coordsize="11126,0" path="m671,3508l11797,3508e" filled="f" stroked="t" strokeweight=".698592pt" strokecolor="#5B5B5B">
                <v:path arrowok="t"/>
              </v:shape>
            </v:group>
            <v:group style="position:absolute;left:7109;top:3503;width:2;height:747" coordorigin="7109,3503" coordsize="2,747">
              <v:shape style="position:absolute;left:7109;top:3503;width:2;height:747" coordorigin="7109,3503" coordsize="0,747" path="m7109,4250l7109,3503e" filled="f" stroked="t" strokeweight=".698592pt" strokecolor="#545454">
                <v:path arrowok="t"/>
              </v:shape>
            </v:group>
            <v:group style="position:absolute;left:2608;top:4236;width:2;height:12012" coordorigin="2608,4236" coordsize="2,12012">
              <v:shape style="position:absolute;left:2608;top:4236;width:2;height:12012" coordorigin="2608,4236" coordsize="0,12012" path="m2608,16247l2608,4236e" filled="f" stroked="t" strokeweight=".698592pt" strokecolor="#545454">
                <v:path arrowok="t"/>
              </v:shape>
            </v:group>
            <v:group style="position:absolute;left:666;top:4236;width:11126;height:2" coordorigin="666,4236" coordsize="11126,2">
              <v:shape style="position:absolute;left:666;top:4236;width:11126;height:2" coordorigin="666,4236" coordsize="11126,0" path="m666,4236l11792,4236e" filled="f" stroked="t" strokeweight=".698592pt" strokecolor="#545454">
                <v:path arrowok="t"/>
              </v:shape>
            </v:group>
            <v:group style="position:absolute;left:666;top:4512;width:11131;height:2" coordorigin="666,4512" coordsize="11131,2">
              <v:shape style="position:absolute;left:666;top:4512;width:11131;height:2" coordorigin="666,4512" coordsize="11131,0" path="m666,4512l11797,4512e" filled="f" stroked="t" strokeweight=".698592pt" strokecolor="#5B5B5B">
                <v:path arrowok="t"/>
              </v:shape>
            </v:group>
            <v:group style="position:absolute;left:2599;top:4751;width:9198;height:2" coordorigin="2599,4751" coordsize="9198,2">
              <v:shape style="position:absolute;left:2599;top:4751;width:9198;height:2" coordorigin="2599,4751" coordsize="9198,0" path="m2599,4751l11797,4751e" filled="f" stroked="t" strokeweight=".698592pt" strokecolor="#5B5B5B">
                <v:path arrowok="t"/>
              </v:shape>
            </v:group>
            <v:group style="position:absolute;left:5104;top:4741;width:2;height:2170" coordorigin="5104,4741" coordsize="2,2170">
              <v:shape style="position:absolute;left:5104;top:4741;width:2;height:2170" coordorigin="5104,4741" coordsize="0,2170" path="m5104,6911l5104,4741e" filled="f" stroked="t" strokeweight=".698592pt" strokecolor="#4F4F4F">
                <v:path arrowok="t"/>
              </v:shape>
            </v:group>
            <v:group style="position:absolute;left:5100;top:5233;width:6697;height:2" coordorigin="5100,5233" coordsize="6697,2">
              <v:shape style="position:absolute;left:5100;top:5233;width:6697;height:2" coordorigin="5100,5233" coordsize="6697,0" path="m5100,5233l11797,5233e" filled="f" stroked="t" strokeweight=".698592pt" strokecolor="#606060">
                <v:path arrowok="t"/>
              </v:shape>
            </v:group>
            <v:group style="position:absolute;left:5095;top:5474;width:6702;height:2" coordorigin="5095,5474" coordsize="6702,2">
              <v:shape style="position:absolute;left:5095;top:5474;width:6702;height:2" coordorigin="5095,5474" coordsize="6702,0" path="m5095,5474l11797,5474e" filled="f" stroked="t" strokeweight=".698592pt" strokecolor="#5B5B5B">
                <v:path arrowok="t"/>
              </v:shape>
            </v:group>
            <v:group style="position:absolute;left:5100;top:5713;width:6693;height:2" coordorigin="5100,5713" coordsize="6693,2">
              <v:shape style="position:absolute;left:5100;top:5713;width:6693;height:2" coordorigin="5100,5713" coordsize="6693,0" path="m5100,5713l11792,5713e" filled="f" stroked="t" strokeweight=".698592pt" strokecolor="#5B5B5B">
                <v:path arrowok="t"/>
              </v:shape>
            </v:group>
            <v:group style="position:absolute;left:2594;top:5952;width:9189;height:2" coordorigin="2594,5952" coordsize="9189,2">
              <v:shape style="position:absolute;left:2594;top:5952;width:9189;height:2" coordorigin="2594,5952" coordsize="9189,0" path="m2594,5952l11783,5952e" filled="f" stroked="t" strokeweight=".698592pt" strokecolor="#5B5B5B">
                <v:path arrowok="t"/>
              </v:shape>
            </v:group>
            <v:group style="position:absolute;left:671;top:6193;width:11108;height:2" coordorigin="671,6193" coordsize="11108,2">
              <v:shape style="position:absolute;left:671;top:6193;width:11108;height:2" coordorigin="671,6193" coordsize="11108,0" path="m671,6193l11778,6193e" filled="f" stroked="t" strokeweight=".698592pt" strokecolor="#606060">
                <v:path arrowok="t"/>
              </v:shape>
            </v:group>
            <v:group style="position:absolute;left:7950;top:6188;width:2;height:719" coordorigin="7950,6188" coordsize="2,719">
              <v:shape style="position:absolute;left:7950;top:6188;width:2;height:719" coordorigin="7950,6188" coordsize="0,719" path="m7950,6906l7950,6188e" filled="f" stroked="t" strokeweight=".698592pt" strokecolor="#4F4F4F">
                <v:path arrowok="t"/>
              </v:shape>
            </v:group>
            <v:group style="position:absolute;left:2599;top:6661;width:9166;height:2" coordorigin="2599,6661" coordsize="9166,2">
              <v:shape style="position:absolute;left:2599;top:6661;width:9166;height:2" coordorigin="2599,6661" coordsize="9166,0" path="m2599,6661l11764,6661e" filled="f" stroked="t" strokeweight=".698592pt" strokecolor="#5B5B5B">
                <v:path arrowok="t"/>
              </v:shape>
            </v:group>
            <v:group style="position:absolute;left:2594;top:6897;width:9166;height:2" coordorigin="2594,6897" coordsize="9166,2">
              <v:shape style="position:absolute;left:2594;top:6897;width:9166;height:2" coordorigin="2594,6897" coordsize="9166,0" path="m2594,6897l11760,6897e" filled="f" stroked="t" strokeweight=".698592pt" strokecolor="#5B5B5B">
                <v:path arrowok="t"/>
              </v:shape>
            </v:group>
            <v:group style="position:absolute;left:666;top:7138;width:11089;height:2" coordorigin="666,7138" coordsize="11089,2">
              <v:shape style="position:absolute;left:666;top:7138;width:11089;height:2" coordorigin="666,7138" coordsize="11089,0" path="m666,7138l11755,7138e" filled="f" stroked="t" strokeweight=".698592pt" strokecolor="#5B5B5B">
                <v:path arrowok="t"/>
              </v:shape>
            </v:group>
            <v:group style="position:absolute;left:666;top:7606;width:11084;height:2" coordorigin="666,7606" coordsize="11084,2">
              <v:shape style="position:absolute;left:666;top:7606;width:11084;height:2" coordorigin="666,7606" coordsize="11084,0" path="m666,7606l11750,7606e" filled="f" stroked="t" strokeweight=".698592pt" strokecolor="#5B5B5B">
                <v:path arrowok="t"/>
              </v:shape>
            </v:group>
            <v:group style="position:absolute;left:5104;top:7601;width:2;height:728" coordorigin="5104,7601" coordsize="2,728">
              <v:shape style="position:absolute;left:5104;top:7601;width:2;height:728" coordorigin="5104,7601" coordsize="0,728" path="m5104,8329l5104,7601e" filled="f" stroked="t" strokeweight=".465728pt" strokecolor="#4B4B4B">
                <v:path arrowok="t"/>
              </v:shape>
            </v:group>
            <v:group style="position:absolute;left:5100;top:7842;width:6646;height:2" coordorigin="5100,7842" coordsize="6646,2">
              <v:shape style="position:absolute;left:5100;top:7842;width:6646;height:2" coordorigin="5100,7842" coordsize="6646,0" path="m5100,7842l11746,7842e" filled="f" stroked="t" strokeweight=".698592pt" strokecolor="#5B5B5B">
                <v:path arrowok="t"/>
              </v:shape>
            </v:group>
            <v:group style="position:absolute;left:5095;top:8083;width:6646;height:2" coordorigin="5095,8083" coordsize="6646,2">
              <v:shape style="position:absolute;left:5095;top:8083;width:6646;height:2" coordorigin="5095,8083" coordsize="6646,0" path="m5095,8083l11741,8083e" filled="f" stroked="t" strokeweight=".698592pt" strokecolor="#5B5B5B">
                <v:path arrowok="t"/>
              </v:shape>
            </v:group>
            <v:group style="position:absolute;left:661;top:8320;width:11075;height:2" coordorigin="661,8320" coordsize="11075,2">
              <v:shape style="position:absolute;left:661;top:8320;width:11075;height:2" coordorigin="661,8320" coordsize="11075,0" path="m661,8320l11736,8320e" filled="f" stroked="t" strokeweight=".698592pt" strokecolor="#606060">
                <v:path arrowok="t"/>
              </v:shape>
            </v:group>
            <v:group style="position:absolute;left:661;top:9249;width:11056;height:2" coordorigin="661,9249" coordsize="11056,2">
              <v:shape style="position:absolute;left:661;top:9249;width:11056;height:2" coordorigin="661,9249" coordsize="11056,0" path="m661,9249l11718,9249e" filled="f" stroked="t" strokeweight=".698592pt" strokecolor="#606060">
                <v:path arrowok="t"/>
              </v:shape>
            </v:group>
            <v:group style="position:absolute;left:661;top:10083;width:11033;height:2" coordorigin="661,10083" coordsize="11033,2">
              <v:shape style="position:absolute;left:661;top:10083;width:11033;height:2" coordorigin="661,10083" coordsize="11033,0" path="m661,10083l11694,10083e" filled="f" stroked="t" strokeweight=".698592pt" strokecolor="#606060">
                <v:path arrowok="t"/>
              </v:shape>
            </v:group>
            <v:group style="position:absolute;left:661;top:10324;width:11033;height:2" coordorigin="661,10324" coordsize="11033,2">
              <v:shape style="position:absolute;left:661;top:10324;width:11033;height:2" coordorigin="661,10324" coordsize="11033,0" path="m661,10324l11694,10324e" filled="f" stroked="t" strokeweight=".698592pt" strokecolor="#606060">
                <v:path arrowok="t"/>
              </v:shape>
            </v:group>
            <v:group style="position:absolute;left:661;top:10565;width:11028;height:2" coordorigin="661,10565" coordsize="11028,2">
              <v:shape style="position:absolute;left:661;top:10565;width:11028;height:2" coordorigin="661,10565" coordsize="11028,0" path="m661,10565l11690,10565e" filled="f" stroked="t" strokeweight=".698592pt" strokecolor="#606060">
                <v:path arrowok="t"/>
              </v:shape>
            </v:group>
            <v:group style="position:absolute;left:661;top:11038;width:11014;height:2" coordorigin="661,11038" coordsize="11014,2">
              <v:shape style="position:absolute;left:661;top:11038;width:11014;height:2" coordorigin="661,11038" coordsize="11014,0" path="m661,11038l11676,11038e" filled="f" stroked="t" strokeweight=".698592pt" strokecolor="#646464">
                <v:path arrowok="t"/>
              </v:shape>
            </v:group>
            <v:group style="position:absolute;left:666;top:11274;width:11000;height:2" coordorigin="666,11274" coordsize="11000,2">
              <v:shape style="position:absolute;left:666;top:11274;width:11000;height:2" coordorigin="666,11274" coordsize="11000,0" path="m666,11274l11666,11274e" filled="f" stroked="t" strokeweight=".698592pt" strokecolor="#646464">
                <v:path arrowok="t"/>
              </v:shape>
            </v:group>
            <v:group style="position:absolute;left:1374;top:11270;width:2;height:4973" coordorigin="1374,11270" coordsize="2,4973">
              <v:shape style="position:absolute;left:1374;top:11270;width:2;height:4973" coordorigin="1374,11270" coordsize="0,4973" path="m1374,16243l1374,11270e" filled="f" stroked="t" strokeweight=".698592pt" strokecolor="#575757">
                <v:path arrowok="t"/>
              </v:shape>
            </v:group>
            <v:group style="position:absolute;left:1940;top:11274;width:2;height:4968" coordorigin="1940,11274" coordsize="2,4968">
              <v:shape style="position:absolute;left:1940;top:11274;width:2;height:4968" coordorigin="1940,11274" coordsize="0,4968" path="m1940,16243l1940,11274e" filled="f" stroked="t" strokeweight=".698592pt" strokecolor="#545454">
                <v:path arrowok="t"/>
              </v:shape>
            </v:group>
            <v:group style="position:absolute;left:7522;top:11270;width:2;height:4982" coordorigin="7522,11270" coordsize="2,4982">
              <v:shape style="position:absolute;left:7522;top:11270;width:2;height:4982" coordorigin="7522,11270" coordsize="0,4982" path="m7522,16252l7522,11270e" filled="f" stroked="t" strokeweight=".698592pt" strokecolor="#575757">
                <v:path arrowok="t"/>
              </v:shape>
            </v:group>
            <v:group style="position:absolute;left:661;top:11515;width:11000;height:2" coordorigin="661,11515" coordsize="11000,2">
              <v:shape style="position:absolute;left:661;top:11515;width:11000;height:2" coordorigin="661,11515" coordsize="11000,0" path="m661,11515l11662,11515e" filled="f" stroked="t" strokeweight=".698592pt" strokecolor="#646464">
                <v:path arrowok="t"/>
              </v:shape>
            </v:group>
            <v:group style="position:absolute;left:661;top:13572;width:1951;height:2" coordorigin="661,13572" coordsize="1951,2">
              <v:shape style="position:absolute;left:661;top:13572;width:1951;height:2" coordorigin="661,13572" coordsize="1951,0" path="m661,13572l2613,13572e" filled="f" stroked="t" strokeweight=".698592pt" strokecolor="#676767">
                <v:path arrowok="t"/>
              </v:shape>
            </v:group>
            <v:group style="position:absolute;left:671;top:16240;width:10893;height:2" coordorigin="671,16240" coordsize="10893,2">
              <v:shape style="position:absolute;left:671;top:16240;width:10893;height:2" coordorigin="671,16240" coordsize="10893,0" path="m671,16240l11564,16240e" filled="f" stroked="t" strokeweight=".698592pt" strokecolor="#6B70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3"/>
        </w:rPr>
        <w:t>tfaiy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3"/>
        </w:rPr>
        <w:t>e</w:t>
      </w:r>
      <w:r>
        <w:rPr>
          <w:rFonts w:ascii="Arial" w:hAnsi="Arial" w:cs="Arial" w:eastAsia="Arial"/>
          <w:sz w:val="23"/>
          <w:szCs w:val="23"/>
          <w:color w:val="7C7E80"/>
          <w:spacing w:val="24"/>
          <w:w w:val="73"/>
        </w:rPr>
        <w:t> 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3"/>
        </w:rPr>
        <w:t>Gi.</w:t>
      </w:r>
      <w:r>
        <w:rPr>
          <w:rFonts w:ascii="Arial" w:hAnsi="Arial" w:cs="Arial" w:eastAsia="Arial"/>
          <w:sz w:val="23"/>
          <w:szCs w:val="23"/>
          <w:color w:val="7C7E80"/>
          <w:spacing w:val="-1"/>
          <w:w w:val="73"/>
        </w:rPr>
        <w:t>ı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73"/>
        </w:rPr>
        <w:t>r</w:t>
      </w:r>
      <w:r>
        <w:rPr>
          <w:rFonts w:ascii="Arial" w:hAnsi="Arial" w:cs="Arial" w:eastAsia="Arial"/>
          <w:sz w:val="23"/>
          <w:szCs w:val="23"/>
          <w:color w:val="646767"/>
          <w:spacing w:val="-5"/>
          <w:w w:val="73"/>
        </w:rPr>
        <w:t>ı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3"/>
        </w:rPr>
        <w:t>ey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3"/>
        </w:rPr>
        <w:t>  </w:t>
      </w:r>
      <w:r>
        <w:rPr>
          <w:rFonts w:ascii="Arial" w:hAnsi="Arial" w:cs="Arial" w:eastAsia="Arial"/>
          <w:sz w:val="23"/>
          <w:szCs w:val="23"/>
          <w:color w:val="7C7E80"/>
          <w:spacing w:val="11"/>
          <w:w w:val="73"/>
        </w:rPr>
        <w:t> 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1"/>
        </w:rPr>
        <w:t>o</w:t>
      </w:r>
      <w:r>
        <w:rPr>
          <w:rFonts w:ascii="Arial" w:hAnsi="Arial" w:cs="Arial" w:eastAsia="Arial"/>
          <w:sz w:val="23"/>
          <w:szCs w:val="23"/>
          <w:color w:val="646767"/>
          <w:spacing w:val="2"/>
          <w:w w:val="92"/>
        </w:rPr>
        <w:t>l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76"/>
        </w:rPr>
        <w:t>ge</w:t>
      </w:r>
      <w:r>
        <w:rPr>
          <w:rFonts w:ascii="Arial" w:hAnsi="Arial" w:cs="Arial" w:eastAsia="Arial"/>
          <w:sz w:val="23"/>
          <w:szCs w:val="23"/>
          <w:color w:val="7C7E80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C7E80"/>
          <w:spacing w:val="-6"/>
          <w:w w:val="75"/>
        </w:rPr>
        <w:t>A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81"/>
        </w:rPr>
        <w:t>m</w:t>
      </w:r>
      <w:r>
        <w:rPr>
          <w:rFonts w:ascii="Arial" w:hAnsi="Arial" w:cs="Arial" w:eastAsia="Arial"/>
          <w:sz w:val="23"/>
          <w:szCs w:val="23"/>
          <w:color w:val="646767"/>
          <w:spacing w:val="-46"/>
          <w:w w:val="80"/>
        </w:rPr>
        <w:t>ı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91"/>
        </w:rPr>
        <w:t>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" w:after="0" w:line="240" w:lineRule="auto"/>
        <w:ind w:left="2909"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484D97"/>
          <w:spacing w:val="0"/>
          <w:w w:val="143"/>
          <w:i/>
        </w:rPr>
        <w:t>1)$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60" w:bottom="0" w:left="460" w:right="38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auto"/>
        <w:ind w:left="563" w:right="-33" w:firstLine="-24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8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1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1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5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229" w:lineRule="exact"/>
        <w:ind w:left="216" w:right="36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</w:rPr>
        <w:t>1ZM1R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BELED1YE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8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3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364" w:right="36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88.112488pt;margin-top:-12.526877pt;width:.1pt;height:13.461915pt;mso-position-horizontal-relative:page;mso-position-vertical-relative:paragraph;z-index:-14896" coordorigin="7762,-251" coordsize="2,269">
            <v:shape style="position:absolute;left:7762;top:-251;width:2;height:269" coordorigin="7762,-251" coordsize="0,269" path="m7762,19l7762,-251e" filled="f" stroked="t" strokeweight="1.175pt" strokecolor="#DBDBD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1TFAtYE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DAIRES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BAŞKANUGI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-35" w:right="311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Mrıdabale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5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5"/>
        </w:rPr>
        <w:t>MUdt.ırlugo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880" w:right="42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YANGJN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380"/>
          <w:cols w:num="2" w:equalWidth="0">
            <w:col w:w="1570" w:space="2833"/>
            <w:col w:w="6677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55" w:lineRule="exact"/>
        <w:ind w:left="107" w:right="-20"/>
        <w:jc w:val="left"/>
        <w:tabs>
          <w:tab w:pos="1420" w:val="left"/>
          <w:tab w:pos="3080" w:val="left"/>
          <w:tab w:pos="5400" w:val="left"/>
          <w:tab w:pos="7380" w:val="left"/>
          <w:tab w:pos="10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4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  <w:u w:val="single" w:color="48484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u w:val="single" w:color="484848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  <w:u w:val="single" w:color="4848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u w:val="single" w:color="484848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</w:rPr>
        <w:t>!Bildiri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u w:val="single" w:color="484848"/>
        </w:rPr>
        <w:t>Sır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u w:val="single" w:color="48484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u w:val="single" w:color="484848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u w:val="single" w:color="4848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u w:val="single" w:color="484848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  <w:position w:val="-1"/>
        </w:rPr>
        <w:t>!Bildiri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u w:val="single" w:color="484848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u w:val="single" w:color="48484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u w:val="single" w:color="484848"/>
          <w:position w:val="-1"/>
        </w:rPr>
        <w:t>14:28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66"/>
          <w:u w:val="single" w:color="484848"/>
          <w:position w:val="-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10"/>
          <w:w w:val="66"/>
          <w:u w:val="single" w:color="484848"/>
          <w:position w:val="-1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10"/>
          <w:w w:val="66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10"/>
          <w:w w:val="66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u w:val="single" w:color="484848"/>
          <w:position w:val="-1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484848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0" w:after="0" w:line="204" w:lineRule="exact"/>
        <w:ind w:left="116" w:right="-20"/>
        <w:jc w:val="left"/>
        <w:tabs>
          <w:tab w:pos="1420" w:val="left"/>
          <w:tab w:pos="308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!KayıtNo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10197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1" w:lineRule="auto"/>
        <w:ind w:left="116" w:right="-54"/>
        <w:jc w:val="left"/>
        <w:tabs>
          <w:tab w:pos="1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İnöuU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730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/BORNOVA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</w:rPr>
        <w:t>Dog,ru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inönil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730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üzeıi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/BORNOVA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2" w:equalWidth="0">
            <w:col w:w="5137" w:space="269"/>
            <w:col w:w="5674"/>
          </w:cols>
        </w:sectPr>
      </w:pPr>
      <w:rPr/>
    </w:p>
    <w:p>
      <w:pPr>
        <w:spacing w:before="0" w:after="0" w:line="226" w:lineRule="exact"/>
        <w:ind w:left="121" w:right="-20"/>
        <w:jc w:val="left"/>
        <w:tabs>
          <w:tab w:pos="1460" w:val="left"/>
          <w:tab w:pos="394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Otyanguıı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3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-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5" w:after="0" w:line="240" w:lineRule="auto"/>
        <w:ind w:left="116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6" w:lineRule="exact"/>
        <w:ind w:left="354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iBetonarme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3" w:equalWidth="0">
            <w:col w:w="5529" w:space="147"/>
            <w:col w:w="424" w:space="500"/>
            <w:col w:w="4480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'Jideıı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FID.:Jıi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..:&lt;e:.:.r_--ı---.--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9"/>
          <w:w w:val="8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48"/>
          <w:w w:val="17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77"/>
        </w:rPr>
        <w:t>,-----.-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5"/>
          <w:w w:val="17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21"/>
          <w:w w:val="17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ıYangını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444" w:lineRule="exact"/>
        <w:ind w:right="-20"/>
        <w:jc w:val="left"/>
        <w:tabs>
          <w:tab w:pos="3480" w:val="left"/>
          <w:tab w:pos="87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820297pt;margin-top:-16.69367pt;width:91.668276pt;height:26pt;mso-position-horizontal-relative:page;mso-position-vertical-relative:paragraph;z-index:-1489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60" w:val="left"/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B6D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B6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B6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58585"/>
                      <w:spacing w:val="0"/>
                      <w:w w:val="11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3"/>
          <w:w w:val="80"/>
          <w:position w:val="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5"/>
        </w:rPr>
        <w:t>Kiı·acı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8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97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İlha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SANCAR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tabs>
          <w:tab w:pos="2480" w:val="left"/>
          <w:tab w:pos="5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14:29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14:32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40" w:lineRule="auto"/>
        <w:ind w:left="25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5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5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2" w:equalWidth="0">
            <w:col w:w="1142" w:space="953"/>
            <w:col w:w="8985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</w:rPr>
        <w:t>Ya.-.ıımcı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85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-3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kip</w:t>
      </w:r>
      <w:r>
        <w:rPr>
          <w:rFonts w:ascii="Arial" w:hAnsi="Arial" w:cs="Arial" w:eastAsia="Arial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2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Döntl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ş</w:t>
      </w:r>
      <w:r>
        <w:rPr>
          <w:rFonts w:ascii="Arial" w:hAnsi="Arial" w:cs="Arial" w:eastAsia="Arial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129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13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1"/>
        </w:rPr>
        <w:t>ıma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left="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58" w:right="-54" w:firstLine="-5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0"/>
          <w:w w:val="1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4" w:equalWidth="0">
            <w:col w:w="1975" w:space="119"/>
            <w:col w:w="2116" w:space="392"/>
            <w:col w:w="2082" w:space="751"/>
            <w:col w:w="3645"/>
          </w:cols>
        </w:sectPr>
      </w:pPr>
      <w:rPr/>
    </w:p>
    <w:p>
      <w:pPr>
        <w:spacing w:before="15" w:after="0" w:line="240" w:lineRule="auto"/>
        <w:ind w:left="107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03" w:lineRule="exact"/>
        <w:ind w:left="12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102"/>
          <w:position w:val="-1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duhıanlı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2" w:equalWidth="0">
            <w:col w:w="1523" w:space="572"/>
            <w:col w:w="89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</w:rPr>
        <w:t>iSö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dUrnıe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0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105"/>
        </w:rPr>
        <w:t>ö</w:t>
      </w:r>
      <w:r>
        <w:rPr>
          <w:rFonts w:ascii="Arial" w:hAnsi="Arial" w:cs="Arial" w:eastAsia="Arial"/>
          <w:sz w:val="18"/>
          <w:szCs w:val="18"/>
          <w:color w:val="565656"/>
          <w:spacing w:val="-5"/>
          <w:w w:val="105"/>
        </w:rPr>
        <w:t>n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5"/>
        </w:rPr>
        <w:t>dtırnı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9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9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ziyaıı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ISöndürme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77" w:lineRule="exact"/>
        <w:ind w:right="-20"/>
        <w:jc w:val="left"/>
        <w:tabs>
          <w:tab w:pos="1820" w:val="left"/>
          <w:tab w:pos="3400" w:val="left"/>
          <w:tab w:pos="50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5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lKöpü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9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49"/>
          <w:position w:val="-5"/>
        </w:rPr>
        <w:t>02</w:t>
      </w:r>
      <w:r>
        <w:rPr>
          <w:rFonts w:ascii="Arial" w:hAnsi="Arial" w:cs="Arial" w:eastAsia="Arial"/>
          <w:sz w:val="19"/>
          <w:szCs w:val="19"/>
          <w:color w:val="2F2F2F"/>
          <w:spacing w:val="-32"/>
          <w:w w:val="149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3"/>
          <w:position w:val="-5"/>
        </w:rPr>
        <w:t>K</w:t>
      </w:r>
      <w:r>
        <w:rPr>
          <w:rFonts w:ascii="Arial" w:hAnsi="Arial" w:cs="Arial" w:eastAsia="Arial"/>
          <w:sz w:val="19"/>
          <w:szCs w:val="19"/>
          <w:color w:val="2F2F2F"/>
          <w:spacing w:val="-10"/>
          <w:w w:val="104"/>
          <w:position w:val="-5"/>
        </w:rPr>
        <w:t>g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21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924" w:right="-20"/>
        <w:jc w:val="left"/>
        <w:tabs>
          <w:tab w:pos="1860" w:val="left"/>
          <w:tab w:pos="3400" w:val="left"/>
          <w:tab w:pos="49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175"/>
          <w:position w:val="2"/>
        </w:rPr>
        <w:t>ı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3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-61"/>
          <w:w w:val="63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61"/>
          <w:w w:val="63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3" w:equalWidth="0">
            <w:col w:w="1791" w:space="396"/>
            <w:col w:w="1499" w:space="898"/>
            <w:col w:w="6496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7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7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26" w:lineRule="exact"/>
        <w:ind w:left="-17" w:right="234" w:firstLine="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arazideki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6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9"/>
        </w:rPr>
        <w:t>şür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lle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izınaritini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kanatine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380"/>
          <w:cols w:num="2" w:equalWidth="0">
            <w:col w:w="1729" w:space="366"/>
            <w:col w:w="8985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34" w:after="0" w:line="240" w:lineRule="auto"/>
        <w:ind w:left="22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23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1"/>
          <w:w w:val="2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9"/>
        </w:rPr>
        <w:t>t.ıılı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3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40" w:lineRule="exact"/>
        <w:ind w:left="10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247"/>
          <w:position w:val="-3"/>
        </w:rPr>
        <w:t>!-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0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4"/>
          <w:position w:val="1"/>
        </w:rPr>
        <w:t>!Araç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7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I'cslim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19" w:lineRule="exact"/>
        <w:ind w:left="135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-1"/>
        </w:rPr>
        <w:t>DönOsO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frarib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13" w:right="-80"/>
        <w:jc w:val="left"/>
        <w:tabs>
          <w:tab w:pos="1000" w:val="left"/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2"/>
          <w:w w:val="92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2"/>
        </w:rPr>
        <w:t>iDE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2"/>
        </w:rPr>
        <w:t>EKIP: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Evka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40" w:lineRule="auto"/>
        <w:ind w:left="70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14:58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3" w:equalWidth="0">
            <w:col w:w="5058" w:space="869"/>
            <w:col w:w="1298" w:space="1228"/>
            <w:col w:w="2627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39" w:after="0" w:line="240" w:lineRule="auto"/>
        <w:ind w:left="22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0" w:right="-20"/>
        <w:jc w:val="left"/>
        <w:rPr>
          <w:rFonts w:ascii="Arial" w:hAnsi="Arial" w:cs="Arial" w:eastAsia="Arial"/>
          <w:sz w:val="76"/>
          <w:szCs w:val="76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</w:t>
      </w:r>
      <w:r>
        <w:rPr>
          <w:rFonts w:ascii="Arial" w:hAnsi="Arial" w:cs="Arial" w:eastAsia="Arial"/>
          <w:sz w:val="76"/>
          <w:szCs w:val="76"/>
          <w:color w:val="42448A"/>
          <w:spacing w:val="-41"/>
          <w:w w:val="57"/>
          <w:position w:val="0"/>
        </w:rPr>
        <w:t>,</w:t>
      </w:r>
      <w:r>
        <w:rPr>
          <w:rFonts w:ascii="Arial" w:hAnsi="Arial" w:cs="Arial" w:eastAsia="Arial"/>
          <w:sz w:val="76"/>
          <w:szCs w:val="76"/>
          <w:color w:val="4D4BAF"/>
          <w:spacing w:val="0"/>
          <w:w w:val="45"/>
          <w:position w:val="0"/>
        </w:rPr>
        <w:t>,</w:t>
      </w:r>
      <w:r>
        <w:rPr>
          <w:rFonts w:ascii="Arial" w:hAnsi="Arial" w:cs="Arial" w:eastAsia="Arial"/>
          <w:sz w:val="76"/>
          <w:szCs w:val="76"/>
          <w:color w:val="4D4BAF"/>
          <w:spacing w:val="101"/>
          <w:w w:val="100"/>
          <w:position w:val="0"/>
        </w:rPr>
        <w:t> </w:t>
      </w:r>
      <w:r>
        <w:rPr>
          <w:rFonts w:ascii="Arial" w:hAnsi="Arial" w:cs="Arial" w:eastAsia="Arial"/>
          <w:sz w:val="76"/>
          <w:szCs w:val="76"/>
          <w:color w:val="42448A"/>
          <w:spacing w:val="0"/>
          <w:w w:val="50"/>
          <w:i/>
          <w:position w:val="0"/>
        </w:rPr>
        <w:t>J11</w:t>
      </w:r>
      <w:r>
        <w:rPr>
          <w:rFonts w:ascii="Arial" w:hAnsi="Arial" w:cs="Arial" w:eastAsia="Arial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7" w:lineRule="exact"/>
        <w:ind w:left="2429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2448A"/>
          <w:spacing w:val="0"/>
          <w:w w:val="415"/>
          <w:position w:val="-1"/>
        </w:rPr>
        <w:t>t</w:t>
      </w:r>
      <w:r>
        <w:rPr>
          <w:rFonts w:ascii="Arial" w:hAnsi="Arial" w:cs="Arial" w:eastAsia="Arial"/>
          <w:sz w:val="30"/>
          <w:szCs w:val="30"/>
          <w:color w:val="42448A"/>
          <w:spacing w:val="-274"/>
          <w:w w:val="415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696B6D"/>
          <w:spacing w:val="0"/>
          <w:w w:val="87"/>
          <w:position w:val="-1"/>
        </w:rPr>
        <w:t>JT</w:t>
      </w:r>
      <w:r>
        <w:rPr>
          <w:rFonts w:ascii="Arial" w:hAnsi="Arial" w:cs="Arial" w:eastAsia="Arial"/>
          <w:sz w:val="30"/>
          <w:szCs w:val="30"/>
          <w:color w:val="696B6D"/>
          <w:spacing w:val="-63"/>
          <w:w w:val="87"/>
          <w:position w:val="-1"/>
        </w:rPr>
        <w:t>I</w:t>
      </w:r>
      <w:r>
        <w:rPr>
          <w:rFonts w:ascii="Arial" w:hAnsi="Arial" w:cs="Arial" w:eastAsia="Arial"/>
          <w:sz w:val="30"/>
          <w:szCs w:val="30"/>
          <w:color w:val="283175"/>
          <w:spacing w:val="-15"/>
          <w:w w:val="59"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10"/>
          <w:position w:val="-1"/>
        </w:rPr>
        <w:t>U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3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6"/>
          <w:w w:val="11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96B6D"/>
          <w:spacing w:val="0"/>
          <w:w w:val="4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96B6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B6D"/>
          <w:spacing w:val="0"/>
          <w:w w:val="12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2331" w:right="-70"/>
        <w:jc w:val="left"/>
        <w:tabs>
          <w:tab w:pos="3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F2F2F"/>
          <w:w w:val="211"/>
        </w:rPr>
        <w:t>ı\</w:t>
      </w:r>
      <w:r>
        <w:rPr>
          <w:rFonts w:ascii="Arial" w:hAnsi="Arial" w:cs="Arial" w:eastAsia="Arial"/>
          <w:sz w:val="18"/>
          <w:szCs w:val="18"/>
          <w:color w:val="565656"/>
          <w:w w:val="90"/>
        </w:rPr>
        <w:t>s</w:t>
      </w:r>
      <w:r>
        <w:rPr>
          <w:rFonts w:ascii="Arial" w:hAnsi="Arial" w:cs="Arial" w:eastAsia="Arial"/>
          <w:sz w:val="18"/>
          <w:szCs w:val="18"/>
          <w:color w:val="565656"/>
          <w:spacing w:val="-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</w:rPr>
        <w:t>GruplarA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9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53" w:right="25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65.920013pt;margin-top:33.538364pt;width:65.279999pt;height:42.240002pt;mso-position-horizontal-relative:page;mso-position-vertical-relative:paragraph;z-index:-14898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348" w:right="175" w:firstLine="-34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İlha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SANCAR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20" w:lineRule="exact"/>
        <w:ind w:left="214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5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4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5"/>
          <w:b/>
          <w:bCs/>
          <w:i/>
          <w:position w:val="-2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5"/>
          <w:b/>
          <w:bCs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5"/>
          <w:w w:val="55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6"/>
          <w:position w:val="-2"/>
        </w:rPr>
        <w:t>Ekim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5"/>
          <w:w w:val="56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6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  <w:cols w:num="3" w:equalWidth="0">
            <w:col w:w="4101" w:space="552"/>
            <w:col w:w="1467" w:space="2597"/>
            <w:col w:w="23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6.822317pt;margin-top:37.169594pt;width:568.377679pt;height:791.168924pt;mso-position-horizontal-relative:page;mso-position-vertical-relative:page;z-index:-14897" coordorigin="536,743" coordsize="11368,15823">
            <v:shape style="position:absolute;left:9043;top:13498;width:2861;height:2016" type="#_x0000_t75">
              <v:imagedata r:id="rId27" o:title=""/>
            </v:shape>
            <v:group style="position:absolute;left:11521;top:4710;width:2;height:11515" coordorigin="11521,4710" coordsize="2,11515">
              <v:shape style="position:absolute;left:11521;top:4710;width:2;height:11515" coordorigin="11521,4710" coordsize="0,11515" path="m11521,16225l11521,4710e" filled="f" stroked="t" strokeweight=".696684pt" strokecolor="#5B5B5B">
                <v:path arrowok="t"/>
              </v:shape>
            </v:group>
            <v:group style="position:absolute;left:543;top:779;width:10460;height:2" coordorigin="543,779" coordsize="10460,2">
              <v:shape style="position:absolute;left:543;top:779;width:10460;height:2" coordorigin="543,779" coordsize="10460,0" path="m543,779l11003,779e" filled="f" stroked="t" strokeweight=".696684pt" strokecolor="#4B4B4B">
                <v:path arrowok="t"/>
              </v:shape>
            </v:group>
            <v:group style="position:absolute;left:569;top:750;width:2;height:15503" coordorigin="569,750" coordsize="2,15503">
              <v:shape style="position:absolute;left:569;top:750;width:2;height:15503" coordorigin="569,750" coordsize="0,15503" path="m569,16253l569,750e" filled="f" stroked="t" strokeweight=".696684pt" strokecolor="#575757">
                <v:path arrowok="t"/>
              </v:shape>
            </v:group>
            <v:group style="position:absolute;left:2541;top:760;width:2;height:1491" coordorigin="2541,760" coordsize="2,1491">
              <v:shape style="position:absolute;left:2541;top:760;width:2;height:1491" coordorigin="2541,760" coordsize="0,1491" path="m2541,2251l2541,760e" filled="f" stroked="t" strokeweight=".696684pt" strokecolor="#444444">
                <v:path arrowok="t"/>
              </v:shape>
            </v:group>
            <v:group style="position:absolute;left:9154;top:774;width:2;height:1487" coordorigin="9154,774" coordsize="2,1487">
              <v:shape style="position:absolute;left:9154;top:774;width:2;height:1487" coordorigin="9154,774" coordsize="0,1487" path="m9154,2261l9154,774e" filled="f" stroked="t" strokeweight=".696684pt" strokecolor="#484848">
                <v:path arrowok="t"/>
              </v:shape>
            </v:group>
            <v:group style="position:absolute;left:11498;top:793;width:2;height:3653" coordorigin="11498,793" coordsize="2,3653">
              <v:shape style="position:absolute;left:11498;top:793;width:2;height:3653" coordorigin="11498,793" coordsize="0,3653" path="m11498,4446l11498,793e" filled="f" stroked="t" strokeweight=".696684pt" strokecolor="#575757">
                <v:path arrowok="t"/>
              </v:shape>
            </v:group>
            <v:group style="position:absolute;left:548;top:2244;width:10957;height:2" coordorigin="548,2244" coordsize="10957,2">
              <v:shape style="position:absolute;left:548;top:2244;width:10957;height:2" coordorigin="548,2244" coordsize="10957,0" path="m548,2244l11505,2244e" filled="f" stroked="t" strokeweight=".696684pt" strokecolor="#4B4B4B">
                <v:path arrowok="t"/>
              </v:shape>
            </v:group>
            <v:group style="position:absolute;left:548;top:2718;width:10957;height:2" coordorigin="548,2718" coordsize="10957,2">
              <v:shape style="position:absolute;left:548;top:2718;width:10957;height:2" coordorigin="548,2718" coordsize="10957,0" path="m548,2718l11505,2718e" filled="f" stroked="t" strokeweight=".696684pt" strokecolor="#545454">
                <v:path arrowok="t"/>
              </v:shape>
            </v:group>
            <v:group style="position:absolute;left:548;top:2957;width:10961;height:2" coordorigin="548,2957" coordsize="10961,2">
              <v:shape style="position:absolute;left:548;top:2957;width:10961;height:2" coordorigin="548,2957" coordsize="10961,0" path="m548,2957l11509,2957e" filled="f" stroked="t" strokeweight=".696684pt" strokecolor="#4B4B4B">
                <v:path arrowok="t"/>
              </v:shape>
            </v:group>
            <v:group style="position:absolute;left:553;top:3193;width:10952;height:2" coordorigin="553,3193" coordsize="10952,2">
              <v:shape style="position:absolute;left:553;top:3193;width:10952;height:2" coordorigin="553,3193" coordsize="10952,0" path="m553,3193l11505,3193e" filled="f" stroked="t" strokeweight=".696684pt" strokecolor="#484848">
                <v:path arrowok="t"/>
              </v:shape>
            </v:group>
            <v:group style="position:absolute;left:548;top:3431;width:10961;height:2" coordorigin="548,3431" coordsize="10961,2">
              <v:shape style="position:absolute;left:548;top:3431;width:10961;height:2" coordorigin="548,3431" coordsize="10961,0" path="m548,3431l11509,3431e" filled="f" stroked="t" strokeweight=".696684pt" strokecolor="#484848">
                <v:path arrowok="t"/>
              </v:shape>
            </v:group>
            <v:group style="position:absolute;left:4006;top:3417;width:2;height:1019" coordorigin="4006,3417" coordsize="2,1019">
              <v:shape style="position:absolute;left:4006;top:3417;width:2;height:1019" coordorigin="4006,3417" coordsize="0,1019" path="m4006,4436l4006,3417e" filled="f" stroked="t" strokeweight=".696684pt" strokecolor="#444444">
                <v:path arrowok="t"/>
              </v:shape>
            </v:group>
            <v:group style="position:absolute;left:7041;top:3421;width:2;height:1024" coordorigin="7041,3421" coordsize="2,1024">
              <v:shape style="position:absolute;left:7041;top:3421;width:2;height:1024" coordorigin="7041,3421" coordsize="0,1024" path="m7041,4446l7041,3421e" filled="f" stroked="t" strokeweight=".696684pt" strokecolor="#484848">
                <v:path arrowok="t"/>
              </v:shape>
            </v:group>
            <v:group style="position:absolute;left:2557;top:4412;width:2;height:12143" coordorigin="2557,4412" coordsize="2,12143">
              <v:shape style="position:absolute;left:2557;top:4412;width:2;height:12143" coordorigin="2557,4412" coordsize="0,12143" path="m2557,16555l2557,4412e" filled="f" stroked="t" strokeweight=".696684pt" strokecolor="#4B4B4B">
                <v:path arrowok="t"/>
              </v:shape>
            </v:group>
            <v:group style="position:absolute;left:553;top:4429;width:10957;height:2" coordorigin="553,4429" coordsize="10957,2">
              <v:shape style="position:absolute;left:553;top:4429;width:10957;height:2" coordorigin="553,4429" coordsize="10957,0" path="m553,4429l11509,4429e" filled="f" stroked="t" strokeweight=".696684pt" strokecolor="#484848">
                <v:path arrowok="t"/>
              </v:shape>
            </v:group>
            <v:group style="position:absolute;left:548;top:4703;width:10957;height:2" coordorigin="548,4703" coordsize="10957,2">
              <v:shape style="position:absolute;left:548;top:4703;width:10957;height:2" coordorigin="548,4703" coordsize="10957,0" path="m548,4703l11505,4703e" filled="f" stroked="t" strokeweight=".696684pt" strokecolor="#4B4B4B">
                <v:path arrowok="t"/>
              </v:shape>
            </v:group>
            <v:group style="position:absolute;left:2541;top:4946;width:8969;height:2" coordorigin="2541,4946" coordsize="8969,2">
              <v:shape style="position:absolute;left:2541;top:4946;width:8969;height:2" coordorigin="2541,4946" coordsize="8969,0" path="m2541,4946l11509,4946e" filled="f" stroked="t" strokeweight=".696684pt" strokecolor="#4F4F4F">
                <v:path arrowok="t"/>
              </v:shape>
            </v:group>
            <v:group style="position:absolute;left:5042;top:4932;width:2;height:2152" coordorigin="5042,4932" coordsize="2,2152">
              <v:shape style="position:absolute;left:5042;top:4932;width:2;height:2152" coordorigin="5042,4932" coordsize="0,2152" path="m5042,7084l5042,4932e" filled="f" stroked="t" strokeweight=".928911pt" strokecolor="#484848">
                <v:path arrowok="t"/>
              </v:shape>
            </v:group>
            <v:group style="position:absolute;left:5035;top:5427;width:6475;height:2" coordorigin="5035,5427" coordsize="6475,2">
              <v:shape style="position:absolute;left:5035;top:5427;width:6475;height:2" coordorigin="5035,5427" coordsize="6475,0" path="m5035,5427l11509,5427e" filled="f" stroked="t" strokeweight=".696684pt" strokecolor="#484848">
                <v:path arrowok="t"/>
              </v:shape>
            </v:group>
            <v:group style="position:absolute;left:5030;top:5663;width:6479;height:2" coordorigin="5030,5663" coordsize="6479,2">
              <v:shape style="position:absolute;left:5030;top:5663;width:6479;height:2" coordorigin="5030,5663" coordsize="6479,0" path="m5030,5663l11509,5663e" filled="f" stroked="t" strokeweight=".696684pt" strokecolor="#484848">
                <v:path arrowok="t"/>
              </v:shape>
            </v:group>
            <v:group style="position:absolute;left:5035;top:5899;width:6479;height:2" coordorigin="5035,5899" coordsize="6479,2">
              <v:shape style="position:absolute;left:5035;top:5899;width:6479;height:2" coordorigin="5035,5899" coordsize="6479,0" path="m5035,5899l11514,5899e" filled="f" stroked="t" strokeweight=".696684pt" strokecolor="#484848">
                <v:path arrowok="t"/>
              </v:shape>
            </v:group>
            <v:group style="position:absolute;left:2541;top:6135;width:8973;height:2" coordorigin="2541,6135" coordsize="8973,2">
              <v:shape style="position:absolute;left:2541;top:6135;width:8973;height:2" coordorigin="2541,6135" coordsize="8973,0" path="m2541,6135l11514,6135e" filled="f" stroked="t" strokeweight=".696684pt" strokecolor="#484848">
                <v:path arrowok="t"/>
              </v:shape>
            </v:group>
            <v:group style="position:absolute;left:961;top:6371;width:10552;height:2" coordorigin="961,6371" coordsize="10552,2">
              <v:shape style="position:absolute;left:961;top:6371;width:10552;height:2" coordorigin="961,6371" coordsize="10552,0" path="m961,6371l11514,6371e" filled="f" stroked="t" strokeweight=".696684pt" strokecolor="#4B4B4B">
                <v:path arrowok="t"/>
              </v:shape>
            </v:group>
            <v:group style="position:absolute;left:7877;top:6366;width:2;height:722" coordorigin="7877,6366" coordsize="2,722">
              <v:shape style="position:absolute;left:7877;top:6366;width:2;height:722" coordorigin="7877,6366" coordsize="0,722" path="m7877,7088l7877,6366e" filled="f" stroked="t" strokeweight=".696684pt" strokecolor="#575757">
                <v:path arrowok="t"/>
              </v:shape>
            </v:group>
            <v:group style="position:absolute;left:2541;top:6838;width:8978;height:2" coordorigin="2541,6838" coordsize="8978,2">
              <v:shape style="position:absolute;left:2541;top:6838;width:8978;height:2" coordorigin="2541,6838" coordsize="8978,0" path="m2541,6838l11519,6838e" filled="f" stroked="t" strokeweight=".696684pt" strokecolor="#4B4B4B">
                <v:path arrowok="t"/>
              </v:shape>
            </v:group>
            <v:group style="position:absolute;left:2536;top:7074;width:8983;height:2" coordorigin="2536,7074" coordsize="8983,2">
              <v:shape style="position:absolute;left:2536;top:7074;width:8983;height:2" coordorigin="2536,7074" coordsize="8983,0" path="m2536,7074l11519,7074e" filled="f" stroked="t" strokeweight=".696684pt" strokecolor="#4B4B4B">
                <v:path arrowok="t"/>
              </v:shape>
            </v:group>
            <v:group style="position:absolute;left:557;top:8235;width:10961;height:2" coordorigin="557,8235" coordsize="10961,2">
              <v:shape style="position:absolute;left:557;top:8235;width:10961;height:2" coordorigin="557,8235" coordsize="10961,0" path="m557,8235l11519,8235e" filled="f" stroked="t" strokeweight=".696684pt" strokecolor="#4B4B4B">
                <v:path arrowok="t"/>
              </v:shape>
            </v:group>
            <v:group style="position:absolute;left:553;top:7315;width:10966;height:2" coordorigin="553,7315" coordsize="10966,2">
              <v:shape style="position:absolute;left:553;top:7315;width:10966;height:2" coordorigin="553,7315" coordsize="10966,0" path="m553,7315l11519,7315e" filled="f" stroked="t" strokeweight=".696684pt" strokecolor="#4B4B4B">
                <v:path arrowok="t"/>
              </v:shape>
            </v:group>
            <v:group style="position:absolute;left:5049;top:8226;width:2;height:731" coordorigin="5049,8226" coordsize="2,731">
              <v:shape style="position:absolute;left:5049;top:8226;width:2;height:731" coordorigin="5049,8226" coordsize="0,731" path="m5049,8957l5049,8226e" filled="f" stroked="t" strokeweight=".464456pt" strokecolor="#444444">
                <v:path arrowok="t"/>
              </v:shape>
            </v:group>
            <v:group style="position:absolute;left:5039;top:8471;width:6484;height:2" coordorigin="5039,8471" coordsize="6484,2">
              <v:shape style="position:absolute;left:5039;top:8471;width:6484;height:2" coordorigin="5039,8471" coordsize="6484,0" path="m5039,8471l11523,8471e" filled="f" stroked="t" strokeweight=".696684pt" strokecolor="#484848">
                <v:path arrowok="t"/>
              </v:shape>
            </v:group>
            <v:group style="position:absolute;left:5044;top:8712;width:6479;height:2" coordorigin="5044,8712" coordsize="6479,2">
              <v:shape style="position:absolute;left:5044;top:8712;width:6479;height:2" coordorigin="5044,8712" coordsize="6479,0" path="m5044,8712l11523,8712e" filled="f" stroked="t" strokeweight=".696684pt" strokecolor="#4B4B4B">
                <v:path arrowok="t"/>
              </v:shape>
            </v:group>
            <v:group style="position:absolute;left:557;top:8948;width:10961;height:2" coordorigin="557,8948" coordsize="10961,2">
              <v:shape style="position:absolute;left:557;top:8948;width:10961;height:2" coordorigin="557,8948" coordsize="10961,0" path="m557,8948l11519,8948e" filled="f" stroked="t" strokeweight=".696684pt" strokecolor="#4B4B4B">
                <v:path arrowok="t"/>
              </v:shape>
            </v:group>
            <v:group style="position:absolute;left:562;top:9750;width:10966;height:2" coordorigin="562,9750" coordsize="10966,2">
              <v:shape style="position:absolute;left:562;top:9750;width:10966;height:2" coordorigin="562,9750" coordsize="10966,0" path="m562,9750l11528,9750e" filled="f" stroked="t" strokeweight=".696684pt" strokecolor="#4F4F4F">
                <v:path arrowok="t"/>
              </v:shape>
            </v:group>
            <v:group style="position:absolute;left:567;top:10614;width:10961;height:2" coordorigin="567,10614" coordsize="10961,2">
              <v:shape style="position:absolute;left:567;top:10614;width:10961;height:2" coordorigin="567,10614" coordsize="10961,0" path="m567,10614l11528,10614e" filled="f" stroked="t" strokeweight=".696684pt" strokecolor="#4B4B4B">
                <v:path arrowok="t"/>
              </v:shape>
            </v:group>
            <v:group style="position:absolute;left:562;top:11182;width:10970;height:2" coordorigin="562,11182" coordsize="10970,2">
              <v:shape style="position:absolute;left:562;top:11182;width:10970;height:2" coordorigin="562,11182" coordsize="10970,0" path="m562,11182l11532,11182e" filled="f" stroked="t" strokeweight=".696684pt" strokecolor="#4B4B4B">
                <v:path arrowok="t"/>
              </v:shape>
            </v:group>
            <v:group style="position:absolute;left:562;top:11657;width:10970;height:2" coordorigin="562,11657" coordsize="10970,2">
              <v:shape style="position:absolute;left:562;top:11657;width:10970;height:2" coordorigin="562,11657" coordsize="10970,0" path="m562,11657l11532,11657e" filled="f" stroked="t" strokeweight=".928911pt" strokecolor="#4F4F4F">
                <v:path arrowok="t"/>
              </v:shape>
            </v:group>
            <v:group style="position:absolute;left:567;top:11895;width:10966;height:2" coordorigin="567,11895" coordsize="10966,2">
              <v:shape style="position:absolute;left:567;top:11895;width:10966;height:2" coordorigin="567,11895" coordsize="10966,0" path="m567,11895l11532,11895e" filled="f" stroked="t" strokeweight=".696684pt" strokecolor="#4F4F4F">
                <v:path arrowok="t"/>
              </v:shape>
            </v:group>
            <v:group style="position:absolute;left:1356;top:11897;width:2;height:4658" coordorigin="1356,11897" coordsize="2,4658">
              <v:shape style="position:absolute;left:1356;top:11897;width:2;height:4658" coordorigin="1356,11897" coordsize="0,4658" path="m1356,16555l1356,11897e" filled="f" stroked="t" strokeweight=".696684pt" strokecolor="#545454">
                <v:path arrowok="t"/>
              </v:shape>
            </v:group>
            <v:group style="position:absolute;left:1914;top:11892;width:2;height:4667" coordorigin="1914,11892" coordsize="2,4667">
              <v:shape style="position:absolute;left:1914;top:11892;width:2;height:4667" coordorigin="1914,11892" coordsize="0,4667" path="m1914,16560l1914,11892e" filled="f" stroked="t" strokeweight=".696684pt" strokecolor="#4F4F4F">
                <v:path arrowok="t"/>
              </v:shape>
            </v:group>
            <v:group style="position:absolute;left:562;top:12133;width:10975;height:2" coordorigin="562,12133" coordsize="10975,2">
              <v:shape style="position:absolute;left:562;top:12133;width:10975;height:2" coordorigin="562,12133" coordsize="10975,0" path="m562,12133l11537,12133e" filled="f" stroked="t" strokeweight=".696684pt" strokecolor="#4F4F4F">
                <v:path arrowok="t"/>
              </v:shape>
            </v:group>
            <v:group style="position:absolute;left:571;top:14200;width:1997;height:2" coordorigin="571,14200" coordsize="1997,2">
              <v:shape style="position:absolute;left:571;top:14200;width:1997;height:2" coordorigin="571,14200" coordsize="1997,0" path="m571,14200l2568,14200e" filled="f" stroked="t" strokeweight=".696684pt" strokecolor="#676767">
                <v:path arrowok="t"/>
              </v:shape>
            </v:group>
            <v:group style="position:absolute;left:557;top:16517;width:10980;height:2" coordorigin="557,16517" coordsize="10980,2">
              <v:shape style="position:absolute;left:557;top:16517;width:10980;height:2" coordorigin="557,16517" coordsize="10980,0" path="m557,16517l11537,16517e" filled="f" stroked="t" strokeweight=".696684pt" strokecolor="#545454">
                <v:path arrowok="t"/>
              </v:shape>
            </v:group>
            <v:group style="position:absolute;left:7455;top:11883;width:2;height:4648" coordorigin="7455,11883" coordsize="2,4648">
              <v:shape style="position:absolute;left:7455;top:11883;width:2;height:4648" coordorigin="7455,11883" coordsize="0,4648" path="m7455,16531l7455,11883e" filled="f" stroked="t" strokeweight=".696684pt" strokecolor="#4B4B4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9.680pt;height:59.52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80"/>
        </w:sectPr>
      </w:pPr>
      <w:rPr/>
    </w:p>
    <w:p>
      <w:pPr>
        <w:spacing w:before="93" w:after="0" w:line="215" w:lineRule="auto"/>
        <w:ind w:left="579" w:right="-152" w:firstLine="7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A2A2A"/>
          <w:spacing w:val="-380"/>
          <w:w w:val="16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2A2A2A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-16" w:right="517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96.320007pt;margin-top:-7.613361pt;width:49.919998pt;height:46.080002pt;mso-position-horizontal-relative:page;mso-position-vertical-relative:paragraph;z-index:-14894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0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586" w:right="582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00" w:bottom="280" w:left="660" w:right="0"/>
          <w:cols w:num="2" w:equalWidth="0">
            <w:col w:w="1590" w:space="1722"/>
            <w:col w:w="7948"/>
          </w:cols>
        </w:sectPr>
      </w:pPr>
      <w:rPr/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6" w:after="0" w:line="204" w:lineRule="exact"/>
        <w:ind w:left="132" w:right="-20"/>
        <w:jc w:val="left"/>
        <w:tabs>
          <w:tab w:pos="1320" w:val="left"/>
          <w:tab w:pos="2640" w:val="left"/>
          <w:tab w:pos="5020" w:val="left"/>
          <w:tab w:pos="7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jBildiriııı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23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2"/>
        </w:rPr>
        <w:t>IBiidirü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14:25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lre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27" w:right="-20"/>
        <w:jc w:val="left"/>
        <w:tabs>
          <w:tab w:pos="1320" w:val="left"/>
          <w:tab w:pos="2680" w:val="left"/>
          <w:tab w:pos="3900" w:val="left"/>
          <w:tab w:pos="5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</w:rPr>
        <w:t>KayJt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14.10.2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-8"/>
          <w:w w:val="1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6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8"/>
        </w:rPr>
        <w:t>196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14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Merk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94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Karabagla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4900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3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Doıtr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Karaba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4722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7" w:lineRule="exact"/>
        <w:ind w:left="113" w:right="-20"/>
        <w:jc w:val="left"/>
        <w:tabs>
          <w:tab w:pos="1320" w:val="left"/>
          <w:tab w:pos="446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Ara_ç_yangını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3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lektri.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3" w:lineRule="exact"/>
        <w:ind w:left="113" w:right="-20"/>
        <w:jc w:val="left"/>
        <w:tabs>
          <w:tab w:pos="3040" w:val="left"/>
          <w:tab w:pos="6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576538pt;margin-top:11.932391pt;width:85.69978pt;height:24pt;mso-position-horizontal-relative:page;mso-position-vertical-relative:paragraph;z-index:-1488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60" w:val="left"/>
                      <w:tab w:pos="17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474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47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47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-112"/>
                      <w:w w:val="6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  <w:position w:val="3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3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27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0"/>
          <w:position w:val="-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0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8etonanne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hşap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7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3"/>
          <w:w w:val="7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6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7"/>
          <w:w w:val="10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4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  <w:u w:val="single" w:color="71737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14"/>
          <w:w w:val="100"/>
          <w:u w:val="single" w:color="7173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14"/>
          <w:w w:val="100"/>
          <w:u w:val="single" w:color="717373"/>
        </w:rPr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14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14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E908E"/>
          <w:spacing w:val="3"/>
          <w:w w:val="16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36"/>
        </w:rPr>
        <w:t>ı-----------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3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39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39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-24"/>
          <w:w w:val="3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14"/>
        </w:rPr>
        <w:t>-------ı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62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Yangıııı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14:45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2" w:after="0" w:line="240" w:lineRule="auto"/>
        <w:ind w:left="13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:Süleyma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(DOÖAN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SLX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12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İsmail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RENAULT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MASTER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MİNI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2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3" w:after="0" w:line="226" w:lineRule="exact"/>
        <w:ind w:left="20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Barı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5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vvaç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603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7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14:26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14:31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3" w:equalWidth="0">
            <w:col w:w="596" w:space="1492"/>
            <w:col w:w="1762" w:space="376"/>
            <w:col w:w="7034"/>
          </w:cols>
        </w:sectPr>
      </w:pPr>
      <w:rPr/>
    </w:p>
    <w:p>
      <w:pPr>
        <w:spacing w:before="14" w:after="0" w:line="203" w:lineRule="exact"/>
        <w:ind w:left="2106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38" w:after="0" w:line="204" w:lineRule="exact"/>
        <w:ind w:left="2106" w:right="978" w:firstLine="-197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'_ardıma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1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7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left="2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2" w:equalWidth="0">
            <w:col w:w="4038" w:space="174"/>
            <w:col w:w="7048"/>
          </w:cols>
        </w:sectPr>
      </w:pPr>
      <w:rPr/>
    </w:p>
    <w:p>
      <w:pPr>
        <w:spacing w:before="3" w:after="0" w:line="261" w:lineRule="auto"/>
        <w:ind w:left="2106" w:right="637" w:firstLine="-197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2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7"/>
          <w:position w:val="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7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gerçekleşti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4197" w:right="453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SöndUnnede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4" w:after="0" w:line="138" w:lineRule="exact"/>
        <w:ind w:left="150" w:right="-67"/>
        <w:jc w:val="left"/>
        <w:tabs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Söndünn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söndünne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125" w:lineRule="exact"/>
        <w:ind w:right="-20"/>
        <w:jc w:val="left"/>
        <w:tabs>
          <w:tab w:pos="1140" w:val="left"/>
          <w:tab w:pos="2660" w:val="left"/>
          <w:tab w:pos="43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2"/>
          <w:position w:val="-7"/>
        </w:rPr>
        <w:t>IKöpUk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-7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0"/>
          <w:position w:val="-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474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40"/>
          <w:position w:val="-7"/>
        </w:rPr>
        <w:t>02</w:t>
      </w:r>
      <w:r>
        <w:rPr>
          <w:rFonts w:ascii="Arial" w:hAnsi="Arial" w:cs="Arial" w:eastAsia="Arial"/>
          <w:sz w:val="18"/>
          <w:szCs w:val="18"/>
          <w:color w:val="3B3B3B"/>
          <w:spacing w:val="-30"/>
          <w:w w:val="14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7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2" w:equalWidth="0">
            <w:col w:w="3526" w:space="1421"/>
            <w:col w:w="6313"/>
          </w:cols>
        </w:sectPr>
      </w:pPr>
      <w:rPr/>
    </w:p>
    <w:p>
      <w:pPr>
        <w:spacing w:before="0" w:after="0" w:line="345" w:lineRule="exact"/>
        <w:ind w:left="5148" w:right="-20"/>
        <w:jc w:val="left"/>
        <w:tabs>
          <w:tab w:pos="6080" w:val="left"/>
          <w:tab w:pos="7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4"/>
          <w:szCs w:val="24"/>
          <w:color w:val="2A2A2A"/>
          <w:spacing w:val="0"/>
          <w:w w:val="207"/>
        </w:rPr>
        <w:t>ı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207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-186"/>
          <w:w w:val="207"/>
        </w:rPr>
        <w:t> 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estelasyo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çarpışmadan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7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3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öndOm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I-laı;a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ampon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fa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çamurlu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kabut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02820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tamponu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6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zilme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02820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!ıraç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</w:rPr>
        <w:t>TL_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To_Qiaı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4000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2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23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\akalı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0" w:after="0" w:line="240" w:lineRule="auto"/>
        <w:ind w:left="16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27" w:lineRule="auto"/>
        <w:ind w:right="5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ı&lt;.ısmında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halindeyke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</w:rPr>
        <w:t>yönde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Renaul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7"/>
        </w:rPr>
        <w:t>aste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02820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minibü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çarpışması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bölümündeki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estelasyo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kablolarınır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7"/>
        </w:rPr>
        <w:t>lar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8"/>
          <w:w w:val="68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4F5254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F52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izolelerini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kısmına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2" w:equalWidth="0">
            <w:col w:w="1634" w:space="491"/>
            <w:col w:w="9135"/>
          </w:cols>
        </w:sectPr>
      </w:pPr>
      <w:rPr/>
    </w:p>
    <w:p>
      <w:pPr>
        <w:spacing w:before="19" w:after="0" w:line="240" w:lineRule="auto"/>
        <w:ind w:left="169" w:right="-20"/>
        <w:jc w:val="left"/>
        <w:tabs>
          <w:tab w:pos="2140" w:val="left"/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ı:;igor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exact"/>
        <w:ind w:left="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9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4" w:lineRule="exact"/>
        <w:ind w:left="379" w:right="9193" w:firstLine="-19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"&lt;tngı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60" w:after="0" w:line="199" w:lineRule="exact"/>
        <w:ind w:left="183" w:right="-68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1"/>
          <w:w w:val="136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Dö</w:t>
      </w:r>
      <w:r>
        <w:rPr>
          <w:rFonts w:ascii="Arial" w:hAnsi="Arial" w:cs="Arial" w:eastAsia="Arial"/>
          <w:sz w:val="17"/>
          <w:szCs w:val="17"/>
          <w:color w:val="3B3B3B"/>
          <w:spacing w:val="-4"/>
          <w:w w:val="100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4F5254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7"/>
          <w:szCs w:val="17"/>
          <w:color w:val="4F5254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4F5254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41"/>
          <w:position w:val="-1"/>
        </w:rPr>
        <w:t>ll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4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14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6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9"/>
          <w:w w:val="16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  <w:position w:val="-1"/>
        </w:rPr>
        <w:t>15:10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2" w:equalWidth="0">
            <w:col w:w="3603" w:space="1968"/>
            <w:col w:w="5689"/>
          </w:cols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ÖlO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1"/>
          <w:w w:val="8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8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Karabağla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5" w:right="-71"/>
        <w:jc w:val="left"/>
        <w:tabs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28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left="-34" w:right="19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95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63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F5254"/>
          <w:spacing w:val="0"/>
          <w:w w:val="52"/>
          <w:b/>
          <w:bCs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4F5254"/>
          <w:spacing w:val="11"/>
          <w:w w:val="52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4F5254"/>
          <w:spacing w:val="0"/>
          <w:w w:val="52"/>
          <w:b/>
          <w:bCs/>
          <w:i/>
        </w:rPr>
        <w:t>7</w:t>
      </w:r>
      <w:r>
        <w:rPr>
          <w:rFonts w:ascii="Arial" w:hAnsi="Arial" w:cs="Arial" w:eastAsia="Arial"/>
          <w:sz w:val="29"/>
          <w:szCs w:val="29"/>
          <w:color w:val="4F5254"/>
          <w:spacing w:val="0"/>
          <w:w w:val="52"/>
          <w:b/>
          <w:bCs/>
          <w:i/>
        </w:rPr>
        <w:t> </w:t>
      </w:r>
      <w:r>
        <w:rPr>
          <w:rFonts w:ascii="Arial" w:hAnsi="Arial" w:cs="Arial" w:eastAsia="Arial"/>
          <w:sz w:val="29"/>
          <w:szCs w:val="29"/>
          <w:color w:val="4F5254"/>
          <w:spacing w:val="21"/>
          <w:w w:val="52"/>
          <w:b/>
          <w:bCs/>
          <w:i/>
        </w:rPr>
        <w:t> </w:t>
      </w:r>
      <w:r>
        <w:rPr>
          <w:rFonts w:ascii="Arial" w:hAnsi="Arial" w:cs="Arial" w:eastAsia="Arial"/>
          <w:sz w:val="29"/>
          <w:szCs w:val="29"/>
          <w:color w:val="4F5254"/>
          <w:spacing w:val="0"/>
          <w:w w:val="52"/>
        </w:rPr>
        <w:t>Eki</w:t>
      </w:r>
      <w:r>
        <w:rPr>
          <w:rFonts w:ascii="Arial" w:hAnsi="Arial" w:cs="Arial" w:eastAsia="Arial"/>
          <w:sz w:val="29"/>
          <w:szCs w:val="29"/>
          <w:color w:val="4F5254"/>
          <w:spacing w:val="0"/>
          <w:w w:val="52"/>
        </w:rPr>
        <w:t>m</w:t>
      </w:r>
      <w:r>
        <w:rPr>
          <w:rFonts w:ascii="Arial" w:hAnsi="Arial" w:cs="Arial" w:eastAsia="Arial"/>
          <w:sz w:val="29"/>
          <w:szCs w:val="29"/>
          <w:color w:val="4F5254"/>
          <w:spacing w:val="0"/>
          <w:w w:val="52"/>
        </w:rPr>
        <w:t> </w:t>
      </w:r>
      <w:r>
        <w:rPr>
          <w:rFonts w:ascii="Arial" w:hAnsi="Arial" w:cs="Arial" w:eastAsia="Arial"/>
          <w:sz w:val="29"/>
          <w:szCs w:val="29"/>
          <w:color w:val="4F5254"/>
          <w:spacing w:val="9"/>
          <w:w w:val="5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F5254"/>
          <w:spacing w:val="0"/>
          <w:w w:val="52"/>
          <w:b/>
          <w:bCs/>
        </w:rPr>
        <w:t>2017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50" w:after="0" w:line="204" w:lineRule="exact"/>
        <w:ind w:left="2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78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78"/>
          <w:i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2A2A2A"/>
          <w:spacing w:val="24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-1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4" w:equalWidth="0">
            <w:col w:w="578" w:space="141"/>
            <w:col w:w="865" w:space="560"/>
            <w:col w:w="3659" w:space="2307"/>
            <w:col w:w="3150"/>
          </w:cols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</w:sectPr>
      </w:pPr>
      <w:rPr/>
    </w:p>
    <w:p>
      <w:pPr>
        <w:spacing w:before="0" w:after="0" w:line="785" w:lineRule="exact"/>
        <w:ind w:left="2442"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pict>
          <v:shape style="position:absolute;margin-left:49.919998pt;margin-top:-8.687592pt;width:10.56pt;height:30.719999pt;mso-position-horizontal-relative:page;mso-position-vertical-relative:paragraph;z-index:-14893" type="#_x0000_t75">
            <v:imagedata r:id="rId30" o:title=""/>
          </v:shape>
        </w:pict>
      </w:r>
      <w:r>
        <w:rPr/>
        <w:pict>
          <v:group style="position:absolute;margin-left:37.374649pt;margin-top:41.013626pt;width:530.696725pt;height:786.943396pt;mso-position-horizontal-relative:page;mso-position-vertical-relative:page;z-index:-14891" coordorigin="747,820" coordsize="10614,15739">
            <v:group style="position:absolute;left:754;top:853;width:10484;height:2" coordorigin="754,853" coordsize="10484,2">
              <v:shape style="position:absolute;left:754;top:853;width:10484;height:2" coordorigin="754,853" coordsize="10484,0" path="m754,853l11238,853e" filled="f" stroked="t" strokeweight=".698592pt" strokecolor="#4B4B4B">
                <v:path arrowok="t"/>
              </v:shape>
            </v:group>
            <v:group style="position:absolute;left:780;top:827;width:2;height:5450" coordorigin="780,827" coordsize="2,5450">
              <v:shape style="position:absolute;left:780;top:827;width:2;height:5450" coordorigin="780,827" coordsize="0,5450" path="m780,6278l780,827e" filled="f" stroked="t" strokeweight=".698592pt" strokecolor="#444444">
                <v:path arrowok="t"/>
              </v:shape>
            </v:group>
            <v:group style="position:absolute;left:2734;top:837;width:2;height:1465" coordorigin="2734,837" coordsize="2,1465">
              <v:shape style="position:absolute;left:2734;top:837;width:2;height:1465" coordorigin="2734,837" coordsize="0,1465" path="m2734,2302l2734,837e" filled="f" stroked="t" strokeweight=".698592pt" strokecolor="#4F4F4F">
                <v:path arrowok="t"/>
              </v:shape>
            </v:group>
            <v:group style="position:absolute;left:8965;top:846;width:2;height:1461" coordorigin="8965,846" coordsize="2,1461">
              <v:shape style="position:absolute;left:8965;top:846;width:2;height:1461" coordorigin="8965,846" coordsize="0,1461" path="m8965,2307l8965,846e" filled="f" stroked="t" strokeweight=".698592pt" strokecolor="#444444">
                <v:path arrowok="t"/>
              </v:shape>
            </v:group>
            <v:group style="position:absolute;left:11247;top:851;width:2;height:11988" coordorigin="11247,851" coordsize="2,11988">
              <v:shape style="position:absolute;left:11247;top:851;width:2;height:11988" coordorigin="11247,851" coordsize="0,11988" path="m11247,12839l11247,851e" filled="f" stroked="t" strokeweight="1.164319pt" strokecolor="#484848">
                <v:path arrowok="t"/>
              </v:shape>
            </v:group>
            <v:group style="position:absolute;left:764;top:2293;width:10484;height:2" coordorigin="764,2293" coordsize="10484,2">
              <v:shape style="position:absolute;left:764;top:2293;width:10484;height:2" coordorigin="764,2293" coordsize="10484,0" path="m764,2293l11247,2293e" filled="f" stroked="t" strokeweight=".698592pt" strokecolor="#444444">
                <v:path arrowok="t"/>
              </v:shape>
            </v:group>
            <v:group style="position:absolute;left:764;top:2508;width:10488;height:2" coordorigin="764,2508" coordsize="10488,2">
              <v:shape style="position:absolute;left:764;top:2508;width:10488;height:2" coordorigin="764,2508" coordsize="10488,0" path="m764,2508l11252,2508e" filled="f" stroked="t" strokeweight=".698592pt" strokecolor="#444444">
                <v:path arrowok="t"/>
              </v:shape>
            </v:group>
            <v:group style="position:absolute;left:764;top:2716;width:10484;height:2" coordorigin="764,2716" coordsize="10484,2">
              <v:shape style="position:absolute;left:764;top:2716;width:10484;height:2" coordorigin="764,2716" coordsize="10484,0" path="m764,2716l11247,2716e" filled="f" stroked="t" strokeweight=".698592pt" strokecolor="#444444">
                <v:path arrowok="t"/>
              </v:shape>
            </v:group>
            <v:group style="position:absolute;left:764;top:2933;width:10488;height:2" coordorigin="764,2933" coordsize="10488,2">
              <v:shape style="position:absolute;left:764;top:2933;width:10488;height:2" coordorigin="764,2933" coordsize="10488,0" path="m764,2933l11252,2933e" filled="f" stroked="t" strokeweight=".698592pt" strokecolor="#444444">
                <v:path arrowok="t"/>
              </v:shape>
            </v:group>
            <v:group style="position:absolute;left:764;top:3146;width:10484;height:2" coordorigin="764,3146" coordsize="10484,2">
              <v:shape style="position:absolute;left:764;top:3146;width:10484;height:2" coordorigin="764,3146" coordsize="10484,0" path="m764,3146l11247,3146e" filled="f" stroked="t" strokeweight=".698592pt" strokecolor="#444444">
                <v:path arrowok="t"/>
              </v:shape>
            </v:group>
            <v:group style="position:absolute;left:1807;top:3359;width:9445;height:2" coordorigin="1807,3359" coordsize="9445,2">
              <v:shape style="position:absolute;left:1807;top:3359;width:9445;height:2" coordorigin="1807,3359" coordsize="9445,0" path="m1807,3359l11252,3359e" filled="f" stroked="t" strokeweight=".698592pt" strokecolor="#444444">
                <v:path arrowok="t"/>
              </v:shape>
            </v:group>
            <v:group style="position:absolute;left:3714;top:3342;width:2;height:756" coordorigin="3714,3342" coordsize="2,756">
              <v:shape style="position:absolute;left:3714;top:3342;width:2;height:756" coordorigin="3714,3342" coordsize="0,756" path="m3714,4098l3714,3342e" filled="f" stroked="t" strokeweight=".698592pt" strokecolor="#3F3F3F">
                <v:path arrowok="t"/>
              </v:shape>
            </v:group>
            <v:group style="position:absolute;left:2804;top:4065;width:2;height:12480" coordorigin="2804,4065" coordsize="2,12480">
              <v:shape style="position:absolute;left:2804;top:4065;width:2;height:12480" coordorigin="2804,4065" coordsize="0,12480" path="m2804,16545l2804,4065e" filled="f" stroked="t" strokeweight="1.397183pt" strokecolor="#4F4F4F">
                <v:path arrowok="t"/>
              </v:shape>
            </v:group>
            <v:group style="position:absolute;left:768;top:4091;width:10498;height:2" coordorigin="768,4091" coordsize="10498,2">
              <v:shape style="position:absolute;left:768;top:4091;width:10498;height:2" coordorigin="768,4091" coordsize="10498,0" path="m768,4091l11266,4091e" filled="f" stroked="t" strokeweight=".931455pt" strokecolor="#444444">
                <v:path arrowok="t"/>
              </v:shape>
            </v:group>
            <v:group style="position:absolute;left:773;top:4363;width:10488;height:2" coordorigin="773,4363" coordsize="10488,2">
              <v:shape style="position:absolute;left:773;top:4363;width:10488;height:2" coordorigin="773,4363" coordsize="10488,0" path="m773,4363l11261,4363e" filled="f" stroked="t" strokeweight=".698592pt" strokecolor="#484848">
                <v:path arrowok="t"/>
              </v:shape>
            </v:group>
            <v:group style="position:absolute;left:2743;top:4576;width:8523;height:2" coordorigin="2743,4576" coordsize="8523,2">
              <v:shape style="position:absolute;left:2743;top:4576;width:8523;height:2" coordorigin="2743,4576" coordsize="8523,0" path="m2743,4576l11266,4576e" filled="f" stroked="t" strokeweight=".698592pt" strokecolor="#444444">
                <v:path arrowok="t"/>
              </v:shape>
            </v:group>
            <v:group style="position:absolute;left:4869;top:4566;width:2;height:2042" coordorigin="4869,4566" coordsize="2,2042">
              <v:shape style="position:absolute;left:4869;top:4566;width:2;height:2042" coordorigin="4869,4566" coordsize="0,2042" path="m4869,6609l4869,4566e" filled="f" stroked="t" strokeweight=".698592pt" strokecolor="#444444">
                <v:path arrowok="t"/>
              </v:shape>
            </v:group>
            <v:group style="position:absolute;left:4858;top:5049;width:6408;height:2" coordorigin="4858,5049" coordsize="6408,2">
              <v:shape style="position:absolute;left:4858;top:5049;width:6408;height:2" coordorigin="4858,5049" coordsize="6408,0" path="m4858,5049l11266,5049e" filled="f" stroked="t" strokeweight=".698592pt" strokecolor="#484848">
                <v:path arrowok="t"/>
              </v:shape>
            </v:group>
            <v:group style="position:absolute;left:4862;top:5285;width:6404;height:2" coordorigin="4862,5285" coordsize="6404,2">
              <v:shape style="position:absolute;left:4862;top:5285;width:6404;height:2" coordorigin="4862,5285" coordsize="6404,0" path="m4862,5285l11266,5285e" filled="f" stroked="t" strokeweight=".698592pt" strokecolor="#484848">
                <v:path arrowok="t"/>
              </v:shape>
            </v:group>
            <v:group style="position:absolute;left:4858;top:5521;width:6413;height:2" coordorigin="4858,5521" coordsize="6413,2">
              <v:shape style="position:absolute;left:4858;top:5521;width:6413;height:2" coordorigin="4858,5521" coordsize="6413,0" path="m4858,5521l11271,5521e" filled="f" stroked="t" strokeweight=".698592pt" strokecolor="#484848">
                <v:path arrowok="t"/>
              </v:shape>
            </v:group>
            <v:group style="position:absolute;left:2748;top:5741;width:8523;height:2" coordorigin="2748,5741" coordsize="8523,2">
              <v:shape style="position:absolute;left:2748;top:5741;width:8523;height:2" coordorigin="2748,5741" coordsize="8523,0" path="m2748,5741l11271,5741e" filled="f" stroked="t" strokeweight=".931455pt" strokecolor="#484848">
                <v:path arrowok="t"/>
              </v:shape>
            </v:group>
            <v:group style="position:absolute;left:787;top:5970;width:10484;height:2" coordorigin="787,5970" coordsize="10484,2">
              <v:shape style="position:absolute;left:787;top:5970;width:10484;height:2" coordorigin="787,5970" coordsize="10484,0" path="m787,5970l11271,5970e" filled="f" stroked="t" strokeweight=".698592pt" strokecolor="#484848">
                <v:path arrowok="t"/>
              </v:shape>
            </v:group>
            <v:group style="position:absolute;left:7698;top:5961;width:2;height:648" coordorigin="7698,5961" coordsize="2,648">
              <v:shape style="position:absolute;left:7698;top:5961;width:2;height:648" coordorigin="7698,5961" coordsize="0,648" path="m7698,6609l7698,5961e" filled="f" stroked="t" strokeweight=".931455pt" strokecolor="#484848">
                <v:path arrowok="t"/>
              </v:shape>
            </v:group>
            <v:group style="position:absolute;left:2752;top:6391;width:8523;height:2" coordorigin="2752,6391" coordsize="8523,2">
              <v:shape style="position:absolute;left:2752;top:6391;width:8523;height:2" coordorigin="2752,6391" coordsize="8523,0" path="m2752,6391l11275,6391e" filled="f" stroked="t" strokeweight=".698592pt" strokecolor="#484848">
                <v:path arrowok="t"/>
              </v:shape>
            </v:group>
            <v:group style="position:absolute;left:2757;top:6599;width:8518;height:2" coordorigin="2757,6599" coordsize="8518,2">
              <v:shape style="position:absolute;left:2757;top:6599;width:8518;height:2" coordorigin="2757,6599" coordsize="8518,0" path="m2757,6599l11275,6599e" filled="f" stroked="t" strokeweight=".698592pt" strokecolor="#484848">
                <v:path arrowok="t"/>
              </v:shape>
            </v:group>
            <v:group style="position:absolute;left:810;top:6613;width:2;height:4136" coordorigin="810,6613" coordsize="2,4136">
              <v:shape style="position:absolute;left:810;top:6613;width:2;height:4136" coordorigin="810,6613" coordsize="0,4136" path="m810,10750l810,6613e" filled="f" stroked="t" strokeweight=".931455pt" strokecolor="#484848">
                <v:path arrowok="t"/>
              </v:shape>
            </v:group>
            <v:group style="position:absolute;left:787;top:6812;width:10488;height:2" coordorigin="787,6812" coordsize="10488,2">
              <v:shape style="position:absolute;left:787;top:6812;width:10488;height:2" coordorigin="787,6812" coordsize="10488,0" path="m787,6812l11275,6812e" filled="f" stroked="t" strokeweight=".698592pt" strokecolor="#484848">
                <v:path arrowok="t"/>
              </v:shape>
            </v:group>
            <v:group style="position:absolute;left:787;top:7275;width:10493;height:2" coordorigin="787,7275" coordsize="10493,2">
              <v:shape style="position:absolute;left:787;top:7275;width:10493;height:2" coordorigin="787,7275" coordsize="10493,0" path="m787,7275l11280,7275e" filled="f" stroked="t" strokeweight=".698592pt" strokecolor="#484848">
                <v:path arrowok="t"/>
              </v:shape>
            </v:group>
            <v:group style="position:absolute;left:4883;top:7233;width:2;height:714" coordorigin="4883,7233" coordsize="2,714">
              <v:shape style="position:absolute;left:4883;top:7233;width:2;height:714" coordorigin="4883,7233" coordsize="0,714" path="m4883,7946l4883,7233e" filled="f" stroked="t" strokeweight=".698592pt" strokecolor="#444444">
                <v:path arrowok="t"/>
              </v:shape>
            </v:group>
            <v:group style="position:absolute;left:4872;top:7495;width:6408;height:2" coordorigin="4872,7495" coordsize="6408,2">
              <v:shape style="position:absolute;left:4872;top:7495;width:6408;height:2" coordorigin="4872,7495" coordsize="6408,0" path="m4872,7495l11280,7495e" filled="f" stroked="t" strokeweight=".931455pt" strokecolor="#484848">
                <v:path arrowok="t"/>
              </v:shape>
            </v:group>
            <v:group style="position:absolute;left:4876;top:7715;width:6404;height:2" coordorigin="4876,7715" coordsize="6404,2">
              <v:shape style="position:absolute;left:4876;top:7715;width:6404;height:2" coordorigin="4876,7715" coordsize="6404,0" path="m4876,7715l11280,7715e" filled="f" stroked="t" strokeweight=".698592pt" strokecolor="#484848">
                <v:path arrowok="t"/>
              </v:shape>
            </v:group>
            <v:group style="position:absolute;left:792;top:7932;width:10493;height:2" coordorigin="792,7932" coordsize="10493,2">
              <v:shape style="position:absolute;left:792;top:7932;width:10493;height:2" coordorigin="792,7932" coordsize="10493,0" path="m792,7932l11285,7932e" filled="f" stroked="t" strokeweight=".698592pt" strokecolor="#484848">
                <v:path arrowok="t"/>
              </v:shape>
            </v:group>
            <v:group style="position:absolute;left:801;top:8854;width:10493;height:2" coordorigin="801,8854" coordsize="10493,2">
              <v:shape style="position:absolute;left:801;top:8854;width:10493;height:2" coordorigin="801,8854" coordsize="10493,0" path="m801,8854l11294,8854e" filled="f" stroked="t" strokeweight=".698592pt" strokecolor="#484848">
                <v:path arrowok="t"/>
              </v:shape>
            </v:group>
            <v:group style="position:absolute;left:815;top:10180;width:10498;height:2" coordorigin="815,10180" coordsize="10498,2">
              <v:shape style="position:absolute;left:815;top:10180;width:10498;height:2" coordorigin="815,10180" coordsize="10498,0" path="m815,10180l11313,10180e" filled="f" stroked="t" strokeweight=".698592pt" strokecolor="#4B4B4B">
                <v:path arrowok="t"/>
              </v:shape>
            </v:group>
            <v:group style="position:absolute;left:815;top:10412;width:10493;height:2" coordorigin="815,10412" coordsize="10493,2">
              <v:shape style="position:absolute;left:815;top:10412;width:10493;height:2" coordorigin="815,10412" coordsize="10493,0" path="m815,10412l11308,10412e" filled="f" stroked="t" strokeweight=".698592pt" strokecolor="#4B4B4B">
                <v:path arrowok="t"/>
              </v:shape>
            </v:group>
            <v:group style="position:absolute;left:820;top:10643;width:10493;height:2" coordorigin="820,10643" coordsize="10493,2">
              <v:shape style="position:absolute;left:820;top:10643;width:10493;height:2" coordorigin="820,10643" coordsize="10493,0" path="m820,10643l11313,10643e" filled="f" stroked="t" strokeweight=".698592pt" strokecolor="#4F4F4F">
                <v:path arrowok="t"/>
              </v:shape>
            </v:group>
            <v:group style="position:absolute;left:1015;top:11107;width:10297;height:2" coordorigin="1015,11107" coordsize="10297,2">
              <v:shape style="position:absolute;left:1015;top:11107;width:10297;height:2" coordorigin="1015,11107" coordsize="10297,0" path="m1015,11107l11313,11107e" filled="f" stroked="t" strokeweight=".698592pt" strokecolor="#4B4B4B">
                <v:path arrowok="t"/>
              </v:shape>
            </v:group>
            <v:group style="position:absolute;left:850;top:11175;width:2;height:5365" coordorigin="850,11175" coordsize="2,5365">
              <v:shape style="position:absolute;left:850;top:11175;width:2;height:5365" coordorigin="850,11175" coordsize="0,5365" path="m850,16540l850,11175e" filled="f" stroked="t" strokeweight=".698592pt" strokecolor="#484848">
                <v:path arrowok="t"/>
              </v:shape>
            </v:group>
            <v:group style="position:absolute;left:820;top:11319;width:10498;height:2" coordorigin="820,11319" coordsize="10498,2">
              <v:shape style="position:absolute;left:820;top:11319;width:10498;height:2" coordorigin="820,11319" coordsize="10498,0" path="m820,11319l11317,11319e" filled="f" stroked="t" strokeweight=".698592pt" strokecolor="#4B4B4B">
                <v:path arrowok="t"/>
              </v:shape>
            </v:group>
            <v:group style="position:absolute;left:1784;top:11241;width:2;height:5299" coordorigin="1784,11241" coordsize="2,5299">
              <v:shape style="position:absolute;left:1784;top:11241;width:2;height:5299" coordorigin="1784,11241" coordsize="0,5299" path="m1784,16540l1784,11241e" filled="f" stroked="t" strokeweight=".698592pt" strokecolor="#444444">
                <v:path arrowok="t"/>
              </v:shape>
            </v:group>
            <v:group style="position:absolute;left:7326;top:11307;width:2;height:5224" coordorigin="7326,11307" coordsize="2,5224">
              <v:shape style="position:absolute;left:7326;top:11307;width:2;height:5224" coordorigin="7326,11307" coordsize="0,5224" path="m7326,16531l7326,11307e" filled="f" stroked="t" strokeweight=".698592pt" strokecolor="#484848">
                <v:path arrowok="t"/>
              </v:shape>
            </v:group>
            <v:group style="position:absolute;left:820;top:11809;width:10498;height:2" coordorigin="820,11809" coordsize="10498,2">
              <v:shape style="position:absolute;left:820;top:11809;width:10498;height:2" coordorigin="820,11809" coordsize="10498,0" path="m820,11809l11317,11809e" filled="f" stroked="t" strokeweight=".698592pt" strokecolor="#4B4B4B">
                <v:path arrowok="t"/>
              </v:shape>
            </v:group>
            <v:group style="position:absolute;left:1290;top:11279;width:2;height:5261" coordorigin="1290,11279" coordsize="2,5261">
              <v:shape style="position:absolute;left:1290;top:11279;width:2;height:5261" coordorigin="1290,11279" coordsize="0,5261" path="m1290,16540l1290,11279e" filled="f" stroked="t" strokeweight=".698592pt" strokecolor="#444444">
                <v:path arrowok="t"/>
              </v:shape>
            </v:group>
            <v:group style="position:absolute;left:843;top:13870;width:1984;height:2" coordorigin="843,13870" coordsize="1984,2">
              <v:shape style="position:absolute;left:843;top:13870;width:1984;height:2" coordorigin="843,13870" coordsize="1984,0" path="m843,13870l2827,13870e" filled="f" stroked="t" strokeweight=".698592pt" strokecolor="#545454">
                <v:path arrowok="t"/>
              </v:shape>
            </v:group>
            <v:group style="position:absolute;left:862;top:16526;width:10493;height:2" coordorigin="862,16526" coordsize="10493,2">
              <v:shape style="position:absolute;left:862;top:16526;width:10493;height:2" coordorigin="862,16526" coordsize="10493,0" path="m862,16526l11354,16526e" filled="f" stroked="t" strokeweight=".698592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3.536148pt;margin-top:-18.814779pt;width:.1pt;height:47.27191pt;mso-position-horizontal-relative:page;mso-position-vertical-relative:paragraph;z-index:-14890" coordorigin="4271,-376" coordsize="2,945">
            <v:shape style="position:absolute;left:4271;top:-376;width:2;height:945" coordorigin="4271,-376" coordsize="0,945" path="m4271,569l4271,-376e" filled="f" stroked="t" strokeweight=".698592pt" strokecolor="#38448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1"/>
          <w:szCs w:val="71"/>
          <w:color w:val="4F5485"/>
          <w:w w:val="122"/>
          <w:position w:val="-1"/>
        </w:rPr>
        <w:t>ıJ</w:t>
      </w:r>
      <w:r>
        <w:rPr>
          <w:rFonts w:ascii="Arial" w:hAnsi="Arial" w:cs="Arial" w:eastAsia="Arial"/>
          <w:sz w:val="71"/>
          <w:szCs w:val="71"/>
          <w:color w:val="3D4DB8"/>
          <w:w w:val="11"/>
          <w:position w:val="-1"/>
        </w:rPr>
        <w:t>,</w:t>
      </w:r>
      <w:r>
        <w:rPr>
          <w:rFonts w:ascii="Arial" w:hAnsi="Arial" w:cs="Arial" w:eastAsia="Arial"/>
          <w:sz w:val="71"/>
          <w:szCs w:val="71"/>
          <w:color w:val="3D4DB8"/>
          <w:spacing w:val="-137"/>
          <w:w w:val="100"/>
          <w:position w:val="-1"/>
        </w:rPr>
        <w:t> </w:t>
      </w:r>
      <w:r>
        <w:rPr>
          <w:rFonts w:ascii="Arial" w:hAnsi="Arial" w:cs="Arial" w:eastAsia="Arial"/>
          <w:sz w:val="71"/>
          <w:szCs w:val="71"/>
          <w:color w:val="727474"/>
          <w:spacing w:val="0"/>
          <w:w w:val="39"/>
          <w:position w:val="-1"/>
        </w:rPr>
        <w:t>TL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39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27474"/>
          <w:spacing w:val="0"/>
          <w:w w:val="100"/>
        </w:rPr>
        <w:t>It</w:t>
      </w:r>
      <w:r>
        <w:rPr>
          <w:rFonts w:ascii="Arial" w:hAnsi="Arial" w:cs="Arial" w:eastAsia="Arial"/>
          <w:sz w:val="19"/>
          <w:szCs w:val="19"/>
          <w:color w:val="727474"/>
          <w:spacing w:val="9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8E908E"/>
          <w:spacing w:val="4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iye</w:t>
      </w:r>
      <w:r>
        <w:rPr>
          <w:rFonts w:ascii="Arial" w:hAnsi="Arial" w:cs="Arial" w:eastAsia="Arial"/>
          <w:sz w:val="19"/>
          <w:szCs w:val="19"/>
          <w:color w:val="3B3B3B"/>
          <w:spacing w:val="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2A2A2A"/>
          <w:spacing w:val="4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2A2A2A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27474"/>
          <w:spacing w:val="1"/>
          <w:w w:val="113"/>
        </w:rPr>
        <w:t>g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353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30"/>
        </w:rPr>
        <w:t>GruplarA</w:t>
      </w:r>
      <w:r>
        <w:rPr>
          <w:rFonts w:ascii="Arial" w:hAnsi="Arial" w:cs="Arial" w:eastAsia="Arial"/>
          <w:sz w:val="19"/>
          <w:szCs w:val="19"/>
          <w:color w:val="2A2A2A"/>
          <w:spacing w:val="-21"/>
          <w:w w:val="13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30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8" w:lineRule="exact"/>
        <w:ind w:left="293" w:right="5859" w:firstLine="-25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48.320007pt;margin-top:-14.337446pt;width:146.880005pt;height:105.599998pt;mso-position-horizontal-relative:page;mso-position-vertical-relative:paragraph;z-index:-14892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4" w:lineRule="exact"/>
        <w:ind w:left="345" w:right="5512" w:firstLine="-34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Seyit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DEMİRALP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A.K.P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0"/>
          <w:cols w:num="2" w:equalWidth="0">
            <w:col w:w="4306" w:space="78"/>
            <w:col w:w="6876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64" w:right="449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06219pt;margin-top:-13.489784pt;width:20.841481pt;height:44pt;mso-position-horizontal-relative:page;mso-position-vertical-relative:paragraph;z-index:-1488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17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20" w:bottom="280" w:left="0" w:right="100"/>
        </w:sectPr>
      </w:pPr>
      <w:rPr/>
    </w:p>
    <w:p>
      <w:pPr>
        <w:spacing w:before="0" w:after="0" w:line="94" w:lineRule="exact"/>
        <w:ind w:left="1128" w:right="235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1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85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2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2" w:equalWidth="0">
            <w:col w:w="1909" w:space="1584"/>
            <w:col w:w="8327"/>
          </w:cols>
        </w:sectPr>
      </w:pPr>
      <w:rPr/>
    </w:p>
    <w:p>
      <w:pPr>
        <w:spacing w:before="0" w:after="0" w:line="251" w:lineRule="exact"/>
        <w:ind w:left="93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08" w:right="-20"/>
        <w:jc w:val="left"/>
        <w:tabs>
          <w:tab w:pos="1780" w:val="left"/>
          <w:tab w:pos="3360" w:val="left"/>
          <w:tab w:pos="57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1"/>
        </w:rPr>
        <w:t>ayTarihi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14/10/2017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:14:11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22" w:right="-20"/>
        <w:jc w:val="left"/>
        <w:tabs>
          <w:tab w:pos="1780" w:val="left"/>
          <w:tab w:pos="3360" w:val="left"/>
          <w:tab w:pos="47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14/10/2017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10195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2957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no:20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22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2957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daire: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27" w:right="-20"/>
        <w:jc w:val="left"/>
        <w:tabs>
          <w:tab w:pos="1780" w:val="left"/>
          <w:tab w:pos="518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427" w:right="-20"/>
        <w:jc w:val="left"/>
        <w:tabs>
          <w:tab w:pos="382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3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5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3809" w:right="49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44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182" w:right="-20"/>
        <w:jc w:val="left"/>
        <w:tabs>
          <w:tab w:pos="4640" w:val="left"/>
          <w:tab w:pos="5240" w:val="left"/>
          <w:tab w:pos="574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9"/>
          <w:szCs w:val="19"/>
          <w:color w:val="333333"/>
          <w:spacing w:val="-45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-53"/>
          <w:w w:val="54"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6E7070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6E70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6E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9"/>
        </w:rPr>
        <w:t>14:23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422" w:right="-20"/>
        <w:jc w:val="left"/>
        <w:tabs>
          <w:tab w:pos="234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ög-reııileınedi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Abdü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KELEŞ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3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9"/>
        </w:rPr>
        <w:t>lAmi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:Ami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ÖZGÖNÜL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ind w:left="408" w:right="2474" w:firstLine="1937"/>
        <w:jc w:val="left"/>
        <w:tabs>
          <w:tab w:pos="2360" w:val="left"/>
          <w:tab w:pos="490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5B6B6"/>
          <w:spacing w:val="1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:14:ı2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681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32" w:right="-20"/>
        <w:jc w:val="left"/>
        <w:tabs>
          <w:tab w:pos="2360" w:val="left"/>
          <w:tab w:pos="49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974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4936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66" w:lineRule="exact"/>
        <w:ind w:left="2373" w:right="-20"/>
        <w:jc w:val="left"/>
        <w:tabs>
          <w:tab w:pos="49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</w:sectPr>
      </w:pPr>
      <w:rPr/>
    </w:p>
    <w:p>
      <w:pPr>
        <w:spacing w:before="0" w:after="0" w:line="109" w:lineRule="exact"/>
        <w:ind w:left="408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33333"/>
          <w:w w:val="172"/>
          <w:position w:val="-1"/>
        </w:rPr>
        <w:t>i</w:t>
      </w:r>
      <w:r>
        <w:rPr>
          <w:rFonts w:ascii="Arial" w:hAnsi="Arial" w:cs="Arial" w:eastAsia="Arial"/>
          <w:sz w:val="12"/>
          <w:szCs w:val="12"/>
          <w:color w:val="333333"/>
          <w:spacing w:val="-6"/>
          <w:w w:val="172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565656"/>
          <w:spacing w:val="0"/>
          <w:w w:val="158"/>
          <w:position w:val="-1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427" w:right="-20"/>
        <w:jc w:val="left"/>
        <w:tabs>
          <w:tab w:pos="82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7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6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: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262"/>
        </w:rPr>
        <w:t>I</w:t>
      </w:r>
      <w:r>
        <w:rPr>
          <w:rFonts w:ascii="Arial" w:hAnsi="Arial" w:cs="Arial" w:eastAsia="Arial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334" w:right="24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Saati:l5:00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68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37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İlke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ERTUGRUL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2" w:equalWidth="0">
            <w:col w:w="6302" w:space="1506"/>
            <w:col w:w="4012"/>
          </w:cols>
        </w:sectPr>
      </w:pPr>
      <w:rPr/>
    </w:p>
    <w:p>
      <w:pPr>
        <w:spacing w:before="19" w:after="0" w:line="257" w:lineRule="auto"/>
        <w:ind w:left="432" w:right="2945" w:firstLine="-24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928" w:right="40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öndilrınede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5" w:lineRule="exact"/>
        <w:ind w:left="408" w:right="-20"/>
        <w:jc w:val="left"/>
        <w:tabs>
          <w:tab w:pos="4900" w:val="left"/>
          <w:tab w:pos="6800" w:val="left"/>
          <w:tab w:pos="8380" w:val="left"/>
          <w:tab w:pos="9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3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4"/>
        </w:rPr>
        <w:t>Şum3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>g.</w:t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1Co2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6816" w:right="-20"/>
        <w:jc w:val="left"/>
        <w:tabs>
          <w:tab w:pos="8380" w:val="left"/>
          <w:tab w:pos="99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33333"/>
          <w:spacing w:val="0"/>
          <w:w w:val="56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6"/>
        </w:rPr>
        <w:t>ı</w:t>
      </w:r>
      <w:r>
        <w:rPr>
          <w:rFonts w:ascii="Arial" w:hAnsi="Arial" w:cs="Arial" w:eastAsia="Arial"/>
          <w:sz w:val="41"/>
          <w:szCs w:val="41"/>
          <w:color w:val="464646"/>
          <w:spacing w:val="-54"/>
          <w:w w:val="56"/>
        </w:rPr>
        <w:t> </w:t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6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82" w:lineRule="exact"/>
        <w:ind w:left="2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battaniye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yorgan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komidin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pencerele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27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tavanları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suretiyl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32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4.000.00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8.000.00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ziyarl: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12.000.00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onikibin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C6C6C6"/>
          <w:spacing w:val="-1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37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irişe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tarafata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soruştıırmada;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lckırik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4" w:lineRule="auto"/>
        <w:ind w:left="2378" w:right="64" w:firstLine="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6"/>
        </w:rPr>
        <w:t>&gt;r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şarj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ezilme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yapmasıyla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vılcımların,kola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izalasyonlarını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aynı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ortamda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kumaş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maddelere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olab.ilecegi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varılınıştı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7" w:lineRule="auto"/>
        <w:ind w:left="892" w:right="4165" w:firstLine="-388"/>
        <w:jc w:val="left"/>
        <w:tabs>
          <w:tab w:pos="2360" w:val="left"/>
          <w:tab w:pos="240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</w:sectPr>
      </w:pPr>
      <w:rPr/>
    </w:p>
    <w:p>
      <w:pPr>
        <w:spacing w:before="0" w:after="0" w:line="219" w:lineRule="exact"/>
        <w:ind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15"/>
          <w:w w:val="385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8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  <w:position w:val="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IAbdü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KELEŞ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2" w:equalWidth="0">
            <w:col w:w="2103" w:space="473"/>
            <w:col w:w="9244"/>
          </w:cols>
        </w:sectPr>
      </w:pPr>
      <w:rPr/>
    </w:p>
    <w:p>
      <w:pPr>
        <w:spacing w:before="10" w:after="0" w:line="240" w:lineRule="auto"/>
        <w:ind w:left="4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441" w:right="-20"/>
        <w:jc w:val="left"/>
        <w:tabs>
          <w:tab w:pos="236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14/10/2017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8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15:00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527" w:right="-20"/>
        <w:jc w:val="left"/>
        <w:tabs>
          <w:tab w:pos="1260" w:val="left"/>
          <w:tab w:pos="176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4" w:lineRule="exact"/>
        <w:ind w:right="-13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84"/>
          <w:position w:val="-2"/>
        </w:rPr>
        <w:t>·n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18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33333"/>
          <w:spacing w:val="0"/>
          <w:w w:val="175"/>
          <w:position w:val="-1"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83"/>
        </w:rPr>
        <w:t>;&gt;.,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80" w:lineRule="exact"/>
        <w:ind w:right="6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9"/>
        </w:rPr>
        <w:t>;§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531" w:lineRule="exact"/>
        <w:ind w:left="2743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86"/>
          <w:szCs w:val="86"/>
          <w:color w:val="333333"/>
          <w:spacing w:val="-119"/>
          <w:w w:val="21"/>
          <w:i/>
          <w:position w:val="-38"/>
        </w:rPr>
        <w:t>E</w:t>
      </w:r>
      <w:r>
        <w:rPr>
          <w:rFonts w:ascii="Times New Roman" w:hAnsi="Times New Roman" w:cs="Times New Roman" w:eastAsia="Times New Roman"/>
          <w:sz w:val="86"/>
          <w:szCs w:val="86"/>
          <w:color w:val="626E9A"/>
          <w:spacing w:val="-136"/>
          <w:w w:val="49"/>
          <w:i/>
          <w:position w:val="-38"/>
        </w:rPr>
        <w:t>f</w:t>
      </w:r>
      <w:r>
        <w:rPr>
          <w:rFonts w:ascii="Times New Roman" w:hAnsi="Times New Roman" w:cs="Times New Roman" w:eastAsia="Times New Roman"/>
          <w:sz w:val="86"/>
          <w:szCs w:val="86"/>
          <w:color w:val="333333"/>
          <w:spacing w:val="-320"/>
          <w:w w:val="22"/>
          <w:i/>
          <w:position w:val="-38"/>
        </w:rPr>
        <w:t>h</w:t>
      </w:r>
      <w:r>
        <w:rPr>
          <w:rFonts w:ascii="Times New Roman" w:hAnsi="Times New Roman" w:cs="Times New Roman" w:eastAsia="Times New Roman"/>
          <w:sz w:val="86"/>
          <w:szCs w:val="86"/>
          <w:color w:val="333333"/>
          <w:spacing w:val="-500"/>
          <w:w w:val="27"/>
          <w:i/>
          <w:position w:val="-38"/>
        </w:rPr>
        <w:t>m</w:t>
      </w:r>
      <w:r>
        <w:rPr>
          <w:rFonts w:ascii="Times New Roman" w:hAnsi="Times New Roman" w:cs="Times New Roman" w:eastAsia="Times New Roman"/>
          <w:sz w:val="86"/>
          <w:szCs w:val="86"/>
          <w:color w:val="4F5D77"/>
          <w:spacing w:val="-166"/>
          <w:w w:val="90"/>
          <w:i/>
          <w:position w:val="-38"/>
        </w:rPr>
        <w:t>ı</w:t>
      </w:r>
      <w:r>
        <w:rPr>
          <w:rFonts w:ascii="Times New Roman" w:hAnsi="Times New Roman" w:cs="Times New Roman" w:eastAsia="Times New Roman"/>
          <w:sz w:val="86"/>
          <w:szCs w:val="86"/>
          <w:color w:val="333333"/>
          <w:spacing w:val="-78"/>
          <w:w w:val="21"/>
          <w:i/>
          <w:position w:val="-38"/>
        </w:rPr>
        <w:t>l</w:t>
      </w:r>
      <w:r>
        <w:rPr>
          <w:rFonts w:ascii="Times New Roman" w:hAnsi="Times New Roman" w:cs="Times New Roman" w:eastAsia="Times New Roman"/>
          <w:sz w:val="86"/>
          <w:szCs w:val="86"/>
          <w:color w:val="3B4479"/>
          <w:spacing w:val="0"/>
          <w:w w:val="18"/>
          <w:i/>
          <w:position w:val="-38"/>
        </w:rPr>
        <w:t>/</w:t>
      </w:r>
      <w:r>
        <w:rPr>
          <w:rFonts w:ascii="Times New Roman" w:hAnsi="Times New Roman" w:cs="Times New Roman" w:eastAsia="Times New Roman"/>
          <w:sz w:val="86"/>
          <w:szCs w:val="86"/>
          <w:color w:val="3B4479"/>
          <w:spacing w:val="0"/>
          <w:w w:val="100"/>
          <w:i/>
          <w:position w:val="-38"/>
        </w:rPr>
        <w:tab/>
      </w:r>
      <w:r>
        <w:rPr>
          <w:rFonts w:ascii="Times New Roman" w:hAnsi="Times New Roman" w:cs="Times New Roman" w:eastAsia="Times New Roman"/>
          <w:sz w:val="86"/>
          <w:szCs w:val="86"/>
          <w:color w:val="3B4479"/>
          <w:spacing w:val="0"/>
          <w:w w:val="100"/>
          <w:i/>
          <w:position w:val="-38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78"/>
          <w:b/>
          <w:bCs/>
          <w:i/>
          <w:position w:val="4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-52"/>
          <w:w w:val="100"/>
          <w:b/>
          <w:bCs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1"/>
          <w:b/>
          <w:bCs/>
          <w:position w:val="4"/>
        </w:rPr>
        <w:t>O!Ek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-7"/>
          <w:w w:val="71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1"/>
          <w:b/>
          <w:bCs/>
          <w:position w:val="4"/>
        </w:rPr>
        <w:t>ao11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2" w:equalWidth="0">
            <w:col w:w="944" w:space="1581"/>
            <w:col w:w="9295"/>
          </w:cols>
        </w:sectPr>
      </w:pPr>
      <w:rPr/>
    </w:p>
    <w:p>
      <w:pPr>
        <w:spacing w:before="67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w w:val="53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5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31"/>
          <w:w w:val="82"/>
          <w:position w:val="4"/>
        </w:rPr>
        <w:t>+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11"/>
          <w:w w:val="83"/>
          <w:position w:val="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39"/>
          <w:w w:val="82"/>
          <w:position w:val="4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right="-119"/>
        <w:jc w:val="left"/>
        <w:tabs>
          <w:tab w:pos="44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3"/>
          <w:szCs w:val="53"/>
          <w:color w:val="2D337B"/>
          <w:spacing w:val="0"/>
          <w:w w:val="100"/>
          <w:position w:val="-18"/>
        </w:rPr>
        <w:t>/</w:t>
      </w:r>
      <w:r>
        <w:rPr>
          <w:rFonts w:ascii="Times New Roman" w:hAnsi="Times New Roman" w:cs="Times New Roman" w:eastAsia="Times New Roman"/>
          <w:sz w:val="53"/>
          <w:szCs w:val="53"/>
          <w:color w:val="2D337B"/>
          <w:spacing w:val="-10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2D337B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2D337B"/>
          <w:spacing w:val="0"/>
          <w:w w:val="50"/>
          <w:position w:val="-18"/>
        </w:rPr>
        <w:t>VUı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3" w:equalWidth="0">
            <w:col w:w="907" w:space="2482"/>
            <w:col w:w="916" w:space="4552"/>
            <w:col w:w="2963"/>
          </w:cols>
        </w:sectPr>
      </w:pPr>
      <w:rPr/>
    </w:p>
    <w:p>
      <w:pPr>
        <w:spacing w:before="0" w:after="0" w:line="652" w:lineRule="exact"/>
        <w:ind w:left="2667" w:right="-20"/>
        <w:jc w:val="lef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B5B6B6"/>
          <w:spacing w:val="-99"/>
          <w:w w:val="25"/>
          <w:i/>
          <w:position w:val="-4"/>
        </w:rPr>
        <w:t>•</w:t>
      </w:r>
      <w:r>
        <w:rPr>
          <w:rFonts w:ascii="Arial" w:hAnsi="Arial" w:cs="Arial" w:eastAsia="Arial"/>
          <w:sz w:val="62"/>
          <w:szCs w:val="62"/>
          <w:color w:val="959595"/>
          <w:spacing w:val="-18"/>
          <w:w w:val="80"/>
          <w:i/>
          <w:position w:val="-4"/>
        </w:rPr>
        <w:t>\</w:t>
      </w:r>
      <w:r>
        <w:rPr>
          <w:rFonts w:ascii="Arial" w:hAnsi="Arial" w:cs="Arial" w:eastAsia="Arial"/>
          <w:sz w:val="62"/>
          <w:szCs w:val="62"/>
          <w:color w:val="6E7070"/>
          <w:spacing w:val="-92"/>
          <w:w w:val="50"/>
          <w:i/>
          <w:position w:val="-4"/>
        </w:rPr>
        <w:t>.</w:t>
      </w:r>
      <w:r>
        <w:rPr>
          <w:rFonts w:ascii="Arial" w:hAnsi="Arial" w:cs="Arial" w:eastAsia="Arial"/>
          <w:sz w:val="62"/>
          <w:szCs w:val="62"/>
          <w:color w:val="3B4479"/>
          <w:spacing w:val="0"/>
          <w:w w:val="54"/>
          <w:i/>
          <w:position w:val="-4"/>
        </w:rPr>
        <w:t>JJJt</w:t>
      </w:r>
      <w:r>
        <w:rPr>
          <w:rFonts w:ascii="Arial" w:hAnsi="Arial" w:cs="Arial" w:eastAsia="Arial"/>
          <w:sz w:val="62"/>
          <w:szCs w:val="62"/>
          <w:color w:val="3B4479"/>
          <w:spacing w:val="0"/>
          <w:w w:val="55"/>
          <w:i/>
          <w:position w:val="-4"/>
        </w:rPr>
        <w:t>)iJ</w:t>
      </w:r>
      <w:r>
        <w:rPr>
          <w:rFonts w:ascii="Arial" w:hAnsi="Arial" w:cs="Arial" w:eastAsia="Arial"/>
          <w:sz w:val="62"/>
          <w:szCs w:val="62"/>
          <w:color w:val="3B4479"/>
          <w:spacing w:val="-198"/>
          <w:w w:val="54"/>
          <w:i/>
          <w:position w:val="-4"/>
        </w:rPr>
        <w:t>}</w:t>
      </w:r>
      <w:r>
        <w:rPr>
          <w:rFonts w:ascii="Arial" w:hAnsi="Arial" w:cs="Arial" w:eastAsia="Arial"/>
          <w:sz w:val="62"/>
          <w:szCs w:val="62"/>
          <w:color w:val="6E7070"/>
          <w:spacing w:val="-18"/>
          <w:w w:val="55"/>
          <w:i/>
          <w:position w:val="-4"/>
        </w:rPr>
        <w:t>T</w:t>
      </w:r>
      <w:r>
        <w:rPr>
          <w:rFonts w:ascii="Arial" w:hAnsi="Arial" w:cs="Arial" w:eastAsia="Arial"/>
          <w:sz w:val="62"/>
          <w:szCs w:val="62"/>
          <w:color w:val="6E7070"/>
          <w:spacing w:val="-119"/>
          <w:w w:val="97"/>
          <w:i/>
          <w:position w:val="-4"/>
        </w:rPr>
        <w:t>l</w:t>
      </w:r>
      <w:r>
        <w:rPr>
          <w:rFonts w:ascii="Arial" w:hAnsi="Arial" w:cs="Arial" w:eastAsia="Arial"/>
          <w:sz w:val="62"/>
          <w:szCs w:val="62"/>
          <w:color w:val="6E7070"/>
          <w:spacing w:val="0"/>
          <w:w w:val="55"/>
          <w:i/>
          <w:position w:val="-4"/>
        </w:rPr>
        <w:t>I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68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f:ııy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color w:val="464646"/>
          <w:spacing w:val="4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2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2"/>
          <w:position w:val="1"/>
        </w:rPr>
        <w:t>\!lerke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2"/>
          <w:position w:val="1"/>
        </w:rPr>
        <w:t>z</w:t>
      </w:r>
      <w:r>
        <w:rPr>
          <w:rFonts w:ascii="Arial" w:hAnsi="Arial" w:cs="Arial" w:eastAsia="Arial"/>
          <w:sz w:val="19"/>
          <w:szCs w:val="19"/>
          <w:color w:val="333333"/>
          <w:spacing w:val="17"/>
          <w:w w:val="92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  <w:position w:val="1"/>
        </w:rPr>
        <w:t>Bolg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356" w:right="-20"/>
        <w:jc w:val="left"/>
        <w:tabs>
          <w:tab w:pos="740" w:val="left"/>
          <w:tab w:pos="144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8C90B5"/>
          <w:spacing w:val="0"/>
          <w:w w:val="69"/>
          <w:position w:val="-4"/>
        </w:rPr>
        <w:t>ı</w:t>
      </w:r>
      <w:r>
        <w:rPr>
          <w:rFonts w:ascii="Arial" w:hAnsi="Arial" w:cs="Arial" w:eastAsia="Arial"/>
          <w:sz w:val="40"/>
          <w:szCs w:val="40"/>
          <w:color w:val="8C90B5"/>
          <w:spacing w:val="-64"/>
          <w:w w:val="69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8C90B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8C90B5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464646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40"/>
          <w:szCs w:val="40"/>
          <w:color w:val="46464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333333"/>
          <w:spacing w:val="0"/>
          <w:w w:val="36"/>
          <w:position w:val="-4"/>
        </w:rPr>
        <w:t>,.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-34" w:right="-54"/>
        <w:jc w:val="center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Mehoıet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ÖZGÖ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itf.Amiri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39" w:lineRule="exact"/>
        <w:ind w:right="-169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E7070"/>
          <w:w w:val="49"/>
          <w:i/>
          <w:position w:val="-11"/>
        </w:rPr>
        <w:t>f</w:t>
      </w:r>
      <w:r>
        <w:rPr>
          <w:rFonts w:ascii="Arial" w:hAnsi="Arial" w:cs="Arial" w:eastAsia="Arial"/>
          <w:sz w:val="31"/>
          <w:szCs w:val="31"/>
          <w:color w:val="6E7070"/>
          <w:spacing w:val="-19"/>
          <w:w w:val="49"/>
          <w:i/>
          <w:position w:val="-11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-61"/>
          <w:w w:val="180"/>
          <w:position w:val="5"/>
        </w:rPr>
        <w:t>'</w:t>
      </w:r>
      <w:r>
        <w:rPr>
          <w:rFonts w:ascii="Arial" w:hAnsi="Arial" w:cs="Arial" w:eastAsia="Arial"/>
          <w:sz w:val="31"/>
          <w:szCs w:val="31"/>
          <w:color w:val="6E7070"/>
          <w:spacing w:val="-50"/>
          <w:w w:val="49"/>
          <w:i/>
          <w:position w:val="-11"/>
        </w:rPr>
        <w:t>t</w:t>
      </w:r>
      <w:r>
        <w:rPr>
          <w:rFonts w:ascii="Arial" w:hAnsi="Arial" w:cs="Arial" w:eastAsia="Arial"/>
          <w:sz w:val="31"/>
          <w:szCs w:val="31"/>
          <w:color w:val="565656"/>
          <w:spacing w:val="-73"/>
          <w:w w:val="80"/>
          <w:i/>
          <w:position w:val="-11"/>
        </w:rPr>
        <w:t>:</w:t>
      </w:r>
      <w:r>
        <w:rPr>
          <w:rFonts w:ascii="Times New Roman" w:hAnsi="Times New Roman" w:cs="Times New Roman" w:eastAsia="Times New Roman"/>
          <w:sz w:val="86"/>
          <w:szCs w:val="86"/>
          <w:color w:val="6E7070"/>
          <w:spacing w:val="-212"/>
          <w:w w:val="83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565656"/>
          <w:spacing w:val="-3"/>
          <w:w w:val="80"/>
          <w:i/>
          <w:position w:val="-11"/>
        </w:rPr>
        <w:t>.</w:t>
      </w:r>
      <w:r>
        <w:rPr>
          <w:rFonts w:ascii="Arial" w:hAnsi="Arial" w:cs="Arial" w:eastAsia="Arial"/>
          <w:sz w:val="31"/>
          <w:szCs w:val="31"/>
          <w:color w:val="B5B6B6"/>
          <w:spacing w:val="20"/>
          <w:w w:val="51"/>
          <w:position w:val="-11"/>
        </w:rPr>
        <w:t>-</w:t>
      </w:r>
      <w:r>
        <w:rPr>
          <w:rFonts w:ascii="Times New Roman" w:hAnsi="Times New Roman" w:cs="Times New Roman" w:eastAsia="Times New Roman"/>
          <w:sz w:val="86"/>
          <w:szCs w:val="86"/>
          <w:color w:val="4F5D77"/>
          <w:spacing w:val="0"/>
          <w:w w:val="102"/>
          <w:position w:val="-2"/>
        </w:rPr>
        <w:t>i</w:t>
      </w:r>
      <w:r>
        <w:rPr>
          <w:rFonts w:ascii="Times New Roman" w:hAnsi="Times New Roman" w:cs="Times New Roman" w:eastAsia="Times New Roman"/>
          <w:sz w:val="86"/>
          <w:szCs w:val="86"/>
          <w:color w:val="4F5D77"/>
          <w:spacing w:val="-158"/>
          <w:w w:val="102"/>
          <w:position w:val="-2"/>
        </w:rPr>
        <w:t>l</w:t>
      </w:r>
      <w:r>
        <w:rPr>
          <w:rFonts w:ascii="Arial" w:hAnsi="Arial" w:cs="Arial" w:eastAsia="Arial"/>
          <w:sz w:val="23"/>
          <w:szCs w:val="23"/>
          <w:color w:val="828385"/>
          <w:spacing w:val="0"/>
          <w:w w:val="61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F5D77"/>
          <w:spacing w:val="-33"/>
          <w:w w:val="103"/>
          <w:i/>
        </w:rPr>
        <w:t>,</w:t>
      </w:r>
      <w:r>
        <w:rPr>
          <w:rFonts w:ascii="Arial" w:hAnsi="Arial" w:cs="Arial" w:eastAsia="Arial"/>
          <w:sz w:val="21"/>
          <w:szCs w:val="21"/>
          <w:color w:val="626E9A"/>
          <w:spacing w:val="0"/>
          <w:w w:val="59"/>
          <w:i/>
        </w:rPr>
        <w:t>.-j"</w:t>
      </w:r>
      <w:r>
        <w:rPr>
          <w:rFonts w:ascii="Arial" w:hAnsi="Arial" w:cs="Arial" w:eastAsia="Arial"/>
          <w:sz w:val="21"/>
          <w:szCs w:val="21"/>
          <w:color w:val="626E9A"/>
          <w:spacing w:val="-14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79"/>
          <w:i/>
        </w:rPr>
        <w:t>j,.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4" w:equalWidth="0">
            <w:col w:w="4348" w:space="621"/>
            <w:col w:w="1669" w:space="2238"/>
            <w:col w:w="671" w:space="435"/>
            <w:col w:w="1838"/>
          </w:cols>
        </w:sectPr>
      </w:pPr>
      <w:rPr/>
    </w:p>
    <w:p>
      <w:pPr>
        <w:spacing w:before="0" w:after="0" w:line="108" w:lineRule="exact"/>
        <w:ind w:left="2563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60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17"/>
          <w:w w:val="6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7"/>
        </w:rPr>
        <w:t>.F'ost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7"/>
        </w:rPr>
        <w:t>a</w:t>
      </w:r>
      <w:r>
        <w:rPr>
          <w:rFonts w:ascii="Arial" w:hAnsi="Arial" w:cs="Arial" w:eastAsia="Arial"/>
          <w:sz w:val="19"/>
          <w:szCs w:val="19"/>
          <w:color w:val="464646"/>
          <w:spacing w:val="1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7"/>
        </w:rPr>
        <w:t>Grupla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1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1"/>
          <w:position w:val="-7"/>
        </w:rPr>
        <w:t>Arn</w:t>
      </w:r>
      <w:r>
        <w:rPr>
          <w:rFonts w:ascii="Arial" w:hAnsi="Arial" w:cs="Arial" w:eastAsia="Arial"/>
          <w:sz w:val="19"/>
          <w:szCs w:val="19"/>
          <w:color w:val="333333"/>
          <w:spacing w:val="-19"/>
          <w:w w:val="112"/>
          <w:position w:val="-7"/>
        </w:rPr>
        <w:t>i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20"/>
          <w:position w:val="-7"/>
        </w:rPr>
        <w:t>rı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right="-10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828385"/>
          <w:spacing w:val="-103"/>
          <w:w w:val="63"/>
          <w:position w:val="-27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143"/>
          <w:w w:val="123"/>
          <w:position w:val="-15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-33"/>
          <w:w w:val="94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828385"/>
          <w:spacing w:val="0"/>
          <w:w w:val="63"/>
          <w:position w:val="-27"/>
        </w:rPr>
        <w:t>L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82"/>
          <w:position w:val="-15"/>
        </w:rPr>
        <w:t>•'!JI</w:t>
      </w:r>
      <w:r>
        <w:rPr>
          <w:rFonts w:ascii="Arial" w:hAnsi="Arial" w:cs="Arial" w:eastAsia="Arial"/>
          <w:sz w:val="29"/>
          <w:szCs w:val="29"/>
          <w:color w:val="464646"/>
          <w:spacing w:val="-11"/>
          <w:w w:val="82"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44"/>
          <w:w w:val="209"/>
          <w:position w:val="-15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3B4479"/>
          <w:spacing w:val="0"/>
          <w:w w:val="85"/>
          <w:position w:val="-15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B4479"/>
          <w:spacing w:val="-10"/>
          <w:w w:val="85"/>
          <w:position w:val="-15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216"/>
          <w:position w:val="-15"/>
        </w:rPr>
        <w:t>'1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2"/>
          <w:position w:val="-15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3" w:equalWidth="0">
            <w:col w:w="4511" w:space="3985"/>
            <w:col w:w="213" w:space="108"/>
            <w:col w:w="3003"/>
          </w:cols>
        </w:sectPr>
      </w:pPr>
      <w:rPr/>
    </w:p>
    <w:p>
      <w:pPr>
        <w:spacing w:before="0" w:after="0" w:line="929" w:lineRule="exact"/>
        <w:ind w:right="-20"/>
        <w:jc w:val="righ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B4479"/>
          <w:w w:val="61"/>
          <w:i/>
          <w:position w:val="-42"/>
        </w:rPr>
        <w:t>/:!</w:t>
      </w:r>
      <w:r>
        <w:rPr>
          <w:rFonts w:ascii="Times New Roman" w:hAnsi="Times New Roman" w:cs="Times New Roman" w:eastAsia="Times New Roman"/>
          <w:sz w:val="144"/>
          <w:szCs w:val="144"/>
          <w:color w:val="3B4479"/>
          <w:w w:val="62"/>
          <w:i/>
          <w:position w:val="-42"/>
        </w:rPr>
        <w:t>:</w:t>
      </w:r>
      <w:r>
        <w:rPr>
          <w:rFonts w:ascii="Times New Roman" w:hAnsi="Times New Roman" w:cs="Times New Roman" w:eastAsia="Times New Roman"/>
          <w:sz w:val="144"/>
          <w:szCs w:val="144"/>
          <w:color w:val="3B4479"/>
          <w:spacing w:val="-200"/>
          <w:w w:val="100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8C90B5"/>
          <w:spacing w:val="0"/>
          <w:w w:val="29"/>
          <w:i/>
          <w:position w:val="-42"/>
        </w:rPr>
        <w:t>-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32" w:after="0" w:line="209" w:lineRule="exact"/>
        <w:ind w:left="521" w:right="1721"/>
        <w:jc w:val="center"/>
        <w:tabs>
          <w:tab w:pos="12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52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3"/>
          <w:w w:val="52"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78"/>
          <w:position w:val="-5"/>
        </w:rPr>
        <w:t>ltf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9"/>
          <w:w w:val="78"/>
          <w:position w:val="-5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78"/>
          <w:position w:val="-5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40"/>
          <w:w w:val="78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100"/>
          <w:position w:val="-5"/>
        </w:rPr>
      </w:r>
      <w:r>
        <w:rPr>
          <w:rFonts w:ascii="Arial" w:hAnsi="Arial" w:cs="Arial" w:eastAsia="Arial"/>
          <w:sz w:val="12"/>
          <w:szCs w:val="12"/>
          <w:color w:val="6E7070"/>
          <w:spacing w:val="0"/>
          <w:w w:val="78"/>
          <w:position w:val="-5"/>
        </w:rPr>
        <w:t>ot..</w:t>
      </w:r>
      <w:r>
        <w:rPr>
          <w:rFonts w:ascii="Arial" w:hAnsi="Arial" w:cs="Arial" w:eastAsia="Arial"/>
          <w:sz w:val="12"/>
          <w:szCs w:val="12"/>
          <w:color w:val="6E7070"/>
          <w:spacing w:val="0"/>
          <w:w w:val="78"/>
          <w:position w:val="-5"/>
        </w:rPr>
        <w:t>   </w:t>
      </w:r>
      <w:r>
        <w:rPr>
          <w:rFonts w:ascii="Arial" w:hAnsi="Arial" w:cs="Arial" w:eastAsia="Arial"/>
          <w:sz w:val="12"/>
          <w:szCs w:val="12"/>
          <w:color w:val="6E7070"/>
          <w:spacing w:val="12"/>
          <w:w w:val="78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24"/>
          <w:w w:val="121"/>
          <w:i/>
          <w:position w:val="-5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A3F91"/>
          <w:spacing w:val="0"/>
          <w:w w:val="113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339" w:right="-20"/>
        <w:jc w:val="left"/>
        <w:tabs>
          <w:tab w:pos="19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782593pt;margin-top:-4.017425pt;width:52.221179pt;height:34.031227pt;mso-position-horizontal-relative:page;mso-position-vertical-relative:paragraph;z-index:-14886" type="#_x0000_t202" filled="f" stroked="f">
            <v:textbox inset="0,0,0,0">
              <w:txbxContent>
                <w:p>
                  <w:pPr>
                    <w:spacing w:before="0" w:after="0" w:line="681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59595"/>
                      <w:spacing w:val="-22"/>
                      <w:w w:val="169"/>
                      <w:position w:val="-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5B6B6"/>
                      <w:spacing w:val="0"/>
                      <w:w w:val="71"/>
                      <w:position w:val="-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5B6B6"/>
                      <w:spacing w:val="-44"/>
                      <w:w w:val="100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65656"/>
                      <w:spacing w:val="-18"/>
                      <w:w w:val="150"/>
                      <w:position w:val="-9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59595"/>
                      <w:spacing w:val="0"/>
                      <w:w w:val="75"/>
                      <w:position w:val="-9"/>
                    </w:rPr>
                    <w:t>,..: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59595"/>
                      <w:spacing w:val="-44"/>
                      <w:w w:val="76"/>
                      <w:position w:val="-9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E7070"/>
                      <w:spacing w:val="0"/>
                      <w:w w:val="86"/>
                      <w:position w:val="-9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E7070"/>
                      <w:spacing w:val="-14"/>
                      <w:w w:val="100"/>
                      <w:position w:val="-9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65656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65656"/>
                      <w:spacing w:val="-28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6E7070"/>
                      <w:spacing w:val="0"/>
                      <w:w w:val="78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6E7070"/>
                      <w:spacing w:val="-57"/>
                      <w:w w:val="100"/>
                      <w:position w:val="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146CA"/>
                      <w:spacing w:val="0"/>
                      <w:w w:val="52"/>
                      <w:i/>
                      <w:position w:val="1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B5B6B6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B5B6B6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75"/>
          <w:b/>
          <w:bCs/>
          <w:position w:val="1"/>
        </w:rPr>
        <w:t>rııfUJ</w:t>
      </w:r>
      <w:r>
        <w:rPr>
          <w:rFonts w:ascii="Arial" w:hAnsi="Arial" w:cs="Arial" w:eastAsia="Arial"/>
          <w:sz w:val="24"/>
          <w:szCs w:val="24"/>
          <w:color w:val="333333"/>
          <w:spacing w:val="42"/>
          <w:w w:val="75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B4479"/>
          <w:spacing w:val="0"/>
          <w:w w:val="100"/>
          <w:i/>
          <w:position w:val="9"/>
        </w:rPr>
        <w:t>7</w:t>
      </w:r>
      <w:r>
        <w:rPr>
          <w:rFonts w:ascii="Arial" w:hAnsi="Arial" w:cs="Arial" w:eastAsia="Arial"/>
          <w:sz w:val="20"/>
          <w:szCs w:val="20"/>
          <w:color w:val="3B4479"/>
          <w:spacing w:val="0"/>
          <w:w w:val="100"/>
          <w:i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3B4479"/>
          <w:spacing w:val="34"/>
          <w:w w:val="100"/>
          <w:i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A5A7A5"/>
          <w:spacing w:val="0"/>
          <w:w w:val="47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A5A7A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A5A7A5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55"/>
          <w:position w:val="1"/>
        </w:rPr>
        <w:t>ü</w:t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143"/>
          <w:position w:val="1"/>
        </w:rPr>
        <w:t>r</w:t>
      </w:r>
      <w:r>
        <w:rPr>
          <w:rFonts w:ascii="Arial" w:hAnsi="Arial" w:cs="Arial" w:eastAsia="Arial"/>
          <w:sz w:val="31"/>
          <w:szCs w:val="31"/>
          <w:color w:val="565656"/>
          <w:spacing w:val="-39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73"/>
          <w:position w:val="1"/>
        </w:rPr>
        <w:t>v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847412pt;margin-top:9.92287pt;width:42.551168pt;height:5.5pt;mso-position-horizontal-relative:page;mso-position-vertical-relative:paragraph;z-index:-1488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tabs>
                      <w:tab w:pos="720" w:val="left"/>
                    </w:tabs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565656"/>
                      <w:w w:val="515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59595"/>
                      <w:w w:val="259"/>
                    </w:rPr>
                    <w:t>·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59595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59595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6E7070"/>
                      <w:w w:val="114"/>
                      <w:i/>
                    </w:rPr>
                    <w:t>'\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6E7070"/>
                      <w:w w:val="115"/>
                      <w:i/>
                    </w:rPr>
                    <w:t>y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565656"/>
          <w:w w:val="129"/>
          <w:position w:val="-1"/>
        </w:rPr>
        <w:t>.,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36"/>
          <w:w w:val="128"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828385"/>
          <w:spacing w:val="14"/>
          <w:w w:val="230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82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4"/>
          <w:w w:val="81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0"/>
          <w:w w:val="87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30" w:right="-20"/>
        <w:jc w:val="left"/>
        <w:tabs>
          <w:tab w:pos="760" w:val="left"/>
          <w:tab w:pos="12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0"/>
          <w:w w:val="56"/>
          <w:position w:val="-3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0"/>
          <w:w w:val="78"/>
          <w:position w:val="-3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-4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5A7A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-30"/>
          <w:w w:val="78"/>
          <w:position w:val="-3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6E7070"/>
          <w:spacing w:val="0"/>
          <w:w w:val="78"/>
          <w:position w:val="-3"/>
        </w:rPr>
        <w:t>··</w:t>
      </w:r>
      <w:r>
        <w:rPr>
          <w:rFonts w:ascii="Times New Roman" w:hAnsi="Times New Roman" w:cs="Times New Roman" w:eastAsia="Times New Roman"/>
          <w:sz w:val="26"/>
          <w:szCs w:val="26"/>
          <w:color w:val="6E7070"/>
          <w:spacing w:val="2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1"/>
          <w:position w:val="-3"/>
        </w:rPr>
        <w:t>·;r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00"/>
          <w:cols w:num="2" w:equalWidth="0">
            <w:col w:w="6518" w:space="1819"/>
            <w:col w:w="3483"/>
          </w:cols>
        </w:sectPr>
      </w:pPr>
      <w:rPr/>
    </w:p>
    <w:p>
      <w:pPr>
        <w:spacing w:before="0" w:after="0" w:line="176" w:lineRule="exact"/>
        <w:ind w:left="873" w:right="-20"/>
        <w:jc w:val="left"/>
        <w:tabs>
          <w:tab w:pos="8740" w:val="left"/>
          <w:tab w:pos="9060" w:val="left"/>
          <w:tab w:pos="101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9.222967pt;margin-top:41.77639pt;width:564.704318pt;height:798.826063pt;mso-position-horizontal-relative:page;mso-position-vertical-relative:page;z-index:-14888" coordorigin="384,836" coordsize="11294,15977">
            <v:group style="position:absolute;left:394;top:850;width:285;height:2" coordorigin="394,850" coordsize="285,2">
              <v:shape style="position:absolute;left:394;top:850;width:285;height:2" coordorigin="394,850" coordsize="285,0" path="m394,850l679,850e" filled="f" stroked="t" strokeweight=".474641pt" strokecolor="#4B4B4B">
                <v:path arrowok="t"/>
              </v:shape>
            </v:group>
            <v:group style="position:absolute;left:403;top:845;width:2;height:9391" coordorigin="403,845" coordsize="2,9391">
              <v:shape style="position:absolute;left:403;top:845;width:2;height:9391" coordorigin="403,845" coordsize="0,9391" path="m403,10236l403,845e" filled="f" stroked="t" strokeweight=".711962pt" strokecolor="#575757">
                <v:path arrowok="t"/>
              </v:shape>
            </v:group>
            <v:group style="position:absolute;left:394;top:855;width:11249;height:2" coordorigin="394,855" coordsize="11249,2">
              <v:shape style="position:absolute;left:394;top:855;width:11249;height:2" coordorigin="394,855" coordsize="11249,0" path="m394,855l11643,855e" filled="f" stroked="t" strokeweight=".711962pt" strokecolor="#575757">
                <v:path arrowok="t"/>
              </v:shape>
            </v:group>
            <v:group style="position:absolute;left:1675;top:855;width:698;height:2" coordorigin="1675,855" coordsize="698,2">
              <v:shape style="position:absolute;left:1675;top:855;width:698;height:2" coordorigin="1675,855" coordsize="698,0" path="m1675,855l2373,855e" filled="f" stroked="t" strokeweight=".711962pt" strokecolor="#6B6B6B">
                <v:path arrowok="t"/>
              </v:shape>
            </v:group>
            <v:group style="position:absolute;left:2347;top:850;width:2;height:1509" coordorigin="2347,850" coordsize="2,1509">
              <v:shape style="position:absolute;left:2347;top:850;width:2;height:1509" coordorigin="2347,850" coordsize="0,1509" path="m2347,2358l2347,850e" filled="f" stroked="t" strokeweight=".711962pt" strokecolor="#606060">
                <v:path arrowok="t"/>
              </v:shape>
            </v:group>
            <v:group style="position:absolute;left:2302;top:857;width:622;height:2" coordorigin="2302,857" coordsize="622,2">
              <v:shape style="position:absolute;left:2302;top:857;width:622;height:2" coordorigin="2302,857" coordsize="622,0" path="m2302,857l2924,857e" filled="f" stroked="t" strokeweight=".474641pt" strokecolor="#444444">
                <v:path arrowok="t"/>
              </v:shape>
            </v:group>
            <v:group style="position:absolute;left:3792;top:857;width:4001;height:2" coordorigin="3792,857" coordsize="4001,2">
              <v:shape style="position:absolute;left:3792;top:857;width:4001;height:2" coordorigin="3792,857" coordsize="4001,0" path="m3792,857l7794,857e" filled="f" stroked="t" strokeweight=".711962pt" strokecolor="#4F4F4F">
                <v:path arrowok="t"/>
              </v:shape>
            </v:group>
            <v:group style="position:absolute;left:8596;top:857;width:408;height:2" coordorigin="8596,857" coordsize="408,2">
              <v:shape style="position:absolute;left:8596;top:857;width:408;height:2" coordorigin="8596,857" coordsize="408,0" path="m8596,857l9004,857e" filled="f" stroked="t" strokeweight=".474641pt" strokecolor="#484848">
                <v:path arrowok="t"/>
              </v:shape>
            </v:group>
            <v:group style="position:absolute;left:11636;top:845;width:2;height:2974" coordorigin="11636,845" coordsize="2,2974">
              <v:shape style="position:absolute;left:11636;top:845;width:2;height:2974" coordorigin="11636,845" coordsize="0,2974" path="m11636,3819l11636,845e" filled="f" stroked="t" strokeweight=".711962pt" strokecolor="#646464">
                <v:path arrowok="t"/>
              </v:shape>
            </v:group>
            <v:group style="position:absolute;left:401;top:1327;width:2;height:578" coordorigin="401,1327" coordsize="2,578">
              <v:shape style="position:absolute;left:401;top:1327;width:2;height:578" coordorigin="401,1327" coordsize="0,578" path="m401,1905l401,1327e" filled="f" stroked="t" strokeweight=".474641pt" strokecolor="#777777">
                <v:path arrowok="t"/>
              </v:shape>
            </v:group>
            <v:group style="position:absolute;left:11633;top:1327;width:2;height:998" coordorigin="11633,1327" coordsize="2,998">
              <v:shape style="position:absolute;left:11633;top:1327;width:2;height:998" coordorigin="11633,1327" coordsize="0,998" path="m11633,2325l11633,1327e" filled="f" stroked="t" strokeweight=".474641pt" strokecolor="#606060">
                <v:path arrowok="t"/>
              </v:shape>
            </v:group>
            <v:group style="position:absolute;left:2345;top:1580;width:2;height:124" coordorigin="2345,1580" coordsize="2,124">
              <v:shape style="position:absolute;left:2345;top:1580;width:2;height:124" coordorigin="2345,1580" coordsize="0,124" path="m2345,1704l2345,1580e" filled="f" stroked="t" strokeweight=".474641pt" strokecolor="#4B4B4B">
                <v:path arrowok="t"/>
              </v:shape>
            </v:group>
            <v:group style="position:absolute;left:9101;top:845;width:2;height:859" coordorigin="9101,845" coordsize="2,859">
              <v:shape style="position:absolute;left:9101;top:845;width:2;height:859" coordorigin="9101,845" coordsize="0,859" path="m9101,1704l9101,845e" filled="f" stroked="t" strokeweight=".949282pt" strokecolor="#5B5B5B">
                <v:path arrowok="t"/>
              </v:shape>
            </v:group>
            <v:group style="position:absolute;left:9104;top:1647;width:2;height:258" coordorigin="9104,1647" coordsize="2,258">
              <v:shape style="position:absolute;left:9104;top:1647;width:2;height:258" coordorigin="9104,1647" coordsize="0,258" path="m9104,1905l9104,1647e" filled="f" stroked="t" strokeweight=".474641pt" strokecolor="#3B3B3B">
                <v:path arrowok="t"/>
              </v:shape>
            </v:group>
            <v:group style="position:absolute;left:399;top:2349;width:280;height:2" coordorigin="399,2349" coordsize="280,2">
              <v:shape style="position:absolute;left:399;top:2349;width:280;height:2" coordorigin="399,2349" coordsize="280,0" path="m399,2349l679,2349e" filled="f" stroked="t" strokeweight=".474641pt" strokecolor="#282828">
                <v:path arrowok="t"/>
              </v:shape>
            </v:group>
            <v:group style="position:absolute;left:622;top:2351;width:2800;height:2" coordorigin="622,2351" coordsize="2800,2">
              <v:shape style="position:absolute;left:622;top:2351;width:2800;height:2" coordorigin="622,2351" coordsize="2800,0" path="m622,2351l3422,2351e" filled="f" stroked="t" strokeweight=".711962pt" strokecolor="#4F4F4F">
                <v:path arrowok="t"/>
              </v:shape>
            </v:group>
            <v:group style="position:absolute;left:3365;top:2354;width:484;height:2" coordorigin="3365,2354" coordsize="484,2">
              <v:shape style="position:absolute;left:3365;top:2354;width:484;height:2" coordorigin="3365,2354" coordsize="484,0" path="m3365,2354l3849,2354e" filled="f" stroked="t" strokeweight=".474641pt" strokecolor="#2F2F2F">
                <v:path arrowok="t"/>
              </v:shape>
            </v:group>
            <v:group style="position:absolute;left:3792;top:2351;width:5340;height:2" coordorigin="3792,2351" coordsize="5340,2">
              <v:shape style="position:absolute;left:3792;top:2351;width:5340;height:2" coordorigin="3792,2351" coordsize="5340,0" path="m3792,2351l9132,2351e" filled="f" stroked="t" strokeweight=".949282pt" strokecolor="#545454">
                <v:path arrowok="t"/>
              </v:shape>
            </v:group>
            <v:group style="position:absolute;left:9106;top:1848;width:2;height:506" coordorigin="9106,1848" coordsize="2,506">
              <v:shape style="position:absolute;left:9106;top:1848;width:2;height:506" coordorigin="9106,1848" coordsize="0,506" path="m9106,2354l9106,1848e" filled="f" stroked="t" strokeweight=".711962pt" strokecolor="#4F4F4F">
                <v:path arrowok="t"/>
              </v:shape>
            </v:group>
            <v:group style="position:absolute;left:9061;top:2349;width:365;height:2" coordorigin="9061,2349" coordsize="365,2">
              <v:shape style="position:absolute;left:9061;top:2349;width:365;height:2" coordorigin="9061,2349" coordsize="365,0" path="m9061,2349l9426,2349e" filled="f" stroked="t" strokeweight=".474641pt" strokecolor="#484848">
                <v:path arrowok="t"/>
              </v:shape>
            </v:group>
            <v:group style="position:absolute;left:9369;top:2349;width:2274;height:2" coordorigin="9369,2349" coordsize="2274,2">
              <v:shape style="position:absolute;left:9369;top:2349;width:2274;height:2" coordorigin="9369,2349" coordsize="2274,0" path="m9369,2349l11643,2349e" filled="f" stroked="t" strokeweight=".711962pt" strokecolor="#606060">
                <v:path arrowok="t"/>
              </v:shape>
            </v:group>
            <v:group style="position:absolute;left:399;top:2590;width:8605;height:2" coordorigin="399,2590" coordsize="8605,2">
              <v:shape style="position:absolute;left:399;top:2590;width:8605;height:2" coordorigin="399,2590" coordsize="8605,0" path="m399,2590l9004,2590e" filled="f" stroked="t" strokeweight=".711962pt" strokecolor="#545454">
                <v:path arrowok="t"/>
              </v:shape>
            </v:group>
            <v:group style="position:absolute;left:403;top:845;width:2;height:9391" coordorigin="403,845" coordsize="2,9391">
              <v:shape style="position:absolute;left:403;top:845;width:2;height:9391" coordorigin="403,845" coordsize="0,9391" path="m403,10236l403,845e" filled="f" stroked="t" strokeweight=".711962pt" strokecolor="#545454">
                <v:path arrowok="t"/>
              </v:shape>
            </v:group>
            <v:group style="position:absolute;left:8947;top:2588;width:479;height:2" coordorigin="8947,2588" coordsize="479,2">
              <v:shape style="position:absolute;left:8947;top:2588;width:479;height:2" coordorigin="8947,2588" coordsize="479,0" path="m8947,2588l9426,2588e" filled="f" stroked="t" strokeweight=".474641pt" strokecolor="#3B3B3B">
                <v:path arrowok="t"/>
              </v:shape>
            </v:group>
            <v:group style="position:absolute;left:9369;top:2588;width:1096;height:2" coordorigin="9369,2588" coordsize="1096,2">
              <v:shape style="position:absolute;left:9369;top:2588;width:1096;height:2" coordorigin="9369,2588" coordsize="1096,0" path="m9369,2588l10466,2588e" filled="f" stroked="t" strokeweight=".711962pt" strokecolor="#5B5B5B">
                <v:path arrowok="t"/>
              </v:shape>
            </v:group>
            <v:group style="position:absolute;left:10409;top:2588;width:1239;height:2" coordorigin="10409,2588" coordsize="1239,2">
              <v:shape style="position:absolute;left:10409;top:2588;width:1239;height:2" coordorigin="10409,2588" coordsize="1239,0" path="m10409,2588l11648,2588e" filled="f" stroked="t" strokeweight=".711962pt" strokecolor="#707070">
                <v:path arrowok="t"/>
              </v:shape>
            </v:group>
            <v:group style="position:absolute;left:394;top:2829;width:8458;height:2" coordorigin="394,2829" coordsize="8458,2">
              <v:shape style="position:absolute;left:394;top:2829;width:8458;height:2" coordorigin="394,2829" coordsize="8458,0" path="m394,2829l8852,2829e" filled="f" stroked="t" strokeweight=".711962pt" strokecolor="#4F4F4F">
                <v:path arrowok="t"/>
              </v:shape>
            </v:group>
            <v:group style="position:absolute;left:8790;top:2826;width:214;height:2" coordorigin="8790,2826" coordsize="214,2">
              <v:shape style="position:absolute;left:8790;top:2826;width:214;height:2" coordorigin="8790,2826" coordsize="214,0" path="m8790,2826l9004,2826e" filled="f" stroked="t" strokeweight=".474641pt" strokecolor="#444444">
                <v:path arrowok="t"/>
              </v:shape>
            </v:group>
            <v:group style="position:absolute;left:8947;top:2826;width:356;height:2" coordorigin="8947,2826" coordsize="356,2">
              <v:shape style="position:absolute;left:8947;top:2826;width:356;height:2" coordorigin="8947,2826" coordsize="356,0" path="m8947,2826l9303,2826e" filled="f" stroked="t" strokeweight=".474641pt" strokecolor="#2B2B2B">
                <v:path arrowok="t"/>
              </v:shape>
            </v:group>
            <v:group style="position:absolute;left:9246;top:2826;width:180;height:2" coordorigin="9246,2826" coordsize="180,2">
              <v:shape style="position:absolute;left:9246;top:2826;width:180;height:2" coordorigin="9246,2826" coordsize="180,0" path="m9246,2826l9426,2826e" filled="f" stroked="t" strokeweight=".474641pt" strokecolor="#3F3F3F">
                <v:path arrowok="t"/>
              </v:shape>
            </v:group>
            <v:group style="position:absolute;left:9369;top:2826;width:2278;height:2" coordorigin="9369,2826" coordsize="2278,2">
              <v:shape style="position:absolute;left:9369;top:2826;width:2278;height:2" coordorigin="9369,2826" coordsize="2278,0" path="m9369,2826l11648,2826e" filled="f" stroked="t" strokeweight=".711962pt" strokecolor="#646464">
                <v:path arrowok="t"/>
              </v:shape>
            </v:group>
            <v:group style="position:absolute;left:394;top:3065;width:5031;height:2" coordorigin="394,3065" coordsize="5031,2">
              <v:shape style="position:absolute;left:394;top:3065;width:5031;height:2" coordorigin="394,3065" coordsize="5031,0" path="m394,3065l5425,3065e" filled="f" stroked="t" strokeweight=".949282pt" strokecolor="#545454">
                <v:path arrowok="t"/>
              </v:shape>
            </v:group>
            <v:group style="position:absolute;left:5368;top:3065;width:1357;height:2" coordorigin="5368,3065" coordsize="1357,2">
              <v:shape style="position:absolute;left:5368;top:3065;width:1357;height:2" coordorigin="5368,3065" coordsize="1357,0" path="m5368,3065l6726,3065e" filled="f" stroked="t" strokeweight=".711962pt" strokecolor="#3F3F3F">
                <v:path arrowok="t"/>
              </v:shape>
            </v:group>
            <v:group style="position:absolute;left:6669;top:3065;width:275;height:2" coordorigin="6669,3065" coordsize="275,2">
              <v:shape style="position:absolute;left:6669;top:3065;width:275;height:2" coordorigin="6669,3065" coordsize="275,0" path="m6669,3065l6944,3065e" filled="f" stroked="t" strokeweight=".474641pt" strokecolor="#1F1F1F">
                <v:path arrowok="t"/>
              </v:shape>
            </v:group>
            <v:group style="position:absolute;left:6887;top:3063;width:1343;height:2" coordorigin="6887,3063" coordsize="1343,2">
              <v:shape style="position:absolute;left:6887;top:3063;width:1343;height:2" coordorigin="6887,3063" coordsize="1343,0" path="m6887,3063l8230,3063e" filled="f" stroked="t" strokeweight=".711962pt" strokecolor="#484848">
                <v:path arrowok="t"/>
              </v:shape>
            </v:group>
            <v:group style="position:absolute;left:8007;top:3065;width:854;height:2" coordorigin="8007,3065" coordsize="854,2">
              <v:shape style="position:absolute;left:8007;top:3065;width:854;height:2" coordorigin="8007,3065" coordsize="854,0" path="m8007,3065l8862,3065e" filled="f" stroked="t" strokeweight=".949282pt" strokecolor="#5B5B5B">
                <v:path arrowok="t"/>
              </v:shape>
            </v:group>
            <v:group style="position:absolute;left:8790;top:3065;width:332;height:2" coordorigin="8790,3065" coordsize="332,2">
              <v:shape style="position:absolute;left:8790;top:3065;width:332;height:2" coordorigin="8790,3065" coordsize="332,0" path="m8790,3065l9123,3065e" filled="f" stroked="t" strokeweight=".474641pt" strokecolor="#444444">
                <v:path arrowok="t"/>
              </v:shape>
            </v:group>
            <v:group style="position:absolute;left:9066;top:3063;width:617;height:2" coordorigin="9066,3063" coordsize="617,2">
              <v:shape style="position:absolute;left:9066;top:3063;width:617;height:2" coordorigin="9066,3063" coordsize="617,0" path="m9066,3063l9683,3063e" filled="f" stroked="t" strokeweight=".949282pt" strokecolor="#606060">
                <v:path arrowok="t"/>
              </v:shape>
            </v:group>
            <v:group style="position:absolute;left:9592;top:3060;width:332;height:2" coordorigin="9592,3060" coordsize="332,2">
              <v:shape style="position:absolute;left:9592;top:3060;width:332;height:2" coordorigin="9592,3060" coordsize="332,0" path="m9592,3060l9925,3060e" filled="f" stroked="t" strokeweight=".474641pt" strokecolor="#3B3B3B">
                <v:path arrowok="t"/>
              </v:shape>
            </v:group>
            <v:group style="position:absolute;left:9868;top:3060;width:1780;height:2" coordorigin="9868,3060" coordsize="1780,2">
              <v:shape style="position:absolute;left:9868;top:3060;width:1780;height:2" coordorigin="9868,3060" coordsize="1780,0" path="m9868,3060l11648,3060e" filled="f" stroked="t" strokeweight=".711962pt" strokecolor="#606060">
                <v:path arrowok="t"/>
              </v:shape>
            </v:group>
            <v:group style="position:absolute;left:399;top:3304;width:4191;height:2" coordorigin="399,3304" coordsize="4191,2">
              <v:shape style="position:absolute;left:399;top:3304;width:4191;height:2" coordorigin="399,3304" coordsize="4191,0" path="m399,3304l4590,3304e" filled="f" stroked="t" strokeweight=".711962pt" strokecolor="#545454">
                <v:path arrowok="t"/>
              </v:shape>
            </v:group>
            <v:group style="position:absolute;left:4533;top:3308;width:389;height:2" coordorigin="4533,3308" coordsize="389,2">
              <v:shape style="position:absolute;left:4533;top:3308;width:389;height:2" coordorigin="4533,3308" coordsize="389,0" path="m4533,3308l4922,3308e" filled="f" stroked="t" strokeweight=".474641pt" strokecolor="#343434">
                <v:path arrowok="t"/>
              </v:shape>
            </v:group>
            <v:group style="position:absolute;left:4865;top:3306;width:4258;height:2" coordorigin="4865,3306" coordsize="4258,2">
              <v:shape style="position:absolute;left:4865;top:3306;width:4258;height:2" coordorigin="4865,3306" coordsize="4258,0" path="m4865,3306l9123,3306e" filled="f" stroked="t" strokeweight=".711962pt" strokecolor="#4F4F4F">
                <v:path arrowok="t"/>
              </v:shape>
            </v:group>
            <v:group style="position:absolute;left:9066;top:3304;width:237;height:2" coordorigin="9066,3304" coordsize="237,2">
              <v:shape style="position:absolute;left:9066;top:3304;width:237;height:2" coordorigin="9066,3304" coordsize="237,0" path="m9066,3304l9303,3304e" filled="f" stroked="t" strokeweight=".474641pt" strokecolor="#2B2B2B">
                <v:path arrowok="t"/>
              </v:shape>
            </v:group>
            <v:group style="position:absolute;left:9246;top:3304;width:180;height:2" coordorigin="9246,3304" coordsize="180,2">
              <v:shape style="position:absolute;left:9246;top:3304;width:180;height:2" coordorigin="9246,3304" coordsize="180,0" path="m9246,3304l9426,3304e" filled="f" stroked="t" strokeweight=".474641pt" strokecolor="#3F3F3F">
                <v:path arrowok="t"/>
              </v:shape>
            </v:group>
            <v:group style="position:absolute;left:9369;top:3304;width:688;height:2" coordorigin="9369,3304" coordsize="688,2">
              <v:shape style="position:absolute;left:9369;top:3304;width:688;height:2" coordorigin="9369,3304" coordsize="688,0" path="m9369,3304l10058,3304e" filled="f" stroked="t" strokeweight=".949282pt" strokecolor="#5B5B5B">
                <v:path arrowok="t"/>
              </v:shape>
            </v:group>
            <v:group style="position:absolute;left:9868;top:3304;width:598;height:2" coordorigin="9868,3304" coordsize="598,2">
              <v:shape style="position:absolute;left:9868;top:3304;width:598;height:2" coordorigin="9868,3304" coordsize="598,0" path="m9868,3304l10466,3304e" filled="f" stroked="t" strokeweight=".474641pt" strokecolor="#4F4F4F">
                <v:path arrowok="t"/>
              </v:shape>
            </v:group>
            <v:group style="position:absolute;left:10409;top:3304;width:1239;height:2" coordorigin="10409,3304" coordsize="1239,2">
              <v:shape style="position:absolute;left:10409;top:3304;width:1239;height:2" coordorigin="10409,3304" coordsize="1239,0" path="m10409,3304l11648,3304e" filled="f" stroked="t" strokeweight=".711962pt" strokecolor="#676767">
                <v:path arrowok="t"/>
              </v:shape>
            </v:group>
            <v:group style="position:absolute;left:11638;top:3036;width:2;height:291" coordorigin="11638,3036" coordsize="2,291">
              <v:shape style="position:absolute;left:11638;top:3036;width:2;height:291" coordorigin="11638,3036" coordsize="0,291" path="m11638,3328l11638,3036e" filled="f" stroked="t" strokeweight=".474641pt" strokecolor="#3B3B3B">
                <v:path arrowok="t"/>
              </v:shape>
            </v:group>
            <v:group style="position:absolute;left:3503;top:3547;width:346;height:2" coordorigin="3503,3547" coordsize="346,2">
              <v:shape style="position:absolute;left:3503;top:3547;width:346;height:2" coordorigin="3503,3547" coordsize="346,0" path="m3503,3547l3849,3547e" filled="f" stroked="t" strokeweight=".474641pt" strokecolor="#282828">
                <v:path arrowok="t"/>
              </v:shape>
            </v:group>
            <v:group style="position:absolute;left:4865;top:3547;width:204;height:2" coordorigin="4865,3547" coordsize="204,2">
              <v:shape style="position:absolute;left:4865;top:3547;width:204;height:2" coordorigin="4865,3547" coordsize="204,0" path="m4865,3547l5069,3547e" filled="f" stroked="t" strokeweight=".474641pt" strokecolor="#232323">
                <v:path arrowok="t"/>
              </v:shape>
            </v:group>
            <v:group style="position:absolute;left:399;top:3547;width:11254;height:2" coordorigin="399,3547" coordsize="11254,2">
              <v:shape style="position:absolute;left:399;top:3547;width:11254;height:2" coordorigin="399,3547" coordsize="11254,0" path="m399,3547l11652,3547e" filled="f" stroked="t" strokeweight=".711962pt" strokecolor="#545454">
                <v:path arrowok="t"/>
              </v:shape>
            </v:group>
            <v:group style="position:absolute;left:3826;top:3542;width:2;height:277" coordorigin="3826,3542" coordsize="2,277">
              <v:shape style="position:absolute;left:3826;top:3542;width:2;height:277" coordorigin="3826,3542" coordsize="0,277" path="m3826,3819l3826,3542e" filled="f" stroked="t" strokeweight=".711962pt" strokecolor="#444444">
                <v:path arrowok="t"/>
              </v:shape>
            </v:group>
            <v:group style="position:absolute;left:6925;top:3538;width:2;height:487" coordorigin="6925,3538" coordsize="2,487">
              <v:shape style="position:absolute;left:6925;top:3538;width:2;height:487" coordorigin="6925,3538" coordsize="0,487" path="m6925,4025l6925,3538e" filled="f" stroked="t" strokeweight=".474641pt" strokecolor="#3B3B3B">
                <v:path arrowok="t"/>
              </v:shape>
            </v:group>
            <v:group style="position:absolute;left:6911;top:3986;width:2065;height:2" coordorigin="6911,3986" coordsize="2065,2">
              <v:shape style="position:absolute;left:6911;top:3986;width:2065;height:2" coordorigin="6911,3986" coordsize="2065,0" path="m6911,3986l8975,3986e" filled="f" stroked="t" strokeweight=".237321pt" strokecolor="#707070">
                <v:path arrowok="t"/>
              </v:shape>
            </v:group>
            <v:group style="position:absolute;left:3830;top:3762;width:2;height:253" coordorigin="3830,3762" coordsize="2,253">
              <v:shape style="position:absolute;left:3830;top:3762;width:2;height:253" coordorigin="3830,3762" coordsize="0,253" path="m3830,4015l3830,3762e" filled="f" stroked="t" strokeweight=".474641pt" strokecolor="#383838">
                <v:path arrowok="t"/>
              </v:shape>
            </v:group>
            <v:group style="position:absolute;left:3821;top:3972;width:2411;height:2" coordorigin="3821,3972" coordsize="2411,2">
              <v:shape style="position:absolute;left:3821;top:3972;width:2411;height:2" coordorigin="3821,3972" coordsize="2411,0" path="m3821,3972l6232,3972e" filled="f" stroked="t" strokeweight=".711962pt" strokecolor="#575757">
                <v:path arrowok="t"/>
              </v:shape>
            </v:group>
            <v:group style="position:absolute;left:8975;top:3986;width:1462;height:2" coordorigin="8975,3986" coordsize="1462,2">
              <v:shape style="position:absolute;left:8975;top:3986;width:1462;height:2" coordorigin="8975,3986" coordsize="1462,0" path="m8975,3986l10437,3986e" filled="f" stroked="t" strokeweight=".237321pt" strokecolor="#000000">
                <v:path arrowok="t"/>
              </v:shape>
            </v:group>
            <v:group style="position:absolute;left:10437;top:3986;width:1210;height:2" coordorigin="10437,3986" coordsize="1210,2">
              <v:shape style="position:absolute;left:10437;top:3986;width:1210;height:2" coordorigin="10437,3986" coordsize="1210,0" path="m10437,3986l11648,3986e" filled="f" stroked="t" strokeweight=".237321pt" strokecolor="#545454">
                <v:path arrowok="t"/>
              </v:shape>
            </v:group>
            <v:group style="position:absolute;left:11643;top:3762;width:2;height:258" coordorigin="11643,3762" coordsize="2,258">
              <v:shape style="position:absolute;left:11643;top:3762;width:2;height:258" coordorigin="11643,3762" coordsize="0,258" path="m11643,4020l11643,3762e" filled="f" stroked="t" strokeweight=".474641pt" strokecolor="#4B4B4B">
                <v:path arrowok="t"/>
              </v:shape>
            </v:group>
            <v:group style="position:absolute;left:394;top:4285;width:1338;height:2" coordorigin="394,4285" coordsize="1338,2">
              <v:shape style="position:absolute;left:394;top:4285;width:1338;height:2" coordorigin="394,4285" coordsize="1338,0" path="m394,4285l1732,4285e" filled="f" stroked="t" strokeweight=".949282pt" strokecolor="#575757">
                <v:path arrowok="t"/>
              </v:shape>
            </v:group>
            <v:group style="position:absolute;left:408;top:3958;width:2;height:630" coordorigin="408,3958" coordsize="2,630">
              <v:shape style="position:absolute;left:408;top:3958;width:2;height:630" coordorigin="408,3958" coordsize="0,630" path="m408,4588l408,3958e" filled="f" stroked="t" strokeweight=".474641pt" strokecolor="#3B3B3B">
                <v:path arrowok="t"/>
              </v:shape>
            </v:group>
            <v:group style="position:absolute;left:1675;top:4290;width:688;height:2" coordorigin="1675,4290" coordsize="688,2">
              <v:shape style="position:absolute;left:1675;top:4290;width:688;height:2" coordorigin="1675,4290" coordsize="688,0" path="m1675,4290l2364,4290e" filled="f" stroked="t" strokeweight=".474641pt" strokecolor="#3F3F3F">
                <v:path arrowok="t"/>
              </v:shape>
            </v:group>
            <v:group style="position:absolute;left:2307;top:4287;width:617;height:2" coordorigin="2307,4287" coordsize="617,2">
              <v:shape style="position:absolute;left:2307;top:4287;width:617;height:2" coordorigin="2307,4287" coordsize="617,0" path="m2307,4287l2924,4287e" filled="f" stroked="t" strokeweight=".949282pt" strokecolor="#545454">
                <v:path arrowok="t"/>
              </v:shape>
            </v:group>
            <v:group style="position:absolute;left:2867;top:4287;width:370;height:2" coordorigin="2867,4287" coordsize="370,2">
              <v:shape style="position:absolute;left:2867;top:4287;width:370;height:2" coordorigin="2867,4287" coordsize="370,0" path="m2867,4287l3237,4287e" filled="f" stroked="t" strokeweight=".474641pt" strokecolor="#282828">
                <v:path arrowok="t"/>
              </v:shape>
            </v:group>
            <v:group style="position:absolute;left:3830;top:3958;width:2;height:339" coordorigin="3830,3958" coordsize="2,339">
              <v:shape style="position:absolute;left:3830;top:3958;width:2;height:339" coordorigin="3830,3958" coordsize="0,339" path="m3830,4297l3830,3958e" filled="f" stroked="t" strokeweight=".711962pt" strokecolor="#4B4B4B">
                <v:path arrowok="t"/>
              </v:shape>
            </v:group>
            <v:group style="position:absolute;left:3180;top:4282;width:7556;height:2" coordorigin="3180,4282" coordsize="7556,2">
              <v:shape style="position:absolute;left:3180;top:4282;width:7556;height:2" coordorigin="3180,4282" coordsize="7556,0" path="m3180,4282l10736,4282e" filled="f" stroked="t" strokeweight=".949282pt" strokecolor="#4B4B4B">
                <v:path arrowok="t"/>
              </v:shape>
            </v:group>
            <v:group style="position:absolute;left:6234;top:3963;width:2;height:286" coordorigin="6234,3963" coordsize="2,286">
              <v:shape style="position:absolute;left:6234;top:3963;width:2;height:286" coordorigin="6234,3963" coordsize="0,286" path="m6234,4249l6234,3963e" filled="f" stroked="t" strokeweight=".711962pt" strokecolor="#383838">
                <v:path arrowok="t"/>
              </v:shape>
            </v:group>
            <v:group style="position:absolute;left:6927;top:3762;width:2;height:530" coordorigin="6927,3762" coordsize="2,530">
              <v:shape style="position:absolute;left:6927;top:3762;width:2;height:530" coordorigin="6927,3762" coordsize="0,530" path="m6927,4292l6927,3762e" filled="f" stroked="t" strokeweight=".949282pt" strokecolor="#575757">
                <v:path arrowok="t"/>
              </v:shape>
            </v:group>
            <v:group style="position:absolute;left:10148;top:4282;width:1505;height:2" coordorigin="10148,4282" coordsize="1505,2">
              <v:shape style="position:absolute;left:10148;top:4282;width:1505;height:2" coordorigin="10148,4282" coordsize="1505,0" path="m10148,4282l11652,4282e" filled="f" stroked="t" strokeweight=".711962pt" strokecolor="#646464">
                <v:path arrowok="t"/>
              </v:shape>
            </v:group>
            <v:group style="position:absolute;left:11652;top:2363;width:2;height:8503" coordorigin="11652,2363" coordsize="2,8503">
              <v:shape style="position:absolute;left:11652;top:2363;width:2;height:8503" coordorigin="11652,2363" coordsize="0,8503" path="m11652,10866l11652,2363e" filled="f" stroked="t" strokeweight=".711962pt" strokecolor="#646464">
                <v:path arrowok="t"/>
              </v:shape>
            </v:group>
            <v:group style="position:absolute;left:399;top:4562;width:9270;height:2" coordorigin="399,4562" coordsize="9270,2">
              <v:shape style="position:absolute;left:399;top:4562;width:9270;height:2" coordorigin="399,4562" coordsize="9270,0" path="m399,4562l9668,4562e" filled="f" stroked="t" strokeweight=".711962pt" strokecolor="#4F4F4F">
                <v:path arrowok="t"/>
              </v:shape>
            </v:group>
            <v:group style="position:absolute;left:2349;top:4278;width:2;height:559" coordorigin="2349,4278" coordsize="2,559">
              <v:shape style="position:absolute;left:2349;top:4278;width:2;height:559" coordorigin="2349,4278" coordsize="0,559" path="m2349,4836l2349,4278e" filled="f" stroked="t" strokeweight=".711962pt" strokecolor="#575757">
                <v:path arrowok="t"/>
              </v:shape>
            </v:group>
            <v:group style="position:absolute;left:9592;top:4559;width:332;height:2" coordorigin="9592,4559" coordsize="332,2">
              <v:shape style="position:absolute;left:9592;top:4559;width:332;height:2" coordorigin="9592,4559" coordsize="332,0" path="m9592,4559l9925,4559e" filled="f" stroked="t" strokeweight=".474641pt" strokecolor="#383838">
                <v:path arrowok="t"/>
              </v:shape>
            </v:group>
            <v:group style="position:absolute;left:9868;top:4559;width:1785;height:2" coordorigin="9868,4559" coordsize="1785,2">
              <v:shape style="position:absolute;left:9868;top:4559;width:1785;height:2" coordorigin="9868,4559" coordsize="1785,0" path="m9868,4559l11652,4559e" filled="f" stroked="t" strokeweight=".711962pt" strokecolor="#646464">
                <v:path arrowok="t"/>
              </v:shape>
            </v:group>
            <v:group style="position:absolute;left:2345;top:4800;width:7305;height:2" coordorigin="2345,4800" coordsize="7305,2">
              <v:shape style="position:absolute;left:2345;top:4800;width:7305;height:2" coordorigin="2345,4800" coordsize="7305,0" path="m2345,4800l9649,4800e" filled="f" stroked="t" strokeweight=".711962pt" strokecolor="#4F4F4F">
                <v:path arrowok="t"/>
              </v:shape>
            </v:group>
            <v:group style="position:absolute;left:9592;top:4798;width:332;height:2" coordorigin="9592,4798" coordsize="332,2">
              <v:shape style="position:absolute;left:9592;top:4798;width:332;height:2" coordorigin="9592,4798" coordsize="332,0" path="m9592,4798l9925,4798e" filled="f" stroked="t" strokeweight=".474641pt" strokecolor="#3B3B3B">
                <v:path arrowok="t"/>
              </v:shape>
            </v:group>
            <v:group style="position:absolute;left:9868;top:4798;width:1785;height:2" coordorigin="9868,4798" coordsize="1785,2">
              <v:shape style="position:absolute;left:9868;top:4798;width:1785;height:2" coordorigin="9868,4798" coordsize="1785,0" path="m9868,4798l11652,4798e" filled="f" stroked="t" strokeweight=".711962pt" strokecolor="#646464">
                <v:path arrowok="t"/>
              </v:shape>
            </v:group>
            <v:group style="position:absolute;left:2349;top:4779;width:2;height:296" coordorigin="2349,4779" coordsize="2,296">
              <v:shape style="position:absolute;left:2349;top:4779;width:2;height:296" coordorigin="2349,4779" coordsize="0,296" path="m2349,5075l2349,4779e" filled="f" stroked="t" strokeweight=".474641pt" strokecolor="#232323">
                <v:path arrowok="t"/>
              </v:shape>
            </v:group>
            <v:group style="position:absolute;left:4894;top:4793;width:2;height:282" coordorigin="4894,4793" coordsize="2,282">
              <v:shape style="position:absolute;left:4894;top:4793;width:2;height:282" coordorigin="4894,4793" coordsize="0,282" path="m4894,5075l4894,4793e" filled="f" stroked="t" strokeweight=".474641pt" strokecolor="#343434">
                <v:path arrowok="t"/>
              </v:shape>
            </v:group>
            <v:group style="position:absolute;left:4884;top:5280;width:1842;height:2" coordorigin="4884,5280" coordsize="1842,2">
              <v:shape style="position:absolute;left:4884;top:5280;width:1842;height:2" coordorigin="4884,5280" coordsize="1842,0" path="m4884,5280l6726,5280e" filled="f" stroked="t" strokeweight=".711962pt" strokecolor="#484848">
                <v:path arrowok="t"/>
              </v:shape>
            </v:group>
            <v:group style="position:absolute;left:7713;top:4803;width:2;height:482" coordorigin="7713,4803" coordsize="2,482">
              <v:shape style="position:absolute;left:7713;top:4803;width:2;height:482" coordorigin="7713,4803" coordsize="0,482" path="m7713,5285l7713,4803e" filled="f" stroked="t" strokeweight=".237321pt" strokecolor="#343434">
                <v:path arrowok="t"/>
              </v:shape>
            </v:group>
            <v:group style="position:absolute;left:6669;top:5280;width:275;height:2" coordorigin="6669,5280" coordsize="275,2">
              <v:shape style="position:absolute;left:6669;top:5280;width:275;height:2" coordorigin="6669,5280" coordsize="275,0" path="m6669,5280l6944,5280e" filled="f" stroked="t" strokeweight=".474641pt" strokecolor="#1F1F1F">
                <v:path arrowok="t"/>
              </v:shape>
            </v:group>
            <v:group style="position:absolute;left:6887;top:5278;width:1965;height:2" coordorigin="6887,5278" coordsize="1965,2">
              <v:shape style="position:absolute;left:6887;top:5278;width:1965;height:2" coordorigin="6887,5278" coordsize="1965,0" path="m6887,5278l8852,5278e" filled="f" stroked="t" strokeweight=".949282pt" strokecolor="#545454">
                <v:path arrowok="t"/>
              </v:shape>
            </v:group>
            <v:group style="position:absolute;left:8790;top:5280;width:214;height:2" coordorigin="8790,5280" coordsize="214,2">
              <v:shape style="position:absolute;left:8790;top:5280;width:214;height:2" coordorigin="8790,5280" coordsize="214,0" path="m8790,5280l9004,5280e" filled="f" stroked="t" strokeweight=".474641pt" strokecolor="#444444">
                <v:path arrowok="t"/>
              </v:shape>
            </v:group>
            <v:group style="position:absolute;left:8947;top:5280;width:176;height:2" coordorigin="8947,5280" coordsize="176,2">
              <v:shape style="position:absolute;left:8947;top:5280;width:176;height:2" coordorigin="8947,5280" coordsize="176,0" path="m8947,5280l9123,5280e" filled="f" stroked="t" strokeweight=".474641pt" strokecolor="#2F2F2F">
                <v:path arrowok="t"/>
              </v:shape>
            </v:group>
            <v:group style="position:absolute;left:9066;top:5278;width:603;height:2" coordorigin="9066,5278" coordsize="603,2">
              <v:shape style="position:absolute;left:9066;top:5278;width:603;height:2" coordorigin="9066,5278" coordsize="603,0" path="m9066,5278l9668,5278e" filled="f" stroked="t" strokeweight=".949282pt" strokecolor="#606060">
                <v:path arrowok="t"/>
              </v:shape>
            </v:group>
            <v:group style="position:absolute;left:9592;top:5275;width:332;height:2" coordorigin="9592,5275" coordsize="332,2">
              <v:shape style="position:absolute;left:9592;top:5275;width:332;height:2" coordorigin="9592,5275" coordsize="332,0" path="m9592,5275l9925,5275e" filled="f" stroked="t" strokeweight=".474641pt" strokecolor="#3F3F3F">
                <v:path arrowok="t"/>
              </v:shape>
            </v:group>
            <v:group style="position:absolute;left:9868;top:5275;width:1789;height:2" coordorigin="9868,5275" coordsize="1789,2">
              <v:shape style="position:absolute;left:9868;top:5275;width:1789;height:2" coordorigin="9868,5275" coordsize="1789,0" path="m9868,5275l11657,5275e" filled="f" stroked="t" strokeweight=".711962pt" strokecolor="#646464">
                <v:path arrowok="t"/>
              </v:shape>
            </v:group>
            <v:group style="position:absolute;left:408;top:5247;width:2;height:339" coordorigin="408,5247" coordsize="2,339">
              <v:shape style="position:absolute;left:408;top:5247;width:2;height:339" coordorigin="408,5247" coordsize="0,339" path="m408,5586l408,5247e" filled="f" stroked="t" strokeweight=".474641pt" strokecolor="#2B2B2B">
                <v:path arrowok="t"/>
              </v:shape>
            </v:group>
            <v:group style="position:absolute;left:2352;top:5018;width:2;height:2039" coordorigin="2352,5018" coordsize="2,2039">
              <v:shape style="position:absolute;left:2352;top:5018;width:2;height:2039" coordorigin="2352,5018" coordsize="0,2039" path="m2352,7056l2352,5018e" filled="f" stroked="t" strokeweight=".949282pt" strokecolor="#545454">
                <v:path arrowok="t"/>
              </v:shape>
            </v:group>
            <v:group style="position:absolute;left:4896;top:5008;width:2;height:578" coordorigin="4896,5008" coordsize="2,578">
              <v:shape style="position:absolute;left:4896;top:5008;width:2;height:578" coordorigin="4896,5008" coordsize="0,578" path="m4896,5586l4896,5008e" filled="f" stroked="t" strokeweight=".949282pt" strokecolor="#5B5B5B">
                <v:path arrowok="t"/>
              </v:shape>
            </v:group>
            <v:group style="position:absolute;left:4889;top:5569;width:4234;height:2" coordorigin="4889,5569" coordsize="4234,2">
              <v:shape style="position:absolute;left:4889;top:5569;width:4234;height:2" coordorigin="4889,5569" coordsize="4234,0" path="m4889,5569l9123,5569e" filled="f" stroked="t" strokeweight=".711962pt" strokecolor="#4F4F4F">
                <v:path arrowok="t"/>
              </v:shape>
            </v:group>
            <v:group style="position:absolute;left:9066;top:5567;width:361;height:2" coordorigin="9066,5567" coordsize="361,2">
              <v:shape style="position:absolute;left:9066;top:5567;width:361;height:2" coordorigin="9066,5567" coordsize="361,0" path="m9066,5567l9426,5567e" filled="f" stroked="t" strokeweight=".474641pt" strokecolor="#3B3B3B">
                <v:path arrowok="t"/>
              </v:shape>
            </v:group>
            <v:group style="position:absolute;left:9369;top:5567;width:2283;height:2" coordorigin="9369,5567" coordsize="2283,2">
              <v:shape style="position:absolute;left:9369;top:5567;width:2283;height:2" coordorigin="9369,5567" coordsize="2283,0" path="m9369,5567l11652,5567e" filled="f" stroked="t" strokeweight=".711962pt" strokecolor="#676767">
                <v:path arrowok="t"/>
              </v:shape>
            </v:group>
            <v:group style="position:absolute;left:413;top:5528;width:2;height:320" coordorigin="413,5528" coordsize="2,320">
              <v:shape style="position:absolute;left:413;top:5528;width:2;height:320" coordorigin="413,5528" coordsize="0,320" path="m413,5848l413,5528e" filled="f" stroked="t" strokeweight=".711962pt" strokecolor="#646464">
                <v:path arrowok="t"/>
              </v:shape>
            </v:group>
            <v:group style="position:absolute;left:4898;top:5528;width:2;height:320" coordorigin="4898,5528" coordsize="2,320">
              <v:shape style="position:absolute;left:4898;top:5528;width:2;height:320" coordorigin="4898,5528" coordsize="0,320" path="m4898,5848l4898,5528e" filled="f" stroked="t" strokeweight=".474641pt" strokecolor="#343434">
                <v:path arrowok="t"/>
              </v:shape>
            </v:group>
            <v:group style="position:absolute;left:4889;top:5813;width:3598;height:2" coordorigin="4889,5813" coordsize="3598,2">
              <v:shape style="position:absolute;left:4889;top:5813;width:3598;height:2" coordorigin="4889,5813" coordsize="3598,0" path="m4889,5813l8487,5813e" filled="f" stroked="t" strokeweight=".711962pt" strokecolor="#484848">
                <v:path arrowok="t"/>
              </v:shape>
            </v:group>
            <v:group style="position:absolute;left:8430;top:5810;width:223;height:2" coordorigin="8430,5810" coordsize="223,2">
              <v:shape style="position:absolute;left:8430;top:5810;width:223;height:2" coordorigin="8430,5810" coordsize="223,0" path="m8430,5810l8653,5810e" filled="f" stroked="t" strokeweight=".474641pt" strokecolor="#343434">
                <v:path arrowok="t"/>
              </v:shape>
            </v:group>
            <v:group style="position:absolute;left:8596;top:5808;width:831;height:2" coordorigin="8596,5808" coordsize="831,2">
              <v:shape style="position:absolute;left:8596;top:5808;width:831;height:2" coordorigin="8596,5808" coordsize="831,0" path="m8596,5808l9426,5808e" filled="f" stroked="t" strokeweight=".949282pt" strokecolor="#5B5B5B">
                <v:path arrowok="t"/>
              </v:shape>
            </v:group>
            <v:group style="position:absolute;left:9369;top:5810;width:280;height:2" coordorigin="9369,5810" coordsize="280,2">
              <v:shape style="position:absolute;left:9369;top:5810;width:280;height:2" coordorigin="9369,5810" coordsize="280,0" path="m9369,5810l9649,5810e" filled="f" stroked="t" strokeweight=".474641pt" strokecolor="#3B3B3B">
                <v:path arrowok="t"/>
              </v:shape>
            </v:group>
            <v:group style="position:absolute;left:9592;top:5805;width:332;height:2" coordorigin="9592,5805" coordsize="332,2">
              <v:shape style="position:absolute;left:9592;top:5805;width:332;height:2" coordorigin="9592,5805" coordsize="332,0" path="m9592,5805l9925,5805e" filled="f" stroked="t" strokeweight=".711962pt" strokecolor="#484848">
                <v:path arrowok="t"/>
              </v:shape>
            </v:group>
            <v:group style="position:absolute;left:9868;top:5810;width:1785;height:2" coordorigin="9868,5810" coordsize="1785,2">
              <v:shape style="position:absolute;left:9868;top:5810;width:1785;height:2" coordorigin="9868,5810" coordsize="1785,0" path="m9868,5810l11652,5810e" filled="f" stroked="t" strokeweight=".711962pt" strokecolor="#676767">
                <v:path arrowok="t"/>
              </v:shape>
            </v:group>
            <v:group style="position:absolute;left:2345;top:6056;width:1077;height:2" coordorigin="2345,6056" coordsize="1077,2">
              <v:shape style="position:absolute;left:2345;top:6056;width:1077;height:2" coordorigin="2345,6056" coordsize="1077,0" path="m2345,6056l3422,6056e" filled="f" stroked="t" strokeweight=".949282pt" strokecolor="#575757">
                <v:path arrowok="t"/>
              </v:shape>
            </v:group>
            <v:group style="position:absolute;left:3365;top:6058;width:484;height:2" coordorigin="3365,6058" coordsize="484,2">
              <v:shape style="position:absolute;left:3365;top:6058;width:484;height:2" coordorigin="3365,6058" coordsize="484,0" path="m3365,6058l3849,6058e" filled="f" stroked="t" strokeweight=".474641pt" strokecolor="#2F2F2F">
                <v:path arrowok="t"/>
              </v:shape>
            </v:group>
            <v:group style="position:absolute;left:3778;top:6056;width:5069;height:2" coordorigin="3778,6056" coordsize="5069,2">
              <v:shape style="position:absolute;left:3778;top:6056;width:5069;height:2" coordorigin="3778,6056" coordsize="5069,0" path="m3778,6056l8847,6056e" filled="f" stroked="t" strokeweight=".711962pt" strokecolor="#4B4B4B">
                <v:path arrowok="t"/>
              </v:shape>
            </v:group>
            <v:group style="position:absolute;left:8790;top:6054;width:214;height:2" coordorigin="8790,6054" coordsize="214,2">
              <v:shape style="position:absolute;left:8790;top:6054;width:214;height:2" coordorigin="8790,6054" coordsize="214,0" path="m8790,6054l9004,6054e" filled="f" stroked="t" strokeweight=".474641pt" strokecolor="#3F3F3F">
                <v:path arrowok="t"/>
              </v:shape>
            </v:group>
            <v:group style="position:absolute;left:8947;top:6054;width:176;height:2" coordorigin="8947,6054" coordsize="176,2">
              <v:shape style="position:absolute;left:8947;top:6054;width:176;height:2" coordorigin="8947,6054" coordsize="176,0" path="m8947,6054l9123,6054e" filled="f" stroked="t" strokeweight=".474641pt" strokecolor="#2B2B2B">
                <v:path arrowok="t"/>
              </v:shape>
            </v:group>
            <v:group style="position:absolute;left:9066;top:6049;width:237;height:2" coordorigin="9066,6049" coordsize="237,2">
              <v:shape style="position:absolute;left:9066;top:6049;width:237;height:2" coordorigin="9066,6049" coordsize="237,0" path="m9066,6049l9303,6049e" filled="f" stroked="t" strokeweight=".711962pt" strokecolor="#484848">
                <v:path arrowok="t"/>
              </v:shape>
            </v:group>
            <v:group style="position:absolute;left:9208;top:6051;width:2444;height:2" coordorigin="9208,6051" coordsize="2444,2">
              <v:shape style="position:absolute;left:9208;top:6051;width:2444;height:2" coordorigin="9208,6051" coordsize="2444,0" path="m9208,6051l11652,6051e" filled="f" stroked="t" strokeweight=".711962pt" strokecolor="#5B5B5B">
                <v:path arrowok="t"/>
              </v:shape>
            </v:group>
            <v:group style="position:absolute;left:854;top:6295;width:1519;height:2" coordorigin="854,6295" coordsize="1519,2">
              <v:shape style="position:absolute;left:854;top:6295;width:1519;height:2" coordorigin="854,6295" coordsize="1519,0" path="m854,6295l2373,6295e" filled="f" stroked="t" strokeweight=".949282pt" strokecolor="#545454">
                <v:path arrowok="t"/>
              </v:shape>
            </v:group>
            <v:group style="position:absolute;left:2302;top:6297;width:1547;height:2" coordorigin="2302,6297" coordsize="1547,2">
              <v:shape style="position:absolute;left:2302;top:6297;width:1547;height:2" coordorigin="2302,6297" coordsize="1547,0" path="m2302,6297l3849,6297e" filled="f" stroked="t" strokeweight=".474641pt" strokecolor="#444444">
                <v:path arrowok="t"/>
              </v:shape>
            </v:group>
            <v:group style="position:absolute;left:3792;top:6297;width:5212;height:2" coordorigin="3792,6297" coordsize="5212,2">
              <v:shape style="position:absolute;left:3792;top:6297;width:5212;height:2" coordorigin="3792,6297" coordsize="5212,0" path="m3792,6297l9004,6297e" filled="f" stroked="t" strokeweight=".949282pt" strokecolor="#4F4F4F">
                <v:path arrowok="t"/>
              </v:shape>
            </v:group>
            <v:group style="position:absolute;left:8947;top:6292;width:479;height:2" coordorigin="8947,6292" coordsize="479,2">
              <v:shape style="position:absolute;left:8947;top:6292;width:479;height:2" coordorigin="8947,6292" coordsize="479,0" path="m8947,6292l9426,6292e" filled="f" stroked="t" strokeweight=".474641pt" strokecolor="#2B2B2B">
                <v:path arrowok="t"/>
              </v:shape>
            </v:group>
            <v:group style="position:absolute;left:9369;top:6292;width:1096;height:2" coordorigin="9369,6292" coordsize="1096,2">
              <v:shape style="position:absolute;left:9369;top:6292;width:1096;height:2" coordorigin="9369,6292" coordsize="1096,0" path="m9369,6292l10466,6292e" filled="f" stroked="t" strokeweight=".711962pt" strokecolor="#545454">
                <v:path arrowok="t"/>
              </v:shape>
            </v:group>
            <v:group style="position:absolute;left:10338;top:6290;width:1320;height:2" coordorigin="10338,6290" coordsize="1320,2">
              <v:shape style="position:absolute;left:10338;top:6290;width:1320;height:2" coordorigin="10338,6290" coordsize="1320,0" path="m10338,6290l11657,6290e" filled="f" stroked="t" strokeweight=".949282pt" strokecolor="#707070">
                <v:path arrowok="t"/>
              </v:shape>
            </v:group>
            <v:group style="position:absolute;left:411;top:6254;width:2;height:349" coordorigin="411,6254" coordsize="2,349">
              <v:shape style="position:absolute;left:411;top:6254;width:2;height:349" coordorigin="411,6254" coordsize="0,349" path="m411,6603l411,6254e" filled="f" stroked="t" strokeweight=".474641pt" strokecolor="#444444">
                <v:path arrowok="t"/>
              </v:shape>
            </v:group>
            <v:group style="position:absolute;left:7713;top:6278;width:2;height:62" coordorigin="7713,6278" coordsize="2,62">
              <v:shape style="position:absolute;left:7713;top:6278;width:2;height:62" coordorigin="7713,6278" coordsize="0,62" path="m7713,6340l7713,6278e" filled="f" stroked="t" strokeweight=".711962pt" strokecolor="#4F4F4F">
                <v:path arrowok="t"/>
              </v:shape>
            </v:group>
            <v:group style="position:absolute;left:4896;top:5791;width:2;height:1227" coordorigin="4896,5791" coordsize="2,1227">
              <v:shape style="position:absolute;left:4896;top:5791;width:2;height:1227" coordorigin="4896,5791" coordsize="0,1227" path="m4896,7018l4896,5791e" filled="f" stroked="t" strokeweight=".949282pt" strokecolor="#4F4F4F">
                <v:path arrowok="t"/>
              </v:shape>
            </v:group>
            <v:group style="position:absolute;left:7713;top:6340;width:2;height:234" coordorigin="7713,6340" coordsize="2,234">
              <v:shape style="position:absolute;left:7713;top:6340;width:2;height:234" coordorigin="7713,6340" coordsize="0,234" path="m7713,6574l7713,6340e" filled="f" stroked="t" strokeweight=".237321pt" strokecolor="#000000">
                <v:path arrowok="t"/>
              </v:shape>
            </v:group>
            <v:group style="position:absolute;left:408;top:6545;width:2;height:477" coordorigin="408,6545" coordsize="2,477">
              <v:shape style="position:absolute;left:408;top:6545;width:2;height:477" coordorigin="408,6545" coordsize="0,477" path="m408,7023l408,6545e" filled="f" stroked="t" strokeweight=".474641pt" strokecolor="#282828">
                <v:path arrowok="t"/>
              </v:shape>
            </v:group>
            <v:group style="position:absolute;left:2340;top:6767;width:9317;height:2" coordorigin="2340,6767" coordsize="9317,2">
              <v:shape style="position:absolute;left:2340;top:6767;width:9317;height:2" coordorigin="2340,6767" coordsize="9317,0" path="m2340,6767l11657,6767e" filled="f" stroked="t" strokeweight=".711962pt" strokecolor="#545454">
                <v:path arrowok="t"/>
              </v:shape>
            </v:group>
            <v:group style="position:absolute;left:7713;top:6574;width:2;height:224" coordorigin="7713,6574" coordsize="2,224">
              <v:shape style="position:absolute;left:7713;top:6574;width:2;height:224" coordorigin="7713,6574" coordsize="0,224" path="m7713,6798l7713,6574e" filled="f" stroked="t" strokeweight=".237321pt" strokecolor="#545454">
                <v:path arrowok="t"/>
              </v:shape>
            </v:group>
            <v:group style="position:absolute;left:8430;top:6765;width:223;height:2" coordorigin="8430,6765" coordsize="223,2">
              <v:shape style="position:absolute;left:8430;top:6765;width:223;height:2" coordorigin="8430,6765" coordsize="223,0" path="m8430,6765l8653,6765e" filled="f" stroked="t" strokeweight=".474641pt" strokecolor="#2B2B2B">
                <v:path arrowok="t"/>
              </v:shape>
            </v:group>
            <v:group style="position:absolute;left:9369;top:6765;width:280;height:2" coordorigin="9369,6765" coordsize="280,2">
              <v:shape style="position:absolute;left:9369;top:6765;width:280;height:2" coordorigin="9369,6765" coordsize="280,0" path="m9369,6765l9649,6765e" filled="f" stroked="t" strokeweight=".474641pt" strokecolor="#3B3B3B">
                <v:path arrowok="t"/>
              </v:shape>
            </v:group>
            <v:group style="position:absolute;left:9592;top:6765;width:332;height:2" coordorigin="9592,6765" coordsize="332,2">
              <v:shape style="position:absolute;left:9592;top:6765;width:332;height:2" coordorigin="9592,6765" coordsize="332,0" path="m9592,6765l9925,6765e" filled="f" stroked="t" strokeweight=".474641pt" strokecolor="#282828">
                <v:path arrowok="t"/>
              </v:shape>
            </v:group>
            <v:group style="position:absolute;left:11650;top:6545;width:2;height:282" coordorigin="11650,6545" coordsize="2,282">
              <v:shape style="position:absolute;left:11650;top:6545;width:2;height:282" coordorigin="11650,6545" coordsize="0,282" path="m11650,6827l11650,6545e" filled="f" stroked="t" strokeweight=".711962pt" strokecolor="#575757">
                <v:path arrowok="t"/>
              </v:shape>
            </v:group>
            <v:group style="position:absolute;left:2345;top:7008;width:2245;height:2" coordorigin="2345,7008" coordsize="2245,2">
              <v:shape style="position:absolute;left:2345;top:7008;width:2245;height:2" coordorigin="2345,7008" coordsize="2245,0" path="m2345,7008l4590,7008e" filled="f" stroked="t" strokeweight=".474641pt" strokecolor="#484B48">
                <v:path arrowok="t"/>
              </v:shape>
            </v:group>
            <v:group style="position:absolute;left:4409;top:7006;width:7253;height:2" coordorigin="4409,7006" coordsize="7253,2">
              <v:shape style="position:absolute;left:4409;top:7006;width:7253;height:2" coordorigin="4409,7006" coordsize="7253,0" path="m4409,7006l11662,7006e" filled="f" stroked="t" strokeweight=".711962pt" strokecolor="#575757">
                <v:path arrowok="t"/>
              </v:shape>
            </v:group>
            <v:group style="position:absolute;left:7328;top:7006;width:451;height:2" coordorigin="7328,7006" coordsize="451,2">
              <v:shape style="position:absolute;left:7328;top:7006;width:451;height:2" coordorigin="7328,7006" coordsize="451,0" path="m7328,7006l7779,7006e" filled="f" stroked="t" strokeweight=".711962pt" strokecolor="#444444">
                <v:path arrowok="t"/>
              </v:shape>
            </v:group>
            <v:group style="position:absolute;left:7713;top:6784;width:2;height:220" coordorigin="7713,6784" coordsize="2,220">
              <v:shape style="position:absolute;left:7713;top:6784;width:2;height:220" coordorigin="7713,6784" coordsize="0,220" path="m7713,7004l7713,6784e" filled="f" stroked="t" strokeweight=".237321pt" strokecolor="#3F3F3F">
                <v:path arrowok="t"/>
              </v:shape>
            </v:group>
            <v:group style="position:absolute;left:8430;top:7004;width:418;height:2" coordorigin="8430,7004" coordsize="418,2">
              <v:shape style="position:absolute;left:8430;top:7004;width:418;height:2" coordorigin="8430,7004" coordsize="418,0" path="m8430,7004l8847,7004e" filled="f" stroked="t" strokeweight=".474641pt" strokecolor="#444444">
                <v:path arrowok="t"/>
              </v:shape>
            </v:group>
            <v:group style="position:absolute;left:9592;top:7004;width:332;height:2" coordorigin="9592,7004" coordsize="332,2">
              <v:shape style="position:absolute;left:9592;top:7004;width:332;height:2" coordorigin="9592,7004" coordsize="332,0" path="m9592,7004l9925,7004e" filled="f" stroked="t" strokeweight=".474641pt" strokecolor="#383838">
                <v:path arrowok="t"/>
              </v:shape>
            </v:group>
            <v:group style="position:absolute;left:399;top:7245;width:8254;height:2" coordorigin="399,7245" coordsize="8254,2">
              <v:shape style="position:absolute;left:399;top:7245;width:8254;height:2" coordorigin="399,7245" coordsize="8254,0" path="m399,7245l8653,7245e" filled="f" stroked="t" strokeweight=".711962pt" strokecolor="#545454">
                <v:path arrowok="t"/>
              </v:shape>
            </v:group>
            <v:group style="position:absolute;left:2354;top:6965;width:2;height:573" coordorigin="2354,6965" coordsize="2,573">
              <v:shape style="position:absolute;left:2354;top:6965;width:2;height:573" coordorigin="2354,6965" coordsize="0,573" path="m2354,7538l2354,6965e" filled="f" stroked="t" strokeweight=".711962pt" strokecolor="#3F3F3F">
                <v:path arrowok="t"/>
              </v:shape>
            </v:group>
            <v:group style="position:absolute;left:8596;top:7242;width:252;height:2" coordorigin="8596,7242" coordsize="252,2">
              <v:shape style="position:absolute;left:8596;top:7242;width:252;height:2" coordorigin="8596,7242" coordsize="252,0" path="m8596,7242l8847,7242e" filled="f" stroked="t" strokeweight=".474641pt" strokecolor="#484848">
                <v:path arrowok="t"/>
              </v:shape>
            </v:group>
            <v:group style="position:absolute;left:8771;top:7245;width:878;height:2" coordorigin="8771,7245" coordsize="878,2">
              <v:shape style="position:absolute;left:8771;top:7245;width:878;height:2" coordorigin="8771,7245" coordsize="878,0" path="m8771,7245l9649,7245e" filled="f" stroked="t" strokeweight=".949282pt" strokecolor="#606060">
                <v:path arrowok="t"/>
              </v:shape>
            </v:group>
            <v:group style="position:absolute;left:9592;top:7242;width:332;height:2" coordorigin="9592,7242" coordsize="332,2">
              <v:shape style="position:absolute;left:9592;top:7242;width:332;height:2" coordorigin="9592,7242" coordsize="332,0" path="m9592,7242l9925,7242e" filled="f" stroked="t" strokeweight=".474641pt" strokecolor="#383838">
                <v:path arrowok="t"/>
              </v:shape>
            </v:group>
            <v:group style="position:absolute;left:9868;top:7242;width:1794;height:2" coordorigin="9868,7242" coordsize="1794,2">
              <v:shape style="position:absolute;left:9868;top:7242;width:1794;height:2" coordorigin="9868,7242" coordsize="1794,0" path="m9868,7242l11662,7242e" filled="f" stroked="t" strokeweight=".711962pt" strokecolor="#646464">
                <v:path arrowok="t"/>
              </v:shape>
            </v:group>
            <v:group style="position:absolute;left:11652;top:7218;width:2;height:520" coordorigin="11652,7218" coordsize="2,520">
              <v:shape style="position:absolute;left:11652;top:7218;width:2;height:520" coordorigin="11652,7218" coordsize="0,520" path="m11652,7739l11652,7218e" filled="f" stroked="t" strokeweight=".474641pt" strokecolor="#4B4B4B">
                <v:path arrowok="t"/>
              </v:shape>
            </v:group>
            <v:group style="position:absolute;left:403;top:7717;width:3968;height:2" coordorigin="403,7717" coordsize="3968,2">
              <v:shape style="position:absolute;left:403;top:7717;width:3968;height:2" coordorigin="403,7717" coordsize="3968,0" path="m403,7717l4371,7717e" filled="f" stroked="t" strokeweight=".711962pt" strokecolor="#545454">
                <v:path arrowok="t"/>
              </v:shape>
            </v:group>
            <v:group style="position:absolute;left:411;top:7481;width:2;height:258" coordorigin="411,7481" coordsize="2,258">
              <v:shape style="position:absolute;left:411;top:7481;width:2;height:258" coordorigin="411,7481" coordsize="0,258" path="m411,7739l411,7481e" filled="f" stroked="t" strokeweight=".711962pt" strokecolor="#5B5B5B">
                <v:path arrowok="t"/>
              </v:shape>
            </v:group>
            <v:group style="position:absolute;left:2359;top:7443;width:2;height:9310" coordorigin="2359,7443" coordsize="2,9310">
              <v:shape style="position:absolute;left:2359;top:7443;width:2;height:9310" coordorigin="2359,7443" coordsize="0,9310" path="m2359,16752l2359,7443e" filled="f" stroked="t" strokeweight=".711962pt" strokecolor="#545454">
                <v:path arrowok="t"/>
              </v:shape>
            </v:group>
            <v:group style="position:absolute;left:4314;top:7715;width:275;height:2" coordorigin="4314,7715" coordsize="275,2">
              <v:shape style="position:absolute;left:4314;top:7715;width:275;height:2" coordorigin="4314,7715" coordsize="275,0" path="m4314,7715l4590,7715e" filled="f" stroked="t" strokeweight=".474641pt" strokecolor="#383838">
                <v:path arrowok="t"/>
              </v:shape>
            </v:group>
            <v:group style="position:absolute;left:4509;top:7713;width:3773;height:2" coordorigin="4509,7713" coordsize="3773,2">
              <v:shape style="position:absolute;left:4509;top:7713;width:3773;height:2" coordorigin="4509,7713" coordsize="3773,0" path="m4509,7713l8282,7713e" filled="f" stroked="t" strokeweight=".711962pt" strokecolor="#4B4B4B">
                <v:path arrowok="t"/>
              </v:shape>
            </v:group>
            <v:group style="position:absolute;left:8173;top:7710;width:313;height:2" coordorigin="8173,7710" coordsize="313,2">
              <v:shape style="position:absolute;left:8173;top:7710;width:313;height:2" coordorigin="8173,7710" coordsize="313,0" path="m8173,7710l8487,7710e" filled="f" stroked="t" strokeweight=".474641pt" strokecolor="#484848">
                <v:path arrowok="t"/>
              </v:shape>
            </v:group>
            <v:group style="position:absolute;left:8430;top:7710;width:223;height:2" coordorigin="8430,7710" coordsize="223,2">
              <v:shape style="position:absolute;left:8430;top:7710;width:223;height:2" coordorigin="8430,7710" coordsize="223,0" path="m8430,7710l8653,7710e" filled="f" stroked="t" strokeweight=".474641pt" strokecolor="#2B2B2B">
                <v:path arrowok="t"/>
              </v:shape>
            </v:group>
            <v:group style="position:absolute;left:8596;top:7710;width:252;height:2" coordorigin="8596,7710" coordsize="252,2">
              <v:shape style="position:absolute;left:8596;top:7710;width:252;height:2" coordorigin="8596,7710" coordsize="252,0" path="m8596,7710l8847,7710e" filled="f" stroked="t" strokeweight=".474641pt" strokecolor="#4B4B4B">
                <v:path arrowok="t"/>
              </v:shape>
            </v:group>
            <v:group style="position:absolute;left:8790;top:7710;width:859;height:2" coordorigin="8790,7710" coordsize="859,2">
              <v:shape style="position:absolute;left:8790;top:7710;width:859;height:2" coordorigin="8790,7710" coordsize="859,0" path="m8790,7710l9649,7710e" filled="f" stroked="t" strokeweight=".949282pt" strokecolor="#606060">
                <v:path arrowok="t"/>
              </v:shape>
            </v:group>
            <v:group style="position:absolute;left:9592;top:7710;width:332;height:2" coordorigin="9592,7710" coordsize="332,2">
              <v:shape style="position:absolute;left:9592;top:7710;width:332;height:2" coordorigin="9592,7710" coordsize="332,0" path="m9592,7710l9925,7710e" filled="f" stroked="t" strokeweight=".474641pt" strokecolor="#2F2F2F">
                <v:path arrowok="t"/>
              </v:shape>
            </v:group>
            <v:group style="position:absolute;left:9868;top:7708;width:1789;height:2" coordorigin="9868,7708" coordsize="1789,2">
              <v:shape style="position:absolute;left:9868;top:7708;width:1789;height:2" coordorigin="9868,7708" coordsize="1789,0" path="m9868,7708l11657,7708e" filled="f" stroked="t" strokeweight=".711962pt" strokecolor="#676767">
                <v:path arrowok="t"/>
              </v:shape>
            </v:group>
            <v:group style="position:absolute;left:413;top:7667;width:2;height:306" coordorigin="413,7667" coordsize="2,306">
              <v:shape style="position:absolute;left:413;top:7667;width:2;height:306" coordorigin="413,7667" coordsize="0,306" path="m413,7973l413,7667e" filled="f" stroked="t" strokeweight=".711962pt" strokecolor="#484848">
                <v:path arrowok="t"/>
              </v:shape>
            </v:group>
            <v:group style="position:absolute;left:2349;top:7667;width:2;height:306" coordorigin="2349,7667" coordsize="2,306">
              <v:shape style="position:absolute;left:2349;top:7667;width:2;height:306" coordorigin="2349,7667" coordsize="0,306" path="m2349,7973l2349,7667e" filled="f" stroked="t" strokeweight=".711962pt" strokecolor="#4B4B4B">
                <v:path arrowok="t"/>
              </v:shape>
            </v:group>
            <v:group style="position:absolute;left:4898;top:7705;width:2;height:267" coordorigin="4898,7705" coordsize="2,267">
              <v:shape style="position:absolute;left:4898;top:7705;width:2;height:267" coordorigin="4898,7705" coordsize="0,267" path="m4898,7973l4898,7705e" filled="f" stroked="t" strokeweight=".474641pt" strokecolor="#444444">
                <v:path arrowok="t"/>
              </v:shape>
            </v:group>
            <v:group style="position:absolute;left:8947;top:7954;width:356;height:2" coordorigin="8947,7954" coordsize="356,2">
              <v:shape style="position:absolute;left:8947;top:7954;width:356;height:2" coordorigin="8947,7954" coordsize="356,0" path="m8947,7954l9303,7954e" filled="f" stroked="t" strokeweight=".474641pt" strokecolor="#3F3F3F">
                <v:path arrowok="t"/>
              </v:shape>
            </v:group>
            <v:group style="position:absolute;left:4894;top:7954;width:6764;height:2" coordorigin="4894,7954" coordsize="6764,2">
              <v:shape style="position:absolute;left:4894;top:7954;width:6764;height:2" coordorigin="4894,7954" coordsize="6764,0" path="m4894,7954l11657,7954e" filled="f" stroked="t" strokeweight=".711962pt" strokecolor="#575757">
                <v:path arrowok="t"/>
              </v:shape>
            </v:group>
            <v:group style="position:absolute;left:413;top:7868;width:2;height:368" coordorigin="413,7868" coordsize="2,368">
              <v:shape style="position:absolute;left:413;top:7868;width:2;height:368" coordorigin="413,7868" coordsize="0,368" path="m413,8235l413,7868e" filled="f" stroked="t" strokeweight=".949282pt" strokecolor="#606060">
                <v:path arrowok="t"/>
              </v:shape>
            </v:group>
            <v:group style="position:absolute;left:4894;top:8197;width:4647;height:2" coordorigin="4894,8197" coordsize="4647,2">
              <v:shape style="position:absolute;left:4894;top:8197;width:4647;height:2" coordorigin="4894,8197" coordsize="4647,0" path="m4894,8197l9540,8197e" filled="f" stroked="t" strokeweight=".711962pt" strokecolor="#4B4B4B">
                <v:path arrowok="t"/>
              </v:shape>
            </v:group>
            <v:group style="position:absolute;left:9336;top:8192;width:2326;height:2" coordorigin="9336,8192" coordsize="2326,2">
              <v:shape style="position:absolute;left:9336;top:8192;width:2326;height:2" coordorigin="9336,8192" coordsize="2326,0" path="m9336,8192l11662,8192e" filled="f" stroked="t" strokeweight=".711962pt" strokecolor="#606060">
                <v:path arrowok="t"/>
              </v:shape>
            </v:group>
            <v:group style="position:absolute;left:408;top:8467;width:2516;height:2" coordorigin="408,8467" coordsize="2516,2">
              <v:shape style="position:absolute;left:408;top:8467;width:2516;height:2" coordorigin="408,8467" coordsize="2516,0" path="m408,8467l2924,8467e" filled="f" stroked="t" strokeweight=".949282pt" strokecolor="#545454">
                <v:path arrowok="t"/>
              </v:shape>
            </v:group>
            <v:group style="position:absolute;left:413;top:8178;width:2;height:559" coordorigin="413,8178" coordsize="2,559">
              <v:shape style="position:absolute;left:413;top:8178;width:2;height:559" coordorigin="413,8178" coordsize="0,559" path="m413,8737l413,8178e" filled="f" stroked="t" strokeweight=".474641pt" strokecolor="#343434">
                <v:path arrowok="t"/>
              </v:shape>
            </v:group>
            <v:group style="position:absolute;left:2867;top:8469;width:370;height:2" coordorigin="2867,8469" coordsize="370,2">
              <v:shape style="position:absolute;left:2867;top:8469;width:370;height:2" coordorigin="2867,8469" coordsize="370,0" path="m2867,8469l3237,8469e" filled="f" stroked="t" strokeweight=".474641pt" strokecolor="#1F1F1F">
                <v:path arrowok="t"/>
              </v:shape>
            </v:group>
            <v:group style="position:absolute;left:3180;top:8467;width:674;height:2" coordorigin="3180,8467" coordsize="674,2">
              <v:shape style="position:absolute;left:3180;top:8467;width:674;height:2" coordorigin="3180,8467" coordsize="674,0" path="m3180,8467l3854,8467e" filled="f" stroked="t" strokeweight=".949282pt" strokecolor="#5B5B5B">
                <v:path arrowok="t"/>
              </v:shape>
            </v:group>
            <v:group style="position:absolute;left:3792;top:8467;width:579;height:2" coordorigin="3792,8467" coordsize="579,2">
              <v:shape style="position:absolute;left:3792;top:8467;width:579;height:2" coordorigin="3792,8467" coordsize="579,0" path="m3792,8467l4371,8467e" filled="f" stroked="t" strokeweight=".474641pt" strokecolor="#383838">
                <v:path arrowok="t"/>
              </v:shape>
            </v:group>
            <v:group style="position:absolute;left:4901;top:7916;width:2;height:563" coordorigin="4901,7916" coordsize="2,563">
              <v:shape style="position:absolute;left:4901;top:7916;width:2;height:563" coordorigin="4901,7916" coordsize="0,563" path="m4901,8479l4901,7916e" filled="f" stroked="t" strokeweight=".949282pt" strokecolor="#575757">
                <v:path arrowok="t"/>
              </v:shape>
            </v:group>
            <v:group style="position:absolute;left:4314;top:8465;width:7347;height:2" coordorigin="4314,8465" coordsize="7347,2">
              <v:shape style="position:absolute;left:4314;top:8465;width:7347;height:2" coordorigin="4314,8465" coordsize="7347,0" path="m4314,8465l11662,8465e" filled="f" stroked="t" strokeweight=".711962pt" strokecolor="#4F4F4F">
                <v:path arrowok="t"/>
              </v:shape>
            </v:group>
            <v:group style="position:absolute;left:415;top:8679;width:2;height:1251" coordorigin="415,8679" coordsize="2,1251">
              <v:shape style="position:absolute;left:415;top:8679;width:2;height:1251" coordorigin="415,8679" coordsize="0,1251" path="m415,9930l415,8679e" filled="f" stroked="t" strokeweight=".711962pt" strokecolor="#545454">
                <v:path arrowok="t"/>
              </v:shape>
            </v:group>
            <v:group style="position:absolute;left:427;top:9388;width:1305;height:2" coordorigin="427,9388" coordsize="1305,2">
              <v:shape style="position:absolute;left:427;top:9388;width:1305;height:2" coordorigin="427,9388" coordsize="1305,0" path="m427,9388l1732,9388e" filled="f" stroked="t" strokeweight=".949282pt" strokecolor="#6B6B6B">
                <v:path arrowok="t"/>
              </v:shape>
            </v:group>
            <v:group style="position:absolute;left:403;top:9386;width:11258;height:2" coordorigin="403,9386" coordsize="11258,2">
              <v:shape style="position:absolute;left:403;top:9386;width:11258;height:2" coordorigin="403,9386" coordsize="11258,0" path="m403,9386l11662,9386e" filled="f" stroked="t" strokeweight=".711962pt" strokecolor="#575757">
                <v:path arrowok="t"/>
              </v:shape>
            </v:group>
            <v:group style="position:absolute;left:11657;top:9133;width:2;height:282" coordorigin="11657,9133" coordsize="2,282">
              <v:shape style="position:absolute;left:11657;top:9133;width:2;height:282" coordorigin="11657,9133" coordsize="0,282" path="m11657,9415l11657,9133e" filled="f" stroked="t" strokeweight=".474641pt" strokecolor="#3F3F3F">
                <v:path arrowok="t"/>
              </v:shape>
            </v:group>
            <v:group style="position:absolute;left:11657;top:9343;width:2;height:329" coordorigin="11657,9343" coordsize="2,329">
              <v:shape style="position:absolute;left:11657;top:9343;width:2;height:329" coordorigin="11657,9343" coordsize="0,329" path="m11657,9672l11657,9343e" filled="f" stroked="t" strokeweight=".474641pt" strokecolor="#545454">
                <v:path arrowok="t"/>
              </v:shape>
            </v:group>
            <v:group style="position:absolute;left:2359;top:9615;width:2;height:315" coordorigin="2359,9615" coordsize="2,315">
              <v:shape style="position:absolute;left:2359;top:9615;width:2;height:315" coordorigin="2359,9615" coordsize="0,315" path="m2359,9930l2359,9615e" filled="f" stroked="t" strokeweight=".474641pt" strokecolor="#2B2B2B">
                <v:path arrowok="t"/>
              </v:shape>
            </v:group>
            <v:group style="position:absolute;left:11660;top:8484;width:2;height:8321" coordorigin="11660,8484" coordsize="2,8321">
              <v:shape style="position:absolute;left:11660;top:8484;width:2;height:8321" coordorigin="11660,8484" coordsize="0,8321" path="m11660,16805l11660,8484e" filled="f" stroked="t" strokeweight=".474641pt" strokecolor="#606060">
                <v:path arrowok="t"/>
              </v:shape>
            </v:group>
            <v:group style="position:absolute;left:418;top:9787;width:2;height:449" coordorigin="418,9787" coordsize="2,449">
              <v:shape style="position:absolute;left:418;top:9787;width:2;height:449" coordorigin="418,9787" coordsize="0,449" path="m418,10236l418,9787e" filled="f" stroked="t" strokeweight=".949282pt" strokecolor="#676767">
                <v:path arrowok="t"/>
              </v:shape>
            </v:group>
            <v:group style="position:absolute;left:418;top:10073;width:2;height:6665" coordorigin="418,10073" coordsize="2,6665">
              <v:shape style="position:absolute;left:418;top:10073;width:2;height:6665" coordorigin="418,10073" coordsize="0,6665" path="m418,16738l418,10073e" filled="f" stroked="t" strokeweight=".711962pt" strokecolor="#545454">
                <v:path arrowok="t"/>
              </v:shape>
            </v:group>
            <v:group style="position:absolute;left:413;top:10556;width:740;height:2" coordorigin="413,10556" coordsize="740,2">
              <v:shape style="position:absolute;left:413;top:10556;width:740;height:2" coordorigin="413,10556" coordsize="740,0" path="m413,10556l1153,10556e" filled="f" stroked="t" strokeweight=".949282pt" strokecolor="#575757">
                <v:path arrowok="t"/>
              </v:shape>
            </v:group>
            <v:group style="position:absolute;left:418;top:10307;width:2;height:272" coordorigin="418,10307" coordsize="2,272">
              <v:shape style="position:absolute;left:418;top:10307;width:2;height:272" coordorigin="418,10307" coordsize="0,272" path="m418,10579l418,10307e" filled="f" stroked="t" strokeweight=".474641pt" strokecolor="#1F1F1F">
                <v:path arrowok="t"/>
              </v:shape>
            </v:group>
            <v:group style="position:absolute;left:1096;top:10558;width:636;height:2" coordorigin="1096,10558" coordsize="636,2">
              <v:shape style="position:absolute;left:1096;top:10558;width:636;height:2" coordorigin="1096,10558" coordsize="636,0" path="m1096,10558l1732,10558e" filled="f" stroked="t" strokeweight=".474641pt" strokecolor="#3B3B3B">
                <v:path arrowok="t"/>
              </v:shape>
            </v:group>
            <v:group style="position:absolute;left:1675;top:10556;width:8249;height:2" coordorigin="1675,10556" coordsize="8249,2">
              <v:shape style="position:absolute;left:1675;top:10556;width:8249;height:2" coordorigin="1675,10556" coordsize="8249,0" path="m1675,10556l9925,10556e" filled="f" stroked="t" strokeweight=".711962pt" strokecolor="#4F4F4F">
                <v:path arrowok="t"/>
              </v:shape>
            </v:group>
            <v:group style="position:absolute;left:9868;top:10546;width:1794;height:2" coordorigin="9868,10546" coordsize="1794,2">
              <v:shape style="position:absolute;left:9868;top:10546;width:1794;height:2" coordorigin="9868,10546" coordsize="1794,0" path="m9868,10546l11662,10546e" filled="f" stroked="t" strokeweight=".711962pt" strokecolor="#646464">
                <v:path arrowok="t"/>
              </v:shape>
            </v:group>
            <v:group style="position:absolute;left:11657;top:10307;width:2;height:272" coordorigin="11657,10307" coordsize="2,272">
              <v:shape style="position:absolute;left:11657;top:10307;width:2;height:272" coordorigin="11657,10307" coordsize="0,272" path="m11657,10579l11657,10307e" filled="f" stroked="t" strokeweight=".474641pt" strokecolor="#484848">
                <v:path arrowok="t"/>
              </v:shape>
            </v:group>
            <v:group style="position:absolute;left:835;top:10804;width:408;height:2" coordorigin="835,10804" coordsize="408,2">
              <v:shape style="position:absolute;left:835;top:10804;width:408;height:2" coordorigin="835,10804" coordsize="408,0" path="m835,10804l1244,10804e" filled="f" stroked="t" strokeweight=".474641pt" strokecolor="#747474">
                <v:path arrowok="t"/>
              </v:shape>
            </v:group>
            <v:group style="position:absolute;left:1675;top:10804;width:1747;height:2" coordorigin="1675,10804" coordsize="1747,2">
              <v:shape style="position:absolute;left:1675;top:10804;width:1747;height:2" coordorigin="1675,10804" coordsize="1747,0" path="m1675,10804l3422,10804e" filled="f" stroked="t" strokeweight=".237321pt" strokecolor="#4B4B4B">
                <v:path arrowok="t"/>
              </v:shape>
            </v:group>
            <v:group style="position:absolute;left:3365;top:10804;width:484;height:2" coordorigin="3365,10804" coordsize="484,2">
              <v:shape style="position:absolute;left:3365;top:10804;width:484;height:2" coordorigin="3365,10804" coordsize="484,0" path="m3365,10804l3849,10804e" filled="f" stroked="t" strokeweight=".474641pt" strokecolor="#646464">
                <v:path arrowok="t"/>
              </v:shape>
            </v:group>
            <v:group style="position:absolute;left:3811;top:10801;width:778;height:2" coordorigin="3811,10801" coordsize="778,2">
              <v:shape style="position:absolute;left:3811;top:10801;width:778;height:2" coordorigin="3811,10801" coordsize="778,0" path="m3811,10801l4590,10801e" filled="f" stroked="t" strokeweight=".237321pt" strokecolor="#3F3F3F">
                <v:path arrowok="t"/>
              </v:shape>
            </v:group>
            <v:group style="position:absolute;left:4533;top:10804;width:536;height:2" coordorigin="4533,10804" coordsize="536,2">
              <v:shape style="position:absolute;left:4533;top:10804;width:536;height:2" coordorigin="4533,10804" coordsize="536,0" path="m4533,10804l5069,10804e" filled="f" stroked="t" strokeweight=".474641pt" strokecolor="#646464">
                <v:path arrowok="t"/>
              </v:shape>
            </v:group>
            <v:group style="position:absolute;left:5012;top:10801;width:413;height:2" coordorigin="5012,10801" coordsize="413,2">
              <v:shape style="position:absolute;left:5012;top:10801;width:413;height:2" coordorigin="5012,10801" coordsize="413,0" path="m5012,10801l5425,10801e" filled="f" stroked="t" strokeweight=".237321pt" strokecolor="#444444">
                <v:path arrowok="t"/>
              </v:shape>
            </v:group>
            <v:group style="position:absolute;left:5368;top:10801;width:603;height:2" coordorigin="5368,10801" coordsize="603,2">
              <v:shape style="position:absolute;left:5368;top:10801;width:603;height:2" coordorigin="5368,10801" coordsize="603,0" path="m5368,10801l5971,10801e" filled="f" stroked="t" strokeweight=".237321pt" strokecolor="#575757">
                <v:path arrowok="t"/>
              </v:shape>
            </v:group>
            <v:group style="position:absolute;left:6227;top:10801;width:683;height:2" coordorigin="6227,10801" coordsize="683,2">
              <v:shape style="position:absolute;left:6227;top:10801;width:683;height:2" coordorigin="6227,10801" coordsize="683,0" path="m6227,10801l6911,10801e" filled="f" stroked="t" strokeweight=".237321pt" strokecolor="#545454">
                <v:path arrowok="t"/>
              </v:shape>
            </v:group>
            <v:group style="position:absolute;left:6916;top:10832;width:1903;height:2" coordorigin="6916,10832" coordsize="1903,2">
              <v:shape style="position:absolute;left:6916;top:10832;width:1903;height:2" coordorigin="6916,10832" coordsize="1903,0" path="m6916,10832l8819,10832e" filled="f" stroked="t" strokeweight=".237321pt" strokecolor="#000000">
                <v:path arrowok="t"/>
              </v:shape>
            </v:group>
            <v:group style="position:absolute;left:8814;top:10801;width:190;height:2" coordorigin="8814,10801" coordsize="190,2">
              <v:shape style="position:absolute;left:8814;top:10801;width:190;height:2" coordorigin="8814,10801" coordsize="190,0" path="m8814,10801l9004,10801e" filled="f" stroked="t" strokeweight=".237321pt" strokecolor="#939393">
                <v:path arrowok="t"/>
              </v:shape>
            </v:group>
            <v:group style="position:absolute;left:8975;top:10832;width:1462;height:2" coordorigin="8975,10832" coordsize="1462,2">
              <v:shape style="position:absolute;left:8975;top:10832;width:1462;height:2" coordorigin="8975,10832" coordsize="1462,0" path="m8975,10832l10437,10832e" filled="f" stroked="t" strokeweight=".237321pt" strokecolor="#000000">
                <v:path arrowok="t"/>
              </v:shape>
            </v:group>
            <v:group style="position:absolute;left:10437;top:10832;width:1210;height:2" coordorigin="10437,10832" coordsize="1210,2">
              <v:shape style="position:absolute;left:10437;top:10832;width:1210;height:2" coordorigin="10437,10832" coordsize="1210,0" path="m10437,10832l11648,10832e" filled="f" stroked="t" strokeweight=".237321pt" strokecolor="#A3A3A3">
                <v:path arrowok="t"/>
              </v:shape>
            </v:group>
            <v:group style="position:absolute;left:812;top:11040;width:1562;height:2" coordorigin="812,11040" coordsize="1562,2">
              <v:shape style="position:absolute;left:812;top:11040;width:1562;height:2" coordorigin="812,11040" coordsize="1562,0" path="m812,11040l2373,11040e" filled="f" stroked="t" strokeweight=".711962pt" strokecolor="#5B5B5B">
                <v:path arrowok="t"/>
              </v:shape>
            </v:group>
            <v:group style="position:absolute;left:2359;top:10804;width:2;height:248" coordorigin="2359,10804" coordsize="2,248">
              <v:shape style="position:absolute;left:2359;top:10804;width:2;height:248" coordorigin="2359,10804" coordsize="0,248" path="m2359,11052l2359,10804e" filled="f" stroked="t" strokeweight=".474641pt" strokecolor="#2F2F2F">
                <v:path arrowok="t"/>
              </v:shape>
            </v:group>
            <v:group style="position:absolute;left:3180;top:11038;width:242;height:2" coordorigin="3180,11038" coordsize="242,2">
              <v:shape style="position:absolute;left:3180;top:11038;width:242;height:2" coordorigin="3180,11038" coordsize="242,0" path="m3180,11038l3422,11038e" filled="f" stroked="t" strokeweight=".474641pt" strokecolor="#575757">
                <v:path arrowok="t"/>
              </v:shape>
            </v:group>
            <v:group style="position:absolute;left:3237;top:11038;width:712;height:2" coordorigin="3237,11038" coordsize="712,2">
              <v:shape style="position:absolute;left:3237;top:11038;width:712;height:2" coordorigin="3237,11038" coordsize="712,0" path="m3237,11038l3949,11038e" filled="f" stroked="t" strokeweight=".949282pt" strokecolor="#606060">
                <v:path arrowok="t"/>
              </v:shape>
            </v:group>
            <v:group style="position:absolute;left:3792;top:11038;width:579;height:2" coordorigin="3792,11038" coordsize="579,2">
              <v:shape style="position:absolute;left:3792;top:11038;width:579;height:2" coordorigin="3792,11038" coordsize="579,0" path="m3792,11038l4371,11038e" filled="f" stroked="t" strokeweight=".474641pt" strokecolor="#444444">
                <v:path arrowok="t"/>
              </v:shape>
            </v:group>
            <v:group style="position:absolute;left:8173;top:11033;width:479;height:2" coordorigin="8173,11033" coordsize="479,2">
              <v:shape style="position:absolute;left:8173;top:11033;width:479;height:2" coordorigin="8173,11033" coordsize="479,0" path="m8173,11033l8653,11033e" filled="f" stroked="t" strokeweight=".474641pt" strokecolor="#2B2B2B">
                <v:path arrowok="t"/>
              </v:shape>
            </v:group>
            <v:group style="position:absolute;left:8596;top:11033;width:252;height:2" coordorigin="8596,11033" coordsize="252,2">
              <v:shape style="position:absolute;left:8596;top:11033;width:252;height:2" coordorigin="8596,11033" coordsize="252,0" path="m8596,11033l8847,11033e" filled="f" stroked="t" strokeweight=".474641pt" strokecolor="#484848">
                <v:path arrowok="t"/>
              </v:shape>
            </v:group>
            <v:group style="position:absolute;left:9369;top:11033;width:555;height:2" coordorigin="9369,11033" coordsize="555,2">
              <v:shape style="position:absolute;left:9369;top:11033;width:555;height:2" coordorigin="9369,11033" coordsize="555,0" path="m9369,11033l9925,11033e" filled="f" stroked="t" strokeweight=".474641pt" strokecolor="#3F3F3F">
                <v:path arrowok="t"/>
              </v:shape>
            </v:group>
            <v:group style="position:absolute;left:2302;top:11035;width:9365;height:2" coordorigin="2302,11035" coordsize="9365,2">
              <v:shape style="position:absolute;left:2302;top:11035;width:9365;height:2" coordorigin="2302,11035" coordsize="9365,0" path="m2302,11035l11667,11035e" filled="f" stroked="t" strokeweight=".711962pt" strokecolor="#575757">
                <v:path arrowok="t"/>
              </v:shape>
            </v:group>
            <v:group style="position:absolute;left:11662;top:10980;width:2;height:329" coordorigin="11662,10980" coordsize="2,329">
              <v:shape style="position:absolute;left:11662;top:10980;width:2;height:329" coordorigin="11662,10980" coordsize="0,329" path="m11662,11310l11662,10980e" filled="f" stroked="t" strokeweight=".474641pt" strokecolor="#484848">
                <v:path arrowok="t"/>
              </v:shape>
            </v:group>
            <v:group style="position:absolute;left:413;top:11510;width:1343;height:2" coordorigin="413,11510" coordsize="1343,2">
              <v:shape style="position:absolute;left:413;top:11510;width:1343;height:2" coordorigin="413,11510" coordsize="1343,0" path="m413,11510l1756,11510e" filled="f" stroked="t" strokeweight=".711962pt" strokecolor="#484848">
                <v:path arrowok="t"/>
              </v:shape>
            </v:group>
            <v:group style="position:absolute;left:420;top:11253;width:2;height:544" coordorigin="420,11253" coordsize="2,544">
              <v:shape style="position:absolute;left:420;top:11253;width:2;height:544" coordorigin="420,11253" coordsize="0,544" path="m420,11797l420,11253e" filled="f" stroked="t" strokeweight=".474641pt" strokecolor="#3F3F3F">
                <v:path arrowok="t"/>
              </v:shape>
            </v:group>
            <v:group style="position:absolute;left:1675;top:11510;width:736;height:2" coordorigin="1675,11510" coordsize="736,2">
              <v:shape style="position:absolute;left:1675;top:11510;width:736;height:2" coordorigin="1675,11510" coordsize="736,0" path="m1675,11510l2411,11510e" filled="f" stroked="t" strokeweight=".949282pt" strokecolor="#606060">
                <v:path arrowok="t"/>
              </v:shape>
            </v:group>
            <v:group style="position:absolute;left:2302;top:11513;width:935;height:2" coordorigin="2302,11513" coordsize="935,2">
              <v:shape style="position:absolute;left:2302;top:11513;width:935;height:2" coordorigin="2302,11513" coordsize="935,0" path="m2302,11513l3237,11513e" filled="f" stroked="t" strokeweight=".474641pt" strokecolor="#444444">
                <v:path arrowok="t"/>
              </v:shape>
            </v:group>
            <v:group style="position:absolute;left:3147;top:11513;width:465;height:2" coordorigin="3147,11513" coordsize="465,2">
              <v:shape style="position:absolute;left:3147;top:11513;width:465;height:2" coordorigin="3147,11513" coordsize="465,0" path="m3147,11513l3612,11513e" filled="f" stroked="t" strokeweight=".949282pt" strokecolor="#606060">
                <v:path arrowok="t"/>
              </v:shape>
            </v:group>
            <v:group style="position:absolute;left:3503;top:11510;width:346;height:2" coordorigin="3503,11510" coordsize="346,2">
              <v:shape style="position:absolute;left:3503;top:11510;width:346;height:2" coordorigin="3503,11510" coordsize="346,0" path="m3503,11510l3849,11510e" filled="f" stroked="t" strokeweight=".474641pt" strokecolor="#383838">
                <v:path arrowok="t"/>
              </v:shape>
            </v:group>
            <v:group style="position:absolute;left:3792;top:11510;width:3308;height:2" coordorigin="3792,11510" coordsize="3308,2">
              <v:shape style="position:absolute;left:3792;top:11510;width:3308;height:2" coordorigin="3792,11510" coordsize="3308,0" path="m3792,11510l7101,11510e" filled="f" stroked="t" strokeweight=".949282pt" strokecolor="#545454">
                <v:path arrowok="t"/>
              </v:shape>
            </v:group>
            <v:group style="position:absolute;left:6887;top:11508;width:498;height:2" coordorigin="6887,11508" coordsize="498,2">
              <v:shape style="position:absolute;left:6887;top:11508;width:498;height:2" coordorigin="6887,11508" coordsize="498,0" path="m6887,11508l7385,11508e" filled="f" stroked="t" strokeweight=".711962pt" strokecolor="#444444">
                <v:path arrowok="t"/>
              </v:shape>
            </v:group>
            <v:group style="position:absolute;left:7328;top:11508;width:1524;height:2" coordorigin="7328,11508" coordsize="1524,2">
              <v:shape style="position:absolute;left:7328;top:11508;width:1524;height:2" coordorigin="7328,11508" coordsize="1524,0" path="m7328,11508l8852,11508e" filled="f" stroked="t" strokeweight=".949282pt" strokecolor="#5B5B5B">
                <v:path arrowok="t"/>
              </v:shape>
            </v:group>
            <v:group style="position:absolute;left:8790;top:11506;width:513;height:2" coordorigin="8790,11506" coordsize="513,2">
              <v:shape style="position:absolute;left:8790;top:11506;width:513;height:2" coordorigin="8790,11506" coordsize="513,0" path="m8790,11506l9303,11506e" filled="f" stroked="t" strokeweight=".474641pt" strokecolor="#4B4B4B">
                <v:path arrowok="t"/>
              </v:shape>
            </v:group>
            <v:group style="position:absolute;left:9237;top:11503;width:2435;height:2" coordorigin="9237,11503" coordsize="2435,2">
              <v:shape style="position:absolute;left:9237;top:11503;width:2435;height:2" coordorigin="9237,11503" coordsize="2435,0" path="m9237,11503l11671,11503e" filled="f" stroked="t" strokeweight=".711962pt" strokecolor="#646464">
                <v:path arrowok="t"/>
              </v:shape>
            </v:group>
            <v:group style="position:absolute;left:413;top:11749;width:8591;height:2" coordorigin="413,11749" coordsize="8591,2">
              <v:shape style="position:absolute;left:413;top:11749;width:8591;height:2" coordorigin="413,11749" coordsize="8591,0" path="m413,11749l9004,11749e" filled="f" stroked="t" strokeweight=".711962pt" strokecolor="#575757">
                <v:path arrowok="t"/>
              </v:shape>
            </v:group>
            <v:group style="position:absolute;left:8947;top:11744;width:479;height:2" coordorigin="8947,11744" coordsize="479,2">
              <v:shape style="position:absolute;left:8947;top:11744;width:479;height:2" coordorigin="8947,11744" coordsize="479,0" path="m8947,11744l9426,11744e" filled="f" stroked="t" strokeweight=".474641pt" strokecolor="#444444">
                <v:path arrowok="t"/>
              </v:shape>
            </v:group>
            <v:group style="position:absolute;left:9369;top:11742;width:2302;height:2" coordorigin="9369,11742" coordsize="2302,2">
              <v:shape style="position:absolute;left:9369;top:11742;width:2302;height:2" coordorigin="9369,11742" coordsize="2302,0" path="m9369,11742l11671,11742e" filled="f" stroked="t" strokeweight=".711962pt" strokecolor="#646464">
                <v:path arrowok="t"/>
              </v:shape>
            </v:group>
            <v:group style="position:absolute;left:408;top:11993;width:1334;height:2" coordorigin="408,11993" coordsize="1334,2">
              <v:shape style="position:absolute;left:408;top:11993;width:1334;height:2" coordorigin="408,11993" coordsize="1334,0" path="m408,11993l1742,11993e" filled="f" stroked="t" strokeweight=".711962pt" strokecolor="#606060">
                <v:path arrowok="t"/>
              </v:shape>
            </v:group>
            <v:group style="position:absolute;left:1134;top:11744;width:2;height:272" coordorigin="1134,11744" coordsize="2,272">
              <v:shape style="position:absolute;left:1134;top:11744;width:2;height:272" coordorigin="1134,11744" coordsize="0,272" path="m1134,12016l1134,11744e" filled="f" stroked="t" strokeweight=".711962pt" strokecolor="#646464">
                <v:path arrowok="t"/>
              </v:shape>
            </v:group>
            <v:group style="position:absolute;left:1711;top:11749;width:2;height:334" coordorigin="1711,11749" coordsize="2,334">
              <v:shape style="position:absolute;left:1711;top:11749;width:2;height:334" coordorigin="1711,11749" coordsize="0,334" path="m1711,12083l1711,11749e" filled="f" stroked="t" strokeweight=".949282pt" strokecolor="#676767">
                <v:path arrowok="t"/>
              </v:shape>
            </v:group>
            <v:group style="position:absolute;left:1671;top:11993;width:3754;height:2" coordorigin="1671,11993" coordsize="3754,2">
              <v:shape style="position:absolute;left:1671;top:11993;width:3754;height:2" coordorigin="1671,11993" coordsize="3754,0" path="m1671,11993l5425,11993e" filled="f" stroked="t" strokeweight=".474641pt" strokecolor="#4F4F4F">
                <v:path arrowok="t"/>
              </v:shape>
            </v:group>
            <v:group style="position:absolute;left:5368;top:11990;width:2881;height:2" coordorigin="5368,11990" coordsize="2881,2">
              <v:shape style="position:absolute;left:5368;top:11990;width:2881;height:2" coordorigin="5368,11990" coordsize="2881,0" path="m5368,11990l8249,11990e" filled="f" stroked="t" strokeweight=".711962pt" strokecolor="#545454">
                <v:path arrowok="t"/>
              </v:shape>
            </v:group>
            <v:group style="position:absolute;left:7366;top:11735;width:2;height:282" coordorigin="7366,11735" coordsize="2,282">
              <v:shape style="position:absolute;left:7366;top:11735;width:2;height:282" coordorigin="7366,11735" coordsize="0,282" path="m7366,12016l7366,11735e" filled="f" stroked="t" strokeweight=".474641pt" strokecolor="#4B4B4B">
                <v:path arrowok="t"/>
              </v:shape>
            </v:group>
            <v:group style="position:absolute;left:8173;top:11981;width:3498;height:2" coordorigin="8173,11981" coordsize="3498,2">
              <v:shape style="position:absolute;left:8173;top:11981;width:3498;height:2" coordorigin="8173,11981" coordsize="3498,0" path="m8173,11981l11671,11981e" filled="f" stroked="t" strokeweight=".711962pt" strokecolor="#676767">
                <v:path arrowok="t"/>
              </v:shape>
            </v:group>
            <v:group style="position:absolute;left:422;top:11945;width:2;height:563" coordorigin="422,11945" coordsize="2,563">
              <v:shape style="position:absolute;left:422;top:11945;width:2;height:563" coordorigin="422,11945" coordsize="0,563" path="m422,12508l422,11945e" filled="f" stroked="t" strokeweight=".474641pt" strokecolor="#3F3F3F">
                <v:path arrowok="t"/>
              </v:shape>
            </v:group>
            <v:group style="position:absolute;left:1137;top:11945;width:2;height:563" coordorigin="1137,11945" coordsize="2,563">
              <v:shape style="position:absolute;left:1137;top:11945;width:2;height:563" coordorigin="1137,11945" coordsize="0,563" path="m1137,12508l1137,11945e" filled="f" stroked="t" strokeweight=".474641pt" strokecolor="#4F4F4F">
                <v:path arrowok="t"/>
              </v:shape>
            </v:group>
            <v:group style="position:absolute;left:1713;top:11945;width:2;height:563" coordorigin="1713,11945" coordsize="2,563">
              <v:shape style="position:absolute;left:1713;top:11945;width:2;height:563" coordorigin="1713,11945" coordsize="0,563" path="m1713,12508l1713,11945e" filled="f" stroked="t" strokeweight=".474641pt" strokecolor="#484848">
                <v:path arrowok="t"/>
              </v:shape>
            </v:group>
            <v:group style="position:absolute;left:7371;top:11945;width:2;height:4851" coordorigin="7371,11945" coordsize="2,4851">
              <v:shape style="position:absolute;left:7371;top:11945;width:2;height:4851" coordorigin="7371,11945" coordsize="0,4851" path="m7371,16795l7371,11945e" filled="f" stroked="t" strokeweight=".711962pt" strokecolor="#606060">
                <v:path arrowok="t"/>
              </v:shape>
            </v:group>
            <v:group style="position:absolute;left:1134;top:12451;width:2;height:344" coordorigin="1134,12451" coordsize="2,344">
              <v:shape style="position:absolute;left:1134;top:12451;width:2;height:344" coordorigin="1134,12451" coordsize="0,344" path="m1134,12795l1134,12451e" filled="f" stroked="t" strokeweight=".711962pt" strokecolor="#676767">
                <v:path arrowok="t"/>
              </v:shape>
            </v:group>
            <v:group style="position:absolute;left:1713;top:12451;width:2;height:735" coordorigin="1713,12451" coordsize="2,735">
              <v:shape style="position:absolute;left:1713;top:12451;width:2;height:735" coordorigin="1713,12451" coordsize="0,735" path="m1713,13186l1713,12451e" filled="f" stroked="t" strokeweight=".711962pt" strokecolor="#646464">
                <v:path arrowok="t"/>
              </v:shape>
            </v:group>
            <v:group style="position:absolute;left:1139;top:12737;width:2;height:248" coordorigin="1139,12737" coordsize="2,248">
              <v:shape style="position:absolute;left:1139;top:12737;width:2;height:248" coordorigin="1139,12737" coordsize="0,248" path="m1139,12986l1139,12737e" filled="f" stroked="t" strokeweight=".474641pt" strokecolor="#2F2F2F">
                <v:path arrowok="t"/>
              </v:shape>
            </v:group>
            <v:group style="position:absolute;left:3821;top:12766;width:2;height:191" coordorigin="3821,12766" coordsize="2,191">
              <v:shape style="position:absolute;left:3821;top:12766;width:2;height:191" coordorigin="3821,12766" coordsize="0,191" path="m3821,12957l3821,12766e" filled="f" stroked="t" strokeweight=".237321pt" strokecolor="#000000">
                <v:path arrowok="t"/>
              </v:shape>
            </v:group>
            <v:group style="position:absolute;left:11667;top:12737;width:2;height:148" coordorigin="11667,12737" coordsize="2,148">
              <v:shape style="position:absolute;left:11667;top:12737;width:2;height:148" coordorigin="11667,12737" coordsize="0,148" path="m11667,12885l11667,12737e" filled="f" stroked="t" strokeweight=".474641pt" strokecolor="#484848">
                <v:path arrowok="t"/>
              </v:shape>
            </v:group>
            <v:group style="position:absolute;left:425;top:12928;width:2;height:511" coordorigin="425,12928" coordsize="2,511">
              <v:shape style="position:absolute;left:425;top:12928;width:2;height:511" coordorigin="425,12928" coordsize="0,511" path="m425,13439l425,12928e" filled="f" stroked="t" strokeweight=".711962pt" strokecolor="#4B4B4B">
                <v:path arrowok="t"/>
              </v:shape>
            </v:group>
            <v:group style="position:absolute;left:1137;top:12928;width:2;height:511" coordorigin="1137,12928" coordsize="2,511">
              <v:shape style="position:absolute;left:1137;top:12928;width:2;height:511" coordorigin="1137,12928" coordsize="0,511" path="m1137,13439l1137,12928e" filled="f" stroked="t" strokeweight=".474641pt" strokecolor="#545454">
                <v:path arrowok="t"/>
              </v:shape>
            </v:group>
            <v:group style="position:absolute;left:1713;top:13129;width:2;height:119" coordorigin="1713,13129" coordsize="2,119">
              <v:shape style="position:absolute;left:1713;top:13129;width:2;height:119" coordorigin="1713,13129" coordsize="0,119" path="m1713,13248l1713,13129e" filled="f" stroked="t" strokeweight=".474641pt" strokecolor="#444444">
                <v:path arrowok="t"/>
              </v:shape>
            </v:group>
            <v:group style="position:absolute;left:3211;top:13129;width:2;height:119" coordorigin="3211,13129" coordsize="2,119">
              <v:shape style="position:absolute;left:3211;top:13129;width:2;height:119" coordorigin="3211,13129" coordsize="0,119" path="m3211,13248l3211,13129e" filled="f" stroked="t" strokeweight="1.423923pt" strokecolor="#48449C">
                <v:path arrowok="t"/>
              </v:shape>
            </v:group>
            <v:group style="position:absolute;left:1713;top:13191;width:2;height:248" coordorigin="1713,13191" coordsize="2,248">
              <v:shape style="position:absolute;left:1713;top:13191;width:2;height:248" coordorigin="1713,13191" coordsize="0,248" path="m1713,13439l1713,13191e" filled="f" stroked="t" strokeweight=".474641pt" strokecolor="#2F2F2F">
                <v:path arrowok="t"/>
              </v:shape>
            </v:group>
            <v:group style="position:absolute;left:3218;top:13191;width:2;height:248" coordorigin="3218,13191" coordsize="2,248">
              <v:shape style="position:absolute;left:3218;top:13191;width:2;height:248" coordorigin="3218,13191" coordsize="0,248" path="m3218,13439l3218,13191e" filled="f" stroked="t" strokeweight=".949282pt" strokecolor="#343B83">
                <v:path arrowok="t"/>
              </v:shape>
            </v:group>
            <v:group style="position:absolute;left:7371;top:13191;width:2;height:248" coordorigin="7371,13191" coordsize="2,248">
              <v:shape style="position:absolute;left:7371;top:13191;width:2;height:248" coordorigin="7371,13191" coordsize="0,248" path="m7371,13439l7371,13191e" filled="f" stroked="t" strokeweight=".474641pt" strokecolor="#444444">
                <v:path arrowok="t"/>
              </v:shape>
            </v:group>
            <v:group style="position:absolute;left:427;top:13382;width:2;height:654" coordorigin="427,13382" coordsize="2,654">
              <v:shape style="position:absolute;left:427;top:13382;width:2;height:654" coordorigin="427,13382" coordsize="0,654" path="m427,14036l427,13382e" filled="f" stroked="t" strokeweight=".949282pt" strokecolor="#646464">
                <v:path arrowok="t"/>
              </v:shape>
            </v:group>
            <v:group style="position:absolute;left:1718;top:13382;width:2;height:243" coordorigin="1718,13382" coordsize="2,243">
              <v:shape style="position:absolute;left:1718;top:13382;width:2;height:243" coordorigin="1718,13382" coordsize="0,243" path="m1718,13625l1718,13382e" filled="f" stroked="t" strokeweight=".711962pt" strokecolor="#545454">
                <v:path arrowok="t"/>
              </v:shape>
            </v:group>
            <v:group style="position:absolute;left:2366;top:13382;width:2;height:349" coordorigin="2366,13382" coordsize="2,349">
              <v:shape style="position:absolute;left:2366;top:13382;width:2;height:349" coordorigin="2366,13382" coordsize="0,349" path="m2366,13730l2366,13382e" filled="f" stroked="t" strokeweight=".474641pt" strokecolor="#282828">
                <v:path arrowok="t"/>
              </v:shape>
            </v:group>
            <v:group style="position:absolute;left:4352;top:13415;width:2;height:463" coordorigin="4352,13415" coordsize="2,463">
              <v:shape style="position:absolute;left:4352;top:13415;width:2;height:463" coordorigin="4352,13415" coordsize="0,463" path="m4352,13878l4352,13415e" filled="f" stroked="t" strokeweight="1.186603pt" strokecolor="#3F4477">
                <v:path arrowok="t"/>
              </v:shape>
            </v:group>
            <v:group style="position:absolute;left:7371;top:13382;width:2;height:243" coordorigin="7371,13382" coordsize="2,243">
              <v:shape style="position:absolute;left:7371;top:13382;width:2;height:243" coordorigin="7371,13382" coordsize="0,243" path="m7371,13625l7371,13382e" filled="f" stroked="t" strokeweight=".474641pt" strokecolor="#2F2F2F">
                <v:path arrowok="t"/>
              </v:shape>
            </v:group>
            <v:group style="position:absolute;left:11669;top:13382;width:2;height:530" coordorigin="11669,13382" coordsize="2,530">
              <v:shape style="position:absolute;left:11669;top:13382;width:2;height:530" coordorigin="11669,13382" coordsize="0,530" path="m11669,13912l11669,13382e" filled="f" stroked="t" strokeweight=".474641pt" strokecolor="#444444">
                <v:path arrowok="t"/>
              </v:shape>
            </v:group>
            <v:group style="position:absolute;left:1137;top:13368;width:2;height:544" coordorigin="1137,13368" coordsize="2,544">
              <v:shape style="position:absolute;left:1137;top:13368;width:2;height:544" coordorigin="1137,13368" coordsize="0,544" path="m1137,13912l1137,13368e" filled="f" stroked="t" strokeweight=".949282pt" strokecolor="#6B6B6B">
                <v:path arrowok="t"/>
              </v:shape>
            </v:group>
            <v:group style="position:absolute;left:1716;top:13535;width:2;height:487" coordorigin="1716,13535" coordsize="2,487">
              <v:shape style="position:absolute;left:1716;top:13535;width:2;height:487" coordorigin="1716,13535" coordsize="0,487" path="m1716,14022l1716,13535e" filled="f" stroked="t" strokeweight=".949282pt" strokecolor="#707070">
                <v:path arrowok="t"/>
              </v:shape>
            </v:group>
            <v:group style="position:absolute;left:403;top:13983;width:247;height:2" coordorigin="403,13983" coordsize="247,2">
              <v:shape style="position:absolute;left:403;top:13983;width:247;height:2" coordorigin="403,13983" coordsize="247,0" path="m403,13983l650,13983e" filled="f" stroked="t" strokeweight=".237321pt" strokecolor="#646464">
                <v:path arrowok="t"/>
              </v:shape>
            </v:group>
            <v:group style="position:absolute;left:650;top:13983;width:484;height:2" coordorigin="650,13983" coordsize="484,2">
              <v:shape style="position:absolute;left:650;top:13983;width:484;height:2" coordorigin="650,13983" coordsize="484,0" path="m650,13983l1134,13983e" filled="f" stroked="t" strokeweight=".237321pt" strokecolor="#383838">
                <v:path arrowok="t"/>
              </v:shape>
            </v:group>
            <v:group style="position:absolute;left:1137;top:13855;width:2;height:162" coordorigin="1137,13855" coordsize="2,162">
              <v:shape style="position:absolute;left:1137;top:13855;width:2;height:162" coordorigin="1137,13855" coordsize="0,162" path="m1137,14017l1137,13855e" filled="f" stroked="t" strokeweight=".474641pt" strokecolor="#4F4F4F">
                <v:path arrowok="t"/>
              </v:shape>
            </v:group>
            <v:group style="position:absolute;left:1120;top:13983;width:1220;height:2" coordorigin="1120,13983" coordsize="1220,2">
              <v:shape style="position:absolute;left:1120;top:13983;width:1220;height:2" coordorigin="1120,13983" coordsize="1220,0" path="m1120,13983l2340,13983e" filled="f" stroked="t" strokeweight=".237321pt" strokecolor="#4F4F4F">
                <v:path arrowok="t"/>
              </v:shape>
            </v:group>
            <v:group style="position:absolute;left:8819;top:13883;width:2;height:100" coordorigin="8819,13883" coordsize="2,100">
              <v:shape style="position:absolute;left:8819;top:13883;width:2;height:100" coordorigin="8819,13883" coordsize="0,100" path="m8819,13983l8819,13883e" filled="f" stroked="t" strokeweight=".237321pt" strokecolor="#000000">
                <v:path arrowok="t"/>
              </v:shape>
            </v:group>
            <v:group style="position:absolute;left:1139;top:13955;width:2;height:220" coordorigin="1139,13955" coordsize="2,220">
              <v:shape style="position:absolute;left:1139;top:13955;width:2;height:220" coordorigin="1139,13955" coordsize="0,220" path="m1139,14174l1139,13955e" filled="f" stroked="t" strokeweight=".474641pt" strokecolor="#343434">
                <v:path arrowok="t"/>
              </v:shape>
            </v:group>
            <v:group style="position:absolute;left:1716;top:13955;width:2;height:2798" coordorigin="1716,13955" coordsize="2,2798">
              <v:shape style="position:absolute;left:1716;top:13955;width:2;height:2798" coordorigin="1716,13955" coordsize="0,2798" path="m1716,16752l1716,13955e" filled="f" stroked="t" strokeweight=".711962pt" strokecolor="#5B5B5B">
                <v:path arrowok="t"/>
              </v:shape>
            </v:group>
            <v:group style="position:absolute;left:8819;top:13983;width:2;height:162" coordorigin="8819,13983" coordsize="2,162">
              <v:shape style="position:absolute;left:8819;top:13983;width:2;height:162" coordorigin="8819,13983" coordsize="0,162" path="m8819,14146l8819,13983e" filled="f" stroked="t" strokeweight="2.610526pt" strokecolor="#808383">
                <v:path arrowok="t"/>
              </v:shape>
            </v:group>
            <v:group style="position:absolute;left:8729;top:14146;width:1728;height:2" coordorigin="8729,14146" coordsize="1728,2">
              <v:shape style="position:absolute;left:8729;top:14146;width:1728;height:2" coordorigin="8729,14146" coordsize="1728,0" path="m8729,14146l10456,14146e" filled="f" stroked="t" strokeweight="3.085168pt" strokecolor="#485460">
                <v:path arrowok="t"/>
              </v:shape>
            </v:group>
            <v:group style="position:absolute;left:427;top:14117;width:2;height:248" coordorigin="427,14117" coordsize="2,248">
              <v:shape style="position:absolute;left:427;top:14117;width:2;height:248" coordorigin="427,14117" coordsize="0,248" path="m427,14365l427,14117e" filled="f" stroked="t" strokeweight=".474641pt" strokecolor="#383838">
                <v:path arrowok="t"/>
              </v:shape>
            </v:group>
            <v:group style="position:absolute;left:1718;top:14117;width:2;height:248" coordorigin="1718,14117" coordsize="2,248">
              <v:shape style="position:absolute;left:1718;top:14117;width:2;height:248" coordorigin="1718,14117" coordsize="0,248" path="m1718,14365l1718,14117e" filled="f" stroked="t" strokeweight=".474641pt" strokecolor="#3F3F3F">
                <v:path arrowok="t"/>
              </v:shape>
            </v:group>
            <v:group style="position:absolute;left:7374;top:14117;width:2;height:544" coordorigin="7374,14117" coordsize="2,544">
              <v:shape style="position:absolute;left:7374;top:14117;width:2;height:544" coordorigin="7374,14117" coordsize="0,544" path="m7374,14661l7374,14117e" filled="f" stroked="t" strokeweight=".711962pt" strokecolor="#575757">
                <v:path arrowok="t"/>
              </v:shape>
            </v:group>
            <v:group style="position:absolute;left:427;top:14308;width:2;height:2430" coordorigin="427,14308" coordsize="2,2430">
              <v:shape style="position:absolute;left:427;top:14308;width:2;height:2430" coordorigin="427,14308" coordsize="0,2430" path="m427,16738l427,14308e" filled="f" stroked="t" strokeweight=".711962pt" strokecolor="#545454">
                <v:path arrowok="t"/>
              </v:shape>
            </v:group>
            <v:group style="position:absolute;left:1142;top:14117;width:2;height:2626" coordorigin="1142,14117" coordsize="2,2626">
              <v:shape style="position:absolute;left:1142;top:14117;width:2;height:2626" coordorigin="1142,14117" coordsize="0,2626" path="m1142,16743l1142,14117e" filled="f" stroked="t" strokeweight=".711962pt" strokecolor="#646464">
                <v:path arrowok="t"/>
              </v:shape>
            </v:group>
            <v:group style="position:absolute;left:10437;top:14337;width:2;height:229" coordorigin="10437,14337" coordsize="2,229">
              <v:shape style="position:absolute;left:10437;top:14337;width:2;height:229" coordorigin="10437,14337" coordsize="0,229" path="m10437,14566l10437,14337e" filled="f" stroked="t" strokeweight="1.661244pt" strokecolor="#646767">
                <v:path arrowok="t"/>
              </v:shape>
            </v:group>
            <v:group style="position:absolute;left:6204;top:14566;width:2;height:67" coordorigin="6204,14566" coordsize="2,67">
              <v:shape style="position:absolute;left:6204;top:14566;width:2;height:67" coordorigin="6204,14566" coordsize="0,67" path="m6204,14633l6204,14566e" filled="f" stroked="t" strokeweight=".237321pt" strokecolor="#000000">
                <v:path arrowok="t"/>
              </v:shape>
            </v:group>
            <v:group style="position:absolute;left:8624;top:14566;width:2;height:67" coordorigin="8624,14566" coordsize="2,67">
              <v:shape style="position:absolute;left:8624;top:14566;width:2;height:67" coordorigin="8624,14566" coordsize="0,67" path="m8624,14633l8624,14566e" filled="f" stroked="t" strokeweight="1.661244pt" strokecolor="#545757">
                <v:path arrowok="t"/>
              </v:shape>
            </v:group>
            <v:group style="position:absolute;left:11664;top:14537;width:2;height:224" coordorigin="11664,14537" coordsize="2,224">
              <v:shape style="position:absolute;left:11664;top:14537;width:2;height:224" coordorigin="11664,14537" coordsize="0,224" path="m11664,14762l11664,14537e" filled="f" stroked="t" strokeweight=".711962pt" strokecolor="#747474">
                <v:path arrowok="t"/>
              </v:shape>
            </v:group>
            <v:group style="position:absolute;left:1139;top:14919;width:2;height:191" coordorigin="1139,14919" coordsize="2,191">
              <v:shape style="position:absolute;left:1139;top:14919;width:2;height:191" coordorigin="1139,14919" coordsize="0,191" path="m1139,15110l1139,14919e" filled="f" stroked="t" strokeweight=".474641pt" strokecolor="#575757">
                <v:path arrowok="t"/>
              </v:shape>
            </v:group>
            <v:group style="position:absolute;left:6211;top:14919;width:2;height:391" coordorigin="6211,14919" coordsize="2,391">
              <v:shape style="position:absolute;left:6211;top:14919;width:2;height:391" coordorigin="6211,14919" coordsize="0,391" path="m6211,15311l6211,14919e" filled="f" stroked="t" strokeweight="1.186603pt" strokecolor="#484897">
                <v:path arrowok="t"/>
              </v:shape>
            </v:group>
            <v:group style="position:absolute;left:10425;top:14852;width:2;height:201" coordorigin="10425,14852" coordsize="2,201">
              <v:shape style="position:absolute;left:10425;top:14852;width:2;height:201" coordorigin="10425,14852" coordsize="0,201" path="m10425,15053l10425,14852e" filled="f" stroked="t" strokeweight="1.661244pt" strokecolor="#838383">
                <v:path arrowok="t"/>
              </v:shape>
            </v:group>
            <v:group style="position:absolute;left:1139;top:15053;width:2;height:339" coordorigin="1139,15053" coordsize="2,339">
              <v:shape style="position:absolute;left:1139;top:15053;width:2;height:339" coordorigin="1139,15053" coordsize="0,339" path="m1139,15392l1139,15053e" filled="f" stroked="t" strokeweight=".474641pt" strokecolor="#343434">
                <v:path arrowok="t"/>
              </v:shape>
            </v:group>
            <v:group style="position:absolute;left:2364;top:9090;width:2;height:7662" coordorigin="2364,9090" coordsize="2,7662">
              <v:shape style="position:absolute;left:2364;top:9090;width:2;height:7662" coordorigin="2364,9090" coordsize="0,7662" path="m2364,16752l2364,9090e" filled="f" stroked="t" strokeweight=".711962pt" strokecolor="#4B4B4B">
                <v:path arrowok="t"/>
              </v:shape>
            </v:group>
            <v:group style="position:absolute;left:6199;top:14943;width:2;height:401" coordorigin="6199,14943" coordsize="2,401">
              <v:shape style="position:absolute;left:6199;top:14943;width:2;height:401" coordorigin="6199,14943" coordsize="0,401" path="m6199,15344l6199,14943e" filled="f" stroked="t" strokeweight=".949282pt" strokecolor="#484B90">
                <v:path arrowok="t"/>
              </v:shape>
            </v:group>
            <v:group style="position:absolute;left:427;top:15244;width:2;height:277" coordorigin="427,15244" coordsize="2,277">
              <v:shape style="position:absolute;left:427;top:15244;width:2;height:277" coordorigin="427,15244" coordsize="0,277" path="m427,15521l427,15244e" filled="f" stroked="t" strokeweight=".474641pt" strokecolor="#343434">
                <v:path arrowok="t"/>
              </v:shape>
            </v:group>
            <v:group style="position:absolute;left:1718;top:15244;width:2;height:277" coordorigin="1718,15244" coordsize="2,277">
              <v:shape style="position:absolute;left:1718;top:15244;width:2;height:277" coordorigin="1718,15244" coordsize="0,277" path="m1718,15521l1718,15244e" filled="f" stroked="t" strokeweight=".474641pt" strokecolor="#484848">
                <v:path arrowok="t"/>
              </v:shape>
            </v:group>
            <v:group style="position:absolute;left:6182;top:15000;width:2;height:363" coordorigin="6182,15000" coordsize="2,363">
              <v:shape style="position:absolute;left:6182;top:15000;width:2;height:363" coordorigin="6182,15000" coordsize="0,363" path="m6182,15363l6182,15000e" filled="f" stroked="t" strokeweight=".949282pt" strokecolor="#484F83">
                <v:path arrowok="t"/>
              </v:shape>
            </v:group>
            <v:group style="position:absolute;left:7376;top:15244;width:2;height:387" coordorigin="7376,15244" coordsize="2,387">
              <v:shape style="position:absolute;left:7376;top:15244;width:2;height:387" coordorigin="7376,15244" coordsize="0,387" path="m7376,15630l7376,15244e" filled="f" stroked="t" strokeweight=".474641pt" strokecolor="#3F3F3F">
                <v:path arrowok="t"/>
              </v:shape>
            </v:group>
            <v:group style="position:absolute;left:11667;top:14919;width:2;height:1886" coordorigin="11667,14919" coordsize="2,1886">
              <v:shape style="position:absolute;left:11667;top:14919;width:2;height:1886" coordorigin="11667,14919" coordsize="0,1886" path="m11667,16805l11667,14919e" filled="f" stroked="t" strokeweight=".711962pt" strokecolor="#606060">
                <v:path arrowok="t"/>
              </v:shape>
            </v:group>
            <v:group style="position:absolute;left:1139;top:15334;width:2;height:296" coordorigin="1139,15334" coordsize="2,296">
              <v:shape style="position:absolute;left:1139;top:15334;width:2;height:296" coordorigin="1139,15334" coordsize="0,296" path="m1139,15630l1139,15334e" filled="f" stroked="t" strokeweight=".474641pt" strokecolor="#4B4B4B">
                <v:path arrowok="t"/>
              </v:shape>
            </v:group>
            <v:group style="position:absolute;left:427;top:15463;width:2;height:167" coordorigin="427,15463" coordsize="2,167">
              <v:shape style="position:absolute;left:427;top:15463;width:2;height:167" coordorigin="427,15463" coordsize="0,167" path="m427,15630l427,15463e" filled="f" stroked="t" strokeweight=".474641pt" strokecolor="#4F4F4F">
                <v:path arrowok="t"/>
              </v:shape>
            </v:group>
            <v:group style="position:absolute;left:9656;top:14520;width:2;height:273" coordorigin="9656,14520" coordsize="2,273">
              <v:shape style="position:absolute;left:9656;top:14520;width:2;height:273" coordorigin="9656,14520" coordsize="0,273" path="m9656,14793l9656,14520e" filled="f" stroked="t" strokeweight="1.6651pt" strokecolor="#D1D4D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531101pt;margin-top:3.351604pt;width:281.389444pt;height:13.52553pt;mso-position-horizontal-relative:page;mso-position-vertical-relative:paragraph;z-index:-14884" type="#_x0000_t202" filled="f" stroked="f">
            <v:textbox inset="0,0,0,0">
              <w:txbxContent>
                <w:p>
                  <w:pPr>
                    <w:spacing w:before="0" w:after="0" w:line="271" w:lineRule="exact"/>
                    <w:ind w:right="-81"/>
                    <w:jc w:val="left"/>
                    <w:tabs>
                      <w:tab w:pos="53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0"/>
                      <w:w w:val="48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-7"/>
                      <w:w w:val="4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0"/>
                      <w:w w:val="48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-30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3"/>
                      <w:position w:val="6"/>
                    </w:rPr>
                    <w:t>AŞ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33333"/>
          <w:spacing w:val="-5"/>
          <w:w w:val="65"/>
        </w:rPr>
        <w:t>o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65"/>
        </w:rPr>
        <w:t>:ı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65"/>
          <w:position w:val="4"/>
        </w:rPr>
        <w:t>.</w:t>
      </w:r>
      <w:r>
        <w:rPr>
          <w:rFonts w:ascii="Arial" w:hAnsi="Arial" w:cs="Arial" w:eastAsia="Arial"/>
          <w:sz w:val="13"/>
          <w:szCs w:val="13"/>
          <w:color w:val="A5A7A5"/>
          <w:spacing w:val="-21"/>
          <w:w w:val="65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100"/>
          <w:position w:val="4"/>
        </w:rPr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29"/>
          <w:position w:val="4"/>
        </w:rPr>
        <w:t>""</w:t>
      </w:r>
      <w:r>
        <w:rPr>
          <w:rFonts w:ascii="Arial" w:hAnsi="Arial" w:cs="Arial" w:eastAsia="Arial"/>
          <w:sz w:val="13"/>
          <w:szCs w:val="13"/>
          <w:color w:val="6E7070"/>
          <w:spacing w:val="-23"/>
          <w:w w:val="129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182"/>
          <w:position w:val="4"/>
        </w:rPr>
        <w:t>'</w:t>
      </w:r>
      <w:r>
        <w:rPr>
          <w:rFonts w:ascii="Arial" w:hAnsi="Arial" w:cs="Arial" w:eastAsia="Arial"/>
          <w:sz w:val="13"/>
          <w:szCs w:val="13"/>
          <w:color w:val="A5A7A5"/>
          <w:spacing w:val="22"/>
          <w:w w:val="182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74"/>
          <w:position w:val="4"/>
        </w:rPr>
        <w:t>•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74"/>
          <w:position w:val="4"/>
        </w:rPr>
        <w:t>   </w:t>
      </w:r>
      <w:r>
        <w:rPr>
          <w:rFonts w:ascii="Arial" w:hAnsi="Arial" w:cs="Arial" w:eastAsia="Arial"/>
          <w:sz w:val="13"/>
          <w:szCs w:val="13"/>
          <w:color w:val="959595"/>
          <w:spacing w:val="4"/>
          <w:w w:val="74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21"/>
          <w:position w:val="4"/>
        </w:rPr>
        <w:t>-"f</w:t>
      </w:r>
      <w:r>
        <w:rPr>
          <w:rFonts w:ascii="Arial" w:hAnsi="Arial" w:cs="Arial" w:eastAsia="Arial"/>
          <w:sz w:val="13"/>
          <w:szCs w:val="13"/>
          <w:color w:val="6E7070"/>
          <w:spacing w:val="-15"/>
          <w:w w:val="122"/>
          <w:position w:val="4"/>
        </w:rPr>
        <w:t>-</w:t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256"/>
          <w:position w:val="4"/>
        </w:rPr>
        <w:t>·</w:t>
      </w:r>
      <w:r>
        <w:rPr>
          <w:rFonts w:ascii="Arial" w:hAnsi="Arial" w:cs="Arial" w:eastAsia="Arial"/>
          <w:sz w:val="13"/>
          <w:szCs w:val="13"/>
          <w:color w:val="A5A7A5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365"/>
          <w:position w:val="4"/>
        </w:rPr>
        <w:t>·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00"/>
          <w:position w:val="4"/>
        </w:rPr>
      </w:r>
      <w:r>
        <w:rPr>
          <w:rFonts w:ascii="Arial" w:hAnsi="Arial" w:cs="Arial" w:eastAsia="Arial"/>
          <w:sz w:val="13"/>
          <w:szCs w:val="13"/>
          <w:color w:val="A5A7A5"/>
          <w:spacing w:val="-38"/>
          <w:w w:val="209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959595"/>
          <w:spacing w:val="4"/>
          <w:w w:val="104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A5A7A5"/>
          <w:spacing w:val="0"/>
          <w:w w:val="208"/>
          <w:position w:val="4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6014" w:right="-20"/>
        <w:jc w:val="left"/>
        <w:tabs>
          <w:tab w:pos="88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3"/>
          <w:szCs w:val="23"/>
          <w:color w:val="565656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626E9A"/>
          <w:spacing w:val="0"/>
          <w:w w:val="151"/>
          <w:i/>
          <w:position w:val="-1"/>
        </w:rPr>
        <w:t>:</w:t>
      </w:r>
      <w:r>
        <w:rPr>
          <w:rFonts w:ascii="Arial" w:hAnsi="Arial" w:cs="Arial" w:eastAsia="Arial"/>
          <w:sz w:val="15"/>
          <w:szCs w:val="15"/>
          <w:color w:val="626E9A"/>
          <w:spacing w:val="-21"/>
          <w:w w:val="151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93"/>
          <w:position w:val="-1"/>
        </w:rPr>
        <w:t>ı!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94"/>
          <w:position w:val="-1"/>
        </w:rPr>
        <w:t>J</w:t>
      </w:r>
      <w:r>
        <w:rPr>
          <w:rFonts w:ascii="Arial" w:hAnsi="Arial" w:cs="Arial" w:eastAsia="Arial"/>
          <w:sz w:val="15"/>
          <w:szCs w:val="15"/>
          <w:color w:val="6E7070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74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6E7070"/>
          <w:spacing w:val="-3"/>
          <w:w w:val="74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959595"/>
          <w:spacing w:val="-9"/>
          <w:w w:val="94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B5B6B6"/>
          <w:spacing w:val="0"/>
          <w:w w:val="27"/>
          <w:position w:val="-1"/>
        </w:rPr>
        <w:t>_</w:t>
      </w:r>
      <w:r>
        <w:rPr>
          <w:rFonts w:ascii="Arial" w:hAnsi="Arial" w:cs="Arial" w:eastAsia="Arial"/>
          <w:sz w:val="15"/>
          <w:szCs w:val="15"/>
          <w:color w:val="B5B6B6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10"/>
          <w:position w:val="-1"/>
        </w:rPr>
        <w:t>::;'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right="194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16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-6"/>
          <w:w w:val="16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5A7A5"/>
          <w:spacing w:val="0"/>
          <w:w w:val="166"/>
          <w:i/>
          <w:position w:val="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A5A7A5"/>
          <w:spacing w:val="-2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5"/>
          <w:i/>
          <w:position w:val="1"/>
        </w:rPr>
        <w:t>..r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0" w:right="100"/>
        </w:sectPr>
      </w:pPr>
      <w:rPr/>
    </w:p>
    <w:p>
      <w:pPr>
        <w:spacing w:before="0" w:after="0" w:line="968" w:lineRule="exact"/>
        <w:ind w:left="824" w:right="235"/>
        <w:jc w:val="center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343434"/>
          <w:spacing w:val="0"/>
          <w:w w:val="210"/>
          <w:i/>
          <w:position w:val="-3"/>
        </w:rPr>
        <w:t>l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601" w:right="-5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</w:rPr>
        <w:t>Bü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</w:rPr>
        <w:t>D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2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4" w:lineRule="exact"/>
        <w:ind w:left="651" w:right="-2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w w:val="111"/>
        </w:rPr>
        <w:t>BELE</w:t>
      </w:r>
      <w:r>
        <w:rPr>
          <w:rFonts w:ascii="Arial" w:hAnsi="Arial" w:cs="Arial" w:eastAsia="Arial"/>
          <w:sz w:val="14"/>
          <w:szCs w:val="14"/>
          <w:color w:val="343434"/>
          <w:w w:val="112"/>
        </w:rPr>
        <w:t>D</w:t>
      </w:r>
      <w:r>
        <w:rPr>
          <w:rFonts w:ascii="Arial" w:hAnsi="Arial" w:cs="Arial" w:eastAsia="Arial"/>
          <w:sz w:val="14"/>
          <w:szCs w:val="14"/>
          <w:color w:val="343434"/>
          <w:spacing w:val="-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F4F50"/>
          <w:spacing w:val="5"/>
          <w:w w:val="142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6"/>
        </w:rPr>
        <w:t>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9" w:lineRule="auto"/>
        <w:ind w:left="268" w:right="433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6.320007pt;margin-top:2.820381pt;width:49.919998pt;height:40.32pt;mso-position-horizontal-relative:page;mso-position-vertical-relative:paragraph;z-index:-14883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017" w:right="516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343434"/>
          <w:w w:val="103"/>
        </w:rPr>
        <w:t>Y</w:t>
      </w:r>
      <w:r>
        <w:rPr>
          <w:rFonts w:ascii="Arial" w:hAnsi="Arial" w:cs="Arial" w:eastAsia="Arial"/>
          <w:sz w:val="21"/>
          <w:szCs w:val="21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480" w:right="440"/>
          <w:cols w:num="2" w:equalWidth="0">
            <w:col w:w="1663" w:space="1262"/>
            <w:col w:w="8075"/>
          </w:cols>
        </w:sectPr>
      </w:pPr>
      <w:rPr/>
    </w:p>
    <w:p>
      <w:pPr>
        <w:spacing w:before="8" w:after="0" w:line="30" w:lineRule="exact"/>
        <w:jc w:val="left"/>
        <w:rPr>
          <w:sz w:val="3"/>
          <w:szCs w:val="3"/>
        </w:rPr>
      </w:pPr>
      <w:rPr/>
      <w:r>
        <w:rPr>
          <w:sz w:val="3"/>
          <w:szCs w:val="3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054419" w:type="dxa"/>
      </w:tblPr>
      <w:tblGrid/>
      <w:tr>
        <w:trPr>
          <w:trHeight w:val="234" w:hRule="exact"/>
        </w:trPr>
        <w:tc>
          <w:tcPr>
            <w:tcW w:w="1210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Ol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75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14.10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4"/>
                <w:w w:val="100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58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7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030303"/>
                <w:spacing w:val="4"/>
                <w:w w:val="65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7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21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05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single" w:sz="7.61856" w:space="0" w:color="4F4F4F"/>
            </w:tcBorders>
          </w:tcPr>
          <w:p>
            <w:pPr>
              <w:spacing w:before="0" w:after="0" w:line="220" w:lineRule="exact"/>
              <w:ind w:left="206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8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6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6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1"/>
                <w:w w:val="6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87"/>
                <w:position w:val="-1"/>
              </w:rPr>
              <w:t>14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6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09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0"/>
                <w:w w:val="105"/>
                <w:position w:val="-1"/>
              </w:rPr>
              <w:t>tre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8"/>
                <w:w w:val="43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D6D6D"/>
                <w:spacing w:val="0"/>
                <w:w w:val="13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4" w:hRule="exact"/>
        </w:trPr>
        <w:tc>
          <w:tcPr>
            <w:tcW w:w="1210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7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8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11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90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7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275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7" w:lineRule="exact"/>
              <w:ind w:left="21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58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7" w:lineRule="exact"/>
              <w:ind w:left="74" w:right="-20"/>
              <w:jc w:val="left"/>
              <w:tabs>
                <w:tab w:pos="14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-1"/>
                <w:w w:val="92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50"/>
                <w:spacing w:val="1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2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807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8079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10194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05" w:type="dxa"/>
            <w:tcBorders>
              <w:top w:val="single" w:sz="5.71392" w:space="0" w:color="575757"/>
              <w:bottom w:val="single" w:sz="5.71392" w:space="0" w:color="575757"/>
              <w:left w:val="nil" w:sz="6" w:space="0" w:color="auto"/>
              <w:right w:val="single" w:sz="7.61856" w:space="0" w:color="4F4F4F"/>
            </w:tcBorders>
          </w:tcPr>
          <w:p>
            <w:pPr>
              <w:spacing w:before="2" w:after="0" w:line="227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4" w:lineRule="exact"/>
        <w:ind w:left="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k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6"/>
        </w:rPr>
        <w:t>l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6"/>
        </w:rPr>
        <w:t>ı</w:t>
      </w:r>
      <w:r>
        <w:rPr>
          <w:rFonts w:ascii="Arial" w:hAnsi="Arial" w:cs="Arial" w:eastAsia="Arial"/>
          <w:sz w:val="21"/>
          <w:szCs w:val="21"/>
          <w:color w:val="343434"/>
          <w:spacing w:val="-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Postacıla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6067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63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Postacıla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6067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58" w:right="-20"/>
        <w:jc w:val="left"/>
        <w:tabs>
          <w:tab w:pos="1520" w:val="left"/>
          <w:tab w:pos="43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Türll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"/>
          <w:w w:val="86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1"/>
        </w:rPr>
        <w:t>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7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6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Dik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7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9"/>
          <w:w w:val="109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5"/>
          <w:w w:val="104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</w:sectPr>
      </w:pPr>
      <w:rPr/>
    </w:p>
    <w:p>
      <w:pPr>
        <w:spacing w:before="8" w:after="0" w:line="240" w:lineRule="auto"/>
        <w:ind w:left="168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0" w:lineRule="auto"/>
        <w:ind w:left="3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Betonaı·mı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50"/>
        </w:rPr>
        <w:t>.ıı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5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0"/>
        </w:rPr>
        <w:t>irl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Ahş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"/>
          <w:w w:val="1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25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2" w:equalWidth="0">
            <w:col w:w="5976" w:space="305"/>
            <w:col w:w="4719"/>
          </w:cols>
        </w:sectPr>
      </w:pPr>
      <w:rPr/>
    </w:p>
    <w:p>
      <w:pPr>
        <w:spacing w:before="65" w:after="0" w:line="240" w:lineRule="auto"/>
        <w:ind w:left="16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50"/>
          <w:w w:val="14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</w:rPr>
        <w:t>ıhibi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8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eya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3" w:equalWidth="0">
            <w:col w:w="1227" w:space="454"/>
            <w:col w:w="2473" w:space="1103"/>
            <w:col w:w="5743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7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254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1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5288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2571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4" w:lineRule="auto"/>
        <w:ind w:left="2567" w:right="3393" w:firstLine="14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2" w:equalWidth="0">
            <w:col w:w="684" w:space="998"/>
            <w:col w:w="9318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4" w:lineRule="auto"/>
        <w:ind w:left="158" w:right="-54" w:firstLine="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bitmi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4" w:lineRule="auto"/>
        <w:ind w:left="10" w:right="1173" w:firstLine="-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1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4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8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25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1"/>
          <w:w w:val="9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3" w:equalWidth="0">
            <w:col w:w="1333" w:space="349"/>
            <w:col w:w="2364" w:space="188"/>
            <w:col w:w="6766"/>
          </w:cols>
        </w:sectPr>
      </w:pPr>
      <w:rPr/>
    </w:p>
    <w:p>
      <w:pPr>
        <w:spacing w:before="13" w:after="0" w:line="244" w:lineRule="auto"/>
        <w:ind w:left="177" w:right="251" w:firstLine="-19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27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yapılmadı,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Dunını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1" w:lineRule="auto"/>
        <w:ind w:left="177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38" w:lineRule="exact"/>
        <w:ind w:left="2414" w:right="-54"/>
        <w:jc w:val="left"/>
        <w:tabs>
          <w:tab w:pos="4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!Köpük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3" w:lineRule="exact"/>
        <w:ind w:right="692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4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35"/>
          <w:w w:val="51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1"/>
          <w:position w:val="2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4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3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3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4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31"/>
          <w:w w:val="53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53"/>
          <w:position w:val="1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3" w:equalWidth="0">
            <w:col w:w="1536" w:space="298"/>
            <w:col w:w="5235" w:space="646"/>
            <w:col w:w="3285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left="1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1" w:lineRule="auto"/>
        <w:ind w:right="78" w:firstLine="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2" w:equalWidth="0">
            <w:col w:w="1220" w:space="462"/>
            <w:col w:w="9318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77" w:right="387" w:firstLine="5"/>
        <w:jc w:val="left"/>
        <w:tabs>
          <w:tab w:pos="1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6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54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2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91" w:right="-70"/>
        <w:jc w:val="left"/>
        <w:tabs>
          <w:tab w:pos="1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5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6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9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w w:val="52"/>
        </w:rPr>
        <w:t>l1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5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deli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9"/>
          <w:w w:val="319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1"/>
          <w:position w:val="-1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16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14.40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2" w:equalWidth="0">
            <w:col w:w="3295" w:space="2048"/>
            <w:col w:w="5657"/>
          </w:cols>
        </w:sectPr>
      </w:pPr>
      <w:rPr/>
    </w:p>
    <w:p>
      <w:pPr>
        <w:spacing w:before="3" w:after="0" w:line="236" w:lineRule="exact"/>
        <w:ind w:left="191" w:right="-20"/>
        <w:jc w:val="left"/>
        <w:tabs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205"/>
          <w:position w:val="-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</w:sectPr>
      </w:pPr>
      <w:rPr/>
    </w:p>
    <w:p>
      <w:pPr>
        <w:spacing w:before="13" w:after="0" w:line="240" w:lineRule="auto"/>
        <w:ind w:left="1848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8"/>
          <w:w w:val="10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3"/>
          <w:position w:val="8"/>
        </w:rPr>
        <w:t>··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1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-128"/>
          <w:w w:val="77"/>
          <w:position w:val="8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0"/>
          <w:w w:val="124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-14"/>
          <w:w w:val="125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-95"/>
          <w:w w:val="125"/>
          <w:emboss/>
          <w:position w:val="0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-95"/>
          <w:w w:val="125"/>
          <w:emboss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-95"/>
          <w:w w:val="125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706DB8"/>
          <w:spacing w:val="-95"/>
          <w:w w:val="125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76"/>
          <w:position w:val="8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-16"/>
          <w:w w:val="100"/>
          <w:position w:val="8"/>
        </w:rPr>
        <w:t> 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61"/>
          <w:position w:val="8"/>
        </w:rPr>
        <w:t>i</w:t>
      </w:r>
      <w:r>
        <w:rPr>
          <w:rFonts w:ascii="Arial" w:hAnsi="Arial" w:cs="Arial" w:eastAsia="Arial"/>
          <w:sz w:val="34"/>
          <w:szCs w:val="34"/>
          <w:color w:val="212121"/>
          <w:spacing w:val="-11"/>
          <w:w w:val="61"/>
          <w:position w:val="8"/>
        </w:rPr>
        <w:t>r</w:t>
      </w:r>
      <w:r>
        <w:rPr>
          <w:rFonts w:ascii="Arial" w:hAnsi="Arial" w:cs="Arial" w:eastAsia="Arial"/>
          <w:sz w:val="34"/>
          <w:szCs w:val="34"/>
          <w:color w:val="4F4F50"/>
          <w:spacing w:val="-4"/>
          <w:w w:val="95"/>
          <w:position w:val="8"/>
        </w:rPr>
        <w:t>k</w:t>
      </w:r>
      <w:r>
        <w:rPr>
          <w:rFonts w:ascii="Arial" w:hAnsi="Arial" w:cs="Arial" w:eastAsia="Arial"/>
          <w:sz w:val="34"/>
          <w:szCs w:val="34"/>
          <w:color w:val="464989"/>
          <w:spacing w:val="-16"/>
          <w:w w:val="64"/>
          <w:position w:val="8"/>
        </w:rPr>
        <w:t>i</w:t>
      </w:r>
      <w:r>
        <w:rPr>
          <w:rFonts w:ascii="Arial" w:hAnsi="Arial" w:cs="Arial" w:eastAsia="Arial"/>
          <w:sz w:val="34"/>
          <w:szCs w:val="34"/>
          <w:color w:val="777CCF"/>
          <w:spacing w:val="0"/>
          <w:w w:val="36"/>
          <w:position w:val="8"/>
        </w:rPr>
        <w:t>J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5" w:after="0" w:line="301" w:lineRule="exact"/>
        <w:ind w:left="1991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4F50"/>
          <w:w w:val="543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w w:val="259"/>
          <w:position w:val="-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spacing w:val="0"/>
          <w:w w:val="259"/>
          <w:position w:val="-1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99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F4F50"/>
          <w:spacing w:val="-15"/>
          <w:w w:val="155"/>
        </w:rPr>
        <w:t>l</w:t>
      </w:r>
      <w:r>
        <w:rPr>
          <w:rFonts w:ascii="Arial" w:hAnsi="Arial" w:cs="Arial" w:eastAsia="Arial"/>
          <w:sz w:val="21"/>
          <w:szCs w:val="21"/>
          <w:color w:val="343434"/>
          <w:spacing w:val="5"/>
          <w:w w:val="124"/>
        </w:rPr>
        <w:t>t</w:t>
      </w:r>
      <w:r>
        <w:rPr>
          <w:rFonts w:ascii="Arial" w:hAnsi="Arial" w:cs="Arial" w:eastAsia="Arial"/>
          <w:sz w:val="21"/>
          <w:szCs w:val="21"/>
          <w:color w:val="4F4F50"/>
          <w:spacing w:val="11"/>
          <w:w w:val="126"/>
        </w:rPr>
        <w:t>f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3"/>
        </w:rPr>
        <w:t>aıy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4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8"/>
          <w:w w:val="95"/>
        </w:rPr>
        <w:t>K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48"/>
        </w:rPr>
        <w:t>ı.:</w:t>
      </w:r>
      <w:r>
        <w:rPr>
          <w:rFonts w:ascii="Arial" w:hAnsi="Arial" w:cs="Arial" w:eastAsia="Arial"/>
          <w:sz w:val="21"/>
          <w:szCs w:val="21"/>
          <w:color w:val="4F4F50"/>
          <w:spacing w:val="-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100"/>
        </w:rPr>
        <w:t>z</w:t>
      </w:r>
      <w:r>
        <w:rPr>
          <w:rFonts w:ascii="Arial" w:hAnsi="Arial" w:cs="Arial" w:eastAsia="Arial"/>
          <w:sz w:val="21"/>
          <w:szCs w:val="21"/>
          <w:color w:val="4F4F50"/>
          <w:spacing w:val="8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-9"/>
          <w:w w:val="143"/>
        </w:rPr>
        <w:t>y</w:t>
      </w:r>
      <w:r>
        <w:rPr>
          <w:rFonts w:ascii="Arial" w:hAnsi="Arial" w:cs="Arial" w:eastAsia="Arial"/>
          <w:sz w:val="21"/>
          <w:szCs w:val="21"/>
          <w:color w:val="7C8079"/>
          <w:spacing w:val="-10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1"/>
        </w:rPr>
        <w:t>Öige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7" w:after="0" w:line="240" w:lineRule="auto"/>
        <w:ind w:left="18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607C"/>
          <w:spacing w:val="-16"/>
          <w:w w:val="12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Grupfa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-37" w:right="2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89" w:right="5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115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464989"/>
          <w:spacing w:val="0"/>
          <w:w w:val="122"/>
          <w:i/>
        </w:rPr>
        <w:t>Al!/</w:t>
      </w:r>
      <w:r>
        <w:rPr>
          <w:rFonts w:ascii="Times New Roman" w:hAnsi="Times New Roman" w:cs="Times New Roman" w:eastAsia="Times New Roman"/>
          <w:sz w:val="50"/>
          <w:szCs w:val="50"/>
          <w:color w:val="464989"/>
          <w:spacing w:val="-7"/>
          <w:w w:val="122"/>
          <w:i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464989"/>
          <w:spacing w:val="0"/>
          <w:w w:val="122"/>
          <w:i/>
        </w:rPr>
        <w:t>(L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</w:rPr>
      </w:r>
    </w:p>
    <w:p>
      <w:pPr>
        <w:spacing w:before="15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446" w:right="65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İtf.</w:t>
      </w:r>
      <w:r>
        <w:rPr>
          <w:rFonts w:ascii="Arial" w:hAnsi="Arial" w:cs="Arial" w:eastAsia="Arial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343434"/>
          <w:spacing w:val="-78"/>
          <w:w w:val="113"/>
          <w:i/>
        </w:rPr>
        <w:t>L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80"/>
          <w:i/>
          <w:position w:val="1"/>
        </w:rPr>
        <w:t>'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81"/>
          <w:i/>
          <w:position w:val="1"/>
        </w:rPr>
        <w:t>)</w:t>
      </w:r>
      <w:r>
        <w:rPr>
          <w:rFonts w:ascii="Arial" w:hAnsi="Arial" w:cs="Arial" w:eastAsia="Arial"/>
          <w:sz w:val="28"/>
          <w:szCs w:val="28"/>
          <w:color w:val="343434"/>
          <w:spacing w:val="-25"/>
          <w:w w:val="100"/>
          <w:i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7"/>
          <w:position w:val="1"/>
        </w:rPr>
        <w:t>5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7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7"/>
          <w:w w:val="57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-12"/>
          <w:w w:val="47"/>
          <w:position w:val="1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54"/>
          <w:w w:val="52"/>
          <w:position w:val="7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-4"/>
          <w:w w:val="36"/>
          <w:position w:val="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-30"/>
          <w:w w:val="83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-2"/>
          <w:w w:val="129"/>
          <w:position w:val="0"/>
        </w:rPr>
        <w:t>!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18"/>
          <w:w w:val="42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-11"/>
          <w:w w:val="128"/>
          <w:position w:val="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4"/>
          <w:position w:val="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-56"/>
          <w:w w:val="70"/>
          <w:position w:val="1"/>
        </w:rPr>
        <w:t>?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-11"/>
          <w:w w:val="86"/>
          <w:position w:val="0"/>
        </w:rPr>
        <w:t>'</w:t>
      </w:r>
      <w:r>
        <w:rPr>
          <w:rFonts w:ascii="Arial" w:hAnsi="Arial" w:cs="Arial" w:eastAsia="Arial"/>
          <w:sz w:val="28"/>
          <w:szCs w:val="28"/>
          <w:color w:val="343434"/>
          <w:spacing w:val="-76"/>
          <w:w w:val="69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-15"/>
          <w:w w:val="86"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-37"/>
          <w:w w:val="69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4"/>
          <w:w w:val="68"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70"/>
          <w:position w:val="1"/>
        </w:rPr>
        <w:t>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63681pt;margin-top:-16.651096pt;width:25.43318pt;height:5.5pt;mso-position-horizontal-relative:page;mso-position-vertical-relative:paragraph;z-index:-14881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F4F50"/>
                      <w:spacing w:val="0"/>
                      <w:w w:val="146"/>
                    </w:rPr>
                    <w:t>10lod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F4F50"/>
                      <w:spacing w:val="0"/>
                      <w:w w:val="146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F4F50"/>
                      <w:spacing w:val="22"/>
                      <w:w w:val="146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43434"/>
                      <w:spacing w:val="0"/>
                      <w:w w:val="146"/>
                      <w:i/>
                    </w:rPr>
                    <w:t>l.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43434"/>
                      <w:spacing w:val="0"/>
                      <w:w w:val="146"/>
                      <w:i/>
                    </w:rPr>
                    <w:t>•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43434"/>
                      <w:spacing w:val="-16"/>
                      <w:w w:val="146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43434"/>
                      <w:spacing w:val="0"/>
                      <w:w w:val="52"/>
                      <w:i/>
                    </w:rPr>
                    <w:t>•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61"/>
          <w:i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61"/>
          <w:i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7"/>
          <w:w w:val="6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3" w:equalWidth="0">
            <w:col w:w="4078" w:space="308"/>
            <w:col w:w="1732" w:space="2290"/>
            <w:col w:w="2592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</w:sectPr>
      </w:pPr>
      <w:rPr/>
    </w:p>
    <w:p>
      <w:pPr>
        <w:spacing w:before="10" w:after="0" w:line="240" w:lineRule="auto"/>
        <w:ind w:left="2132" w:right="1623"/>
        <w:jc w:val="center"/>
        <w:rPr>
          <w:rFonts w:ascii="Arial" w:hAnsi="Arial" w:cs="Arial" w:eastAsia="Arial"/>
          <w:sz w:val="39"/>
          <w:szCs w:val="39"/>
        </w:rPr>
      </w:pPr>
      <w:rPr/>
      <w:r>
        <w:rPr/>
        <w:pict>
          <v:group style="position:absolute;margin-left:30.355202pt;margin-top:32.024788pt;width:548.524803pt;height:777.629402pt;mso-position-horizontal-relative:page;mso-position-vertical-relative:page;z-index:-14882" coordorigin="607,640" coordsize="10970,15553">
            <v:shape style="position:absolute;left:691;top:11942;width:250;height:672" type="#_x0000_t75">
              <v:imagedata r:id="rId33" o:title=""/>
            </v:shape>
            <v:shape style="position:absolute;left:8429;top:12595;width:3149;height:2112" type="#_x0000_t75">
              <v:imagedata r:id="rId34" o:title=""/>
            </v:shape>
            <v:group style="position:absolute;left:614;top:664;width:10733;height:2" coordorigin="614,664" coordsize="10733,2">
              <v:shape style="position:absolute;left:614;top:664;width:10733;height:2" coordorigin="614,664" coordsize="10733,0" path="m614,664l11347,664e" filled="f" stroked="t" strokeweight=".71424pt" strokecolor="#606060">
                <v:path arrowok="t"/>
              </v:shape>
            </v:group>
            <v:group style="position:absolute;left:629;top:650;width:2;height:5511" coordorigin="629,650" coordsize="2,5511">
              <v:shape style="position:absolute;left:629;top:650;width:2;height:5511" coordorigin="629,650" coordsize="0,5511" path="m629,6161l629,650e" filled="f" stroked="t" strokeweight=".71424pt" strokecolor="#484848">
                <v:path arrowok="t"/>
              </v:shape>
            </v:group>
            <v:group style="position:absolute;left:2145;top:650;width:2;height:1190" coordorigin="2145,650" coordsize="2,1190">
              <v:shape style="position:absolute;left:2145;top:650;width:2;height:1190" coordorigin="2145,650" coordsize="0,1190" path="m2145,1840l2145,650e" filled="f" stroked="t" strokeweight=".71424pt" strokecolor="#707070">
                <v:path arrowok="t"/>
              </v:shape>
            </v:group>
            <v:group style="position:absolute;left:9138;top:660;width:2;height:1185" coordorigin="9138,660" coordsize="2,1185">
              <v:shape style="position:absolute;left:9138;top:660;width:2;height:1185" coordorigin="9138,660" coordsize="0,1185" path="m9138,1845l9138,660e" filled="f" stroked="t" strokeweight=".71424pt" strokecolor="#575757">
                <v:path arrowok="t"/>
              </v:shape>
            </v:group>
            <v:group style="position:absolute;left:11347;top:650;width:2;height:11892" coordorigin="11347,650" coordsize="2,11892">
              <v:shape style="position:absolute;left:11347;top:650;width:2;height:11892" coordorigin="11347,650" coordsize="0,11892" path="m11347,12542l11347,650e" filled="f" stroked="t" strokeweight=".95232pt" strokecolor="#4F4F4F">
                <v:path arrowok="t"/>
              </v:shape>
            </v:group>
            <v:group style="position:absolute;left:1052;top:10926;width:2;height:5258" coordorigin="1052,10926" coordsize="2,5258">
              <v:shape style="position:absolute;left:1052;top:10926;width:2;height:5258" coordorigin="1052,10926" coordsize="0,5258" path="m1052,16184l1052,10926e" filled="f" stroked="t" strokeweight=".71424pt" strokecolor="#4F4F4F">
                <v:path arrowok="t"/>
              </v:shape>
            </v:group>
            <v:group style="position:absolute;left:1512;top:10921;width:2;height:5258" coordorigin="1512,10921" coordsize="2,5258">
              <v:shape style="position:absolute;left:1512;top:10921;width:2;height:5258" coordorigin="1512,10921" coordsize="0,5258" path="m1512,16179l1512,10921e" filled="f" stroked="t" strokeweight=".71424pt" strokecolor="#4B4B4B">
                <v:path arrowok="t"/>
              </v:shape>
            </v:group>
            <v:group style="position:absolute;left:614;top:2552;width:10733;height:2" coordorigin="614,2552" coordsize="10733,2">
              <v:shape style="position:absolute;left:614;top:2552;width:10733;height:2" coordorigin="614,2552" coordsize="10733,0" path="m614,2552l11347,2552e" filled="f" stroked="t" strokeweight=".71424pt" strokecolor="#545454">
                <v:path arrowok="t"/>
              </v:shape>
            </v:group>
            <v:group style="position:absolute;left:614;top:2796;width:10737;height:2" coordorigin="614,2796" coordsize="10737,2">
              <v:shape style="position:absolute;left:614;top:2796;width:10737;height:2" coordorigin="614,2796" coordsize="10737,0" path="m614,2796l11352,2796e" filled="f" stroked="t" strokeweight=".71424pt" strokecolor="#545454">
                <v:path arrowok="t"/>
              </v:shape>
            </v:group>
            <v:group style="position:absolute;left:619;top:3035;width:10733;height:2" coordorigin="619,3035" coordsize="10733,2">
              <v:shape style="position:absolute;left:619;top:3035;width:10733;height:2" coordorigin="619,3035" coordsize="10733,0" path="m619,3035l11352,3035e" filled="f" stroked="t" strokeweight=".71424pt" strokecolor="#4F4F4F">
                <v:path arrowok="t"/>
              </v:shape>
            </v:group>
            <v:group style="position:absolute;left:2169;top:3785;width:2;height:12398" coordorigin="2169,3785" coordsize="2,12398">
              <v:shape style="position:absolute;left:2169;top:3785;width:2;height:12398" coordorigin="2169,3785" coordsize="0,12398" path="m2169,16184l2169,3785e" filled="f" stroked="t" strokeweight=".95232pt" strokecolor="#545454">
                <v:path arrowok="t"/>
              </v:shape>
            </v:group>
            <v:group style="position:absolute;left:3628;top:3025;width:2;height:784" coordorigin="3628,3025" coordsize="2,784">
              <v:shape style="position:absolute;left:3628;top:3025;width:2;height:784" coordorigin="3628,3025" coordsize="0,784" path="m3628,3809l3628,3025e" filled="f" stroked="t" strokeweight=".95232pt" strokecolor="#484848">
                <v:path arrowok="t"/>
              </v:shape>
            </v:group>
            <v:group style="position:absolute;left:6742;top:3030;width:2;height:770" coordorigin="6742,3030" coordsize="2,770">
              <v:shape style="position:absolute;left:6742;top:3030;width:2;height:770" coordorigin="6742,3030" coordsize="0,770" path="m6742,3800l6742,3030e" filled="f" stroked="t" strokeweight=".95232pt" strokecolor="#545454">
                <v:path arrowok="t"/>
              </v:shape>
            </v:group>
            <v:group style="position:absolute;left:619;top:3793;width:10733;height:2" coordorigin="619,3793" coordsize="10733,2">
              <v:shape style="position:absolute;left:619;top:3793;width:10733;height:2" coordorigin="619,3793" coordsize="10733,0" path="m619,3793l11352,3793e" filled="f" stroked="t" strokeweight=".95232pt" strokecolor="#4F4F4F">
                <v:path arrowok="t"/>
              </v:shape>
            </v:group>
            <v:group style="position:absolute;left:2138;top:4309;width:9218;height:2" coordorigin="2138,4309" coordsize="9218,2">
              <v:shape style="position:absolute;left:2138;top:4309;width:9218;height:2" coordorigin="2138,4309" coordsize="9218,0" path="m2138,4309l11356,4309e" filled="f" stroked="t" strokeweight=".95232pt" strokecolor="#606060">
                <v:path arrowok="t"/>
              </v:shape>
            </v:group>
            <v:group style="position:absolute;left:4709;top:4297;width:2;height:2227" coordorigin="4709,4297" coordsize="2,2227">
              <v:shape style="position:absolute;left:4709;top:4297;width:2;height:2227" coordorigin="4709,4297" coordsize="0,2227" path="m4709,6524l4709,4297e" filled="f" stroked="t" strokeweight=".71424pt" strokecolor="#484848">
                <v:path arrowok="t"/>
              </v:shape>
            </v:group>
            <v:group style="position:absolute;left:4695;top:5033;width:6666;height:2" coordorigin="4695,5033" coordsize="6666,2">
              <v:shape style="position:absolute;left:4695;top:5033;width:6666;height:2" coordorigin="4695,5033" coordsize="6666,0" path="m4695,5033l11361,5033e" filled="f" stroked="t" strokeweight=".71424pt" strokecolor="#575757">
                <v:path arrowok="t"/>
              </v:shape>
            </v:group>
            <v:group style="position:absolute;left:4716;top:7222;width:2;height:736" coordorigin="4716,7222" coordsize="2,736">
              <v:shape style="position:absolute;left:4716;top:7222;width:2;height:736" coordorigin="4716,7222" coordsize="0,736" path="m4716,7958l4716,7222e" filled="f" stroked="t" strokeweight=".47616pt" strokecolor="#383838">
                <v:path arrowok="t"/>
              </v:shape>
            </v:group>
            <v:group style="position:absolute;left:7628;top:4794;width:3733;height:2" coordorigin="7628,4794" coordsize="3733,2">
              <v:shape style="position:absolute;left:7628;top:4794;width:3733;height:2" coordorigin="7628,4794" coordsize="3733,0" path="m7628,4794l11361,4794e" filled="f" stroked="t" strokeweight=".71424pt" strokecolor="#4F4F4F">
                <v:path arrowok="t"/>
              </v:shape>
            </v:group>
            <v:group style="position:absolute;left:4695;top:5272;width:6666;height:2" coordorigin="4695,5272" coordsize="6666,2">
              <v:shape style="position:absolute;left:4695;top:5272;width:6666;height:2" coordorigin="4695,5272" coordsize="6666,0" path="m4695,5272l11361,5272e" filled="f" stroked="t" strokeweight=".71424pt" strokecolor="#545454">
                <v:path arrowok="t"/>
              </v:shape>
            </v:group>
            <v:group style="position:absolute;left:2147;top:5516;width:9209;height:2" coordorigin="2147,5516" coordsize="9209,2">
              <v:shape style="position:absolute;left:2147;top:5516;width:9209;height:2" coordorigin="2147,5516" coordsize="9209,0" path="m2147,5516l11356,5516e" filled="f" stroked="t" strokeweight=".71424pt" strokecolor="#545454">
                <v:path arrowok="t"/>
              </v:shape>
            </v:group>
            <v:group style="position:absolute;left:2143;top:6230;width:9218;height:2" coordorigin="2143,6230" coordsize="9218,2">
              <v:shape style="position:absolute;left:2143;top:6230;width:9218;height:2" coordorigin="2143,6230" coordsize="9218,0" path="m2143,6230l11361,6230e" filled="f" stroked="t" strokeweight=".71424pt" strokecolor="#545454">
                <v:path arrowok="t"/>
              </v:shape>
            </v:group>
            <v:group style="position:absolute;left:2143;top:6515;width:9218;height:2" coordorigin="2143,6515" coordsize="9218,2">
              <v:shape style="position:absolute;left:2143;top:6515;width:9218;height:2" coordorigin="2143,6515" coordsize="9218,0" path="m2143,6515l11361,6515e" filled="f" stroked="t" strokeweight=".71424pt" strokecolor="#5B5B5B">
                <v:path arrowok="t"/>
              </v:shape>
            </v:group>
            <v:group style="position:absolute;left:809;top:6756;width:10556;height:2" coordorigin="809,6756" coordsize="10556,2">
              <v:shape style="position:absolute;left:809;top:6756;width:10556;height:2" coordorigin="809,6756" coordsize="10556,0" path="m809,6756l11366,6756e" filled="f" stroked="t" strokeweight=".71424pt" strokecolor="#5B5B5B">
                <v:path arrowok="t"/>
              </v:shape>
            </v:group>
            <v:group style="position:absolute;left:624;top:4072;width:10733;height:2" coordorigin="624,4072" coordsize="10733,2">
              <v:shape style="position:absolute;left:624;top:4072;width:10733;height:2" coordorigin="624,4072" coordsize="10733,0" path="m624,4072l11356,4072e" filled="f" stroked="t" strokeweight=".71424pt" strokecolor="#575757">
                <v:path arrowok="t"/>
              </v:shape>
            </v:group>
            <v:group style="position:absolute;left:624;top:5757;width:10733;height:2" coordorigin="624,5757" coordsize="10733,2">
              <v:shape style="position:absolute;left:624;top:5757;width:10733;height:2" coordorigin="624,5757" coordsize="10733,0" path="m624,5757l11356,5757e" filled="f" stroked="t" strokeweight=".95232pt" strokecolor="#4F4F4F">
                <v:path arrowok="t"/>
              </v:shape>
            </v:group>
            <v:group style="position:absolute;left:629;top:7227;width:10737;height:2" coordorigin="629,7227" coordsize="10737,2">
              <v:shape style="position:absolute;left:629;top:7227;width:10737;height:2" coordorigin="629,7227" coordsize="10737,0" path="m629,7227l11366,7227e" filled="f" stroked="t" strokeweight=".71424pt" strokecolor="#575757">
                <v:path arrowok="t"/>
              </v:shape>
            </v:group>
            <v:group style="position:absolute;left:4709;top:7466;width:6657;height:2" coordorigin="4709,7466" coordsize="6657,2">
              <v:shape style="position:absolute;left:4709;top:7466;width:6657;height:2" coordorigin="4709,7466" coordsize="6657,0" path="m4709,7466l11366,7466e" filled="f" stroked="t" strokeweight=".71424pt" strokecolor="#575757">
                <v:path arrowok="t"/>
              </v:shape>
            </v:group>
            <v:group style="position:absolute;left:4709;top:7702;width:6661;height:2" coordorigin="4709,7702" coordsize="6661,2">
              <v:shape style="position:absolute;left:4709;top:7702;width:6661;height:2" coordorigin="4709,7702" coordsize="6661,0" path="m4709,7702l11371,7702e" filled="f" stroked="t" strokeweight=".71424pt" strokecolor="#545454">
                <v:path arrowok="t"/>
              </v:shape>
            </v:group>
            <v:group style="position:absolute;left:638;top:9724;width:10742;height:2" coordorigin="638,9724" coordsize="10742,2">
              <v:shape style="position:absolute;left:638;top:9724;width:10742;height:2" coordorigin="638,9724" coordsize="10742,0" path="m638,9724l11380,9724e" filled="f" stroked="t" strokeweight=".71424pt" strokecolor="#545454">
                <v:path arrowok="t"/>
              </v:shape>
            </v:group>
            <v:group style="position:absolute;left:643;top:10680;width:10742;height:2" coordorigin="643,10680" coordsize="10742,2">
              <v:shape style="position:absolute;left:643;top:10680;width:10742;height:2" coordorigin="643,10680" coordsize="10742,0" path="m643,10680l11385,10680e" filled="f" stroked="t" strokeweight=".71424pt" strokecolor="#545454">
                <v:path arrowok="t"/>
              </v:shape>
            </v:group>
            <v:group style="position:absolute;left:629;top:7946;width:10742;height:2" coordorigin="629,7946" coordsize="10742,2">
              <v:shape style="position:absolute;left:629;top:7946;width:10742;height:2" coordorigin="629,7946" coordsize="10742,0" path="m629,7946l11371,7946e" filled="f" stroked="t" strokeweight=".71424pt" strokecolor="#575757">
                <v:path arrowok="t"/>
              </v:shape>
            </v:group>
            <v:group style="position:absolute;left:633;top:8885;width:10742;height:2" coordorigin="633,8885" coordsize="10742,2">
              <v:shape style="position:absolute;left:633;top:8885;width:10742;height:2" coordorigin="633,8885" coordsize="10742,0" path="m633,8885l11375,8885e" filled="f" stroked="t" strokeweight=".71424pt" strokecolor="#575757">
                <v:path arrowok="t"/>
              </v:shape>
            </v:group>
            <v:group style="position:absolute;left:638;top:9963;width:10742;height:2" coordorigin="638,9963" coordsize="10742,2">
              <v:shape style="position:absolute;left:638;top:9963;width:10742;height:2" coordorigin="638,9963" coordsize="10742,0" path="m638,9963l11380,9963e" filled="f" stroked="t" strokeweight=".71424pt" strokecolor="#545454">
                <v:path arrowok="t"/>
              </v:shape>
            </v:group>
            <v:group style="position:absolute;left:638;top:10207;width:10747;height:2" coordorigin="638,10207" coordsize="10747,2">
              <v:shape style="position:absolute;left:638;top:10207;width:10747;height:2" coordorigin="638,10207" coordsize="10747,0" path="m638,10207l11385,10207e" filled="f" stroked="t" strokeweight=".71424pt" strokecolor="#575757">
                <v:path arrowok="t"/>
              </v:shape>
            </v:group>
            <v:group style="position:absolute;left:643;top:10924;width:10747;height:2" coordorigin="643,10924" coordsize="10747,2">
              <v:shape style="position:absolute;left:643;top:10924;width:10747;height:2" coordorigin="643,10924" coordsize="10747,0" path="m643,10924l11390,10924e" filled="f" stroked="t" strokeweight=".71424pt" strokecolor="#5B5B5B">
                <v:path arrowok="t"/>
              </v:shape>
            </v:group>
            <v:group style="position:absolute;left:643;top:6825;width:2;height:4244" coordorigin="643,6825" coordsize="2,4244">
              <v:shape style="position:absolute;left:643;top:6825;width:2;height:4244" coordorigin="643,6825" coordsize="0,4244" path="m643,11069l643,6825e" filled="f" stroked="t" strokeweight=".95232pt" strokecolor="#4B4B4B">
                <v:path arrowok="t"/>
              </v:shape>
            </v:group>
            <v:group style="position:absolute;left:7195;top:10916;width:2;height:5258" coordorigin="7195,10916" coordsize="2,5258">
              <v:shape style="position:absolute;left:7195;top:10916;width:2;height:5258" coordorigin="7195,10916" coordsize="0,5258" path="m7195,16174l7195,10916e" filled="f" stroked="t" strokeweight=".71424pt" strokecolor="#4F4F4F">
                <v:path arrowok="t"/>
              </v:shape>
            </v:group>
            <v:group style="position:absolute;left:648;top:11392;width:10742;height:2" coordorigin="648,11392" coordsize="10742,2">
              <v:shape style="position:absolute;left:648;top:11392;width:10742;height:2" coordorigin="648,11392" coordsize="10742,0" path="m648,11392l11390,11392e" filled="f" stroked="t" strokeweight=".71424pt" strokecolor="#606060">
                <v:path arrowok="t"/>
              </v:shape>
            </v:group>
            <v:group style="position:absolute;left:648;top:13488;width:1538;height:2" coordorigin="648,13488" coordsize="1538,2">
              <v:shape style="position:absolute;left:648;top:13488;width:1538;height:2" coordorigin="648,13488" coordsize="1538,0" path="m648,13488l2186,13488e" filled="f" stroked="t" strokeweight=".71424pt" strokecolor="#545454">
                <v:path arrowok="t"/>
              </v:shape>
            </v:group>
            <v:group style="position:absolute;left:657;top:16172;width:10752;height:2" coordorigin="657,16172" coordsize="10752,2">
              <v:shape style="position:absolute;left:657;top:16172;width:10752;height:2" coordorigin="657,16172" coordsize="10752,0" path="m657,16172l11409,16172e" filled="f" stroked="t" strokeweight=".71424pt" strokecolor="#676767">
                <v:path arrowok="t"/>
              </v:shape>
            </v:group>
            <v:group style="position:absolute;left:662;top:11366;width:2;height:4818" coordorigin="662,11366" coordsize="2,4818">
              <v:shape style="position:absolute;left:662;top:11366;width:2;height:4818" coordorigin="662,11366" coordsize="0,4818" path="m662,16184l662,11366e" filled="f" stroked="t" strokeweight=".71424pt" strokecolor="#383838">
                <v:path arrowok="t"/>
              </v:shape>
            </v:group>
            <v:group style="position:absolute;left:2676;top:14778;width:1400;height:2" coordorigin="2676,14778" coordsize="1400,2">
              <v:shape style="position:absolute;left:2676;top:14778;width:1400;height:2" coordorigin="2676,14778" coordsize="1400,0" path="m2676,14778l4076,14778e" filled="f" stroked="t" strokeweight="2.380800pt" strokecolor="#3444B8">
                <v:path arrowok="t"/>
              </v:shape>
            </v:group>
            <v:group style="position:absolute;left:5352;top:14931;width:2;height:707" coordorigin="5352,14931" coordsize="2,707">
              <v:shape style="position:absolute;left:5352;top:14931;width:2;height:707" coordorigin="5352,14931" coordsize="0,707" path="m5352,15639l5352,14931e" filled="f" stroked="t" strokeweight="1.42848pt" strokecolor="#484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9"/>
          <w:szCs w:val="39"/>
          <w:color w:val="1A2DB3"/>
          <w:spacing w:val="0"/>
          <w:w w:val="103"/>
        </w:rPr>
        <w:t>-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996" w:right="-51"/>
        <w:jc w:val="left"/>
        <w:tabs>
          <w:tab w:pos="31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-43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1"/>
          <w:b/>
          <w:bCs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4" w:after="0" w:line="240" w:lineRule="auto"/>
        <w:ind w:left="1948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8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4"/>
        </w:rPr>
        <w:t>Amir/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ÜL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440"/>
          <w:cols w:num="2" w:equalWidth="0">
            <w:col w:w="4008" w:space="1011"/>
            <w:col w:w="5981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80" w:bottom="280" w:left="66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left="614" w:right="-68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w w:val="85"/>
          <w:b/>
          <w:bCs/>
          <w:position w:val="-2"/>
        </w:rPr>
        <w:t>BO</w:t>
      </w:r>
      <w:r>
        <w:rPr>
          <w:rFonts w:ascii="Arial" w:hAnsi="Arial" w:cs="Arial" w:eastAsia="Arial"/>
          <w:sz w:val="17"/>
          <w:szCs w:val="17"/>
          <w:color w:val="313131"/>
          <w:spacing w:val="-9"/>
          <w:w w:val="85"/>
          <w:b/>
          <w:bCs/>
          <w:position w:val="-2"/>
        </w:rPr>
        <w:t>Y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5"/>
          <w:b/>
          <w:bCs/>
          <w:position w:val="-2"/>
        </w:rPr>
        <w:t>üKSE.</w:t>
      </w:r>
      <w:r>
        <w:rPr>
          <w:rFonts w:ascii="Arial" w:hAnsi="Arial" w:cs="Arial" w:eastAsia="Arial"/>
          <w:sz w:val="17"/>
          <w:szCs w:val="17"/>
          <w:color w:val="313131"/>
          <w:spacing w:val="-4"/>
          <w:w w:val="86"/>
          <w:b/>
          <w:bCs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0C0C0C"/>
          <w:spacing w:val="-8"/>
          <w:w w:val="91"/>
          <w:b/>
          <w:bCs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7"/>
          <w:b/>
          <w:bCs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65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3" w:after="0" w:line="240" w:lineRule="auto"/>
        <w:ind w:left="312" w:right="424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8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9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8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424" w:right="437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</w:rPr>
        <w:t>BAŞKANLJGI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44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2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2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37" w:lineRule="exact"/>
        <w:ind w:left="1042" w:right="506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60" w:right="440"/>
          <w:cols w:num="2" w:equalWidth="0">
            <w:col w:w="1604" w:space="1306"/>
            <w:col w:w="7910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672155" w:type="dxa"/>
      </w:tblPr>
      <w:tblGrid/>
      <w:tr>
        <w:trPr>
          <w:trHeight w:val="233" w:hRule="exact"/>
        </w:trPr>
        <w:tc>
          <w:tcPr>
            <w:tcW w:w="1188" w:type="dxa"/>
            <w:tcBorders>
              <w:top w:val="single" w:sz="5.458464" w:space="0" w:color="575757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89"/>
                <w:position w:val="-1"/>
              </w:rPr>
              <w:t>!Ola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89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2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308" w:type="dxa"/>
            <w:tcBorders>
              <w:top w:val="single" w:sz="5.458464" w:space="0" w:color="575757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5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36" w:type="dxa"/>
            <w:tcBorders>
              <w:top w:val="single" w:sz="5.458464" w:space="0" w:color="575757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5" w:lineRule="exact"/>
              <w:ind w:left="1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93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7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52" w:type="dxa"/>
            <w:gridSpan w:val="2"/>
            <w:tcBorders>
              <w:top w:val="single" w:sz="5.458464" w:space="0" w:color="575757"/>
              <w:bottom w:val="single" w:sz="5.458464" w:space="0" w:color="545454"/>
              <w:left w:val="nil" w:sz="6" w:space="0" w:color="auto"/>
              <w:right w:val="single" w:sz="5.458464" w:space="0" w:color="545454"/>
            </w:tcBorders>
          </w:tcPr>
          <w:p>
            <w:pPr>
              <w:spacing w:before="4" w:after="0" w:line="215" w:lineRule="exact"/>
              <w:ind w:left="193" w:right="-20"/>
              <w:jc w:val="left"/>
              <w:tabs>
                <w:tab w:pos="21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16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0"/>
                <w:w w:val="13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-29"/>
                <w:w w:val="13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14:04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3"/>
                <w:position w:val="-1"/>
              </w:rPr>
              <w:t>tTel: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8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581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5407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6" w:hRule="exact"/>
        </w:trPr>
        <w:tc>
          <w:tcPr>
            <w:tcW w:w="1188" w:type="dxa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7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08" w:type="dxa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7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36" w:type="dxa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7" w:lineRule="exact"/>
              <w:ind w:left="164" w:right="-20"/>
              <w:jc w:val="left"/>
              <w:tabs>
                <w:tab w:pos="1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10193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52" w:type="dxa"/>
            <w:gridSpan w:val="2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single" w:sz="5.458464" w:space="0" w:color="545454"/>
            </w:tcBorders>
          </w:tcPr>
          <w:p>
            <w:pPr>
              <w:spacing w:before="4" w:after="0" w:line="217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w w:val="79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8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86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95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2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-13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</w:rPr>
              <w:t>MehmetBERBER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7" w:hRule="exact"/>
        </w:trPr>
        <w:tc>
          <w:tcPr>
            <w:tcW w:w="1058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5" w:lineRule="exact"/>
              <w:ind w:left="58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0"/>
                <w:w w:val="15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-39"/>
                <w:w w:val="15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1"/>
                <w:position w:val="-1"/>
              </w:rPr>
              <w:t>YakaQ_ına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1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8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çayırı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97"/>
                <w:position w:val="-1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98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29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777979"/>
                <w:spacing w:val="0"/>
                <w:w w:val="87"/>
                <w:i/>
                <w:position w:val="-1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777979"/>
                <w:spacing w:val="-12"/>
                <w:w w:val="87"/>
                <w:i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24444"/>
                <w:spacing w:val="0"/>
                <w:w w:val="105"/>
                <w:position w:val="-1"/>
              </w:rPr>
              <w:t>İZMİR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0" w:hRule="exact"/>
        </w:trPr>
        <w:tc>
          <w:tcPr>
            <w:tcW w:w="1188" w:type="dxa"/>
            <w:tcBorders>
              <w:top w:val="single" w:sz="3.638976" w:space="0" w:color="4F4F4F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74" w:type="dxa"/>
            <w:gridSpan w:val="3"/>
            <w:tcBorders>
              <w:top w:val="nil" w:sz="6" w:space="0" w:color="auto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3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22"/>
                <w:w w:val="13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5"/>
              </w:rPr>
              <w:t>Yakapına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5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çayırı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8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24444"/>
                <w:spacing w:val="0"/>
                <w:w w:val="8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24444"/>
                <w:spacing w:val="-3"/>
                <w:w w:val="8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521" w:type="dxa"/>
            <w:tcBorders>
              <w:top w:val="nil" w:sz="6" w:space="0" w:color="auto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3" w:hRule="exact"/>
        </w:trPr>
        <w:tc>
          <w:tcPr>
            <w:tcW w:w="1188" w:type="dxa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4"/>
              </w:rPr>
              <w:t>IYan_gı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74" w:type="dxa"/>
            <w:gridSpan w:val="3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7" w:lineRule="exact"/>
              <w:ind w:left="162" w:right="-20"/>
              <w:jc w:val="left"/>
              <w:tabs>
                <w:tab w:pos="29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:Anız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Yaııgını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60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1" w:type="dxa"/>
            <w:tcBorders>
              <w:top w:val="single" w:sz="5.458464" w:space="0" w:color="545454"/>
              <w:bottom w:val="single" w:sz="5.4584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7" w:lineRule="exact"/>
              <w:ind w:left="11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3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31"/>
                <w:w w:val="13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444"/>
                <w:spacing w:val="0"/>
                <w:w w:val="100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7" w:after="0" w:line="217" w:lineRule="exact"/>
        <w:ind w:left="172" w:right="-20"/>
        <w:jc w:val="left"/>
        <w:tabs>
          <w:tab w:pos="320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8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3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89447pt;margin-top:3.14288pt;width:54.761055pt;height:20pt;mso-position-horizontal-relative:page;mso-position-vertical-relative:paragraph;z-index:-14878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520" w:val="left"/>
                      <w:tab w:pos="98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424444"/>
                      <w:spacing w:val="0"/>
                      <w:w w:val="63"/>
                    </w:rPr>
                    <w:t>!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444"/>
                      <w:spacing w:val="-64"/>
                      <w:w w:val="63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44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44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424444"/>
                      <w:spacing w:val="0"/>
                      <w:w w:val="63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424444"/>
                      <w:spacing w:val="-54"/>
                      <w:w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42444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42444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59595"/>
                      <w:spacing w:val="0"/>
                      <w:w w:val="63"/>
                    </w:rPr>
                    <w:t>J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205"/>
        </w:rPr>
        <w:t>ı-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"/>
          <w:w w:val="20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76"/>
          <w:w w:val="20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49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402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90"/>
          <w:w w:val="4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4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81"/>
          <w:w w:val="4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402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-108"/>
          <w:w w:val="4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4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311"/>
        </w:rPr>
        <w:t>----------1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499" w:right="-20"/>
        <w:jc w:val="left"/>
        <w:tabs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2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</w:sectPr>
      </w:pPr>
      <w:rPr/>
    </w:p>
    <w:p>
      <w:pPr>
        <w:spacing w:before="84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40" w:lineRule="auto"/>
        <w:ind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:Şeri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BAKSi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6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2" w:equalWidth="0">
            <w:col w:w="1165" w:space="640"/>
            <w:col w:w="9015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090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8" w:right="-20"/>
        <w:jc w:val="left"/>
        <w:tabs>
          <w:tab w:pos="2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2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9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9"/>
        </w:rPr>
        <w:t>: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09"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7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1" w:lineRule="auto"/>
        <w:ind w:right="4470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Geü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6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Doiialgaz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3" w:equalWidth="0">
            <w:col w:w="655" w:space="1151"/>
            <w:col w:w="1870" w:space="568"/>
            <w:col w:w="6576"/>
          </w:cols>
        </w:sectPr>
      </w:pPr>
      <w:rPr/>
    </w:p>
    <w:p>
      <w:pPr>
        <w:spacing w:before="0" w:after="0" w:line="205" w:lineRule="exact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24444"/>
          <w:spacing w:val="0"/>
          <w:w w:val="82"/>
        </w:rPr>
        <w:t>IV</w:t>
      </w:r>
      <w:r>
        <w:rPr>
          <w:rFonts w:ascii="Arial" w:hAnsi="Arial" w:cs="Arial" w:eastAsia="Arial"/>
          <w:sz w:val="17"/>
          <w:szCs w:val="17"/>
          <w:color w:val="424444"/>
          <w:spacing w:val="0"/>
          <w:w w:val="82"/>
        </w:rPr>
        <w:t>  </w:t>
      </w:r>
      <w:r>
        <w:rPr>
          <w:rFonts w:ascii="Arial" w:hAnsi="Arial" w:cs="Arial" w:eastAsia="Arial"/>
          <w:sz w:val="17"/>
          <w:szCs w:val="17"/>
          <w:color w:val="424444"/>
          <w:spacing w:val="3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6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8"/>
          <w:w w:val="1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4" w:equalWidth="0">
            <w:col w:w="1271" w:space="534"/>
            <w:col w:w="2058" w:space="436"/>
            <w:col w:w="981" w:space="1724"/>
            <w:col w:w="3816"/>
          </w:cols>
        </w:sectPr>
      </w:pPr>
      <w:rPr/>
    </w:p>
    <w:p>
      <w:pPr>
        <w:spacing w:before="18" w:after="0" w:line="240" w:lineRule="auto"/>
        <w:ind w:left="15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blaym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-34" w:right="13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38" w:right="38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9"/>
          <w:position w:val="-1"/>
        </w:rPr>
        <w:t>öndtirmede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60" w:right="440"/>
          <w:cols w:num="2" w:equalWidth="0">
            <w:col w:w="1542" w:space="264"/>
            <w:col w:w="9014"/>
          </w:cols>
        </w:sectPr>
      </w:pPr>
      <w:rPr/>
    </w:p>
    <w:p>
      <w:pPr>
        <w:spacing w:before="4" w:after="0" w:line="135" w:lineRule="exact"/>
        <w:ind w:left="150" w:right="-69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2"/>
          <w:position w:val="-7"/>
        </w:rPr>
        <w:t>ı:;öndilrme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126" w:lineRule="exact"/>
        <w:ind w:right="-20"/>
        <w:jc w:val="left"/>
        <w:tabs>
          <w:tab w:pos="1100" w:val="left"/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6"/>
          <w:position w:val="-8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"/>
          <w:w w:val="96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D60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6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6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88"/>
          <w:position w:val="-9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88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2"/>
          <w:w w:val="8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2" w:equalWidth="0">
            <w:col w:w="3630" w:space="1314"/>
            <w:col w:w="5876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auto"/>
        <w:ind w:left="159" w:right="-53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/Söndürme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1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7" w:lineRule="exact"/>
        <w:ind w:right="-20"/>
        <w:jc w:val="left"/>
        <w:tabs>
          <w:tab w:pos="940" w:val="left"/>
          <w:tab w:pos="24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24444"/>
          <w:spacing w:val="0"/>
          <w:w w:val="60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424444"/>
          <w:spacing w:val="-56"/>
          <w:w w:val="60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42444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424444"/>
          <w:spacing w:val="0"/>
          <w:w w:val="6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3" w:equalWidth="0">
            <w:col w:w="1498" w:space="312"/>
            <w:col w:w="1294" w:space="1995"/>
            <w:col w:w="5721"/>
          </w:cols>
        </w:sectPr>
      </w:pPr>
      <w:rPr/>
    </w:p>
    <w:p>
      <w:pPr>
        <w:spacing w:before="21" w:after="0" w:line="240" w:lineRule="auto"/>
        <w:ind w:left="18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BAKSi'ye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tarlanı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biçili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kaldırılmı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anızında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805" w:right="70" w:firstLine="-16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9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8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yle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vaıılrnıştı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7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0" w:right="3962" w:firstLine="5"/>
        <w:jc w:val="left"/>
        <w:tabs>
          <w:tab w:pos="180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2"/>
        </w:rPr>
        <w:t>Sjg_ortalı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y,,.,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4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D60"/>
          <w:spacing w:val="0"/>
          <w:w w:val="136"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5B5D60"/>
          <w:spacing w:val="39"/>
          <w:w w:val="136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8B8B8"/>
          <w:spacing w:val="-29"/>
          <w:w w:val="95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24444"/>
          <w:spacing w:val="-13"/>
          <w:w w:val="143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6"/>
          <w:position w:val="-2"/>
        </w:rPr>
        <w:t>ım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5"/>
          <w:position w:val="-2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-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</w:sectPr>
      </w:pPr>
      <w:rPr/>
    </w:p>
    <w:p>
      <w:pPr>
        <w:spacing w:before="0" w:after="0" w:line="267" w:lineRule="exact"/>
        <w:ind w:left="159" w:right="-81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Dönü</w:t>
      </w:r>
      <w:r>
        <w:rPr>
          <w:rFonts w:ascii="Arial" w:hAnsi="Arial" w:cs="Arial" w:eastAsia="Arial"/>
          <w:sz w:val="18"/>
          <w:szCs w:val="18"/>
          <w:color w:val="313131"/>
          <w:spacing w:val="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13131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47"/>
          <w:position w:val="-1"/>
        </w:rPr>
        <w:t>rT</w:t>
      </w:r>
      <w:r>
        <w:rPr>
          <w:rFonts w:ascii="Arial" w:hAnsi="Arial" w:cs="Arial" w:eastAsia="Arial"/>
          <w:sz w:val="27"/>
          <w:szCs w:val="27"/>
          <w:color w:val="424444"/>
          <w:spacing w:val="6"/>
          <w:w w:val="4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2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97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1F1F1F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143"/>
          <w:position w:val="-1"/>
        </w:rPr>
        <w:t>:</w:t>
      </w:r>
      <w:r>
        <w:rPr>
          <w:rFonts w:ascii="Arial" w:hAnsi="Arial" w:cs="Arial" w:eastAsia="Arial"/>
          <w:sz w:val="19"/>
          <w:szCs w:val="19"/>
          <w:color w:val="424444"/>
          <w:spacing w:val="-38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14/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4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6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-26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D60"/>
          <w:spacing w:val="-7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60" w:right="440"/>
          <w:cols w:num="2" w:equalWidth="0">
            <w:col w:w="3320" w:space="2252"/>
            <w:col w:w="5248"/>
          </w:cols>
        </w:sectPr>
      </w:pPr>
      <w:rPr/>
    </w:p>
    <w:p>
      <w:pPr>
        <w:spacing w:before="7" w:after="0" w:line="240" w:lineRule="auto"/>
        <w:ind w:left="150" w:right="-68"/>
        <w:jc w:val="left"/>
        <w:tabs>
          <w:tab w:pos="1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6.080002pt;margin-top:54.888977pt;width:11.52pt;height:33.599998pt;mso-position-horizontal-relative:page;mso-position-vertical-relative:paragraph;z-index:-14880" type="#_x0000_t75">
            <v:imagedata r:id="rId35" o:title=""/>
          </v:shape>
        </w:pict>
      </w:r>
      <w:r>
        <w:rPr/>
        <w:pict>
          <v:group style="position:absolute;margin-left:38.777840pt;margin-top:44.669357pt;width:542.982156pt;height:763.295614pt;mso-position-horizontal-relative:page;mso-position-vertical-relative:page;z-index:-14879" coordorigin="776,893" coordsize="10860,15266">
            <v:shape style="position:absolute;left:8774;top:12902;width:2861;height:2266" type="#_x0000_t75">
              <v:imagedata r:id="rId36" o:title=""/>
            </v:shape>
            <v:group style="position:absolute;left:801;top:921;width:10544;height:2" coordorigin="801,921" coordsize="10544,2">
              <v:shape style="position:absolute;left:801;top:921;width:10544;height:2" coordorigin="801,921" coordsize="10544,0" path="m801,921l11345,921e" filled="f" stroked="t" strokeweight=".682308pt" strokecolor="#575757">
                <v:path arrowok="t"/>
              </v:shape>
            </v:group>
            <v:group style="position:absolute;left:803;top:928;width:2;height:15220" coordorigin="803,928" coordsize="2,15220">
              <v:shape style="position:absolute;left:803;top:928;width:2;height:15220" coordorigin="803,928" coordsize="0,15220" path="m803,16148l803,928e" filled="f" stroked="t" strokeweight=".682308pt" strokecolor="#4F4F4F">
                <v:path arrowok="t"/>
              </v:shape>
            </v:group>
            <v:group style="position:absolute;left:2461;top:919;width:2;height:1437" coordorigin="2461,919" coordsize="2,1437">
              <v:shape style="position:absolute;left:2461;top:919;width:2;height:1437" coordorigin="2461,919" coordsize="0,1437" path="m2461,2355l2461,919e" filled="f" stroked="t" strokeweight=".682308pt" strokecolor="#7C7C7C">
                <v:path arrowok="t"/>
              </v:shape>
            </v:group>
            <v:group style="position:absolute;left:8902;top:905;width:2;height:1437" coordorigin="8902,905" coordsize="2,1437">
              <v:shape style="position:absolute;left:8902;top:905;width:2;height:1437" coordorigin="8902,905" coordsize="0,1437" path="m8902,2341l8902,905e" filled="f" stroked="t" strokeweight=".682308pt" strokecolor="#4F4F4F">
                <v:path arrowok="t"/>
              </v:shape>
            </v:group>
            <v:group style="position:absolute;left:11347;top:900;width:2;height:14254" coordorigin="11347,900" coordsize="2,14254">
              <v:shape style="position:absolute;left:11347;top:900;width:2;height:14254" coordorigin="11347,900" coordsize="0,14254" path="m11347,15154l11347,900e" filled="f" stroked="t" strokeweight=".682308pt" strokecolor="#545454">
                <v:path arrowok="t"/>
              </v:shape>
            </v:group>
            <v:group style="position:absolute;left:1801;top:11166;width:2;height:4986" coordorigin="1801,11166" coordsize="2,4986">
              <v:shape style="position:absolute;left:1801;top:11166;width:2;height:4986" coordorigin="1801,11166" coordsize="0,4986" path="m1801,16152l1801,11166e" filled="f" stroked="t" strokeweight=".682308pt" strokecolor="#4B4B4B">
                <v:path arrowok="t"/>
              </v:shape>
            </v:group>
            <v:group style="position:absolute;left:2454;top:4249;width:2;height:11899" coordorigin="2454,4249" coordsize="2,11899">
              <v:shape style="position:absolute;left:2454;top:4249;width:2;height:11899" coordorigin="2454,4249" coordsize="0,11899" path="m2454,16148l2454,4249e" filled="f" stroked="t" strokeweight=".682308pt" strokecolor="#5B5B5B">
                <v:path arrowok="t"/>
              </v:shape>
            </v:group>
            <v:group style="position:absolute;left:3871;top:3503;width:2;height:756" coordorigin="3871,3503" coordsize="2,756">
              <v:shape style="position:absolute;left:3871;top:3503;width:2;height:756" coordorigin="3871,3503" coordsize="0,756" path="m3871,4259l3871,3503e" filled="f" stroked="t" strokeweight=".909744pt" strokecolor="#4F4F4F">
                <v:path arrowok="t"/>
              </v:shape>
            </v:group>
            <v:group style="position:absolute;left:6832;top:3498;width:2;height:760" coordorigin="6832,3498" coordsize="2,760">
              <v:shape style="position:absolute;left:6832;top:3498;width:2;height:760" coordorigin="6832,3498" coordsize="0,760" path="m6832,4259l6832,3498e" filled="f" stroked="t" strokeweight=".682308pt" strokecolor="#4F4F4F">
                <v:path arrowok="t"/>
              </v:shape>
            </v:group>
            <v:group style="position:absolute;left:801;top:4249;width:10553;height:2" coordorigin="801,4249" coordsize="10553,2">
              <v:shape style="position:absolute;left:801;top:4249;width:10553;height:2" coordorigin="801,4249" coordsize="10553,0" path="m801,4249l11354,4249e" filled="f" stroked="t" strokeweight=".682308pt" strokecolor="#4B4B4B">
                <v:path arrowok="t"/>
              </v:shape>
            </v:group>
            <v:group style="position:absolute;left:805;top:4520;width:10548;height:2" coordorigin="805,4520" coordsize="10548,2">
              <v:shape style="position:absolute;left:805;top:4520;width:10548;height:2" coordorigin="805,4520" coordsize="10548,0" path="m805,4520l11354,4520e" filled="f" stroked="t" strokeweight=".682308pt" strokecolor="#575757">
                <v:path arrowok="t"/>
              </v:shape>
            </v:group>
            <v:group style="position:absolute;left:2456;top:4753;width:8897;height:2" coordorigin="2456,4753" coordsize="8897,2">
              <v:shape style="position:absolute;left:2456;top:4753;width:8897;height:2" coordorigin="2456,4753" coordsize="8897,0" path="m2456,4753l11354,4753e" filled="f" stroked="t" strokeweight=".682308pt" strokecolor="#575757">
                <v:path arrowok="t"/>
              </v:shape>
            </v:group>
            <v:group style="position:absolute;left:4885;top:4748;width:2;height:2118" coordorigin="4885,4748" coordsize="2,2118">
              <v:shape style="position:absolute;left:4885;top:4748;width:2;height:2118" coordorigin="4885,4748" coordsize="0,2118" path="m4885,6866l4885,4748e" filled="f" stroked="t" strokeweight=".682308pt" strokecolor="#4F4F4F">
                <v:path arrowok="t"/>
              </v:shape>
            </v:group>
            <v:group style="position:absolute;left:4881;top:5224;width:6473;height:2" coordorigin="4881,5224" coordsize="6473,2">
              <v:shape style="position:absolute;left:4881;top:5224;width:6473;height:2" coordorigin="4881,5224" coordsize="6473,0" path="m4881,5224l11354,5224e" filled="f" stroked="t" strokeweight=".682308pt" strokecolor="#575757">
                <v:path arrowok="t"/>
              </v:shape>
            </v:group>
            <v:group style="position:absolute;left:4881;top:5457;width:6473;height:2" coordorigin="4881,5457" coordsize="6473,2">
              <v:shape style="position:absolute;left:4881;top:5457;width:6473;height:2" coordorigin="4881,5457" coordsize="6473,0" path="m4881,5457l11354,5457e" filled="f" stroked="t" strokeweight=".682308pt" strokecolor="#575757">
                <v:path arrowok="t"/>
              </v:shape>
            </v:group>
            <v:group style="position:absolute;left:4881;top:5695;width:6473;height:2" coordorigin="4881,5695" coordsize="6473,2">
              <v:shape style="position:absolute;left:4881;top:5695;width:6473;height:2" coordorigin="4881,5695" coordsize="6473,0" path="m4881,5695l11354,5695e" filled="f" stroked="t" strokeweight=".682308pt" strokecolor="#575757">
                <v:path arrowok="t"/>
              </v:shape>
            </v:group>
            <v:group style="position:absolute;left:2447;top:5928;width:8906;height:2" coordorigin="2447,5928" coordsize="8906,2">
              <v:shape style="position:absolute;left:2447;top:5928;width:8906;height:2" coordorigin="2447,5928" coordsize="8906,0" path="m2447,5928l11354,5928e" filled="f" stroked="t" strokeweight=".682308pt" strokecolor="#575757">
                <v:path arrowok="t"/>
              </v:shape>
            </v:group>
            <v:group style="position:absolute;left:7646;top:6157;width:2;height:709" coordorigin="7646,6157" coordsize="2,709">
              <v:shape style="position:absolute;left:7646;top:6157;width:2;height:709" coordorigin="7646,6157" coordsize="0,709" path="m7646,6866l7646,6157e" filled="f" stroked="t" strokeweight=".682308pt" strokecolor="#575757">
                <v:path arrowok="t"/>
              </v:shape>
            </v:group>
            <v:group style="position:absolute;left:2447;top:6623;width:8906;height:2" coordorigin="2447,6623" coordsize="8906,2">
              <v:shape style="position:absolute;left:2447;top:6623;width:8906;height:2" coordorigin="2447,6623" coordsize="8906,0" path="m2447,6623l11354,6623e" filled="f" stroked="t" strokeweight=".682308pt" strokecolor="#575757">
                <v:path arrowok="t"/>
              </v:shape>
            </v:group>
            <v:group style="position:absolute;left:2447;top:6857;width:8906;height:2" coordorigin="2447,6857" coordsize="8906,2">
              <v:shape style="position:absolute;left:2447;top:6857;width:8906;height:2" coordorigin="2447,6857" coordsize="8906,0" path="m2447,6857l11354,6857e" filled="f" stroked="t" strokeweight=".682308pt" strokecolor="#575757">
                <v:path arrowok="t"/>
              </v:shape>
            </v:group>
            <v:group style="position:absolute;left:801;top:7094;width:10553;height:2" coordorigin="801,7094" coordsize="10553,2">
              <v:shape style="position:absolute;left:801;top:7094;width:10553;height:2" coordorigin="801,7094" coordsize="10553,0" path="m801,7094l11354,7094e" filled="f" stroked="t" strokeweight=".682308pt" strokecolor="#575757">
                <v:path arrowok="t"/>
              </v:shape>
            </v:group>
            <v:group style="position:absolute;left:801;top:6162;width:10553;height:2" coordorigin="801,6162" coordsize="10553,2">
              <v:shape style="position:absolute;left:801;top:6162;width:10553;height:2" coordorigin="801,6162" coordsize="10553,0" path="m801,6162l11354,6162e" filled="f" stroked="t" strokeweight=".682308pt" strokecolor="#575757">
                <v:path arrowok="t"/>
              </v:shape>
            </v:group>
            <v:group style="position:absolute;left:801;top:7556;width:10553;height:2" coordorigin="801,7556" coordsize="10553,2">
              <v:shape style="position:absolute;left:801;top:7556;width:10553;height:2" coordorigin="801,7556" coordsize="10553,0" path="m801,7556l11354,7556e" filled="f" stroked="t" strokeweight=".682308pt" strokecolor="#575757">
                <v:path arrowok="t"/>
              </v:shape>
            </v:group>
            <v:group style="position:absolute;left:4885;top:7547;width:2;height:718" coordorigin="4885,7547" coordsize="2,718">
              <v:shape style="position:absolute;left:4885;top:7547;width:2;height:718" coordorigin="4885,7547" coordsize="0,718" path="m4885,8265l4885,7547e" filled="f" stroked="t" strokeweight=".682308pt" strokecolor="#4F4F4F">
                <v:path arrowok="t"/>
              </v:shape>
            </v:group>
            <v:group style="position:absolute;left:4872;top:7789;width:6482;height:2" coordorigin="4872,7789" coordsize="6482,2">
              <v:shape style="position:absolute;left:4872;top:7789;width:6482;height:2" coordorigin="4872,7789" coordsize="6482,0" path="m4872,7789l11354,7789e" filled="f" stroked="t" strokeweight=".682308pt" strokecolor="#5B5B5B">
                <v:path arrowok="t"/>
              </v:shape>
            </v:group>
            <v:group style="position:absolute;left:4872;top:8023;width:6482;height:2" coordorigin="4872,8023" coordsize="6482,2">
              <v:shape style="position:absolute;left:4872;top:8023;width:6482;height:2" coordorigin="4872,8023" coordsize="6482,0" path="m4872,8023l11354,8023e" filled="f" stroked="t" strokeweight=".682308pt" strokecolor="#575757">
                <v:path arrowok="t"/>
              </v:shape>
            </v:group>
            <v:group style="position:absolute;left:801;top:8256;width:10553;height:2" coordorigin="801,8256" coordsize="10553,2">
              <v:shape style="position:absolute;left:801;top:8256;width:10553;height:2" coordorigin="801,8256" coordsize="10553,0" path="m801,8256l11354,8256e" filled="f" stroked="t" strokeweight=".682308pt" strokecolor="#545454">
                <v:path arrowok="t"/>
              </v:shape>
            </v:group>
            <v:group style="position:absolute;left:791;top:9165;width:10562;height:2" coordorigin="791,9165" coordsize="10562,2">
              <v:shape style="position:absolute;left:791;top:9165;width:10562;height:2" coordorigin="791,9165" coordsize="10562,0" path="m791,9165l11354,9165e" filled="f" stroked="t" strokeweight=".682308pt" strokecolor="#575757">
                <v:path arrowok="t"/>
              </v:shape>
            </v:group>
            <v:group style="position:absolute;left:796;top:10075;width:10562;height:2" coordorigin="796,10075" coordsize="10562,2">
              <v:shape style="position:absolute;left:796;top:10075;width:10562;height:2" coordorigin="796,10075" coordsize="10562,0" path="m796,10075l11358,10075e" filled="f" stroked="t" strokeweight=".682308pt" strokecolor="#5B5B5B">
                <v:path arrowok="t"/>
              </v:shape>
            </v:group>
            <v:group style="position:absolute;left:796;top:10310;width:10562;height:2" coordorigin="796,10310" coordsize="10562,2">
              <v:shape style="position:absolute;left:796;top:10310;width:10562;height:2" coordorigin="796,10310" coordsize="10562,0" path="m796,10310l11358,10310e" filled="f" stroked="t" strokeweight=".682308pt" strokecolor="#5B5B5B">
                <v:path arrowok="t"/>
              </v:shape>
            </v:group>
            <v:group style="position:absolute;left:796;top:10546;width:10562;height:2" coordorigin="796,10546" coordsize="10562,2">
              <v:shape style="position:absolute;left:796;top:10546;width:10562;height:2" coordorigin="796,10546" coordsize="10562,0" path="m796,10546l11358,10546e" filled="f" stroked="t" strokeweight=".682308pt" strokecolor="#5B5B5B">
                <v:path arrowok="t"/>
              </v:shape>
            </v:group>
            <v:group style="position:absolute;left:796;top:11012;width:10562;height:2" coordorigin="796,11012" coordsize="10562,2">
              <v:shape style="position:absolute;left:796;top:11012;width:10562;height:2" coordorigin="796,11012" coordsize="10562,0" path="m796,11012l11358,11012e" filled="f" stroked="t" strokeweight=".682308pt" strokecolor="#5B5B5B">
                <v:path arrowok="t"/>
              </v:shape>
            </v:group>
            <v:group style="position:absolute;left:796;top:11248;width:10562;height:2" coordorigin="796,11248" coordsize="10562,2">
              <v:shape style="position:absolute;left:796;top:11248;width:10562;height:2" coordorigin="796,11248" coordsize="10562,0" path="m796,11248l11358,11248e" filled="f" stroked="t" strokeweight=".682308pt" strokecolor="#5B5B5B">
                <v:path arrowok="t"/>
              </v:shape>
            </v:group>
            <v:group style="position:absolute;left:796;top:11481;width:10562;height:2" coordorigin="796,11481" coordsize="10562,2">
              <v:shape style="position:absolute;left:796;top:11481;width:10562;height:2" coordorigin="796,11481" coordsize="10562,0" path="m796,11481l11358,11481e" filled="f" stroked="t" strokeweight=".682308pt" strokecolor="#5B5B5B">
                <v:path arrowok="t"/>
              </v:shape>
            </v:group>
            <v:group style="position:absolute;left:1246;top:11236;width:2;height:4912" coordorigin="1246,11236" coordsize="2,4912">
              <v:shape style="position:absolute;left:1246;top:11236;width:2;height:4912" coordorigin="1246,11236" coordsize="0,4912" path="m1246,16148l1246,11236e" filled="f" stroked="t" strokeweight=".682308pt" strokecolor="#5B5B5B">
                <v:path arrowok="t"/>
              </v:shape>
            </v:group>
            <v:group style="position:absolute;left:7223;top:11241;width:2;height:4912" coordorigin="7223,11241" coordsize="2,4912">
              <v:shape style="position:absolute;left:7223;top:11241;width:2;height:4912" coordorigin="7223,11241" coordsize="0,4912" path="m7223,16152l7223,11241e" filled="f" stroked="t" strokeweight=".682308pt" strokecolor="#545454">
                <v:path arrowok="t"/>
              </v:shape>
            </v:group>
            <v:group style="position:absolute;left:791;top:13508;width:1660;height:2" coordorigin="791,13508" coordsize="1660,2">
              <v:shape style="position:absolute;left:791;top:13508;width:1660;height:2" coordorigin="791,13508" coordsize="1660,0" path="m791,13508l2452,13508e" filled="f" stroked="t" strokeweight=".682308pt" strokecolor="#5B5B5B">
                <v:path arrowok="t"/>
              </v:shape>
            </v:group>
            <v:group style="position:absolute;left:782;top:16145;width:10526;height:2" coordorigin="782,16145" coordsize="10526,2">
              <v:shape style="position:absolute;left:782;top:16145;width:10526;height:2" coordorigin="782,16145" coordsize="10526,0" path="m782,16145l11308,16145e" filled="f" stroked="t" strokeweight=".682308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08" w:right="4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24444"/>
          <w:spacing w:val="0"/>
          <w:w w:val="77"/>
        </w:rPr>
        <w:t>!GiDEN</w:t>
      </w:r>
      <w:r>
        <w:rPr>
          <w:rFonts w:ascii="Times New Roman" w:hAnsi="Times New Roman" w:cs="Times New Roman" w:eastAsia="Times New Roman"/>
          <w:sz w:val="23"/>
          <w:szCs w:val="23"/>
          <w:color w:val="424444"/>
          <w:spacing w:val="8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7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9"/>
          <w:w w:val="97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45"/>
        </w:rPr>
        <w:t>I.</w:t>
      </w:r>
      <w:r>
        <w:rPr>
          <w:rFonts w:ascii="Arial" w:hAnsi="Arial" w:cs="Arial" w:eastAsia="Arial"/>
          <w:sz w:val="20"/>
          <w:szCs w:val="20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1" w:right="550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B5D60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5B5D60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color w:val="5B5D60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B5D60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5B5D60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color w:val="5B5D60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24444"/>
          <w:spacing w:val="0"/>
          <w:w w:val="94"/>
          <w:b/>
          <w:bCs/>
        </w:rPr>
        <w:t>YILDIRIM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5" w:after="0" w:line="277" w:lineRule="auto"/>
        <w:ind w:left="837" w:right="357" w:firstLine="-837"/>
        <w:jc w:val="left"/>
        <w:tabs>
          <w:tab w:pos="4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777979"/>
          <w:spacing w:val="6"/>
          <w:w w:val="89"/>
        </w:rPr>
        <w:t>G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89"/>
        </w:rPr>
        <w:t>··</w:t>
      </w:r>
      <w:r>
        <w:rPr>
          <w:rFonts w:ascii="Arial" w:hAnsi="Arial" w:cs="Arial" w:eastAsia="Arial"/>
          <w:sz w:val="19"/>
          <w:szCs w:val="19"/>
          <w:color w:val="424444"/>
          <w:spacing w:val="-45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B5D6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5B5D6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546B"/>
          <w:spacing w:val="0"/>
          <w:w w:val="95"/>
          <w:b/>
          <w:bCs/>
        </w:rPr>
        <w:t>Bötgo</w:t>
      </w:r>
      <w:r>
        <w:rPr>
          <w:rFonts w:ascii="Arial" w:hAnsi="Arial" w:cs="Arial" w:eastAsia="Arial"/>
          <w:sz w:val="19"/>
          <w:szCs w:val="19"/>
          <w:color w:val="38546B"/>
          <w:spacing w:val="7"/>
          <w:w w:val="95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8546B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38546B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38546B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8546B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0"/>
          <w:szCs w:val="20"/>
          <w:color w:val="38546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100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5B5D60"/>
          <w:spacing w:val="-11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424444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8546B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7" w:right="14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59595"/>
          <w:w w:val="146"/>
        </w:rPr>
        <w:t>E</w:t>
      </w:r>
      <w:r>
        <w:rPr>
          <w:rFonts w:ascii="Arial" w:hAnsi="Arial" w:cs="Arial" w:eastAsia="Arial"/>
          <w:sz w:val="25"/>
          <w:szCs w:val="25"/>
          <w:color w:val="959595"/>
          <w:spacing w:val="10"/>
          <w:w w:val="147"/>
        </w:rPr>
        <w:t>·</w:t>
      </w:r>
      <w:r>
        <w:rPr>
          <w:rFonts w:ascii="Arial" w:hAnsi="Arial" w:cs="Arial" w:eastAsia="Arial"/>
          <w:sz w:val="27"/>
          <w:szCs w:val="27"/>
          <w:color w:val="A5A7A7"/>
          <w:spacing w:val="0"/>
          <w:w w:val="105"/>
          <w:b/>
          <w:bCs/>
        </w:rPr>
        <w:t>,"n</w:t>
      </w:r>
      <w:r>
        <w:rPr>
          <w:rFonts w:ascii="Arial" w:hAnsi="Arial" w:cs="Arial" w:eastAsia="Arial"/>
          <w:sz w:val="27"/>
          <w:szCs w:val="27"/>
          <w:color w:val="A5A7A7"/>
          <w:spacing w:val="-42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777979"/>
          <w:spacing w:val="0"/>
          <w:w w:val="111"/>
        </w:rPr>
        <w:t>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50" w:lineRule="exact"/>
        <w:ind w:left="453" w:right="-59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4"/>
          <w:szCs w:val="24"/>
          <w:color w:val="777979"/>
          <w:spacing w:val="0"/>
          <w:w w:val="71"/>
          <w:position w:val="-1"/>
        </w:rPr>
        <w:t>t</w:t>
      </w:r>
      <w:r>
        <w:rPr>
          <w:rFonts w:ascii="Arial" w:hAnsi="Arial" w:cs="Arial" w:eastAsia="Arial"/>
          <w:sz w:val="24"/>
          <w:szCs w:val="24"/>
          <w:color w:val="777979"/>
          <w:spacing w:val="-1"/>
          <w:w w:val="71"/>
          <w:position w:val="-1"/>
        </w:rPr>
        <w:t>f</w:t>
      </w:r>
      <w:r>
        <w:rPr>
          <w:rFonts w:ascii="Arial" w:hAnsi="Arial" w:cs="Arial" w:eastAsia="Arial"/>
          <w:sz w:val="24"/>
          <w:szCs w:val="24"/>
          <w:color w:val="5B5D60"/>
          <w:spacing w:val="0"/>
          <w:w w:val="71"/>
          <w:position w:val="-1"/>
        </w:rPr>
        <w:t>a</w:t>
      </w:r>
      <w:r>
        <w:rPr>
          <w:rFonts w:ascii="Arial" w:hAnsi="Arial" w:cs="Arial" w:eastAsia="Arial"/>
          <w:sz w:val="24"/>
          <w:szCs w:val="24"/>
          <w:color w:val="5B5D60"/>
          <w:spacing w:val="-6"/>
          <w:w w:val="71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71"/>
          <w:position w:val="-1"/>
        </w:rPr>
        <w:t>ye</w:t>
      </w:r>
      <w:r>
        <w:rPr>
          <w:rFonts w:ascii="Arial" w:hAnsi="Arial" w:cs="Arial" w:eastAsia="Arial"/>
          <w:sz w:val="24"/>
          <w:szCs w:val="24"/>
          <w:color w:val="777979"/>
          <w:spacing w:val="9"/>
          <w:w w:val="71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71"/>
          <w:position w:val="-1"/>
        </w:rPr>
        <w:t>G</w:t>
      </w:r>
      <w:r>
        <w:rPr>
          <w:rFonts w:ascii="Arial" w:hAnsi="Arial" w:cs="Arial" w:eastAsia="Arial"/>
          <w:sz w:val="24"/>
          <w:szCs w:val="24"/>
          <w:color w:val="5B5D60"/>
          <w:spacing w:val="-4"/>
          <w:w w:val="71"/>
          <w:position w:val="-1"/>
        </w:rPr>
        <w:t>ü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71"/>
          <w:position w:val="-1"/>
        </w:rPr>
        <w:t>ney</w:t>
      </w:r>
      <w:r>
        <w:rPr>
          <w:rFonts w:ascii="Arial" w:hAnsi="Arial" w:cs="Arial" w:eastAsia="Arial"/>
          <w:sz w:val="24"/>
          <w:szCs w:val="24"/>
          <w:color w:val="777979"/>
          <w:spacing w:val="-6"/>
          <w:w w:val="71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71"/>
          <w:position w:val="-1"/>
        </w:rPr>
        <w:t>B</w:t>
      </w:r>
      <w:r>
        <w:rPr>
          <w:rFonts w:ascii="Arial" w:hAnsi="Arial" w:cs="Arial" w:eastAsia="Arial"/>
          <w:sz w:val="24"/>
          <w:szCs w:val="24"/>
          <w:color w:val="777979"/>
          <w:spacing w:val="-5"/>
          <w:w w:val="72"/>
          <w:position w:val="-1"/>
        </w:rPr>
        <w:t>ö</w:t>
      </w:r>
      <w:r>
        <w:rPr>
          <w:rFonts w:ascii="Arial" w:hAnsi="Arial" w:cs="Arial" w:eastAsia="Arial"/>
          <w:sz w:val="24"/>
          <w:szCs w:val="24"/>
          <w:color w:val="5B5D60"/>
          <w:spacing w:val="0"/>
          <w:w w:val="79"/>
          <w:position w:val="-1"/>
        </w:rPr>
        <w:t>l</w:t>
      </w:r>
      <w:r>
        <w:rPr>
          <w:rFonts w:ascii="Arial" w:hAnsi="Arial" w:cs="Arial" w:eastAsia="Arial"/>
          <w:sz w:val="24"/>
          <w:szCs w:val="24"/>
          <w:color w:val="5B5D60"/>
          <w:spacing w:val="-6"/>
          <w:w w:val="79"/>
          <w:position w:val="-1"/>
        </w:rPr>
        <w:t>g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75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77797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7979"/>
          <w:spacing w:val="0"/>
          <w:w w:val="69"/>
          <w:position w:val="-1"/>
        </w:rPr>
        <w:t>Amin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128" w:right="-58"/>
        <w:jc w:val="center"/>
        <w:tabs>
          <w:tab w:pos="19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33B75"/>
          <w:w w:val="90"/>
          <w:i/>
          <w:position w:val="-3"/>
        </w:rPr>
        <w:t>21</w:t>
      </w:r>
      <w:r>
        <w:rPr>
          <w:rFonts w:ascii="Times New Roman" w:hAnsi="Times New Roman" w:cs="Times New Roman" w:eastAsia="Times New Roman"/>
          <w:sz w:val="29"/>
          <w:szCs w:val="29"/>
          <w:color w:val="333B75"/>
          <w:spacing w:val="17"/>
          <w:w w:val="90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1C1F5B"/>
          <w:spacing w:val="0"/>
          <w:w w:val="135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29"/>
          <w:szCs w:val="29"/>
          <w:color w:val="1C1F5B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1C1F5B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2"/>
          <w:szCs w:val="22"/>
          <w:color w:val="333B75"/>
          <w:spacing w:val="0"/>
          <w:w w:val="100"/>
          <w:i/>
          <w:position w:val="-3"/>
        </w:rPr>
        <w:t>..</w:t>
      </w:r>
      <w:r>
        <w:rPr>
          <w:rFonts w:ascii="Arial" w:hAnsi="Arial" w:cs="Arial" w:eastAsia="Arial"/>
          <w:sz w:val="22"/>
          <w:szCs w:val="22"/>
          <w:color w:val="333B75"/>
          <w:spacing w:val="-9"/>
          <w:w w:val="100"/>
          <w:i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33B75"/>
          <w:spacing w:val="0"/>
          <w:w w:val="96"/>
          <w:i/>
          <w:position w:val="-3"/>
        </w:rPr>
        <w:t>Jr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281" w:right="-29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B75"/>
          <w:spacing w:val="0"/>
          <w:w w:val="100"/>
          <w:i/>
          <w:position w:val="1"/>
        </w:rPr>
        <w:t>f/0</w:t>
      </w:r>
      <w:r>
        <w:rPr>
          <w:rFonts w:ascii="Times New Roman" w:hAnsi="Times New Roman" w:cs="Times New Roman" w:eastAsia="Times New Roman"/>
          <w:sz w:val="30"/>
          <w:szCs w:val="30"/>
          <w:color w:val="333B75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B75"/>
          <w:spacing w:val="67"/>
          <w:w w:val="100"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33B75"/>
          <w:spacing w:val="0"/>
          <w:w w:val="163"/>
          <w:position w:val="1"/>
        </w:rPr>
        <w:t>Jl.-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2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25" w:right="1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4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89"/>
          <w:szCs w:val="89"/>
          <w:color w:val="333B75"/>
          <w:spacing w:val="-408"/>
          <w:w w:val="242"/>
          <w:position w:val="-40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4"/>
          <w:w w:val="94"/>
          <w:position w:val="0"/>
        </w:rPr>
        <w:t>L</w:t>
      </w:r>
      <w:r>
        <w:rPr>
          <w:rFonts w:ascii="Arial" w:hAnsi="Arial" w:cs="Arial" w:eastAsia="Arial"/>
          <w:sz w:val="89"/>
          <w:szCs w:val="89"/>
          <w:color w:val="313131"/>
          <w:spacing w:val="-243"/>
          <w:w w:val="23"/>
          <w:position w:val="-4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8"/>
          <w:w w:val="95"/>
          <w:position w:val="0"/>
        </w:rPr>
        <w:t>D</w:t>
      </w:r>
      <w:r>
        <w:rPr>
          <w:rFonts w:ascii="Arial" w:hAnsi="Arial" w:cs="Arial" w:eastAsia="Arial"/>
          <w:sz w:val="89"/>
          <w:szCs w:val="89"/>
          <w:color w:val="313131"/>
          <w:spacing w:val="-11"/>
          <w:w w:val="24"/>
          <w:position w:val="-4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0"/>
          <w:w w:val="95"/>
          <w:position w:val="0"/>
        </w:rPr>
        <w:t>I</w:t>
      </w:r>
      <w:r>
        <w:rPr>
          <w:rFonts w:ascii="Arial" w:hAnsi="Arial" w:cs="Arial" w:eastAsia="Arial"/>
          <w:sz w:val="89"/>
          <w:szCs w:val="89"/>
          <w:color w:val="313131"/>
          <w:spacing w:val="10"/>
          <w:w w:val="24"/>
          <w:position w:val="-4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8" w:right="1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RafetÜSTAY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13" w:lineRule="exact"/>
        <w:ind w:left="453" w:right="112"/>
        <w:jc w:val="center"/>
        <w:rPr>
          <w:rFonts w:ascii="Arial" w:hAnsi="Arial" w:cs="Arial" w:eastAsia="Arial"/>
          <w:sz w:val="97"/>
          <w:szCs w:val="97"/>
        </w:rPr>
      </w:pPr>
      <w:rPr/>
      <w:r>
        <w:rPr>
          <w:rFonts w:ascii="Arial" w:hAnsi="Arial" w:cs="Arial" w:eastAsia="Arial"/>
          <w:sz w:val="97"/>
          <w:szCs w:val="97"/>
          <w:color w:val="565677"/>
          <w:spacing w:val="-115"/>
          <w:w w:val="123"/>
          <w:i/>
        </w:rPr>
        <w:t>?</w:t>
      </w:r>
      <w:r>
        <w:rPr>
          <w:rFonts w:ascii="Arial" w:hAnsi="Arial" w:cs="Arial" w:eastAsia="Arial"/>
          <w:sz w:val="97"/>
          <w:szCs w:val="97"/>
          <w:color w:val="6E6E97"/>
          <w:spacing w:val="0"/>
          <w:w w:val="67"/>
          <w:i/>
        </w:rPr>
        <w:t>if</w:t>
      </w:r>
      <w:r>
        <w:rPr>
          <w:rFonts w:ascii="Arial" w:hAnsi="Arial" w:cs="Arial" w:eastAsia="Arial"/>
          <w:sz w:val="97"/>
          <w:szCs w:val="97"/>
          <w:color w:val="000000"/>
          <w:spacing w:val="0"/>
          <w:w w:val="100"/>
        </w:rPr>
      </w:r>
    </w:p>
    <w:p>
      <w:pPr>
        <w:spacing w:before="7" w:after="0" w:line="240" w:lineRule="auto"/>
        <w:ind w:left="-35" w:right="15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89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0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13131"/>
          <w:spacing w:val="0"/>
          <w:w w:val="53"/>
        </w:rPr>
        <w:t>3</w:t>
      </w:r>
      <w:r>
        <w:rPr>
          <w:rFonts w:ascii="Arial" w:hAnsi="Arial" w:cs="Arial" w:eastAsia="Arial"/>
          <w:sz w:val="28"/>
          <w:szCs w:val="28"/>
          <w:color w:val="313131"/>
          <w:spacing w:val="22"/>
          <w:w w:val="5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0"/>
          <w:w w:val="53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39"/>
          <w:w w:val="53"/>
        </w:rPr>
        <w:t> </w:t>
      </w:r>
      <w:r>
        <w:rPr>
          <w:rFonts w:ascii="Arial" w:hAnsi="Arial" w:cs="Arial" w:eastAsia="Arial"/>
          <w:sz w:val="30"/>
          <w:szCs w:val="30"/>
          <w:color w:val="424444"/>
          <w:spacing w:val="0"/>
          <w:w w:val="53"/>
        </w:rPr>
        <w:t>e:;</w:t>
      </w:r>
      <w:r>
        <w:rPr>
          <w:rFonts w:ascii="Arial" w:hAnsi="Arial" w:cs="Arial" w:eastAsia="Arial"/>
          <w:sz w:val="30"/>
          <w:szCs w:val="30"/>
          <w:color w:val="424444"/>
          <w:spacing w:val="0"/>
          <w:w w:val="53"/>
        </w:rPr>
        <w:t>m</w:t>
      </w:r>
      <w:r>
        <w:rPr>
          <w:rFonts w:ascii="Arial" w:hAnsi="Arial" w:cs="Arial" w:eastAsia="Arial"/>
          <w:sz w:val="30"/>
          <w:szCs w:val="30"/>
          <w:color w:val="424444"/>
          <w:spacing w:val="0"/>
          <w:w w:val="53"/>
        </w:rPr>
        <w:t> </w:t>
      </w:r>
      <w:r>
        <w:rPr>
          <w:rFonts w:ascii="Arial" w:hAnsi="Arial" w:cs="Arial" w:eastAsia="Arial"/>
          <w:sz w:val="30"/>
          <w:szCs w:val="30"/>
          <w:color w:val="424444"/>
          <w:spacing w:val="9"/>
          <w:w w:val="53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96" w:lineRule="exact"/>
        <w:ind w:left="225" w:right="170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44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24444"/>
          <w:spacing w:val="34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91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60" w:right="440"/>
          <w:cols w:num="4" w:equalWidth="0">
            <w:col w:w="1642" w:space="0"/>
            <w:col w:w="2375" w:space="445"/>
            <w:col w:w="1614" w:space="1984"/>
            <w:col w:w="2760"/>
          </w:cols>
        </w:sectPr>
      </w:pPr>
      <w:rPr/>
    </w:p>
    <w:p>
      <w:pPr>
        <w:spacing w:before="0" w:after="0" w:line="812" w:lineRule="exact"/>
        <w:ind w:left="86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25354pt;margin-top:22.040152pt;width:290.740115pt;height:21.5pt;mso-position-horizontal-relative:page;mso-position-vertical-relative:paragraph;z-index:-14864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tabs>
                      <w:tab w:pos="5640" w:val="left"/>
                    </w:tabs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5"/>
                      <w:position w:val="-4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-7"/>
                      <w:w w:val="95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6"/>
                      <w:w w:val="95"/>
                      <w:position w:val="-4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5"/>
                      <w:position w:val="-4"/>
                    </w:rPr>
                    <w:t>AiRES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5"/>
                      <w:position w:val="-4"/>
                    </w:rPr>
                    <w:t>[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10"/>
                      <w:w w:val="95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6"/>
                      <w:position w:val="-4"/>
                    </w:rPr>
                    <w:t>BAŞKANL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7"/>
                      <w:position w:val="-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-30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100"/>
                      <w:position w:val="-4"/>
                    </w:rPr>
                    <w:t>Gl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57577"/>
                      <w:spacing w:val="0"/>
                      <w:w w:val="45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57577"/>
                      <w:spacing w:val="20"/>
                      <w:w w:val="45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363636"/>
                      <w:spacing w:val="0"/>
                      <w:w w:val="50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9"/>
          <w:szCs w:val="89"/>
          <w:color w:val="363636"/>
          <w:spacing w:val="0"/>
          <w:w w:val="184"/>
          <w:position w:val="-16"/>
        </w:rPr>
        <w:t>1</w:t>
      </w:r>
      <w:r>
        <w:rPr>
          <w:rFonts w:ascii="Times New Roman" w:hAnsi="Times New Roman" w:cs="Times New Roman" w:eastAsia="Times New Roman"/>
          <w:sz w:val="89"/>
          <w:szCs w:val="89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89"/>
          <w:szCs w:val="89"/>
          <w:color w:val="363636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3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BELEDIYESI.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84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D4D4D"/>
          <w:spacing w:val="0"/>
          <w:w w:val="113"/>
          <w:position w:val="-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550" w:right="749"/>
        <w:jc w:val="center"/>
        <w:tabs>
          <w:tab w:pos="3620" w:val="left"/>
          <w:tab w:pos="9480" w:val="left"/>
          <w:tab w:pos="102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  <w:t>BÜYÜKY,EHIR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4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M!ld!lrlugu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8"/>
          <w:szCs w:val="8"/>
          <w:color w:val="AFAFAF"/>
          <w:spacing w:val="0"/>
          <w:w w:val="176"/>
          <w:position w:val="-1"/>
        </w:rPr>
        <w:t>\</w:t>
      </w:r>
      <w:r>
        <w:rPr>
          <w:rFonts w:ascii="Arial" w:hAnsi="Arial" w:cs="Arial" w:eastAsia="Arial"/>
          <w:sz w:val="8"/>
          <w:szCs w:val="8"/>
          <w:color w:val="AFAFAF"/>
          <w:spacing w:val="-36"/>
          <w:w w:val="176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AFAF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76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630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363636"/>
          <w:spacing w:val="4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363636"/>
          <w:spacing w:val="-3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20"/>
        <w:jc w:val="left"/>
        <w:tabs>
          <w:tab w:pos="1300" w:val="left"/>
          <w:tab w:pos="3100" w:val="left"/>
          <w:tab w:pos="5380" w:val="left"/>
          <w:tab w:pos="7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!Ola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14/10/2017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l13ildirim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5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:49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3"/>
        </w:rPr>
        <w:t>lfe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2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1" w:lineRule="auto"/>
        <w:ind w:left="136" w:right="2986"/>
        <w:jc w:val="left"/>
        <w:tabs>
          <w:tab w:pos="1320" w:val="left"/>
          <w:tab w:pos="3100" w:val="left"/>
          <w:tab w:pos="4300" w:val="left"/>
          <w:tab w:pos="5440" w:val="left"/>
          <w:tab w:pos="7940" w:val="left"/>
          <w:tab w:pos="8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8"/>
        </w:rPr>
        <w:t>KııyıL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14/10/2017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IKavıt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10192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3B3B3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3B3B3B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3B3B3B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5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1044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36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-1044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1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52" w:lineRule="auto"/>
        <w:ind w:left="141" w:right="1410" w:firstLine="-5"/>
        <w:jc w:val="left"/>
        <w:tabs>
          <w:tab w:pos="1300" w:val="left"/>
          <w:tab w:pos="3580" w:val="left"/>
          <w:tab w:pos="4360" w:val="left"/>
          <w:tab w:pos="6600" w:val="left"/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Yanıtı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Siıı.arn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4" w:lineRule="exact"/>
        <w:ind w:left="35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6.435699pt;margin-top:2.948963pt;width:33.712449pt;height:26pt;mso-position-horizontal-relative:page;mso-position-vertical-relative:paragraph;z-index:-1486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9898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9898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9898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57577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3"/>
        </w:rPr>
        <w:t>Betonarn'te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  <w:position w:val="-3"/>
        </w:rPr>
        <w:t>Ahşaı&gt;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>Celik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Diller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4384" w:right="-20"/>
        <w:jc w:val="left"/>
        <w:tabs>
          <w:tab w:pos="4960" w:val="left"/>
          <w:tab w:pos="6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5"/>
          <w:szCs w:val="45"/>
          <w:color w:val="232323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232323"/>
          <w:spacing w:val="-58"/>
          <w:w w:val="52"/>
          <w:position w:val="-6"/>
        </w:rPr>
        <w:t> </w:t>
      </w:r>
      <w:r>
        <w:rPr>
          <w:rFonts w:ascii="Arial" w:hAnsi="Arial" w:cs="Arial" w:eastAsia="Arial"/>
          <w:sz w:val="45"/>
          <w:szCs w:val="45"/>
          <w:color w:val="23232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232323"/>
          <w:spacing w:val="0"/>
          <w:w w:val="100"/>
          <w:position w:val="-6"/>
        </w:rPr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6"/>
        </w:rPr>
        <w:t>rı-angını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6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6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1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41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  <w:t>13:57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131" w:right="-20"/>
        <w:jc w:val="left"/>
        <w:tabs>
          <w:tab w:pos="2100" w:val="left"/>
          <w:tab w:pos="5600" w:val="left"/>
          <w:tab w:pos="1094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8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8"/>
        </w:rPr>
        <w:t>ögrenilemedi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9"/>
        </w:rPr>
        <w:t>jı&lt;i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9"/>
        </w:rPr>
        <w:t>racı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:c5"grenileınedi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999A9A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1"/>
          <w:position w:val="1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:E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Puat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1"/>
        </w:rPr>
        <w:t>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13" w:lineRule="exact"/>
        <w:ind w:left="2177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6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69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0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5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13:50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13:55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460" w:right="260"/>
        </w:sectPr>
      </w:pPr>
      <w:rPr/>
    </w:p>
    <w:p>
      <w:pPr>
        <w:spacing w:before="0" w:after="0" w:line="198" w:lineRule="exact"/>
        <w:ind w:left="11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4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03"/>
          <w:position w:val="-1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9"/>
          <w:w w:val="20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748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  <w:cols w:num="2" w:equalWidth="0">
            <w:col w:w="538" w:space="1665"/>
            <w:col w:w="8997"/>
          </w:cols>
        </w:sectPr>
      </w:pPr>
      <w:rPr/>
    </w:p>
    <w:p>
      <w:pPr>
        <w:spacing w:before="0" w:after="0" w:line="273" w:lineRule="exact"/>
        <w:ind w:left="141" w:right="-20"/>
        <w:jc w:val="left"/>
        <w:tabs>
          <w:tab w:pos="462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ElektrikArıza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9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644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2323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4597" w:right="385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5"/>
          <w:w w:val="9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9" w:lineRule="exact"/>
        <w:ind w:left="2129" w:right="-20"/>
        <w:jc w:val="left"/>
        <w:tabs>
          <w:tab w:pos="462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3"/>
          <w:w w:val="81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  <w:position w:val="-1"/>
        </w:rPr>
        <w:t>og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0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45" w:right="-20"/>
        <w:jc w:val="left"/>
        <w:tabs>
          <w:tab w:pos="216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13:51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12"/>
          <w:w w:val="74"/>
          <w:position w:val="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232323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232323"/>
          <w:spacing w:val="-47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2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2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DöııU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13:56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15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372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2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Adı-Sovadı: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Çvs.Öme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SELCUK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[Olayı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GörOldug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görOidO.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6" w:lineRule="exact"/>
        <w:ind w:left="217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9"/>
          <w:position w:val="-4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9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2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SöndUrme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-3"/>
        </w:rPr>
        <w:t>SöndUnnede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-3"/>
        </w:rPr>
        <w:t>söııdilr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88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2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5"/>
          <w:position w:val="-3"/>
        </w:rPr>
        <w:t>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73" w:right="-20"/>
        <w:jc w:val="left"/>
        <w:tabs>
          <w:tab w:pos="5400" w:val="left"/>
          <w:tab w:pos="6500" w:val="left"/>
          <w:tab w:pos="6880" w:val="left"/>
          <w:tab w:pos="8020" w:val="left"/>
          <w:tab w:pos="8300" w:val="left"/>
          <w:tab w:pos="9580" w:val="left"/>
          <w:tab w:pos="9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öııdUrme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7"/>
          <w:position w:val="-2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232323"/>
          <w:spacing w:val="0"/>
          <w:w w:val="81"/>
          <w:position w:val="-4"/>
        </w:rPr>
        <w:t>ı</w:t>
      </w:r>
      <w:r>
        <w:rPr>
          <w:rFonts w:ascii="Arial" w:hAnsi="Arial" w:cs="Arial" w:eastAsia="Arial"/>
          <w:sz w:val="30"/>
          <w:szCs w:val="30"/>
          <w:color w:val="23232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0"/>
          <w:szCs w:val="30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-3"/>
        </w:rPr>
        <w:t>Köotı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-3"/>
        </w:rPr>
        <w:t>K!!.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2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2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6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77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5422" w:right="-20"/>
        <w:jc w:val="left"/>
        <w:tabs>
          <w:tab w:pos="6500" w:val="left"/>
          <w:tab w:pos="7080" w:val="left"/>
          <w:tab w:pos="8020" w:val="left"/>
          <w:tab w:pos="8740" w:val="left"/>
          <w:tab w:pos="9580" w:val="left"/>
          <w:tab w:pos="100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58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64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-48"/>
          <w:w w:val="64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64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!Yangında;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9"/>
          <w:w w:val="12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oluşmamıştır.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28.657288pt;margin-top:9.397774pt;width:.1pt;height:10.63618pt;mso-position-horizontal-relative:page;mso-position-vertical-relative:paragraph;z-index:-14876" coordorigin="2573,188" coordsize="2,213">
            <v:shape style="position:absolute;left:2573;top:188;width:2;height:213" coordorigin="2573,188" coordsize="0,213" path="m2573,401l2573,188e" filled="f" stroked="t" strokeweight=".232864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</w:rPr>
        <w:t>öndllrnıe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89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1" w:lineRule="auto"/>
        <w:ind w:right="51" w:firstLine="1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görillınlış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plup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sonışturmada;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geçmekte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söndilrUlmede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</w:rPr>
        <w:t>'zmaritini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kenanndaki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  <w:cols w:num="2" w:equalWidth="0">
            <w:col w:w="1600" w:space="520"/>
            <w:col w:w="9080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182" w:right="-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3" w:after="0" w:line="257" w:lineRule="exact"/>
        <w:ind w:left="131" w:right="-20"/>
        <w:jc w:val="left"/>
        <w:tabs>
          <w:tab w:pos="2160" w:val="left"/>
          <w:tab w:pos="3440" w:val="left"/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231934pt;margin-top:10.322867pt;width:3.21874pt;height:14pt;mso-position-horizontal-relative:page;mso-position-vertical-relative:paragraph;z-index:-1485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D6D6D6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4D4D4D"/>
          <w:w w:val="59"/>
          <w:position w:val="-5"/>
        </w:rPr>
        <w:t>lA-</w:t>
      </w:r>
      <w:r>
        <w:rPr>
          <w:rFonts w:ascii="Arial" w:hAnsi="Arial" w:cs="Arial" w:eastAsia="Arial"/>
          <w:sz w:val="27"/>
          <w:szCs w:val="27"/>
          <w:color w:val="4D4D4D"/>
          <w:w w:val="100"/>
          <w:position w:val="-5"/>
        </w:rPr>
        <w:t>  </w:t>
      </w:r>
      <w:r>
        <w:rPr>
          <w:rFonts w:ascii="Arial" w:hAnsi="Arial" w:cs="Arial" w:eastAsia="Arial"/>
          <w:sz w:val="27"/>
          <w:szCs w:val="27"/>
          <w:color w:val="4D4D4D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5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5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-4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646464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7.558685pt;margin-top:1.947487pt;width:14.204695pt;height:.232864pt;mso-position-horizontal-relative:page;mso-position-vertical-relative:paragraph;z-index:-14875" coordorigin="3551,39" coordsize="284,5">
            <v:group style="position:absolute;left:3554;top:41;width:121;height:2" coordorigin="3554,41" coordsize="121,2">
              <v:shape style="position:absolute;left:3554;top:41;width:121;height:2" coordorigin="3554,41" coordsize="121,0" path="m3554,41l3675,41e" filled="f" stroked="t" strokeweight=".232864pt" strokecolor="#676767">
                <v:path arrowok="t"/>
              </v:shape>
            </v:group>
            <v:group style="position:absolute;left:3619;top:41;width:214;height:2" coordorigin="3619,41" coordsize="214,2">
              <v:shape style="position:absolute;left:3619;top:41;width:214;height:2" coordorigin="3619,41" coordsize="214,0" path="m3619,41l3833,41e" filled="f" stroked="t" strokeweight=".232864pt" strokecolor="#4F4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2.850708pt;margin-top:2.063919pt;width:13.27324pt;height:.1pt;mso-position-horizontal-relative:page;mso-position-vertical-relative:paragraph;z-index:-14874" coordorigin="4457,41" coordsize="265,2">
            <v:shape style="position:absolute;left:4457;top:41;width:265;height:2" coordorigin="4457,41" coordsize="265,0" path="m4457,41l4722,41e" filled="f" stroked="t" strokeweight=".232864pt" strokecolor="#545454">
              <v:path arrowok="t"/>
            </v:shape>
          </v:group>
          <w10:wrap type="none"/>
        </w:pict>
      </w:r>
      <w:r>
        <w:rPr/>
        <w:pict>
          <v:group style="position:absolute;margin-left:241.246948pt;margin-top:2.063919pt;width:13.27324pt;height:.1pt;mso-position-horizontal-relative:page;mso-position-vertical-relative:paragraph;z-index:-14873" coordorigin="4825,41" coordsize="265,2">
            <v:shape style="position:absolute;left:4825;top:41;width:265;height:2" coordorigin="4825,41" coordsize="265,0" path="m4825,41l5090,41e" filled="f" stroked="t" strokeweight=".232864pt" strokecolor="#606060">
              <v:path arrowok="t"/>
            </v:shape>
          </v:group>
          <w10:wrap type="none"/>
        </w:pict>
      </w:r>
      <w:r>
        <w:rPr/>
        <w:pict>
          <v:group style="position:absolute;margin-left:262.903290pt;margin-top:2.063919pt;width:16.766197pt;height:.1pt;mso-position-horizontal-relative:page;mso-position-vertical-relative:paragraph;z-index:-14872" coordorigin="5258,41" coordsize="335,2">
            <v:shape style="position:absolute;left:5258;top:41;width:335;height:2" coordorigin="5258,41" coordsize="335,0" path="m5258,41l5593,41e" filled="f" stroked="t" strokeweight=".232864pt" strokecolor="#4F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363636"/>
          <w:w w:val="52"/>
          <w:position w:val="6"/>
        </w:rPr>
        <w:t>r</w:t>
      </w:r>
      <w:r>
        <w:rPr>
          <w:rFonts w:ascii="Arial" w:hAnsi="Arial" w:cs="Arial" w:eastAsia="Arial"/>
          <w:sz w:val="26"/>
          <w:szCs w:val="26"/>
          <w:color w:val="363636"/>
          <w:spacing w:val="4"/>
          <w:w w:val="52"/>
          <w:position w:val="6"/>
        </w:rPr>
        <w:t>y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10"/>
          <w:position w:val="-1"/>
        </w:rPr>
        <w:t>ı</w:t>
      </w:r>
      <w:r>
        <w:rPr>
          <w:rFonts w:ascii="Arial" w:hAnsi="Arial" w:cs="Arial" w:eastAsia="Arial"/>
          <w:sz w:val="15"/>
          <w:szCs w:val="15"/>
          <w:color w:val="646464"/>
          <w:spacing w:val="-8"/>
          <w:w w:val="110"/>
          <w:position w:val="-1"/>
        </w:rPr>
        <w:t>ı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363636"/>
          <w:spacing w:val="-6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1"/>
        </w:rPr>
        <w:t>,;ın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6"/>
        </w:rPr>
        <w:t>y</w:t>
      </w:r>
      <w:r>
        <w:rPr>
          <w:rFonts w:ascii="Arial" w:hAnsi="Arial" w:cs="Arial" w:eastAsia="Arial"/>
          <w:sz w:val="17"/>
          <w:szCs w:val="17"/>
          <w:color w:val="363636"/>
          <w:spacing w:val="-32"/>
          <w:w w:val="100"/>
          <w:position w:val="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363636"/>
          <w:spacing w:val="-18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5"/>
          <w:w w:val="100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232323"/>
          <w:spacing w:val="-16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ıme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7"/>
        </w:rPr>
        <w:t>csliı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5" w:lineRule="exact"/>
        <w:ind w:left="155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313629pt;margin-top:7.741478pt;width:4.52064pt;height:16pt;mso-position-horizontal-relative:page;mso-position-vertical-relative:paragraph;z-index:-1486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D6D6D6"/>
                      <w:spacing w:val="0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Döntışil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3"/>
          <w:position w:val="-1"/>
        </w:rPr>
        <w:t>t</w:t>
      </w:r>
      <w:r>
        <w:rPr>
          <w:rFonts w:ascii="Arial" w:hAnsi="Arial" w:cs="Arial" w:eastAsia="Arial"/>
          <w:sz w:val="25"/>
          <w:szCs w:val="25"/>
          <w:color w:val="363636"/>
          <w:spacing w:val="-10"/>
          <w:w w:val="73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3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4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:!4/IOnOl7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4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14:20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25" w:right="-20"/>
        <w:jc w:val="left"/>
        <w:tabs>
          <w:tab w:pos="1020" w:val="left"/>
          <w:tab w:pos="1520" w:val="left"/>
          <w:tab w:pos="8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2"/>
        </w:rPr>
        <w:t>ÖIU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lGIDE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Evka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9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7" w:after="0" w:line="291" w:lineRule="exact"/>
        <w:ind w:left="2265" w:right="-20"/>
        <w:jc w:val="left"/>
        <w:tabs>
          <w:tab w:pos="4460" w:val="left"/>
          <w:tab w:pos="87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Gitmi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91"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63636"/>
          <w:spacing w:val="-49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8</w:t>
      </w:r>
      <w:r>
        <w:rPr>
          <w:rFonts w:ascii="Arial" w:hAnsi="Arial" w:cs="Arial" w:eastAsia="Arial"/>
          <w:sz w:val="27"/>
          <w:szCs w:val="27"/>
          <w:color w:val="363636"/>
          <w:spacing w:val="43"/>
          <w:w w:val="59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Eki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m</w:t>
      </w:r>
      <w:r>
        <w:rPr>
          <w:rFonts w:ascii="Arial" w:hAnsi="Arial" w:cs="Arial" w:eastAsia="Arial"/>
          <w:sz w:val="27"/>
          <w:szCs w:val="27"/>
          <w:color w:val="363636"/>
          <w:spacing w:val="21"/>
          <w:w w:val="59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59"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4657" w:right="56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90" w:right="-20"/>
        <w:jc w:val="left"/>
        <w:tabs>
          <w:tab w:pos="5980" w:val="left"/>
          <w:tab w:pos="8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97.817841pt;margin-top:5.853086pt;width:.1pt;height:7.327146pt;mso-position-horizontal-relative:page;mso-position-vertical-relative:paragraph;z-index:-14871" coordorigin="3956,117" coordsize="2,147">
            <v:shape style="position:absolute;left:3956;top:117;width:2;height:147" coordorigin="3956,117" coordsize="0,147" path="m3956,264l3956,117e" filled="f" stroked="t" strokeweight=".698592pt" strokecolor="#5454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-3"/>
        </w:rPr>
        <w:t>·;:;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5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7C75B1"/>
          <w:spacing w:val="0"/>
          <w:w w:val="69"/>
          <w:position w:val="0"/>
        </w:rPr>
        <w:t>..,</w:t>
      </w:r>
      <w:r>
        <w:rPr>
          <w:rFonts w:ascii="Times New Roman" w:hAnsi="Times New Roman" w:cs="Times New Roman" w:eastAsia="Times New Roman"/>
          <w:sz w:val="21"/>
          <w:szCs w:val="21"/>
          <w:color w:val="7C75B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C75B1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2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2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32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63.586853pt;margin-top:4.072451pt;width:1.746479pt;height:22.560103pt;mso-position-horizontal-relative:page;mso-position-vertical-relative:paragraph;z-index:-14870" coordorigin="3272,81" coordsize="35,451">
            <v:group style="position:absolute;left:3279;top:88;width:2;height:95" coordorigin="3279,88" coordsize="2,95">
              <v:shape style="position:absolute;left:3279;top:88;width:2;height:95" coordorigin="3279,88" coordsize="0,95" path="m3279,183l3279,88e" filled="f" stroked="t" strokeweight=".698592pt" strokecolor="#000000">
                <v:path arrowok="t"/>
              </v:shape>
            </v:group>
            <v:group style="position:absolute;left:3297;top:169;width:2;height:355" coordorigin="3297,169" coordsize="2,355">
              <v:shape style="position:absolute;left:3297;top:169;width:2;height:355" coordorigin="3297,169" coordsize="0,355" path="m3297,523l3297,169e" filled="f" stroked="t" strokeweight=".931455pt" strokecolor="#5457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50"/>
          <w:position w:val="-2"/>
        </w:rPr>
        <w:t>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32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4"/>
          <w:position w:val="-1"/>
        </w:rPr>
        <w:t>&gt;ı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</w:sectPr>
      </w:pPr>
      <w:rPr/>
    </w:p>
    <w:p>
      <w:pPr>
        <w:spacing w:before="0" w:after="0" w:line="966" w:lineRule="exact"/>
        <w:ind w:left="262" w:right="-19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>
          <w:rFonts w:ascii="Arial" w:hAnsi="Arial" w:cs="Arial" w:eastAsia="Arial"/>
          <w:sz w:val="18"/>
          <w:szCs w:val="18"/>
          <w:color w:val="757577"/>
          <w:spacing w:val="0"/>
          <w:w w:val="128"/>
          <w:position w:val="50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  <w:position w:val="50"/>
        </w:rPr>
        <w:tab/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  <w:position w:val="50"/>
        </w:rPr>
      </w:r>
      <w:r>
        <w:rPr>
          <w:rFonts w:ascii="Times New Roman" w:hAnsi="Times New Roman" w:cs="Times New Roman" w:eastAsia="Times New Roman"/>
          <w:sz w:val="106"/>
          <w:szCs w:val="106"/>
          <w:color w:val="363D6B"/>
          <w:spacing w:val="-395"/>
          <w:w w:val="188"/>
          <w:position w:val="-14"/>
        </w:rPr>
        <w:t>l</w:t>
      </w:r>
      <w:r>
        <w:rPr>
          <w:rFonts w:ascii="Times New Roman" w:hAnsi="Times New Roman" w:cs="Times New Roman" w:eastAsia="Times New Roman"/>
          <w:sz w:val="106"/>
          <w:szCs w:val="106"/>
          <w:color w:val="363636"/>
          <w:spacing w:val="0"/>
          <w:w w:val="22"/>
          <w:position w:val="-14"/>
        </w:rPr>
        <w:t>e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0" w:after="0" w:line="966" w:lineRule="exact"/>
        <w:ind w:right="-199"/>
        <w:jc w:val="left"/>
        <w:rPr>
          <w:rFonts w:ascii="Times New Roman" w:hAnsi="Times New Roman" w:cs="Times New Roman" w:eastAsia="Times New Roman"/>
          <w:sz w:val="106"/>
          <w:szCs w:val="10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6"/>
          <w:szCs w:val="106"/>
          <w:color w:val="646464"/>
          <w:w w:val="25"/>
          <w:position w:val="-14"/>
        </w:rPr>
        <w:t>:ı</w:t>
      </w:r>
      <w:r>
        <w:rPr>
          <w:rFonts w:ascii="Times New Roman" w:hAnsi="Times New Roman" w:cs="Times New Roman" w:eastAsia="Times New Roman"/>
          <w:sz w:val="106"/>
          <w:szCs w:val="106"/>
          <w:color w:val="646464"/>
          <w:w w:val="26"/>
          <w:position w:val="-14"/>
        </w:rPr>
        <w:t>Ö</w:t>
      </w:r>
      <w:r>
        <w:rPr>
          <w:rFonts w:ascii="Times New Roman" w:hAnsi="Times New Roman" w:cs="Times New Roman" w:eastAsia="Times New Roman"/>
          <w:sz w:val="106"/>
          <w:szCs w:val="106"/>
          <w:color w:val="646464"/>
          <w:spacing w:val="-16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999A9A"/>
          <w:spacing w:val="0"/>
          <w:w w:val="104"/>
          <w:position w:val="-14"/>
        </w:rPr>
        <w:t>.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left="303" w:right="-51" w:firstLine="-30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fuatEROGLU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  <w:cols w:num="4" w:equalWidth="0">
            <w:col w:w="2452" w:space="244"/>
            <w:col w:w="727" w:space="1194"/>
            <w:col w:w="1060" w:space="2834"/>
            <w:col w:w="26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" w:lineRule="atLeas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9.690142pt;margin-top:-18.724558pt;width:.1pt;height:11.345258pt;mso-position-horizontal-relative:page;mso-position-vertical-relative:paragraph;z-index:-14868" coordorigin="594,-374" coordsize="2,227">
            <v:shape style="position:absolute;left:594;top:-374;width:2;height:227" coordorigin="594,-374" coordsize="0,227" path="m594,-148l594,-374e" filled="f" stroked="t" strokeweight=".232864pt" strokecolor="#545454">
              <v:path arrowok="t"/>
            </v:shape>
          </v:group>
          <w10:wrap type="none"/>
        </w:pict>
      </w:r>
      <w:r>
        <w:rPr/>
        <w:pict>
          <v:group style="position:absolute;margin-left:27.594366pt;margin-top:-5.601359pt;width:2.212206pt;height:19.138133pt;mso-position-horizontal-relative:page;mso-position-vertical-relative:paragraph;z-index:-14867" coordorigin="552,-112" coordsize="44,383">
            <v:group style="position:absolute;left:559;top:-105;width:2;height:236" coordorigin="559,-105" coordsize="2,236">
              <v:shape style="position:absolute;left:559;top:-105;width:2;height:236" coordorigin="559,-105" coordsize="0,236" path="m559,131l559,-105e" filled="f" stroked="t" strokeweight=".698592pt" strokecolor="#000000">
                <v:path arrowok="t"/>
              </v:shape>
            </v:group>
            <v:group style="position:absolute;left:594;top:103;width:2;height:165" coordorigin="594,103" coordsize="2,165">
              <v:shape style="position:absolute;left:594;top:103;width:2;height:165" coordorigin="594,103" coordsize="0,165" path="m594,268l594,103e" filled="f" stroked="t" strokeweight=".232864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92"/>
        </w:rPr>
        <w:t>.ı.: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1.Post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363636"/>
          <w:spacing w:val="3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7"/>
          <w:position w:val="1"/>
        </w:rPr>
        <w:t>Grupla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7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-20"/>
          <w:w w:val="11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-1"/>
          <w:w w:val="117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363636"/>
          <w:spacing w:val="-48"/>
          <w:w w:val="117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17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646464"/>
          <w:spacing w:val="17"/>
          <w:w w:val="117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99A9A"/>
          <w:spacing w:val="0"/>
          <w:w w:val="117"/>
          <w:position w:val="1"/>
        </w:rPr>
        <w:t>rı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52" w:lineRule="exact"/>
        <w:ind w:left="2124" w:right="-172"/>
        <w:jc w:val="left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383F93"/>
          <w:spacing w:val="0"/>
          <w:w w:val="165"/>
          <w:position w:val="-23"/>
        </w:rPr>
        <w:t>%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783112pt;margin-top:.602061pt;width:100.572808pt;height:43.485573pt;mso-position-horizontal-relative:page;mso-position-vertical-relative:paragraph;z-index:-14861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1700" w:val="left"/>
                    </w:tabs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63D6B"/>
                      <w:spacing w:val="0"/>
                      <w:w w:val="100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63D6B"/>
                      <w:spacing w:val="-159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63D6B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63D6B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636"/>
                      <w:spacing w:val="-49"/>
                      <w:w w:val="51"/>
                      <w:position w:val="15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636"/>
                      <w:spacing w:val="0"/>
                      <w:w w:val="51"/>
                      <w:position w:val="1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636"/>
                      <w:spacing w:val="-113"/>
                      <w:w w:val="100"/>
                      <w:position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757577"/>
                      <w:spacing w:val="0"/>
                      <w:w w:val="42"/>
                      <w:position w:val="15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D4D4D"/>
          <w:w w:val="123"/>
          <w:position w:val="-5"/>
        </w:rPr>
      </w:r>
      <w:r>
        <w:rPr>
          <w:rFonts w:ascii="Arial" w:hAnsi="Arial" w:cs="Arial" w:eastAsia="Arial"/>
          <w:sz w:val="25"/>
          <w:szCs w:val="25"/>
          <w:color w:val="4D4D4D"/>
          <w:spacing w:val="3"/>
          <w:w w:val="100"/>
          <w:u w:val="thick" w:color="484F64"/>
          <w:position w:val="-5"/>
        </w:rPr>
        <w:t>B</w:t>
      </w:r>
      <w:r>
        <w:rPr>
          <w:rFonts w:ascii="Arial" w:hAnsi="Arial" w:cs="Arial" w:eastAsia="Arial"/>
          <w:sz w:val="25"/>
          <w:szCs w:val="25"/>
          <w:color w:val="4D4D4D"/>
          <w:spacing w:val="3"/>
          <w:w w:val="100"/>
          <w:u w:val="thick" w:color="484F64"/>
          <w:position w:val="-5"/>
        </w:rPr>
      </w:r>
      <w:r>
        <w:rPr>
          <w:rFonts w:ascii="Arial" w:hAnsi="Arial" w:cs="Arial" w:eastAsia="Arial"/>
          <w:sz w:val="25"/>
          <w:szCs w:val="25"/>
          <w:color w:val="4D4D4D"/>
          <w:spacing w:val="3"/>
          <w:w w:val="100"/>
          <w:u w:val="thick" w:color="484F64"/>
          <w:position w:val="-5"/>
        </w:rPr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u w:val="thick" w:color="484F64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u w:val="thick" w:color="484F64"/>
          <w:position w:val="-5"/>
        </w:rPr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u w:val="thick" w:color="484F64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232323"/>
          <w:spacing w:val="17"/>
          <w:w w:val="100"/>
          <w:u w:val="thick" w:color="484F64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2A2F79"/>
          <w:spacing w:val="0"/>
          <w:w w:val="100"/>
          <w:i/>
          <w:u w:val="thick" w:color="484F64"/>
          <w:position w:val="-5"/>
        </w:rPr>
        <w:t>;</w:t>
      </w:r>
      <w:r>
        <w:rPr>
          <w:rFonts w:ascii="Arial" w:hAnsi="Arial" w:cs="Arial" w:eastAsia="Arial"/>
          <w:sz w:val="25"/>
          <w:szCs w:val="25"/>
          <w:color w:val="2A2F79"/>
          <w:spacing w:val="0"/>
          <w:w w:val="100"/>
          <w:i/>
          <w:u w:val="thick" w:color="484F64"/>
          <w:position w:val="-5"/>
        </w:rPr>
      </w:r>
      <w:r>
        <w:rPr>
          <w:rFonts w:ascii="Arial" w:hAnsi="Arial" w:cs="Arial" w:eastAsia="Arial"/>
          <w:sz w:val="25"/>
          <w:szCs w:val="25"/>
          <w:color w:val="2A2F79"/>
          <w:spacing w:val="13"/>
          <w:w w:val="100"/>
          <w:i/>
          <w:u w:val="thick" w:color="484F64"/>
          <w:position w:val="-5"/>
        </w:rPr>
        <w:t>/</w:t>
      </w:r>
      <w:r>
        <w:rPr>
          <w:rFonts w:ascii="Arial" w:hAnsi="Arial" w:cs="Arial" w:eastAsia="Arial"/>
          <w:sz w:val="25"/>
          <w:szCs w:val="25"/>
          <w:color w:val="2A2F79"/>
          <w:spacing w:val="13"/>
          <w:w w:val="100"/>
          <w:i/>
          <w:u w:val="thick" w:color="484F64"/>
          <w:position w:val="-5"/>
        </w:rPr>
      </w:r>
      <w:r>
        <w:rPr>
          <w:rFonts w:ascii="Arial" w:hAnsi="Arial" w:cs="Arial" w:eastAsia="Arial"/>
          <w:sz w:val="25"/>
          <w:szCs w:val="25"/>
          <w:color w:val="2A2F79"/>
          <w:spacing w:val="13"/>
          <w:w w:val="100"/>
          <w:i/>
          <w:position w:val="-5"/>
        </w:rPr>
      </w:r>
      <w:r>
        <w:rPr>
          <w:rFonts w:ascii="Arial" w:hAnsi="Arial" w:cs="Arial" w:eastAsia="Arial"/>
          <w:sz w:val="25"/>
          <w:szCs w:val="25"/>
          <w:color w:val="2A2F79"/>
          <w:spacing w:val="0"/>
          <w:w w:val="100"/>
          <w:i/>
          <w:position w:val="-5"/>
        </w:rPr>
        <w:t>)</w:t>
      </w:r>
      <w:r>
        <w:rPr>
          <w:rFonts w:ascii="Arial" w:hAnsi="Arial" w:cs="Arial" w:eastAsia="Arial"/>
          <w:sz w:val="25"/>
          <w:szCs w:val="25"/>
          <w:color w:val="2A2F79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2A2F79"/>
          <w:spacing w:val="10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4"/>
          <w:w w:val="37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A2F79"/>
          <w:spacing w:val="1"/>
          <w:w w:val="150"/>
          <w:i/>
          <w:position w:val="-5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95"/>
          <w:i/>
          <w:position w:val="-5"/>
        </w:rPr>
        <w:t>U:&lt;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39"/>
          <w:i/>
          <w:position w:val="-5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7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288"/>
          <w:i/>
          <w:position w:val="-5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84" w:right="-20"/>
        <w:jc w:val="left"/>
        <w:rPr>
          <w:rFonts w:ascii="Arial" w:hAnsi="Arial" w:cs="Arial" w:eastAsia="Arial"/>
          <w:sz w:val="64"/>
          <w:szCs w:val="64"/>
        </w:rPr>
      </w:pPr>
      <w:rPr/>
      <w:r>
        <w:rPr/>
        <w:pict>
          <v:group style="position:absolute;margin-left:430.798126pt;margin-top:2.114676pt;width:121.089204pt;height:.1pt;mso-position-horizontal-relative:page;mso-position-vertical-relative:paragraph;z-index:-14869" coordorigin="8616,42" coordsize="2422,2">
            <v:shape style="position:absolute;left:8616;top:42;width:2422;height:2" coordorigin="8616,42" coordsize="2422,0" path="m8616,42l11038,42e" filled="f" stroked="t" strokeweight="2.095775pt" strokecolor="#484F64">
              <v:path arrowok="t"/>
            </v:shape>
          </v:group>
          <w10:wrap type="none"/>
        </w:pict>
      </w:r>
      <w:r>
        <w:rPr/>
        <w:pict>
          <v:group style="position:absolute;margin-left:451.057281pt;margin-top:11.569058pt;width:.1pt;height:11.817978pt;mso-position-horizontal-relative:page;mso-position-vertical-relative:paragraph;z-index:-14866" coordorigin="9021,231" coordsize="2,236">
            <v:shape style="position:absolute;left:9021;top:231;width:2;height:236" coordorigin="9021,231" coordsize="0,236" path="m9021,468l9021,231e" filled="f" stroked="t" strokeweight="4.191549pt" strokecolor="#444B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57"/>
          <w:position w:val="-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57"/>
          <w:position w:val="-2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18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D6B"/>
          <w:spacing w:val="0"/>
          <w:w w:val="136"/>
          <w:position w:val="-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63D6B"/>
          <w:spacing w:val="0"/>
          <w:w w:val="135"/>
          <w:position w:val="-2"/>
        </w:rPr>
        <w:t>Z</w:t>
      </w:r>
      <w:r>
        <w:rPr>
          <w:rFonts w:ascii="Times New Roman" w:hAnsi="Times New Roman" w:cs="Times New Roman" w:eastAsia="Times New Roman"/>
          <w:sz w:val="25"/>
          <w:szCs w:val="25"/>
          <w:color w:val="363D6B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D6B"/>
          <w:spacing w:val="-34"/>
          <w:w w:val="136"/>
          <w:position w:val="-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85"/>
          <w:position w:val="-2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56"/>
          <w:position w:val="-2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182"/>
          <w:position w:val="-2"/>
        </w:rPr>
        <w:t>tl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-7"/>
          <w:w w:val="175"/>
          <w:position w:val="-2"/>
        </w:rPr>
        <w:t>•</w:t>
      </w:r>
      <w:r>
        <w:rPr>
          <w:rFonts w:ascii="Arial" w:hAnsi="Arial" w:cs="Arial" w:eastAsia="Arial"/>
          <w:sz w:val="64"/>
          <w:szCs w:val="64"/>
          <w:color w:val="4D4D4D"/>
          <w:spacing w:val="0"/>
          <w:w w:val="107"/>
          <w:position w:val="-19"/>
        </w:rPr>
        <w:t>ti</w:t>
      </w:r>
      <w:r>
        <w:rPr>
          <w:rFonts w:ascii="Arial" w:hAnsi="Arial" w:cs="Arial" w:eastAsia="Arial"/>
          <w:sz w:val="64"/>
          <w:szCs w:val="64"/>
          <w:color w:val="757577"/>
          <w:spacing w:val="25"/>
          <w:w w:val="14"/>
          <w:position w:val="-19"/>
        </w:rPr>
        <w:t>.</w:t>
      </w:r>
      <w:r>
        <w:rPr>
          <w:rFonts w:ascii="Arial" w:hAnsi="Arial" w:cs="Arial" w:eastAsia="Arial"/>
          <w:sz w:val="64"/>
          <w:szCs w:val="64"/>
          <w:color w:val="4D4D4D"/>
          <w:spacing w:val="0"/>
          <w:w w:val="46"/>
          <w:position w:val="-19"/>
        </w:rPr>
        <w:t>;;</w:t>
      </w:r>
      <w:r>
        <w:rPr>
          <w:rFonts w:ascii="Arial" w:hAnsi="Arial" w:cs="Arial" w:eastAsia="Arial"/>
          <w:sz w:val="64"/>
          <w:szCs w:val="64"/>
          <w:color w:val="4D4D4D"/>
          <w:spacing w:val="-83"/>
          <w:w w:val="100"/>
          <w:position w:val="-19"/>
        </w:rPr>
        <w:t> </w:t>
      </w:r>
      <w:r>
        <w:rPr>
          <w:rFonts w:ascii="Arial" w:hAnsi="Arial" w:cs="Arial" w:eastAsia="Arial"/>
          <w:sz w:val="64"/>
          <w:szCs w:val="64"/>
          <w:color w:val="363636"/>
          <w:spacing w:val="27"/>
          <w:w w:val="59"/>
          <w:position w:val="-19"/>
        </w:rPr>
        <w:t>-</w:t>
      </w:r>
      <w:r>
        <w:rPr>
          <w:rFonts w:ascii="Arial" w:hAnsi="Arial" w:cs="Arial" w:eastAsia="Arial"/>
          <w:sz w:val="64"/>
          <w:szCs w:val="64"/>
          <w:color w:val="646464"/>
          <w:spacing w:val="-91"/>
          <w:w w:val="35"/>
          <w:position w:val="-19"/>
        </w:rPr>
        <w:t>.</w:t>
      </w:r>
      <w:r>
        <w:rPr>
          <w:rFonts w:ascii="Arial" w:hAnsi="Arial" w:cs="Arial" w:eastAsia="Arial"/>
          <w:sz w:val="64"/>
          <w:szCs w:val="64"/>
          <w:color w:val="999A9A"/>
          <w:spacing w:val="-36"/>
          <w:w w:val="57"/>
          <w:position w:val="-19"/>
        </w:rPr>
        <w:t>: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  <w:cols w:num="3" w:equalWidth="0">
            <w:col w:w="444" w:space="1872"/>
            <w:col w:w="3415" w:space="2407"/>
            <w:col w:w="3062"/>
          </w:cols>
        </w:sectPr>
      </w:pPr>
      <w:rPr/>
    </w:p>
    <w:p>
      <w:pPr>
        <w:spacing w:before="0" w:after="0" w:line="38" w:lineRule="exact"/>
        <w:ind w:left="299" w:right="-20"/>
        <w:jc w:val="left"/>
        <w:tabs>
          <w:tab w:pos="8140" w:val="left"/>
          <w:tab w:pos="8780" w:val="left"/>
          <w:tab w:pos="9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875122pt;margin-top:-.830006pt;width:16.713019pt;height:8pt;mso-position-horizontal-relative:page;mso-position-vertical-relative:paragraph;z-index:-1486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30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FAFAF"/>
                      <w:spacing w:val="-28"/>
                      <w:w w:val="76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46464"/>
                      <w:spacing w:val="0"/>
                      <w:w w:val="60"/>
                    </w:rPr>
                    <w:t>..,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4646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4646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4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79"/>
          <w:position w:val="-7"/>
        </w:rPr>
        <w:t>o:!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8"/>
          <w:w w:val="79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9"/>
          <w:position w:val="3"/>
        </w:rPr>
        <w:t>M</w:t>
      </w:r>
      <w:r>
        <w:rPr>
          <w:rFonts w:ascii="Arial" w:hAnsi="Arial" w:cs="Arial" w:eastAsia="Arial"/>
          <w:sz w:val="18"/>
          <w:szCs w:val="18"/>
          <w:color w:val="4D4D4D"/>
          <w:spacing w:val="-34"/>
          <w:w w:val="79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79"/>
          <w:position w:val="-8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79"/>
          <w:position w:val="-8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16"/>
          <w:w w:val="7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  <w:position w:val="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8"/>
          <w:w w:val="79"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0"/>
          <w:w w:val="100"/>
          <w:position w:val="-8"/>
        </w:rPr>
        <w:t>.1)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-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0"/>
          <w:w w:val="93"/>
          <w:position w:val="-8"/>
        </w:rPr>
        <w:t>,:;.:,.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-1"/>
          <w:w w:val="94"/>
          <w:position w:val="-8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288"/>
          <w:position w:val="-8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-10"/>
          <w:w w:val="194"/>
          <w:position w:val="3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81"/>
          <w:position w:val="3"/>
        </w:rPr>
        <w:t>.ı;,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88"/>
          <w:position w:val="3"/>
        </w:rPr>
        <w:t>-ı;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88"/>
          <w:position w:val="3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7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2"/>
          <w:position w:val="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7.594366pt;margin-top:5.027108pt;width:2.212206pt;height:62.624795pt;mso-position-horizontal-relative:page;mso-position-vertical-relative:paragraph;z-index:-14865" coordorigin="552,101" coordsize="44,1252">
            <v:group style="position:absolute;left:559;top:108;width:2;height:241" coordorigin="559,108" coordsize="2,241">
              <v:shape style="position:absolute;left:559;top:108;width:2;height:241" coordorigin="559,108" coordsize="0,241" path="m559,349l559,108e" filled="f" stroked="t" strokeweight=".698592pt" strokecolor="#000000">
                <v:path arrowok="t"/>
              </v:shape>
            </v:group>
            <v:group style="position:absolute;left:594;top:320;width:2;height:123" coordorigin="594,320" coordsize="2,123">
              <v:shape style="position:absolute;left:594;top:320;width:2;height:123" coordorigin="594,320" coordsize="0,123" path="m594,443l594,320e" filled="f" stroked="t" strokeweight=".232864pt" strokecolor="#747474">
                <v:path arrowok="t"/>
              </v:shape>
            </v:group>
            <v:group style="position:absolute;left:559;top:424;width:2;height:922" coordorigin="559,424" coordsize="2,922">
              <v:shape style="position:absolute;left:559;top:424;width:2;height:922" coordorigin="559,424" coordsize="0,922" path="m559,1346l559,424e" filled="f" stroked="t" strokeweight=".69859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49"/>
        </w:rPr>
        <w:t>;:ı::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8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Cüneyt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ÖZKAN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54" w:right="-78"/>
        <w:jc w:val="left"/>
        <w:tabs>
          <w:tab w:pos="4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51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363636"/>
          <w:spacing w:val="25"/>
          <w:w w:val="5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5"/>
          <w:w w:val="213"/>
          <w:position w:val="-2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2"/>
        </w:rPr>
        <w:t>tf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ilir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999A9A"/>
          <w:spacing w:val="0"/>
          <w:w w:val="117"/>
          <w:position w:val="6"/>
        </w:rPr>
        <w:t>{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2" w:after="0" w:line="125" w:lineRule="exact"/>
        <w:ind w:left="340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0"/>
          <w:w w:val="198"/>
          <w:position w:val="-2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-12"/>
          <w:w w:val="198"/>
          <w:position w:val="-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98"/>
          <w:position w:val="-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9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45"/>
          <w:w w:val="19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32"/>
          <w:i/>
          <w:position w:val="-2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32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32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6"/>
          <w:w w:val="132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132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180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43"/>
          <w:w w:val="116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57577"/>
          <w:spacing w:val="0"/>
          <w:w w:val="61"/>
          <w:position w:val="1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757577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86"/>
          <w:position w:val="1"/>
        </w:rPr>
        <w:t>:.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3"/>
          <w:w w:val="86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86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80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3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757577"/>
          <w:spacing w:val="0"/>
          <w:w w:val="80"/>
          <w:position w:val="1"/>
        </w:rPr>
        <w:t>1!'</w:t>
      </w:r>
      <w:r>
        <w:rPr>
          <w:rFonts w:ascii="Times New Roman" w:hAnsi="Times New Roman" w:cs="Times New Roman" w:eastAsia="Times New Roman"/>
          <w:sz w:val="16"/>
          <w:szCs w:val="16"/>
          <w:color w:val="757577"/>
          <w:spacing w:val="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57577"/>
          <w:spacing w:val="24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0"/>
          <w:w w:val="146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2" w:after="0" w:line="37" w:lineRule="exact"/>
        <w:ind w:right="-20"/>
        <w:jc w:val="left"/>
        <w:tabs>
          <w:tab w:pos="220" w:val="left"/>
          <w:tab w:pos="10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61"/>
          <w:position w:val="-3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61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-9"/>
          <w:w w:val="61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757577"/>
          <w:spacing w:val="0"/>
          <w:w w:val="100"/>
          <w:position w:val="-3"/>
        </w:rPr>
        <w:t>"':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  <w:cols w:num="3" w:equalWidth="0">
            <w:col w:w="440" w:space="4129"/>
            <w:col w:w="4604" w:space="81"/>
            <w:col w:w="1946"/>
          </w:cols>
        </w:sectPr>
      </w:pPr>
      <w:rPr/>
    </w:p>
    <w:p>
      <w:pPr>
        <w:spacing w:before="0" w:after="0" w:line="163" w:lineRule="exact"/>
        <w:ind w:right="83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7.594366pt;margin-top:34.63192pt;width:552.003766pt;height:772.292598pt;mso-position-horizontal-relative:page;mso-position-vertical-relative:page;z-index:-14877" coordorigin="552,693" coordsize="11040,15446">
            <v:group style="position:absolute;left:564;top:714;width:10982;height:2" coordorigin="564,714" coordsize="10982,2">
              <v:shape style="position:absolute;left:564;top:714;width:10982;height:2" coordorigin="564,714" coordsize="10982,0" path="m564,714l11545,714e" filled="f" stroked="t" strokeweight=".931455pt" strokecolor="#4B4B4B">
                <v:path arrowok="t"/>
              </v:shape>
            </v:group>
            <v:group style="position:absolute;left:580;top:704;width:2;height:12943" coordorigin="580,704" coordsize="2,12943">
              <v:shape style="position:absolute;left:580;top:704;width:2;height:12943" coordorigin="580,704" coordsize="0,12943" path="m580,13647l580,704e" filled="f" stroked="t" strokeweight=".698592pt" strokecolor="#4F4F4F">
                <v:path arrowok="t"/>
              </v:shape>
            </v:group>
            <v:group style="position:absolute;left:2564;top:709;width:2;height:1484" coordorigin="2564,709" coordsize="2,1484">
              <v:shape style="position:absolute;left:2564;top:709;width:2;height:1484" coordorigin="2564,709" coordsize="0,1484" path="m2564,2193l2564,709e" filled="f" stroked="t" strokeweight=".931455pt" strokecolor="#3F3F3F">
                <v:path arrowok="t"/>
              </v:shape>
            </v:group>
            <v:group style="position:absolute;left:9200;top:700;width:2;height:1494" coordorigin="9200,700" coordsize="2,1494">
              <v:shape style="position:absolute;left:9200;top:700;width:2;height:1494" coordorigin="9200,700" coordsize="0,1494" path="m9200,2193l9200,700e" filled="f" stroked="t" strokeweight=".698592pt" strokecolor="#484848">
                <v:path arrowok="t"/>
              </v:shape>
            </v:group>
            <v:group style="position:absolute;left:11548;top:704;width:2;height:3281" coordorigin="11548,704" coordsize="2,3281">
              <v:shape style="position:absolute;left:11548;top:704;width:2;height:3281" coordorigin="11548,704" coordsize="0,3281" path="m11548,3985l11548,704e" filled="f" stroked="t" strokeweight=".698592pt" strokecolor="#575757">
                <v:path arrowok="t"/>
              </v:shape>
            </v:group>
            <v:group style="position:absolute;left:571;top:983;width:2;height:676" coordorigin="571,983" coordsize="2,676">
              <v:shape style="position:absolute;left:571;top:983;width:2;height:676" coordorigin="571,983" coordsize="0,676" path="m571,1659l571,983e" filled="f" stroked="t" strokeweight=".698592pt" strokecolor="#646464">
                <v:path arrowok="t"/>
              </v:shape>
            </v:group>
            <v:group style="position:absolute;left:11545;top:1480;width:2;height:222" coordorigin="11545,1480" coordsize="2,222">
              <v:shape style="position:absolute;left:11545;top:1480;width:2;height:222" coordorigin="11545,1480" coordsize="0,222" path="m11545,1702l11545,1480e" filled="f" stroked="t" strokeweight=".465728pt" strokecolor="#3F3F3F">
                <v:path arrowok="t"/>
              </v:shape>
            </v:group>
            <v:group style="position:absolute;left:568;top:2186;width:7903;height:2" coordorigin="568,2186" coordsize="7903,2">
              <v:shape style="position:absolute;left:568;top:2186;width:7903;height:2" coordorigin="568,2186" coordsize="7903,0" path="m568,2186l8472,2186e" filled="f" stroked="t" strokeweight=".931455pt" strokecolor="#4B4B4B">
                <v:path arrowok="t"/>
              </v:shape>
            </v:group>
            <v:group style="position:absolute;left:8416;top:2186;width:191;height:2" coordorigin="8416,2186" coordsize="191,2">
              <v:shape style="position:absolute;left:8416;top:2186;width:191;height:2" coordorigin="8416,2186" coordsize="191,0" path="m8416,2186l8607,2186e" filled="f" stroked="t" strokeweight=".465728pt" strokecolor="#2B2B2B">
                <v:path arrowok="t"/>
              </v:shape>
            </v:group>
            <v:group style="position:absolute;left:8532;top:2186;width:3027;height:2" coordorigin="8532,2186" coordsize="3027,2">
              <v:shape style="position:absolute;left:8532;top:2186;width:3027;height:2" coordorigin="8532,2186" coordsize="3027,0" path="m8532,2186l11559,2186e" filled="f" stroked="t" strokeweight=".931455pt" strokecolor="#4B4B4B">
                <v:path arrowok="t"/>
              </v:shape>
            </v:group>
            <v:group style="position:absolute;left:573;top:2401;width:2734;height:2" coordorigin="573,2401" coordsize="2734,2">
              <v:shape style="position:absolute;left:573;top:2401;width:2734;height:2" coordorigin="573,2401" coordsize="2734,0" path="m573,2401l3307,2401e" filled="f" stroked="t" strokeweight=".698592pt" strokecolor="#4F4F4F">
                <v:path arrowok="t"/>
              </v:shape>
            </v:group>
            <v:group style="position:absolute;left:3251;top:2401;width:1840;height:2" coordorigin="3251,2401" coordsize="1840,2">
              <v:shape style="position:absolute;left:3251;top:2401;width:1840;height:2" coordorigin="3251,2401" coordsize="1840,0" path="m3251,2401l5090,2401e" filled="f" stroked="t" strokeweight=".465728pt" strokecolor="#3F3F3F">
                <v:path arrowok="t"/>
              </v:shape>
            </v:group>
            <v:group style="position:absolute;left:5035;top:2399;width:6525;height:2" coordorigin="5035,2399" coordsize="6525,2">
              <v:shape style="position:absolute;left:5035;top:2399;width:6525;height:2" coordorigin="5035,2399" coordsize="6525,0" path="m5035,2399l11559,2399e" filled="f" stroked="t" strokeweight=".931455pt" strokecolor="#4B4B4B">
                <v:path arrowok="t"/>
              </v:shape>
            </v:group>
            <v:group style="position:absolute;left:568;top:2614;width:1225;height:2" coordorigin="568,2614" coordsize="1225,2">
              <v:shape style="position:absolute;left:568;top:2614;width:1225;height:2" coordorigin="568,2614" coordsize="1225,0" path="m568,2614l1793,2614e" filled="f" stroked="t" strokeweight=".465728pt" strokecolor="#4B4B4B">
                <v:path arrowok="t"/>
              </v:shape>
            </v:group>
            <v:group style="position:absolute;left:1737;top:2609;width:9822;height:2" coordorigin="1737,2609" coordsize="9822,2">
              <v:shape style="position:absolute;left:1737;top:2609;width:9822;height:2" coordorigin="1737,2609" coordsize="9822,0" path="m1737,2609l11559,2609e" filled="f" stroked="t" strokeweight=".698592pt" strokecolor="#484848">
                <v:path arrowok="t"/>
              </v:shape>
            </v:group>
            <v:group style="position:absolute;left:573;top:2829;width:7899;height:2" coordorigin="573,2829" coordsize="7899,2">
              <v:shape style="position:absolute;left:573;top:2829;width:7899;height:2" coordorigin="573,2829" coordsize="7899,0" path="m573,2829l8472,2829e" filled="f" stroked="t" strokeweight=".931455pt" strokecolor="#4B4B4B">
                <v:path arrowok="t"/>
              </v:shape>
            </v:group>
            <v:group style="position:absolute;left:8416;top:2829;width:191;height:2" coordorigin="8416,2829" coordsize="191,2">
              <v:shape style="position:absolute;left:8416;top:2829;width:191;height:2" coordorigin="8416,2829" coordsize="191,0" path="m8416,2829l8607,2829e" filled="f" stroked="t" strokeweight=".698592pt" strokecolor="#383838">
                <v:path arrowok="t"/>
              </v:shape>
            </v:group>
            <v:group style="position:absolute;left:8527;top:2824;width:3032;height:2" coordorigin="8527,2824" coordsize="3032,2">
              <v:shape style="position:absolute;left:8527;top:2824;width:3032;height:2" coordorigin="8527,2824" coordsize="3032,0" path="m8527,2824l11559,2824e" filled="f" stroked="t" strokeweight=".931455pt" strokecolor="#4B4B4B">
                <v:path arrowok="t"/>
              </v:shape>
            </v:group>
            <v:group style="position:absolute;left:568;top:3042;width:1271;height:2" coordorigin="568,3042" coordsize="1271,2">
              <v:shape style="position:absolute;left:568;top:3042;width:1271;height:2" coordorigin="568,3042" coordsize="1271,0" path="m568,3042l1840,3042e" filled="f" stroked="t" strokeweight=".698592pt" strokecolor="#4F4F4F">
                <v:path arrowok="t"/>
              </v:shape>
            </v:group>
            <v:group style="position:absolute;left:1504;top:3040;width:10055;height:2" coordorigin="1504,3040" coordsize="10055,2">
              <v:shape style="position:absolute;left:1504;top:3040;width:10055;height:2" coordorigin="1504,3040" coordsize="10055,0" path="m1504,3040l11559,3040e" filled="f" stroked="t" strokeweight=".931455pt" strokecolor="#4B4B4B">
                <v:path arrowok="t"/>
              </v:shape>
            </v:group>
            <v:group style="position:absolute;left:573;top:3259;width:3381;height:2" coordorigin="573,3259" coordsize="3381,2">
              <v:shape style="position:absolute;left:573;top:3259;width:3381;height:2" coordorigin="573,3259" coordsize="3381,0" path="m573,3259l3954,3259e" filled="f" stroked="t" strokeweight=".931455pt" strokecolor="#4B4B4B">
                <v:path arrowok="t"/>
              </v:shape>
            </v:group>
            <v:group style="position:absolute;left:3898;top:3259;width:144;height:2" coordorigin="3898,3259" coordsize="144,2">
              <v:shape style="position:absolute;left:3898;top:3259;width:144;height:2" coordorigin="3898,3259" coordsize="144,0" path="m3898,3259l4043,3259e" filled="f" stroked="t" strokeweight=".465728pt" strokecolor="#2B2B2B">
                <v:path arrowok="t"/>
              </v:shape>
            </v:group>
            <v:group style="position:absolute;left:3987;top:3255;width:7577;height:2" coordorigin="3987,3255" coordsize="7577,2">
              <v:shape style="position:absolute;left:3987;top:3255;width:7577;height:2" coordorigin="3987,3255" coordsize="7577,0" path="m3987,3255l11564,3255e" filled="f" stroked="t" strokeweight=".931455pt" strokecolor="#4B4B4B">
                <v:path arrowok="t"/>
              </v:shape>
            </v:group>
            <v:group style="position:absolute;left:7079;top:3248;width:2;height:747" coordorigin="7079,3248" coordsize="2,747">
              <v:shape style="position:absolute;left:7079;top:3248;width:2;height:747" coordorigin="7079,3248" coordsize="0,747" path="m7079,3994l7079,3248e" filled="f" stroked="t" strokeweight=".698592pt" strokecolor="#4B4B4B">
                <v:path arrowok="t"/>
              </v:shape>
            </v:group>
            <v:group style="position:absolute;left:4036;top:3248;width:2;height:747" coordorigin="4036,3248" coordsize="2,747">
              <v:shape style="position:absolute;left:4036;top:3248;width:2;height:747" coordorigin="4036,3248" coordsize="0,747" path="m4036,3994l4036,3248e" filled="f" stroked="t" strokeweight=".698592pt" strokecolor="#3F3F3F">
                <v:path arrowok="t"/>
              </v:shape>
            </v:group>
            <v:group style="position:absolute;left:4024;top:3675;width:2408;height:2" coordorigin="4024,3675" coordsize="2408,2">
              <v:shape style="position:absolute;left:4024;top:3675;width:2408;height:2" coordorigin="4024,3675" coordsize="2408,0" path="m4024,3675l6432,3675e" filled="f" stroked="t" strokeweight=".698592pt" strokecolor="#545454">
                <v:path arrowok="t"/>
              </v:shape>
            </v:group>
            <v:group style="position:absolute;left:6376;top:3666;width:713;height:2" coordorigin="6376,3666" coordsize="713,2">
              <v:shape style="position:absolute;left:6376;top:3666;width:713;height:2" coordorigin="6376,3666" coordsize="713,0" path="m6376,3666l7088,3666e" filled="f" stroked="t" strokeweight=".698592pt" strokecolor="#939393">
                <v:path arrowok="t"/>
              </v:shape>
            </v:group>
            <v:group style="position:absolute;left:573;top:3980;width:10991;height:2" coordorigin="573,3980" coordsize="10991,2">
              <v:shape style="position:absolute;left:573;top:3980;width:10991;height:2" coordorigin="573,3980" coordsize="10991,0" path="m573,3980l11564,3980e" filled="f" stroked="t" strokeweight=".931455pt" strokecolor="#484848">
                <v:path arrowok="t"/>
              </v:shape>
            </v:group>
            <v:group style="position:absolute;left:2568;top:3980;width:2;height:1919" coordorigin="2568,3980" coordsize="2,1919">
              <v:shape style="position:absolute;left:2568;top:3980;width:2;height:1919" coordorigin="2568,3980" coordsize="0,1919" path="m2568,5900l2568,3980e" filled="f" stroked="t" strokeweight=".698592pt" strokecolor="#444444">
                <v:path arrowok="t"/>
              </v:shape>
            </v:group>
            <v:group style="position:absolute;left:573;top:4252;width:10996;height:2" coordorigin="573,4252" coordsize="10996,2">
              <v:shape style="position:absolute;left:573;top:4252;width:10996;height:2" coordorigin="573,4252" coordsize="10996,0" path="m573,4252l11569,4252e" filled="f" stroked="t" strokeweight=".698592pt" strokecolor="#4B4B4B">
                <v:path arrowok="t"/>
              </v:shape>
            </v:group>
            <v:group style="position:absolute;left:2562;top:4470;width:9003;height:2" coordorigin="2562,4470" coordsize="9003,2">
              <v:shape style="position:absolute;left:2562;top:4470;width:9003;height:2" coordorigin="2562,4470" coordsize="9003,0" path="m2562,4470l11564,4470e" filled="f" stroked="t" strokeweight=".931455pt" strokecolor="#4B4B4B">
                <v:path arrowok="t"/>
              </v:shape>
            </v:group>
            <v:group style="position:absolute;left:11564;top:4240;width:2;height:6008" coordorigin="11564,4240" coordsize="2,6008">
              <v:shape style="position:absolute;left:11564;top:4240;width:2;height:6008" coordorigin="11564,4240" coordsize="0,6008" path="m11564,10249l11564,4240e" filled="f" stroked="t" strokeweight=".698592pt" strokecolor="#5B5B5B">
                <v:path arrowok="t"/>
              </v:shape>
            </v:group>
            <v:group style="position:absolute;left:5072;top:4458;width:2;height:251" coordorigin="5072,4458" coordsize="2,251">
              <v:shape style="position:absolute;left:5072;top:4458;width:2;height:251" coordorigin="5072,4458" coordsize="0,251" path="m5072,4708l5072,4458e" filled="f" stroked="t" strokeweight=".465728pt" strokecolor="#3F3F3F">
                <v:path arrowok="t"/>
              </v:shape>
            </v:group>
            <v:group style="position:absolute;left:5058;top:4893;width:1826;height:2" coordorigin="5058,4893" coordsize="1826,2">
              <v:shape style="position:absolute;left:5058;top:4893;width:1826;height:2" coordorigin="5058,4893" coordsize="1826,0" path="m5058,4893l6883,4893e" filled="f" stroked="t" strokeweight=".232864pt" strokecolor="#777777">
                <v:path arrowok="t"/>
              </v:shape>
            </v:group>
            <v:group style="position:absolute;left:5074;top:4652;width:2;height:1858" coordorigin="5074,4652" coordsize="2,1858">
              <v:shape style="position:absolute;left:5074;top:4652;width:2;height:1858" coordorigin="5074,4652" coordsize="0,1858" path="m5074,6509l5074,4652e" filled="f" stroked="t" strokeweight=".698592pt" strokecolor="#444444">
                <v:path arrowok="t"/>
              </v:shape>
            </v:group>
            <v:group style="position:absolute;left:6883;top:4893;width:587;height:2" coordorigin="6883,4893" coordsize="587,2">
              <v:shape style="position:absolute;left:6883;top:4893;width:587;height:2" coordorigin="6883,4893" coordsize="587,0" path="m6883,4893l7470,4893e" filled="f" stroked="t" strokeweight=".232864pt" strokecolor="#000000">
                <v:path arrowok="t"/>
              </v:shape>
            </v:group>
            <v:group style="position:absolute;left:7470;top:4893;width:973;height:2" coordorigin="7470,4893" coordsize="973,2">
              <v:shape style="position:absolute;left:7470;top:4893;width:973;height:2" coordorigin="7470,4893" coordsize="973,0" path="m7470,4893l8444,4893e" filled="f" stroked="t" strokeweight=".232864pt" strokecolor="#484848">
                <v:path arrowok="t"/>
              </v:shape>
            </v:group>
            <v:group style="position:absolute;left:7915;top:4462;width:2;height:463" coordorigin="7915,4462" coordsize="2,463">
              <v:shape style="position:absolute;left:7915;top:4462;width:2;height:463" coordorigin="7915,4462" coordsize="0,463" path="m7915,4926l7915,4462e" filled="f" stroked="t" strokeweight=".931455pt" strokecolor="#545454">
                <v:path arrowok="t"/>
              </v:shape>
            </v:group>
            <v:group style="position:absolute;left:8444;top:4893;width:1900;height:2" coordorigin="8444,4893" coordsize="1900,2">
              <v:shape style="position:absolute;left:8444;top:4893;width:1900;height:2" coordorigin="8444,4893" coordsize="1900,0" path="m8444,4893l10344,4893e" filled="f" stroked="t" strokeweight=".232864pt" strokecolor="#000000">
                <v:path arrowok="t"/>
              </v:shape>
            </v:group>
            <v:group style="position:absolute;left:10344;top:4893;width:1211;height:2" coordorigin="10344,4893" coordsize="1211,2">
              <v:shape style="position:absolute;left:10344;top:4893;width:1211;height:2" coordorigin="10344,4893" coordsize="1211,0" path="m10344,4893l11555,4893e" filled="f" stroked="t" strokeweight=".232864pt" strokecolor="#6B6B6B">
                <v:path arrowok="t"/>
              </v:shape>
            </v:group>
            <v:group style="position:absolute;left:5067;top:5188;width:3982;height:2" coordorigin="5067,5188" coordsize="3982,2">
              <v:shape style="position:absolute;left:5067;top:5188;width:3982;height:2" coordorigin="5067,5188" coordsize="3982,0" path="m5067,5188l9049,5188e" filled="f" stroked="t" strokeweight=".931455pt" strokecolor="#4B4B4B">
                <v:path arrowok="t"/>
              </v:shape>
            </v:group>
            <v:group style="position:absolute;left:8993;top:5186;width:228;height:2" coordorigin="8993,5186" coordsize="228,2">
              <v:shape style="position:absolute;left:8993;top:5186;width:228;height:2" coordorigin="8993,5186" coordsize="228,0" path="m8993,5186l9221,5186e" filled="f" stroked="t" strokeweight=".465728pt" strokecolor="#3B3B3B">
                <v:path arrowok="t"/>
              </v:shape>
            </v:group>
            <v:group style="position:absolute;left:9166;top:5183;width:2403;height:2" coordorigin="9166,5183" coordsize="2403,2">
              <v:shape style="position:absolute;left:9166;top:5183;width:2403;height:2" coordorigin="9166,5183" coordsize="2403,0" path="m9166,5183l11569,5183e" filled="f" stroked="t" strokeweight=".931455pt" strokecolor="#575757">
                <v:path arrowok="t"/>
              </v:shape>
            </v:group>
            <v:group style="position:absolute;left:5067;top:5424;width:6502;height:2" coordorigin="5067,5424" coordsize="6502,2">
              <v:shape style="position:absolute;left:5067;top:5424;width:6502;height:2" coordorigin="5067,5424" coordsize="6502,0" path="m5067,5424l11569,5424e" filled="f" stroked="t" strokeweight=".931455pt" strokecolor="#4B4B4B">
                <v:path arrowok="t"/>
              </v:shape>
            </v:group>
            <v:group style="position:absolute;left:2566;top:5640;width:9003;height:2" coordorigin="2566,5640" coordsize="9003,2">
              <v:shape style="position:absolute;left:2566;top:5640;width:9003;height:2" coordorigin="2566,5640" coordsize="9003,0" path="m2566,5640l11569,5640e" filled="f" stroked="t" strokeweight=".931455pt" strokecolor="#4B4B4B">
                <v:path arrowok="t"/>
              </v:shape>
            </v:group>
            <v:group style="position:absolute;left:573;top:5866;width:11000;height:2" coordorigin="573,5866" coordsize="11000,2">
              <v:shape style="position:absolute;left:573;top:5866;width:11000;height:2" coordorigin="573,5866" coordsize="11000,0" path="m573,5866l11573,5866e" filled="f" stroked="t" strokeweight=".931455pt" strokecolor="#4B4B4B">
                <v:path arrowok="t"/>
              </v:shape>
            </v:group>
            <v:group style="position:absolute;left:2571;top:5829;width:2;height:303" coordorigin="2571,5829" coordsize="2,303">
              <v:shape style="position:absolute;left:2571;top:5829;width:2;height:303" coordorigin="2571,5829" coordsize="0,303" path="m2571,6131l2571,5829e" filled="f" stroked="t" strokeweight=".465728pt" strokecolor="#3B3B3B">
                <v:path arrowok="t"/>
              </v:shape>
            </v:group>
            <v:group style="position:absolute;left:7922;top:5857;width:2;height:388" coordorigin="7922,5857" coordsize="2,388">
              <v:shape style="position:absolute;left:7922;top:5857;width:2;height:388" coordorigin="7922,5857" coordsize="0,388" path="m7922,6245l7922,5857e" filled="f" stroked="t" strokeweight=".698592pt" strokecolor="#4F4F4F">
                <v:path arrowok="t"/>
              </v:shape>
            </v:group>
            <v:group style="position:absolute;left:2573;top:6074;width:2;height:217" coordorigin="2573,6074" coordsize="2,217">
              <v:shape style="position:absolute;left:2573;top:6074;width:2;height:217" coordorigin="2573,6074" coordsize="0,217" path="m2573,6292l2573,6074e" filled="f" stroked="t" strokeweight=".232864pt" strokecolor="#282828">
                <v:path arrowok="t"/>
              </v:shape>
            </v:group>
            <v:group style="position:absolute;left:2571;top:6287;width:9003;height:2" coordorigin="2571,6287" coordsize="9003,2">
              <v:shape style="position:absolute;left:2571;top:6287;width:9003;height:2" coordorigin="2571,6287" coordsize="9003,0" path="m2571,6287l11573,6287e" filled="f" stroked="t" strokeweight=".931455pt" strokecolor="#4B4B4B">
                <v:path arrowok="t"/>
              </v:shape>
            </v:group>
            <v:group style="position:absolute;left:2571;top:6235;width:2;height:1026" coordorigin="2571,6235" coordsize="2,1026">
              <v:shape style="position:absolute;left:2571;top:6235;width:2;height:1026" coordorigin="2571,6235" coordsize="0,1026" path="m2571,7261l2571,6235e" filled="f" stroked="t" strokeweight=".232864pt" strokecolor="#3F3F3F">
                <v:path arrowok="t"/>
              </v:shape>
            </v:group>
            <v:group style="position:absolute;left:2571;top:6500;width:9007;height:2" coordorigin="2571,6500" coordsize="9007,2">
              <v:shape style="position:absolute;left:2571;top:6500;width:9007;height:2" coordorigin="2571,6500" coordsize="9007,0" path="m2571,6500l11578,6500e" filled="f" stroked="t" strokeweight=".931455pt" strokecolor="#484848">
                <v:path arrowok="t"/>
              </v:shape>
            </v:group>
            <v:group style="position:absolute;left:7924;top:6013;width:2;height:496" coordorigin="7924,6013" coordsize="2,496">
              <v:shape style="position:absolute;left:7924;top:6013;width:2;height:496" coordorigin="7924,6013" coordsize="0,496" path="m7924,6509l7924,6013e" filled="f" stroked="t" strokeweight=".931455pt" strokecolor="#4F4F4F">
                <v:path arrowok="t"/>
              </v:shape>
            </v:group>
            <v:group style="position:absolute;left:573;top:6717;width:11000;height:2" coordorigin="573,6717" coordsize="11000,2">
              <v:shape style="position:absolute;left:573;top:6717;width:11000;height:2" coordorigin="573,6717" coordsize="11000,0" path="m573,6717l11573,6717e" filled="f" stroked="t" strokeweight=".931455pt" strokecolor="#4B4B4B">
                <v:path arrowok="t"/>
              </v:shape>
            </v:group>
            <v:group style="position:absolute;left:582;top:7341;width:10996;height:2" coordorigin="582,7341" coordsize="10996,2">
              <v:shape style="position:absolute;left:582;top:7341;width:10996;height:2" coordorigin="582,7341" coordsize="10996,0" path="m582,7341l11578,7341e" filled="f" stroked="t" strokeweight=".931455pt" strokecolor="#4B4B4B">
                <v:path arrowok="t"/>
              </v:shape>
            </v:group>
            <v:group style="position:absolute;left:5081;top:7332;width:2;height:667" coordorigin="5081,7332" coordsize="2,667">
              <v:shape style="position:absolute;left:5081;top:7332;width:2;height:667" coordorigin="5081,7332" coordsize="0,667" path="m5081,7998l5081,7332e" filled="f" stroked="t" strokeweight=".931455pt" strokecolor="#4F4F4F">
                <v:path arrowok="t"/>
              </v:shape>
            </v:group>
            <v:group style="position:absolute;left:5076;top:7559;width:6497;height:2" coordorigin="5076,7559" coordsize="6497,2">
              <v:shape style="position:absolute;left:5076;top:7559;width:6497;height:2" coordorigin="5076,7559" coordsize="6497,0" path="m5076,7559l11573,7559e" filled="f" stroked="t" strokeweight=".931455pt" strokecolor="#4B4B4B">
                <v:path arrowok="t"/>
              </v:shape>
            </v:group>
            <v:group style="position:absolute;left:5072;top:7772;width:6506;height:2" coordorigin="5072,7772" coordsize="6506,2">
              <v:shape style="position:absolute;left:5072;top:7772;width:6506;height:2" coordorigin="5072,7772" coordsize="6506,0" path="m5072,7772l11578,7772e" filled="f" stroked="t" strokeweight=".931455pt" strokecolor="#545454">
                <v:path arrowok="t"/>
              </v:shape>
            </v:group>
            <v:group style="position:absolute;left:587;top:7743;width:2;height:3148" coordorigin="587,7743" coordsize="2,3148">
              <v:shape style="position:absolute;left:587;top:7743;width:2;height:3148" coordorigin="587,7743" coordsize="0,3148" path="m587,10891l587,7743e" filled="f" stroked="t" strokeweight=".698592pt" strokecolor="#4F4F4F">
                <v:path arrowok="t"/>
              </v:shape>
            </v:group>
            <v:group style="position:absolute;left:2575;top:7422;width:2;height:378" coordorigin="2575,7422" coordsize="2,378">
              <v:shape style="position:absolute;left:2575;top:7422;width:2;height:378" coordorigin="2575,7422" coordsize="0,378" path="m2575,7800l2575,7422e" filled="f" stroked="t" strokeweight=".465728pt" strokecolor="#3F3F3F">
                <v:path arrowok="t"/>
              </v:shape>
            </v:group>
            <v:group style="position:absolute;left:2573;top:7861;width:2;height:142" coordorigin="2573,7861" coordsize="2,142">
              <v:shape style="position:absolute;left:2573;top:7861;width:2;height:142" coordorigin="2573,7861" coordsize="0,142" path="m2573,8003l2573,7861e" filled="f" stroked="t" strokeweight=".232864pt" strokecolor="#282828">
                <v:path arrowok="t"/>
              </v:shape>
            </v:group>
            <v:group style="position:absolute;left:578;top:7989;width:11000;height:2" coordorigin="578,7989" coordsize="11000,2">
              <v:shape style="position:absolute;left:578;top:7989;width:11000;height:2" coordorigin="578,7989" coordsize="11000,0" path="m578,7989l11578,7989e" filled="f" stroked="t" strokeweight=".931455pt" strokecolor="#4B4B4B">
                <v:path arrowok="t"/>
              </v:shape>
            </v:group>
            <v:group style="position:absolute;left:2573;top:7932;width:2;height:246" coordorigin="2573,7932" coordsize="2,246">
              <v:shape style="position:absolute;left:2573;top:7932;width:2;height:246" coordorigin="2573,7932" coordsize="0,246" path="m2573,8178l2573,7932e" filled="f" stroked="t" strokeweight=".232864pt" strokecolor="#4B4B4B">
                <v:path arrowok="t"/>
              </v:shape>
            </v:group>
            <v:group style="position:absolute;left:578;top:8793;width:1998;height:2" coordorigin="578,8793" coordsize="1998,2">
              <v:shape style="position:absolute;left:578;top:8793;width:1998;height:2" coordorigin="578,8793" coordsize="1998,0" path="m578,8793l2575,8793e" filled="f" stroked="t" strokeweight=".698592pt" strokecolor="#4B4B4B">
                <v:path arrowok="t"/>
              </v:shape>
            </v:group>
            <v:group style="position:absolute;left:2478;top:8785;width:9100;height:2" coordorigin="2478,8785" coordsize="9100,2">
              <v:shape style="position:absolute;left:2478;top:8785;width:9100;height:2" coordorigin="2478,8785" coordsize="9100,0" path="m2478,8785l11578,8785e" filled="f" stroked="t" strokeweight=".931455pt" strokecolor="#484848">
                <v:path arrowok="t"/>
              </v:shape>
            </v:group>
            <v:group style="position:absolute;left:11573;top:5696;width:2;height:5819" coordorigin="11573,5696" coordsize="2,5819">
              <v:shape style="position:absolute;left:11573;top:5696;width:2;height:5819" coordorigin="11573,5696" coordsize="0,5819" path="m11573,11515l11573,5696e" filled="f" stroked="t" strokeweight=".698592pt" strokecolor="#575757">
                <v:path arrowok="t"/>
              </v:shape>
            </v:group>
            <v:group style="position:absolute;left:2573;top:8736;width:2;height:208" coordorigin="2573,8736" coordsize="2,208">
              <v:shape style="position:absolute;left:2573;top:8736;width:2;height:208" coordorigin="2573,8736" coordsize="0,208" path="m2573,8944l2573,8736e" filled="f" stroked="t" strokeweight=".232864pt" strokecolor="#545454">
                <v:path arrowok="t"/>
              </v:shape>
            </v:group>
            <v:group style="position:absolute;left:587;top:10232;width:1989;height:2" coordorigin="587,10232" coordsize="1989,2">
              <v:shape style="position:absolute;left:587;top:10232;width:1989;height:2" coordorigin="587,10232" coordsize="1989,0" path="m587,10232l2575,10232e" filled="f" stroked="t" strokeweight=".931455pt" strokecolor="#4F4F4F">
                <v:path arrowok="t"/>
              </v:shape>
            </v:group>
            <v:group style="position:absolute;left:2543;top:9227;width:2;height:993" coordorigin="2543,9227" coordsize="2,993">
              <v:shape style="position:absolute;left:2543;top:9227;width:2;height:993" coordorigin="2543,9227" coordsize="0,993" path="m2543,10220l2543,9227e" filled="f" stroked="t" strokeweight=".232864pt" strokecolor="#646464">
                <v:path arrowok="t"/>
              </v:shape>
            </v:group>
            <v:group style="position:absolute;left:2454;top:10220;width:9128;height:2" coordorigin="2454,10220" coordsize="9128,2">
              <v:shape style="position:absolute;left:2454;top:10220;width:9128;height:2" coordorigin="2454,10220" coordsize="9128,0" path="m2454,10220l11583,10220e" filled="f" stroked="t" strokeweight=".931455pt" strokecolor="#4B4B4B">
                <v:path arrowok="t"/>
              </v:shape>
            </v:group>
            <v:group style="position:absolute;left:2543;top:10206;width:2;height:657" coordorigin="2543,10206" coordsize="2,657">
              <v:shape style="position:absolute;left:2543;top:10206;width:2;height:657" coordorigin="2543,10206" coordsize="0,657" path="m2543,10863l2543,10206e" filled="f" stroked="t" strokeweight=".232864pt" strokecolor="#4F4F4F">
                <v:path arrowok="t"/>
              </v:shape>
            </v:group>
            <v:group style="position:absolute;left:7074;top:10206;width:2;height:345" coordorigin="7074,10206" coordsize="2,345">
              <v:shape style="position:absolute;left:7074;top:10206;width:2;height:345" coordorigin="7074,10206" coordsize="0,345" path="m7074,10551l7074,10206e" filled="f" stroked="t" strokeweight=".232864pt" strokecolor="#545454">
                <v:path arrowok="t"/>
              </v:shape>
            </v:group>
            <v:group style="position:absolute;left:587;top:10558;width:10996;height:2" coordorigin="587,10558" coordsize="10996,2">
              <v:shape style="position:absolute;left:587;top:10558;width:10996;height:2" coordorigin="587,10558" coordsize="10996,0" path="m587,10558l11583,10558e" filled="f" stroked="t" strokeweight=".931455pt" strokecolor="#4F4F4F">
                <v:path arrowok="t"/>
              </v:shape>
            </v:group>
            <v:group style="position:absolute;left:554;top:10754;width:1211;height:2" coordorigin="554,10754" coordsize="1211,2">
              <v:shape style="position:absolute;left:554;top:10754;width:1211;height:2" coordorigin="554,10754" coordsize="1211,0" path="m554,10754l1765,10754e" filled="f" stroked="t" strokeweight=".232864pt" strokecolor="#646464">
                <v:path arrowok="t"/>
              </v:shape>
            </v:group>
            <v:group style="position:absolute;left:1765;top:10754;width:782;height:2" coordorigin="1765,10754" coordsize="782,2">
              <v:shape style="position:absolute;left:1765;top:10754;width:782;height:2" coordorigin="1765,10754" coordsize="782,0" path="m1765,10754l2548,10754e" filled="f" stroked="t" strokeweight=".232864pt" strokecolor="#DBDBDB">
                <v:path arrowok="t"/>
              </v:shape>
            </v:group>
            <v:group style="position:absolute;left:2543;top:10754;width:736;height:2" coordorigin="2543,10754" coordsize="736,2">
              <v:shape style="position:absolute;left:2543;top:10754;width:736;height:2" coordorigin="2543,10754" coordsize="736,0" path="m2543,10754l3279,10754e" filled="f" stroked="t" strokeweight=".232864pt" strokecolor="#545454">
                <v:path arrowok="t"/>
              </v:shape>
            </v:group>
            <v:group style="position:absolute;left:3279;top:10754;width:228;height:2" coordorigin="3279,10754" coordsize="228,2">
              <v:shape style="position:absolute;left:3279;top:10754;width:228;height:2" coordorigin="3279,10754" coordsize="228,0" path="m3279,10754l3507,10754e" filled="f" stroked="t" strokeweight=".232864pt" strokecolor="#000000">
                <v:path arrowok="t"/>
              </v:shape>
            </v:group>
            <v:group style="position:absolute;left:6087;top:10780;width:5496;height:2" coordorigin="6087,10780" coordsize="5496,2">
              <v:shape style="position:absolute;left:6087;top:10780;width:5496;height:2" coordorigin="6087,10780" coordsize="5496,0" path="m6087,10780l11583,10780e" filled="f" stroked="t" strokeweight=".465728pt" strokecolor="#484848">
                <v:path arrowok="t"/>
              </v:shape>
            </v:group>
            <v:group style="position:absolute;left:591;top:10835;width:2;height:2732" coordorigin="591,10835" coordsize="2,2732">
              <v:shape style="position:absolute;left:591;top:10835;width:2;height:2732" coordorigin="591,10835" coordsize="0,2732" path="m591,13567l591,10835e" filled="f" stroked="t" strokeweight=".465728pt" strokecolor="#484848">
                <v:path arrowok="t"/>
              </v:shape>
            </v:group>
            <v:group style="position:absolute;left:2543;top:10863;width:2;height:392" coordorigin="2543,10863" coordsize="2,392">
              <v:shape style="position:absolute;left:2543;top:10863;width:2;height:392" coordorigin="2543,10863" coordsize="0,392" path="m2543,11255l2543,10863e" filled="f" stroked="t" strokeweight=".232864pt" strokecolor="#000000">
                <v:path arrowok="t"/>
              </v:shape>
            </v:group>
            <v:group style="position:absolute;left:591;top:11270;width:1984;height:2" coordorigin="591,11270" coordsize="1984,2">
              <v:shape style="position:absolute;left:591;top:11270;width:1984;height:2" coordorigin="591,11270" coordsize="1984,0" path="m591,11270l2575,11270e" filled="f" stroked="t" strokeweight=".698592pt" strokecolor="#4B4B4B">
                <v:path arrowok="t"/>
              </v:shape>
            </v:group>
            <v:group style="position:absolute;left:2426;top:11263;width:9156;height:2" coordorigin="2426,11263" coordsize="9156,2">
              <v:shape style="position:absolute;left:2426;top:11263;width:9156;height:2" coordorigin="2426,11263" coordsize="9156,0" path="m2426,11263l11583,11263e" filled="f" stroked="t" strokeweight=".931455pt" strokecolor="#4B4B4B">
                <v:path arrowok="t"/>
              </v:shape>
            </v:group>
            <v:group style="position:absolute;left:587;top:11487;width:2450;height:2" coordorigin="587,11487" coordsize="2450,2">
              <v:shape style="position:absolute;left:587;top:11487;width:2450;height:2" coordorigin="587,11487" coordsize="2450,0" path="m587,11487l3037,11487e" filled="f" stroked="t" strokeweight=".698592pt" strokecolor="#4F4F4F">
                <v:path arrowok="t"/>
              </v:shape>
            </v:group>
            <v:group style="position:absolute;left:2543;top:11241;width:2;height:463" coordorigin="2543,11241" coordsize="2,463">
              <v:shape style="position:absolute;left:2543;top:11241;width:2;height:463" coordorigin="2543,11241" coordsize="0,463" path="m2543,11705l2543,11241e" filled="f" stroked="t" strokeweight=".232864pt" strokecolor="#484848">
                <v:path arrowok="t"/>
              </v:shape>
            </v:group>
            <v:group style="position:absolute;left:2957;top:11480;width:8625;height:2" coordorigin="2957,11480" coordsize="8625,2">
              <v:shape style="position:absolute;left:2957;top:11480;width:8625;height:2" coordorigin="2957,11480" coordsize="8625,0" path="m2957,11480l11583,11480e" filled="f" stroked="t" strokeweight=".931455pt" strokecolor="#4F4F4F">
                <v:path arrowok="t"/>
              </v:shape>
            </v:group>
            <v:group style="position:absolute;left:591;top:11719;width:1304;height:2" coordorigin="591,11719" coordsize="1304,2">
              <v:shape style="position:absolute;left:591;top:11719;width:1304;height:2" coordorigin="591,11719" coordsize="1304,0" path="m591,11719l1896,11719e" filled="f" stroked="t" strokeweight=".698592pt" strokecolor="#4F4F4F">
                <v:path arrowok="t"/>
              </v:shape>
            </v:group>
            <v:group style="position:absolute;left:1765;top:11473;width:2;height:232" coordorigin="1765,11473" coordsize="2,232">
              <v:shape style="position:absolute;left:1765;top:11473;width:2;height:232" coordorigin="1765,11473" coordsize="0,232" path="m1765,11705l1765,11473e" filled="f" stroked="t" strokeweight=".232864pt" strokecolor="#545454">
                <v:path arrowok="t"/>
              </v:shape>
            </v:group>
            <v:group style="position:absolute;left:1737;top:11712;width:9845;height:2" coordorigin="1737,11712" coordsize="9845,2">
              <v:shape style="position:absolute;left:1737;top:11712;width:9845;height:2" coordorigin="1737,11712" coordsize="9845,0" path="m1737,11712l11583,11712e" filled="f" stroked="t" strokeweight=".931455pt" strokecolor="#4F4F4F">
                <v:path arrowok="t"/>
              </v:shape>
            </v:group>
            <v:group style="position:absolute;left:11580;top:11445;width:2;height:288" coordorigin="11580,11445" coordsize="2,288">
              <v:shape style="position:absolute;left:11580;top:11445;width:2;height:288" coordorigin="11580,11445" coordsize="0,288" path="m11580,11733l11580,11445e" filled="f" stroked="t" strokeweight=".465728pt" strokecolor="#4F4F4F">
                <v:path arrowok="t"/>
              </v:shape>
            </v:group>
            <v:group style="position:absolute;left:1365;top:11478;width:2;height:2089" coordorigin="1365,11478" coordsize="2,2089">
              <v:shape style="position:absolute;left:1365;top:11478;width:2;height:2089" coordorigin="1365,11478" coordsize="0,2089" path="m1365,13567l1365,11478e" filled="f" stroked="t" strokeweight=".698592pt" strokecolor="#3F3F3F">
                <v:path arrowok="t"/>
              </v:shape>
            </v:group>
            <v:group style="position:absolute;left:1765;top:11690;width:2;height:440" coordorigin="1765,11690" coordsize="2,440">
              <v:shape style="position:absolute;left:1765;top:11690;width:2;height:440" coordorigin="1765,11690" coordsize="0,440" path="m1765,12130l1765,11690e" filled="f" stroked="t" strokeweight=".232864pt" strokecolor="#2B2B2B">
                <v:path arrowok="t"/>
              </v:shape>
            </v:group>
            <v:group style="position:absolute;left:2543;top:11690;width:2;height:440" coordorigin="2543,11690" coordsize="2,440">
              <v:shape style="position:absolute;left:2543;top:11690;width:2;height:440" coordorigin="2543,11690" coordsize="0,440" path="m2543,12130l2543,11690e" filled="f" stroked="t" strokeweight=".232864pt" strokecolor="#1F1F1F">
                <v:path arrowok="t"/>
              </v:shape>
            </v:group>
            <v:group style="position:absolute;left:7496;top:11468;width:2;height:3824" coordorigin="7496,11468" coordsize="2,3824">
              <v:shape style="position:absolute;left:7496;top:11468;width:2;height:3824" coordorigin="7496,11468" coordsize="0,3824" path="m7496,15292l7496,11468e" filled="f" stroked="t" strokeweight=".698592pt" strokecolor="#444444">
                <v:path arrowok="t"/>
              </v:shape>
            </v:group>
            <v:group style="position:absolute;left:1765;top:12130;width:2;height:1598" coordorigin="1765,12130" coordsize="2,1598">
              <v:shape style="position:absolute;left:1765;top:12130;width:2;height:1598" coordorigin="1765,12130" coordsize="0,1598" path="m1765,13728l1765,12130e" filled="f" stroked="t" strokeweight=".232864pt" strokecolor="#000000">
                <v:path arrowok="t"/>
              </v:shape>
            </v:group>
            <v:group style="position:absolute;left:2543;top:12130;width:2;height:1598" coordorigin="2543,12130" coordsize="2,1598">
              <v:shape style="position:absolute;left:2543;top:12130;width:2;height:1598" coordorigin="2543,12130" coordsize="0,1598" path="m2543,13728l2543,12130e" filled="f" stroked="t" strokeweight=".232864pt" strokecolor="#000000">
                <v:path arrowok="t"/>
              </v:shape>
            </v:group>
            <v:group style="position:absolute;left:11578;top:11662;width:2;height:3342" coordorigin="11578,11662" coordsize="2,3342">
              <v:shape style="position:absolute;left:11578;top:11662;width:2;height:3342" coordorigin="11578,11662" coordsize="0,3342" path="m11578,15004l11578,11662e" filled="f" stroked="t" strokeweight=".232864pt" strokecolor="#646464">
                <v:path arrowok="t"/>
              </v:shape>
            </v:group>
            <v:group style="position:absolute;left:594;top:12541;width:2;height:137" coordorigin="594,12541" coordsize="2,137">
              <v:shape style="position:absolute;left:594;top:12541;width:2;height:137" coordorigin="594,12541" coordsize="0,137" path="m594,12678l594,12541e" filled="f" stroked="t" strokeweight=".232864pt" strokecolor="#2B2B2B">
                <v:path arrowok="t"/>
              </v:shape>
            </v:group>
            <v:group style="position:absolute;left:11550;top:13057;width:2;height:303" coordorigin="11550,13057" coordsize="2,303">
              <v:shape style="position:absolute;left:11550;top:13057;width:2;height:303" coordorigin="11550,13057" coordsize="0,303" path="m11550,13359l11550,13057e" filled="f" stroked="t" strokeweight=".232864pt" strokecolor="#000000">
                <v:path arrowok="t"/>
              </v:shape>
            </v:group>
            <v:group style="position:absolute;left:591;top:13510;width:2;height:137" coordorigin="591,13510" coordsize="2,137">
              <v:shape style="position:absolute;left:591;top:13510;width:2;height:137" coordorigin="591,13510" coordsize="0,137" path="m591,13647l591,13510e" filled="f" stroked="t" strokeweight=".465728pt" strokecolor="#646464">
                <v:path arrowok="t"/>
              </v:shape>
            </v:group>
            <v:group style="position:absolute;left:554;top:13723;width:494;height:2" coordorigin="554,13723" coordsize="494,2">
              <v:shape style="position:absolute;left:554;top:13723;width:494;height:2" coordorigin="554,13723" coordsize="494,0" path="m554,13723l1048,13723e" filled="f" stroked="t" strokeweight=".232864pt" strokecolor="#444444">
                <v:path arrowok="t"/>
              </v:shape>
            </v:group>
            <v:group style="position:absolute;left:1048;top:13723;width:293;height:2" coordorigin="1048,13723" coordsize="293,2">
              <v:shape style="position:absolute;left:1048;top:13723;width:293;height:2" coordorigin="1048,13723" coordsize="293,0" path="m1048,13723l1341,13723e" filled="f" stroked="t" strokeweight=".232864pt" strokecolor="#000000">
                <v:path arrowok="t"/>
              </v:shape>
            </v:group>
            <v:group style="position:absolute;left:1332;top:13539;width:2;height:189" coordorigin="1332,13539" coordsize="2,189">
              <v:shape style="position:absolute;left:1332;top:13539;width:2;height:189" coordorigin="1332,13539" coordsize="0,189" path="m1332,13728l1332,13539e" filled="f" stroked="t" strokeweight=".698592pt" strokecolor="#000000">
                <v:path arrowok="t"/>
              </v:shape>
            </v:group>
            <v:group style="position:absolute;left:1327;top:13723;width:442;height:2" coordorigin="1327,13723" coordsize="442,2">
              <v:shape style="position:absolute;left:1327;top:13723;width:442;height:2" coordorigin="1327,13723" coordsize="442,0" path="m1327,13723l1770,13723e" filled="f" stroked="t" strokeweight=".232864pt" strokecolor="#1C1C1C">
                <v:path arrowok="t"/>
              </v:shape>
            </v:group>
            <v:group style="position:absolute;left:1765;top:13723;width:782;height:2" coordorigin="1765,13723" coordsize="782,2">
              <v:shape style="position:absolute;left:1765;top:13723;width:782;height:2" coordorigin="1765,13723" coordsize="782,0" path="m1765,13723l2548,13723e" filled="f" stroked="t" strokeweight=".232864pt" strokecolor="#838383">
                <v:path arrowok="t"/>
              </v:shape>
            </v:group>
            <v:group style="position:absolute;left:11550;top:13539;width:2;height:1437" coordorigin="11550,13539" coordsize="2,1437">
              <v:shape style="position:absolute;left:11550;top:13539;width:2;height:1437" coordorigin="11550,13539" coordsize="0,1437" path="m11550,14976l11550,13539e" filled="f" stroked="t" strokeweight=".232864pt" strokecolor="#000000">
                <v:path arrowok="t"/>
              </v:shape>
            </v:group>
            <v:group style="position:absolute;left:594;top:13742;width:2;height:260" coordorigin="594,13742" coordsize="2,260">
              <v:shape style="position:absolute;left:594;top:13742;width:2;height:260" coordorigin="594,13742" coordsize="0,260" path="m594,14002l594,13742e" filled="f" stroked="t" strokeweight=".232864pt" strokecolor="#545454">
                <v:path arrowok="t"/>
              </v:shape>
            </v:group>
            <v:group style="position:absolute;left:1367;top:13695;width:2;height:1016" coordorigin="1367,13695" coordsize="2,1016">
              <v:shape style="position:absolute;left:1367;top:13695;width:2;height:1016" coordorigin="1367,13695" coordsize="0,1016" path="m1367,14711l1367,13695e" filled="f" stroked="t" strokeweight=".698592pt" strokecolor="#5B5B5B">
                <v:path arrowok="t"/>
              </v:shape>
            </v:group>
            <v:group style="position:absolute;left:1765;top:13723;width:2;height:251" coordorigin="1765,13723" coordsize="2,251">
              <v:shape style="position:absolute;left:1765;top:13723;width:2;height:251" coordorigin="1765,13723" coordsize="0,251" path="m1765,13974l1765,13723e" filled="f" stroked="t" strokeweight=".232864pt" strokecolor="#676767">
                <v:path arrowok="t"/>
              </v:shape>
            </v:group>
            <v:group style="position:absolute;left:2543;top:13723;width:2;height:251" coordorigin="2543,13723" coordsize="2,251">
              <v:shape style="position:absolute;left:2543;top:13723;width:2;height:251" coordorigin="2543,13723" coordsize="0,251" path="m2543,13974l2543,13723e" filled="f" stroked="t" strokeweight=".232864pt" strokecolor="#646464">
                <v:path arrowok="t"/>
              </v:shape>
            </v:group>
            <v:group style="position:absolute;left:1332;top:13974;width:2;height:307" coordorigin="1332,13974" coordsize="2,307">
              <v:shape style="position:absolute;left:1332;top:13974;width:2;height:307" coordorigin="1332,13974" coordsize="0,307" path="m1332,14281l1332,13974e" filled="f" stroked="t" strokeweight=".698592pt" strokecolor="#000000">
                <v:path arrowok="t"/>
              </v:shape>
            </v:group>
            <v:group style="position:absolute;left:1765;top:13974;width:2;height:2146" coordorigin="1765,13974" coordsize="2,2146">
              <v:shape style="position:absolute;left:1765;top:13974;width:2;height:2146" coordorigin="1765,13974" coordsize="0,2146" path="m1765,16120l1765,13974e" filled="f" stroked="t" strokeweight=".232864pt" strokecolor="#000000">
                <v:path arrowok="t"/>
              </v:shape>
            </v:group>
            <v:group style="position:absolute;left:2543;top:13974;width:2;height:1716" coordorigin="2543,13974" coordsize="2,1716">
              <v:shape style="position:absolute;left:2543;top:13974;width:2;height:1716" coordorigin="2543,13974" coordsize="0,1716" path="m2543,15690l2543,13974e" filled="f" stroked="t" strokeweight=".232864pt" strokecolor="#000000">
                <v:path arrowok="t"/>
              </v:shape>
            </v:group>
            <v:group style="position:absolute;left:1332;top:14470;width:2;height:1650" coordorigin="1332,14470" coordsize="2,1650">
              <v:shape style="position:absolute;left:1332;top:14470;width:2;height:1650" coordorigin="1332,14470" coordsize="0,1650" path="m1332,16120l1332,14470e" filled="f" stroked="t" strokeweight=".698592pt" strokecolor="#000000">
                <v:path arrowok="t"/>
              </v:shape>
            </v:group>
            <v:group style="position:absolute;left:7503;top:11468;width:2;height:4656" coordorigin="7503,11468" coordsize="2,4656">
              <v:shape style="position:absolute;left:7503;top:11468;width:2;height:4656" coordorigin="7503,11468" coordsize="0,4656" path="m7503,16124l7503,11468e" filled="f" stroked="t" strokeweight=".698592pt" strokecolor="#3F3F3F">
                <v:path arrowok="t"/>
              </v:shape>
            </v:group>
            <v:group style="position:absolute;left:2543;top:15690;width:2;height:430" coordorigin="2543,15690" coordsize="2,430">
              <v:shape style="position:absolute;left:2543;top:15690;width:2;height:430" coordorigin="2543,15690" coordsize="0,430" path="m2543,16120l2543,15690e" filled="f" stroked="t" strokeweight=".232864pt" strokecolor="#878787">
                <v:path arrowok="t"/>
              </v:shape>
            </v:group>
            <v:group style="position:absolute;left:601;top:16129;width:3982;height:2" coordorigin="601,16129" coordsize="3982,2">
              <v:shape style="position:absolute;left:601;top:16129;width:3982;height:2" coordorigin="601,16129" coordsize="3982,0" path="m601,16129l4583,16129e" filled="f" stroked="t" strokeweight=".931455pt" strokecolor="#4F4F4F">
                <v:path arrowok="t"/>
              </v:shape>
            </v:group>
            <v:group style="position:absolute;left:4336;top:16122;width:2464;height:2" coordorigin="4336,16122" coordsize="2464,2">
              <v:shape style="position:absolute;left:4336;top:16122;width:2464;height:2" coordorigin="4336,16122" coordsize="2464,0" path="m4336,16122l6800,16122e" filled="f" stroked="t" strokeweight=".931455pt" strokecolor="#676767">
                <v:path arrowok="t"/>
              </v:shape>
            </v:group>
            <v:group style="position:absolute;left:6856;top:16113;width:4709;height:2" coordorigin="6856,16113" coordsize="4709,2">
              <v:shape style="position:absolute;left:6856;top:16113;width:4709;height:2" coordorigin="6856,16113" coordsize="4709,0" path="m6856,16113l11564,16113e" filled="f" stroked="t" strokeweight=".931455pt" strokecolor="#545454">
                <v:path arrowok="t"/>
              </v:shape>
            </v:group>
            <v:group style="position:absolute;left:7356;top:7329;width:2;height:242" coordorigin="7356,7329" coordsize="2,242">
              <v:shape style="position:absolute;left:7356;top:7329;width:2;height:242" coordorigin="7356,7329" coordsize="0,242" path="m7356,7571l7356,7329e" filled="f" stroked="t" strokeweight=".64pt" strokecolor="#DBDBD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757577"/>
          <w:spacing w:val="5"/>
          <w:w w:val="193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23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-11"/>
          <w:w w:val="123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94"/>
          <w:position w:val="-3"/>
        </w:rPr>
        <w:t>...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2"/>
          <w:szCs w:val="12"/>
          <w:color w:val="898989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63"/>
          <w:i/>
          <w:position w:val="-3"/>
        </w:rPr>
        <w:t>:;;.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63"/>
          <w:i/>
          <w:position w:val="-3"/>
        </w:rPr>
        <w:t>  </w:t>
      </w:r>
      <w:r>
        <w:rPr>
          <w:rFonts w:ascii="Arial" w:hAnsi="Arial" w:cs="Arial" w:eastAsia="Arial"/>
          <w:sz w:val="12"/>
          <w:szCs w:val="12"/>
          <w:color w:val="363636"/>
          <w:spacing w:val="7"/>
          <w:w w:val="63"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63"/>
          <w:i/>
          <w:position w:val="-3"/>
        </w:rPr>
        <w:t>f&lt;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63"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15"/>
          <w:w w:val="63"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AFAFAF"/>
          <w:spacing w:val="-26"/>
          <w:w w:val="114"/>
          <w:position w:val="-3"/>
        </w:rPr>
        <w:t>·</w:t>
      </w:r>
      <w:r>
        <w:rPr>
          <w:rFonts w:ascii="Arial" w:hAnsi="Arial" w:cs="Arial" w:eastAsia="Arial"/>
          <w:sz w:val="12"/>
          <w:szCs w:val="12"/>
          <w:color w:val="757577"/>
          <w:spacing w:val="-49"/>
          <w:w w:val="155"/>
          <w:position w:val="-3"/>
        </w:rPr>
        <w:t>·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13"/>
          <w:position w:val="-3"/>
        </w:rPr>
        <w:t>: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AFAFAF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29"/>
          <w:i/>
          <w:position w:val="-3"/>
        </w:rPr>
        <w:t>ı.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25"/>
          <w:w w:val="1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79"/>
          <w:position w:val="-3"/>
        </w:rPr>
        <w:t>···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1298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FAFAF"/>
          <w:w w:val="39"/>
          <w:position w:val="1"/>
        </w:rPr>
        <w:t>.....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2"/>
          <w:w w:val="39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-17"/>
          <w:w w:val="154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66"/>
          <w:position w:val="1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-14"/>
          <w:w w:val="66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AFAFAF"/>
          <w:spacing w:val="0"/>
          <w:w w:val="50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AFAFAF"/>
          <w:spacing w:val="-10"/>
          <w:w w:val="50"/>
          <w:position w:val="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0"/>
          <w:w w:val="52"/>
          <w:position w:val="1"/>
        </w:rPr>
        <w:t>........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445" w:right="-20"/>
        <w:jc w:val="left"/>
        <w:tabs>
          <w:tab w:pos="106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D6D6D6"/>
          <w:spacing w:val="0"/>
          <w:w w:val="54"/>
        </w:rPr>
        <w:t>·.</w:t>
      </w:r>
      <w:r>
        <w:rPr>
          <w:rFonts w:ascii="Arial" w:hAnsi="Arial" w:cs="Arial" w:eastAsia="Arial"/>
          <w:sz w:val="27"/>
          <w:szCs w:val="27"/>
          <w:color w:val="D6D6D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D6D6D6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C6C6C8"/>
          <w:spacing w:val="0"/>
          <w:w w:val="132"/>
          <w:position w:val="1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6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37" w:right="472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95694pt;margin-top:-14.474535pt;width:38.530802pt;height:55pt;mso-position-horizontal-relative:page;mso-position-vertical-relative:paragraph;z-index:-14840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282828"/>
                      <w:spacing w:val="0"/>
                      <w:w w:val="126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3453" w:right="48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87" w:lineRule="exact"/>
        <w:ind w:left="859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59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76"/>
          <w:b/>
          <w:bCs/>
        </w:rPr>
        <w:t>BÜYÜKŞEHIR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3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240" w:lineRule="auto"/>
        <w:ind w:left="123" w:right="3541" w:firstLine="-14"/>
        <w:jc w:val="left"/>
        <w:tabs>
          <w:tab w:pos="1460" w:val="left"/>
          <w:tab w:pos="3080" w:val="left"/>
          <w:tab w:pos="442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ı0191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9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0"/>
        </w:rPr>
        <w:t>Güı-pına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Malı./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:Ülktı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Gürpına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Malı./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83" w:right="-20"/>
        <w:jc w:val="left"/>
        <w:tabs>
          <w:tab w:pos="1440" w:val="left"/>
          <w:tab w:pos="502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5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5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:Hurda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9" w:lineRule="exact"/>
        <w:ind w:left="119" w:right="-20"/>
        <w:jc w:val="left"/>
        <w:tabs>
          <w:tab w:pos="35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4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526" w:right="48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336853pt;margin-top:2.378481pt;width:82.055296pt;height:25.477417pt;mso-position-horizontal-relative:page;mso-position-vertical-relative:paragraph;z-index:-14839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1560" w:val="left"/>
                    </w:tabs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3A3A3A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A3A3A"/>
                      <w:spacing w:val="0"/>
                      <w:w w:val="53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left="4965" w:right="-20"/>
        <w:jc w:val="left"/>
        <w:tabs>
          <w:tab w:pos="54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0.212448pt;margin-top:.919193pt;width:156.750242pt;height:.949282pt;mso-position-horizontal-relative:page;mso-position-vertical-relative:paragraph;z-index:-14856" coordorigin="3804,18" coordsize="3135,19">
            <v:group style="position:absolute;left:3811;top:28;width:2881;height:2" coordorigin="3811,28" coordsize="2881,2">
              <v:shape style="position:absolute;left:3811;top:28;width:2881;height:2" coordorigin="3811,28" coordsize="2881,0" path="m3811,28l6692,28e" filled="f" stroked="t" strokeweight=".711962pt" strokecolor="#646464">
                <v:path arrowok="t"/>
              </v:shape>
            </v:group>
            <v:group style="position:absolute;left:6170;top:28;width:759;height:2" coordorigin="6170,28" coordsize="759,2">
              <v:shape style="position:absolute;left:6170;top:28;width:759;height:2" coordorigin="6170,28" coordsize="759,0" path="m6170,28l6930,28e" filled="f" stroked="t" strokeweight=".949282pt" strokecolor="#ACAC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0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50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6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7"/>
        </w:rPr>
        <w:t>:13:50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3" w:right="-20"/>
        <w:jc w:val="left"/>
        <w:tabs>
          <w:tab w:pos="188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0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:Çvş.Samet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30" w:lineRule="exact"/>
        <w:ind w:left="109" w:right="2568" w:firstLine="1728"/>
        <w:jc w:val="left"/>
        <w:tabs>
          <w:tab w:pos="1820" w:val="left"/>
          <w:tab w:pos="46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4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3:42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0"/>
        </w:rPr>
        <w:t>ıo6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38" w:lineRule="exact"/>
        <w:ind w:left="4633" w:right="3699" w:firstLine="-4509"/>
        <w:jc w:val="left"/>
        <w:tabs>
          <w:tab w:pos="462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594" w:right="39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54" w:lineRule="exact"/>
        <w:ind w:left="1856" w:right="-20"/>
        <w:jc w:val="left"/>
        <w:tabs>
          <w:tab w:pos="460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5"/>
        </w:rPr>
        <w:t>IDoitalgaz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10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-2"/>
        </w:rPr>
        <w:t>:-:-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23" w:right="-20"/>
        <w:jc w:val="left"/>
        <w:tabs>
          <w:tab w:pos="1820" w:val="left"/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3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13:43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:1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09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Saati:ı4:45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5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1"/>
        </w:rPr>
        <w:t>C</w:t>
      </w:r>
      <w:r>
        <w:rPr>
          <w:rFonts w:ascii="Arial" w:hAnsi="Arial" w:cs="Arial" w:eastAsia="Arial"/>
          <w:sz w:val="20"/>
          <w:szCs w:val="20"/>
          <w:color w:val="3A3A3A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578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8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Adı-Soyadı:Bomova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gnıp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Er.A.D.Kılıç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Şöf.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578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09" w:right="3012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B5B6B5"/>
          <w:spacing w:val="-11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575" w:right="41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68" w:right="1064"/>
        <w:jc w:val="center"/>
        <w:tabs>
          <w:tab w:pos="4560" w:val="left"/>
          <w:tab w:pos="6460" w:val="left"/>
          <w:tab w:pos="802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jK.K.T.Kg.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K;02.Kg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819" w:right="-20"/>
        <w:jc w:val="left"/>
        <w:tabs>
          <w:tab w:pos="5480" w:val="left"/>
          <w:tab w:pos="6500" w:val="left"/>
          <w:tab w:pos="716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Su-Köpük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4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803" w:right="28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muhtelifmiktarda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lastikle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yanmıştır.Toplam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:2.00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40" w:bottom="280" w:left="280" w:right="80"/>
        </w:sectPr>
      </w:pPr>
      <w:rPr/>
    </w:p>
    <w:p>
      <w:pPr>
        <w:spacing w:before="14" w:after="0" w:line="240" w:lineRule="auto"/>
        <w:ind w:left="1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Ülk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pisti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içersindeki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266"/>
          <w:spacing w:val="0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2" w:equalWidth="0">
            <w:col w:w="1818" w:space="114"/>
            <w:col w:w="9628"/>
          </w:cols>
        </w:sectPr>
      </w:pPr>
      <w:rPr/>
    </w:p>
    <w:p>
      <w:pPr>
        <w:spacing w:before="19" w:after="0" w:line="254" w:lineRule="auto"/>
        <w:ind w:left="1856" w:right="74" w:firstLine="-173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düşUrillen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tutuşturarak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oradanda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pist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bariyerlere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9" w:right="-20"/>
        <w:jc w:val="left"/>
        <w:tabs>
          <w:tab w:pos="18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66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66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1" w:lineRule="auto"/>
        <w:ind w:left="109" w:right="5437" w:firstLine="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1.820099pt;margin-top:3.285162pt;width:8.543541pt;height:.1pt;mso-position-horizontal-relative:page;mso-position-vertical-relative:paragraph;z-index:-14855" coordorigin="3436,66" coordsize="171,2">
            <v:shape style="position:absolute;left:3436;top:66;width:171;height:2" coordorigin="3436,66" coordsize="171,0" path="m3436,66l3607,66e" filled="f" stroked="t" strokeweight=".474641pt" strokecolor="#34343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Yt.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Arial" w:hAnsi="Arial" w:cs="Arial" w:eastAsia="Arial"/>
          <w:sz w:val="4"/>
          <w:szCs w:val="4"/>
          <w:color w:val="3A3A3A"/>
          <w:spacing w:val="0"/>
          <w:w w:val="397"/>
          <w:i/>
        </w:rPr>
        <w:t>j</w:t>
      </w:r>
      <w:r>
        <w:rPr>
          <w:rFonts w:ascii="Arial" w:hAnsi="Arial" w:cs="Arial" w:eastAsia="Arial"/>
          <w:sz w:val="4"/>
          <w:szCs w:val="4"/>
          <w:color w:val="3A3A3A"/>
          <w:spacing w:val="0"/>
          <w:w w:val="397"/>
          <w:i/>
        </w:rPr>
        <w:t> </w:t>
      </w:r>
      <w:r>
        <w:rPr>
          <w:rFonts w:ascii="Arial" w:hAnsi="Arial" w:cs="Arial" w:eastAsia="Arial"/>
          <w:sz w:val="4"/>
          <w:szCs w:val="4"/>
          <w:color w:val="3A3A3A"/>
          <w:spacing w:val="5"/>
          <w:w w:val="397"/>
          <w:i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29"/>
        </w:rPr>
        <w:t>ıı</w:t>
      </w:r>
      <w:r>
        <w:rPr>
          <w:rFonts w:ascii="Arial" w:hAnsi="Arial" w:cs="Arial" w:eastAsia="Arial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pürka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BEYAZGÜL'e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pist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sorumlusu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3" w:right="-20"/>
        <w:jc w:val="left"/>
        <w:tabs>
          <w:tab w:pos="18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:15:10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1" w:lineRule="exact"/>
        <w:ind w:left="157" w:right="-20"/>
        <w:jc w:val="left"/>
        <w:tabs>
          <w:tab w:pos="18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2"/>
        </w:rPr>
        <w:t>EKİP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2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Jşıkkent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1519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282828"/>
          <w:spacing w:val="0"/>
          <w:w w:val="46"/>
          <w:b/>
          <w:bCs/>
          <w:position w:val="-3"/>
        </w:rPr>
        <w:t>z</w:t>
      </w:r>
      <w:r>
        <w:rPr>
          <w:rFonts w:ascii="Times New Roman" w:hAnsi="Times New Roman" w:cs="Times New Roman" w:eastAsia="Times New Roman"/>
          <w:sz w:val="38"/>
          <w:szCs w:val="38"/>
          <w:color w:val="282828"/>
          <w:spacing w:val="34"/>
          <w:w w:val="4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46"/>
          <w:position w:val="-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46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32"/>
          <w:w w:val="46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9"/>
          <w:position w:val="-3"/>
        </w:rPr>
        <w:t>Ekim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7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9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80"/>
        </w:sectPr>
      </w:pPr>
      <w:rPr/>
    </w:p>
    <w:p>
      <w:pPr>
        <w:spacing w:before="0" w:after="0" w:line="156" w:lineRule="exact"/>
        <w:ind w:left="200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2" w:equalWidth="0">
            <w:col w:w="3620" w:space="875"/>
            <w:col w:w="7065"/>
          </w:cols>
        </w:sectPr>
      </w:pPr>
      <w:rPr/>
    </w:p>
    <w:p>
      <w:pPr>
        <w:spacing w:before="0" w:after="0" w:line="267" w:lineRule="exact"/>
        <w:ind w:left="23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241148pt;margin-top:10.936773pt;width:5.44008pt;height:4pt;mso-position-horizontal-relative:page;mso-position-vertical-relative:paragraph;z-index:-14838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w w:val="113"/>
                      <w:i/>
                    </w:rPr>
                    <w:t>&lt;!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w w:val="114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58"/>
          <w:position w:val="4"/>
        </w:rPr>
        <w:t>·c:;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80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2.024887pt;margin-top:6.538506pt;width:.1pt;height:16.948153pt;mso-position-horizontal-relative:page;mso-position-vertical-relative:paragraph;z-index:-14854" coordorigin="3640,131" coordsize="2,339">
            <v:shape style="position:absolute;left:3640;top:131;width:2;height:339" coordorigin="3640,131" coordsize="0,339" path="m3640,470l3640,131e" filled="f" stroked="t" strokeweight=".237321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867943pt;margin-top:5.5243pt;width:7.93079pt;height:9.5pt;mso-position-horizontal-relative:page;mso-position-vertical-relative:paragraph;z-index:-1483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A3A3A"/>
                      <w:spacing w:val="0"/>
                      <w:w w:val="66"/>
                    </w:rPr>
                    <w:t>'«J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67"/>
          <w:position w:val="3"/>
        </w:rPr>
        <w:t>:&gt;-.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3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left="345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D2A6D"/>
          <w:w w:val="69"/>
          <w:position w:val="-10"/>
        </w:rPr>
        <w:t>1</w:t>
      </w:r>
      <w:r>
        <w:rPr>
          <w:rFonts w:ascii="Arial" w:hAnsi="Arial" w:cs="Arial" w:eastAsia="Arial"/>
          <w:sz w:val="19"/>
          <w:szCs w:val="19"/>
          <w:color w:val="1D2A6D"/>
          <w:w w:val="68"/>
          <w:position w:val="-10"/>
        </w:rPr>
        <w:t>\</w:t>
      </w:r>
      <w:r>
        <w:rPr>
          <w:rFonts w:ascii="Arial" w:hAnsi="Arial" w:cs="Arial" w:eastAsia="Arial"/>
          <w:sz w:val="19"/>
          <w:szCs w:val="19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</w:sectPr>
      </w:pPr>
      <w:rPr/>
    </w:p>
    <w:p>
      <w:pPr>
        <w:spacing w:before="2" w:after="0" w:line="240" w:lineRule="auto"/>
        <w:ind w:left="214" w:right="-7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33.967468pt;margin-top:12.209789pt;width:9.967465pt;height:30.314326pt;mso-position-horizontal-relative:page;mso-position-vertical-relative:paragraph;z-index:-14853" coordorigin="2679,244" coordsize="199,606">
            <v:group style="position:absolute;left:2682;top:843;width:195;height:2" coordorigin="2682,843" coordsize="195,2">
              <v:shape style="position:absolute;left:2682;top:843;width:195;height:2" coordorigin="2682,843" coordsize="195,0" path="m2682,843l2876,843e" filled="f" stroked="t" strokeweight=".237321pt" strokecolor="#383F8C">
                <v:path arrowok="t"/>
              </v:shape>
            </v:group>
            <v:group style="position:absolute;left:2872;top:247;width:2;height:602" coordorigin="2872,247" coordsize="2,602">
              <v:shape style="position:absolute;left:2872;top:247;width:2;height:602" coordorigin="2872,247" coordsize="0,602" path="m2872,848l2872,247e" filled="f" stroked="t" strokeweight=".237321pt" strokecolor="#3434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282828"/>
          <w:w w:val="5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30"/>
          <w:w w:val="56"/>
        </w:rPr>
        <w:t>.</w:t>
      </w:r>
      <w:r>
        <w:rPr>
          <w:rFonts w:ascii="Arial" w:hAnsi="Arial" w:cs="Arial" w:eastAsia="Arial"/>
          <w:sz w:val="15"/>
          <w:szCs w:val="15"/>
          <w:color w:val="282828"/>
          <w:spacing w:val="-9"/>
          <w:w w:val="164"/>
          <w:position w:val="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0"/>
          <w:w w:val="56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282828"/>
          <w:spacing w:val="-53"/>
          <w:w w:val="164"/>
          <w:position w:val="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8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"/>
          <w:w w:val="56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282828"/>
          <w:spacing w:val="-42"/>
          <w:w w:val="165"/>
          <w:position w:val="8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8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91"/>
        <w:jc w:val="left"/>
        <w:tabs>
          <w:tab w:pos="7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B7C"/>
          <w:spacing w:val="0"/>
          <w:w w:val="4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B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B7C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343B7C"/>
          <w:spacing w:val="0"/>
          <w:w w:val="63"/>
          <w:i/>
        </w:rPr>
        <w:t>1§-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0" w:after="0" w:line="968" w:lineRule="exact"/>
        <w:ind w:right="-205"/>
        <w:jc w:val="left"/>
        <w:rPr>
          <w:rFonts w:ascii="Arial" w:hAnsi="Arial" w:cs="Arial" w:eastAsia="Arial"/>
          <w:sz w:val="110"/>
          <w:szCs w:val="110"/>
        </w:rPr>
      </w:pPr>
      <w:rPr/>
      <w:r>
        <w:rPr/>
        <w:br w:type="column"/>
      </w:r>
      <w:r>
        <w:rPr>
          <w:rFonts w:ascii="Arial" w:hAnsi="Arial" w:cs="Arial" w:eastAsia="Arial"/>
          <w:sz w:val="110"/>
          <w:szCs w:val="110"/>
          <w:color w:val="343B7C"/>
          <w:spacing w:val="0"/>
          <w:w w:val="134"/>
          <w:i/>
          <w:position w:val="-12"/>
        </w:rPr>
        <w:t>cl/</w:t>
      </w:r>
      <w:r>
        <w:rPr>
          <w:rFonts w:ascii="Arial" w:hAnsi="Arial" w:cs="Arial" w:eastAsia="Arial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4" w:equalWidth="0">
            <w:col w:w="393" w:space="2421"/>
            <w:col w:w="1018" w:space="445"/>
            <w:col w:w="1484" w:space="2821"/>
            <w:col w:w="2978"/>
          </w:cols>
        </w:sectPr>
      </w:pPr>
      <w:rPr/>
    </w:p>
    <w:p>
      <w:pPr>
        <w:spacing w:before="0" w:after="0" w:line="229" w:lineRule="exact"/>
        <w:ind w:left="2131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6.388519pt;margin-top:-6.319225pt;width:2.729187pt;height:35.205728pt;mso-position-horizontal-relative:page;mso-position-vertical-relative:paragraph;z-index:-14852" coordorigin="9728,-126" coordsize="55,704">
            <v:group style="position:absolute;left:9730;top:-124;width:2;height:310" coordorigin="9730,-124" coordsize="2,310">
              <v:shape style="position:absolute;left:9730;top:-124;width:2;height:310" coordorigin="9730,-124" coordsize="0,310" path="m9730,186l9730,-124e" filled="f" stroked="t" strokeweight=".237321pt" strokecolor="#000000">
                <v:path arrowok="t"/>
              </v:shape>
            </v:group>
            <v:group style="position:absolute;left:9768;top:158;width:2;height:382" coordorigin="9768,158" coordsize="2,382">
              <v:shape style="position:absolute;left:9768;top:158;width:2;height:382" coordorigin="9768,158" coordsize="0,382" path="m9768,540l9768,158e" filled="f" stroked="t" strokeweight="1.423923pt" strokecolor="#2B348C">
                <v:path arrowok="t"/>
              </v:shape>
            </v:group>
            <v:group style="position:absolute;left:9763;top:196;width:2;height:372" coordorigin="9763,196" coordsize="2,372">
              <v:shape style="position:absolute;left:9763;top:196;width:2;height:372" coordorigin="9763,196" coordsize="0,372" path="m9763,568l9763,196e" filled="f" stroked="t" strokeweight=".949282pt" strokecolor="#2F38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2.397766pt;margin-top:10.123573pt;width:.1pt;height:17.735352pt;mso-position-horizontal-relative:page;mso-position-vertical-relative:paragraph;z-index:-14845" coordorigin="11048,202" coordsize="2,355">
            <v:shape style="position:absolute;left:11048;top:202;width:2;height:355" coordorigin="11048,202" coordsize="0,355" path="m11048,557l11048,202e" filled="f" stroked="t" strokeweight="1.783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0"/>
          <w:w w:val="165"/>
          <w:position w:val="-4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0"/>
          <w:w w:val="165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0"/>
          <w:w w:val="164"/>
          <w:position w:val="-4"/>
        </w:rPr>
        <w:t>m'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-26"/>
          <w:w w:val="165"/>
          <w:position w:val="-4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8A8C8C"/>
          <w:spacing w:val="0"/>
          <w:w w:val="112"/>
          <w:position w:val="-4"/>
        </w:rPr>
        <w:t>'L•J</w:t>
      </w:r>
      <w:r>
        <w:rPr>
          <w:rFonts w:ascii="Times New Roman" w:hAnsi="Times New Roman" w:cs="Times New Roman" w:eastAsia="Times New Roman"/>
          <w:sz w:val="26"/>
          <w:szCs w:val="26"/>
          <w:color w:val="8A8C8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A8C8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3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</w:sectPr>
      </w:pPr>
      <w:rPr/>
    </w:p>
    <w:p>
      <w:pPr>
        <w:spacing w:before="22" w:after="0" w:line="135" w:lineRule="exact"/>
        <w:ind w:left="2131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3.87561pt;margin-top:6.543307pt;width:2.254546pt;height:10.85629pt;mso-position-horizontal-relative:page;mso-position-vertical-relative:paragraph;z-index:-14851" coordorigin="9078,131" coordsize="45,217">
            <v:group style="position:absolute;left:9085;top:138;width:2;height:86" coordorigin="9085,138" coordsize="2,86">
              <v:shape style="position:absolute;left:9085;top:138;width:2;height:86" coordorigin="9085,138" coordsize="0,86" path="m9085,224l9085,138e" filled="f" stroked="t" strokeweight=".711962pt" strokecolor="#000000">
                <v:path arrowok="t"/>
              </v:shape>
            </v:group>
            <v:group style="position:absolute;left:9113;top:181;width:2;height:158" coordorigin="9113,181" coordsize="2,158">
              <v:shape style="position:absolute;left:9113;top:181;width:2;height:158" coordorigin="9113,181" coordsize="0,158" path="m9113,338l9113,181e" filled="f" stroked="t" strokeweight=".949282pt" strokecolor="#343F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7.89856pt;margin-top:4.992409pt;width:2.135886pt;height:23.745048pt;mso-position-horizontal-relative:page;mso-position-vertical-relative:paragraph;z-index:-14850" coordorigin="9958,100" coordsize="43,475">
            <v:group style="position:absolute;left:9991;top:109;width:2;height:143" coordorigin="9991,109" coordsize="2,143">
              <v:shape style="position:absolute;left:9991;top:109;width:2;height:143" coordorigin="9991,109" coordsize="0,143" path="m9991,253l9991,109e" filled="f" stroked="t" strokeweight=".949282pt" strokecolor="#3B4F97">
                <v:path arrowok="t"/>
              </v:shape>
            </v:group>
            <v:group style="position:absolute;left:9970;top:171;width:2;height:391" coordorigin="9970,171" coordsize="2,391">
              <v:shape style="position:absolute;left:9970;top:171;width:2;height:391" coordorigin="9970,171" coordsize="0,391" path="m9970,563l9970,171e" filled="f" stroked="t" strokeweight="1.186603pt" strokecolor="#28387C">
                <v:path arrowok="t"/>
              </v:shape>
            </v:group>
            <v:group style="position:absolute;left:9999;top:191;width:2;height:148" coordorigin="9999,191" coordsize="2,148">
              <v:shape style="position:absolute;left:9999;top:191;width:2;height:148" coordorigin="9999,191" coordsize="0,148" path="m9999,191l9999,339,9999,191x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8"/>
        </w:rPr>
        <w:t>Itfaiy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8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48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6"/>
          <w:position w:val="-8"/>
        </w:rPr>
        <w:t>l</w:t>
      </w:r>
      <w:r>
        <w:rPr>
          <w:rFonts w:ascii="Arial" w:hAnsi="Arial" w:cs="Arial" w:eastAsia="Arial"/>
          <w:sz w:val="19"/>
          <w:szCs w:val="19"/>
          <w:color w:val="282828"/>
          <w:spacing w:val="-19"/>
          <w:w w:val="85"/>
          <w:position w:val="-8"/>
        </w:rPr>
        <w:t>V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9"/>
          <w:position w:val="-8"/>
        </w:rPr>
        <w:t>ierk</w:t>
      </w:r>
      <w:r>
        <w:rPr>
          <w:rFonts w:ascii="Arial" w:hAnsi="Arial" w:cs="Arial" w:eastAsia="Arial"/>
          <w:sz w:val="19"/>
          <w:szCs w:val="19"/>
          <w:color w:val="4F4F4F"/>
          <w:spacing w:val="8"/>
          <w:w w:val="109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2"/>
          <w:position w:val="-8"/>
        </w:rPr>
        <w:t>z</w:t>
      </w:r>
      <w:r>
        <w:rPr>
          <w:rFonts w:ascii="Arial" w:hAnsi="Arial" w:cs="Arial" w:eastAsia="Arial"/>
          <w:sz w:val="19"/>
          <w:szCs w:val="19"/>
          <w:color w:val="282828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-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7"/>
          <w:position w:val="-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67"/>
          <w:position w:val="-8"/>
        </w:rPr>
        <w:t>l;:ı_e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606266"/>
          <w:spacing w:val="-59"/>
          <w:w w:val="165"/>
          <w:position w:val="-1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548"/>
          <w:position w:val="-1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-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62"/>
          <w:position w:val="-5"/>
        </w:rPr>
        <w:t>,..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40"/>
          <w:w w:val="62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45"/>
          <w:w w:val="73"/>
          <w:position w:val="-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-11"/>
          <w:w w:val="135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78"/>
          <w:w w:val="73"/>
          <w:position w:val="-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-2"/>
          <w:w w:val="163"/>
          <w:b/>
          <w:bCs/>
          <w:position w:val="-1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15"/>
          <w:w w:val="73"/>
          <w:position w:val="-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-35"/>
          <w:w w:val="96"/>
          <w:b/>
          <w:bCs/>
          <w:position w:val="-12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34"/>
          <w:position w:val="-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-6"/>
          <w:w w:val="34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5B6B5"/>
          <w:spacing w:val="-16"/>
          <w:w w:val="62"/>
          <w:b/>
          <w:bCs/>
          <w:position w:val="-1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-13"/>
          <w:w w:val="34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179"/>
          <w:position w:val="-5"/>
        </w:rPr>
        <w:t>-</w:t>
      </w:r>
      <w:r>
        <w:rPr>
          <w:rFonts w:ascii="Arial" w:hAnsi="Arial" w:cs="Arial" w:eastAsia="Arial"/>
          <w:sz w:val="26"/>
          <w:szCs w:val="26"/>
          <w:color w:val="8A8C8C"/>
          <w:spacing w:val="-42"/>
          <w:w w:val="108"/>
          <w:b/>
          <w:bCs/>
          <w:i/>
          <w:position w:val="-12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86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51"/>
          <w:w w:val="86"/>
          <w:position w:val="-5"/>
        </w:rPr>
        <w:t>.</w:t>
      </w:r>
      <w:r>
        <w:rPr>
          <w:rFonts w:ascii="Arial" w:hAnsi="Arial" w:cs="Arial" w:eastAsia="Arial"/>
          <w:sz w:val="26"/>
          <w:szCs w:val="26"/>
          <w:color w:val="8A8C8C"/>
          <w:spacing w:val="-20"/>
          <w:w w:val="107"/>
          <w:b/>
          <w:bCs/>
          <w:i/>
          <w:position w:val="-1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7"/>
          <w:w w:val="86"/>
          <w:position w:val="-5"/>
        </w:rPr>
        <w:t>.</w:t>
      </w:r>
      <w:r>
        <w:rPr>
          <w:rFonts w:ascii="Arial" w:hAnsi="Arial" w:cs="Arial" w:eastAsia="Arial"/>
          <w:sz w:val="26"/>
          <w:szCs w:val="26"/>
          <w:color w:val="8A8C8C"/>
          <w:spacing w:val="0"/>
          <w:w w:val="56"/>
          <w:position w:val="-12"/>
        </w:rPr>
        <w:t>"</w:t>
      </w:r>
      <w:r>
        <w:rPr>
          <w:rFonts w:ascii="Arial" w:hAnsi="Arial" w:cs="Arial" w:eastAsia="Arial"/>
          <w:sz w:val="26"/>
          <w:szCs w:val="26"/>
          <w:color w:val="8A8C8C"/>
          <w:spacing w:val="-9"/>
          <w:w w:val="57"/>
          <w:position w:val="-12"/>
        </w:rPr>
        <w:t>-</w:t>
      </w:r>
      <w:r>
        <w:rPr>
          <w:rFonts w:ascii="Arial" w:hAnsi="Arial" w:cs="Arial" w:eastAsia="Arial"/>
          <w:sz w:val="26"/>
          <w:szCs w:val="26"/>
          <w:color w:val="B5B6B5"/>
          <w:spacing w:val="0"/>
          <w:w w:val="37"/>
          <w:position w:val="-12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3" w:equalWidth="0">
            <w:col w:w="4020" w:space="931"/>
            <w:col w:w="361" w:space="4439"/>
            <w:col w:w="1809"/>
          </w:cols>
        </w:sectPr>
      </w:pPr>
      <w:rPr/>
    </w:p>
    <w:p>
      <w:pPr>
        <w:spacing w:before="0" w:after="0" w:line="263" w:lineRule="exact"/>
        <w:ind w:left="2098" w:right="-83"/>
        <w:jc w:val="left"/>
        <w:tabs>
          <w:tab w:pos="99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66.097626pt;margin-top:2.131691pt;width:.1pt;height:12.174025pt;mso-position-horizontal-relative:page;mso-position-vertical-relative:paragraph;z-index:-14849" coordorigin="9322,43" coordsize="2,243">
            <v:shape style="position:absolute;left:9322;top:43;width:2;height:243" coordorigin="9322,43" coordsize="0,243" path="m9322,286l9322,43e" filled="f" stroked="t" strokeweight="1.186603pt" strokecolor="#343877">
              <v:path arrowok="t"/>
            </v:shape>
          </v:group>
          <w10:wrap type="none"/>
        </w:pict>
      </w:r>
      <w:r>
        <w:rPr/>
        <w:pict>
          <v:group style="position:absolute;margin-left:471.318665pt;margin-top:3.086516pt;width:.1pt;height:5.96766pt;mso-position-horizontal-relative:page;mso-position-vertical-relative:paragraph;z-index:-14848" coordorigin="9426,62" coordsize="2,119">
            <v:shape style="position:absolute;left:9426;top:62;width:2;height:119" coordorigin="9426,62" coordsize="0,119" path="m9426,181l9426,62e" filled="f" stroked="t" strokeweight=".711962pt" strokecolor="#2B2FA0">
              <v:path arrowok="t"/>
            </v:shape>
          </v:group>
          <w10:wrap type="none"/>
        </w:pict>
      </w:r>
      <w:r>
        <w:rPr/>
        <w:pict>
          <v:group style="position:absolute;margin-left:529.222046pt;margin-top:-3.1096pt;width:.1pt;height:9.683106pt;mso-position-horizontal-relative:page;mso-position-vertical-relative:paragraph;z-index:-14846" coordorigin="10584,-62" coordsize="2,194">
            <v:shape style="position:absolute;left:10584;top:-62;width:2;height:194" coordorigin="10584,-62" coordsize="0,194" path="m10584,131l10584,-62e" filled="f" stroked="t" strokeweight="1.18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728241pt;margin-top:0pt;width:31.995462pt;height:31.5pt;mso-position-horizontal-relative:page;mso-position-vertical-relative:paragraph;z-index:-14836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757777"/>
                      <w:spacing w:val="0"/>
                      <w:w w:val="100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57777"/>
                      <w:spacing w:val="6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A3A3A"/>
                      <w:spacing w:val="-18"/>
                      <w:w w:val="49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A3A3A"/>
                      <w:spacing w:val="-74"/>
                      <w:w w:val="5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8A8C8C"/>
                      <w:spacing w:val="-58"/>
                      <w:w w:val="84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1.Post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282828"/>
          <w:spacing w:val="3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Grupla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55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9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-2"/>
          <w:w w:val="189"/>
          <w:position w:val="-6"/>
        </w:rPr>
        <w:t>i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18"/>
          <w:position w:val="-6"/>
        </w:rPr>
        <w:t>ri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81"/>
          <w:position w:val="6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-2"/>
          <w:w w:val="81"/>
          <w:position w:val="6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81"/>
          <w:position w:val="6"/>
        </w:rPr>
        <w:t>-;: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81"/>
          <w:position w:val="6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18"/>
          <w:w w:val="81"/>
          <w:position w:val="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E9E"/>
          <w:spacing w:val="0"/>
          <w:w w:val="38"/>
          <w:position w:val="6"/>
        </w:rPr>
        <w:t>·...</w:t>
      </w:r>
      <w:r>
        <w:rPr>
          <w:rFonts w:ascii="Times New Roman" w:hAnsi="Times New Roman" w:cs="Times New Roman" w:eastAsia="Times New Roman"/>
          <w:sz w:val="11"/>
          <w:szCs w:val="11"/>
          <w:color w:val="9C9E9E"/>
          <w:spacing w:val="0"/>
          <w:w w:val="38"/>
          <w:position w:val="6"/>
        </w:rPr>
        <w:t>               </w:t>
      </w:r>
      <w:r>
        <w:rPr>
          <w:rFonts w:ascii="Times New Roman" w:hAnsi="Times New Roman" w:cs="Times New Roman" w:eastAsia="Times New Roman"/>
          <w:sz w:val="11"/>
          <w:szCs w:val="11"/>
          <w:color w:val="9C9E9E"/>
          <w:spacing w:val="6"/>
          <w:w w:val="38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107"/>
          <w:i/>
          <w:position w:val="6"/>
        </w:rPr>
        <w:t>!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695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81.029633pt;margin-top:4.315738pt;width:.1pt;height:25.577638pt;mso-position-horizontal-relative:page;mso-position-vertical-relative:paragraph;z-index:-14844" coordorigin="9621,86" coordsize="2,512">
            <v:shape style="position:absolute;left:9621;top:86;width:2;height:512" coordorigin="9621,86" coordsize="0,512" path="m9621,598l9621,86e" filled="f" stroked="t" strokeweight="2.28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DBDBDB"/>
          <w:spacing w:val="0"/>
          <w:w w:val="10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221"/>
        <w:jc w:val="right"/>
        <w:tabs>
          <w:tab w:pos="280" w:val="left"/>
          <w:tab w:pos="104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454.231598pt;margin-top:5.086824pt;width:.1pt;height:10.264375pt;mso-position-horizontal-relative:page;mso-position-vertical-relative:paragraph;z-index:-14847" coordorigin="9085,102" coordsize="2,205">
            <v:shape style="position:absolute;left:9085;top:102;width:2;height:205" coordorigin="9085,102" coordsize="0,205" path="m9085,307l9085,102e" filled="f" stroked="t" strokeweight="3.322488pt" strokecolor="#4F57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8"/>
          <w:szCs w:val="38"/>
          <w:color w:val="8079A5"/>
          <w:w w:val="46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079A5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079A5"/>
          <w:w w:val="100"/>
          <w:position w:val="-4"/>
        </w:rPr>
      </w:r>
      <w:r>
        <w:rPr>
          <w:rFonts w:ascii="Times New Roman" w:hAnsi="Times New Roman" w:cs="Times New Roman" w:eastAsia="Times New Roman"/>
          <w:sz w:val="38"/>
          <w:szCs w:val="38"/>
          <w:color w:val="B5B6B5"/>
          <w:spacing w:val="5"/>
          <w:w w:val="46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B4456"/>
          <w:spacing w:val="-17"/>
          <w:w w:val="37"/>
          <w:b/>
          <w:bCs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9C9E9E"/>
          <w:spacing w:val="-43"/>
          <w:w w:val="43"/>
          <w:b/>
          <w:bCs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38"/>
          <w:szCs w:val="38"/>
          <w:color w:val="4F4F4F"/>
          <w:spacing w:val="0"/>
          <w:w w:val="88"/>
          <w:b/>
          <w:bCs/>
          <w:i/>
          <w:position w:val="-4"/>
        </w:rPr>
        <w:t>vr</w:t>
      </w:r>
      <w:r>
        <w:rPr>
          <w:rFonts w:ascii="Times New Roman" w:hAnsi="Times New Roman" w:cs="Times New Roman" w:eastAsia="Times New Roman"/>
          <w:sz w:val="38"/>
          <w:szCs w:val="38"/>
          <w:color w:val="4F4F4F"/>
          <w:spacing w:val="-5"/>
          <w:w w:val="89"/>
          <w:b/>
          <w:bCs/>
          <w:i/>
          <w:position w:val="-4"/>
        </w:rPr>
        <w:t>f</w:t>
      </w:r>
      <w:r>
        <w:rPr>
          <w:rFonts w:ascii="Times New Roman" w:hAnsi="Times New Roman" w:cs="Times New Roman" w:eastAsia="Times New Roman"/>
          <w:sz w:val="38"/>
          <w:szCs w:val="38"/>
          <w:color w:val="757777"/>
          <w:spacing w:val="0"/>
          <w:w w:val="39"/>
          <w:b/>
          <w:bCs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757777"/>
          <w:spacing w:val="0"/>
          <w:w w:val="100"/>
          <w:b/>
          <w:bCs/>
          <w:i/>
          <w:position w:val="-4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757777"/>
          <w:spacing w:val="0"/>
          <w:w w:val="100"/>
          <w:b/>
          <w:bCs/>
          <w:i/>
          <w:position w:val="-4"/>
        </w:rPr>
      </w:r>
      <w:r>
        <w:rPr>
          <w:rFonts w:ascii="Times New Roman" w:hAnsi="Times New Roman" w:cs="Times New Roman" w:eastAsia="Times New Roman"/>
          <w:sz w:val="38"/>
          <w:szCs w:val="38"/>
          <w:color w:val="606266"/>
          <w:spacing w:val="9"/>
          <w:w w:val="50"/>
          <w:position w:val="-4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0"/>
          <w:w w:val="53"/>
          <w:position w:val="-4"/>
        </w:rPr>
        <w:t>\: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0"/>
          <w:w w:val="39"/>
          <w:position w:val="-4"/>
        </w:rPr>
        <w:t>,.,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6" w:after="0" w:line="141" w:lineRule="exact"/>
        <w:ind w:left="29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56"/>
          <w:b/>
          <w:bCs/>
          <w:position w:val="-2"/>
        </w:rPr>
        <w:t>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-55" w:right="388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46"/>
          <w:szCs w:val="46"/>
          <w:color w:val="3A3A3A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46"/>
          <w:szCs w:val="46"/>
          <w:color w:val="3A3A3A"/>
          <w:spacing w:val="8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-51"/>
          <w:w w:val="75"/>
          <w:position w:val="-4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9C9E9E"/>
          <w:spacing w:val="0"/>
          <w:w w:val="111"/>
          <w:position w:val="-4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351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282828"/>
          <w:w w:val="198"/>
          <w:position w:val="-3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4F4F4F"/>
          <w:spacing w:val="-26"/>
          <w:w w:val="118"/>
          <w:position w:val="-3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B5B6B5"/>
          <w:spacing w:val="0"/>
          <w:w w:val="80"/>
          <w:position w:val="-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2" w:equalWidth="0">
            <w:col w:w="10453" w:space="165"/>
            <w:col w:w="942"/>
          </w:cols>
        </w:sectPr>
      </w:pPr>
      <w:rPr/>
    </w:p>
    <w:p>
      <w:pPr>
        <w:spacing w:before="0" w:after="0" w:line="266" w:lineRule="exact"/>
        <w:ind w:right="271"/>
        <w:jc w:val="right"/>
        <w:tabs>
          <w:tab w:pos="24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15.98407pt;margin-top:8.937762pt;width:5.263pt;height:17.053223pt;mso-position-horizontal-relative:page;mso-position-vertical-relative:paragraph;z-index:-14843" coordorigin="10320,179" coordsize="105,341">
            <v:shape style="position:absolute;left:10320;top:179;width:105;height:341" coordorigin="10320,179" coordsize="105,341" path="m10320,179l10425,179,10425,520,10320,520,10320,179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B4456"/>
          <w:spacing w:val="0"/>
          <w:w w:val="134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3B4456"/>
          <w:spacing w:val="-1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rı.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3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100"/>
          <w:position w:val="-2"/>
        </w:rPr>
        <w:t>·.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231"/>
          <w:position w:val="-2"/>
        </w:rPr>
        <w:t>"'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9"/>
          <w:w w:val="231"/>
          <w:position w:val="-2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5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229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50"/>
          <w:i/>
          <w:position w:val="-2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455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51.658997pt;margin-top:1.351562pt;width:.1pt;height:9.549805pt;mso-position-horizontal-relative:page;mso-position-vertical-relative:paragraph;z-index:-14842" coordorigin="11033,27" coordsize="2,191">
            <v:shape style="position:absolute;left:11033;top:27;width:2;height:191" coordorigin="11033,27" coordsize="0,191" path="m11033,218l11033,27e" filled="f" stroked="t" strokeweight="1.45660pt" strokecolor="#EBEBEB">
              <v:path arrowok="t"/>
            </v:shape>
          </v:group>
          <w10:wrap type="none"/>
        </w:pict>
      </w:r>
      <w:r>
        <w:rPr/>
        <w:pict>
          <v:group style="position:absolute;margin-left:558.574951pt;margin-top:8.922004pt;width:13.076773pt;height:16.301746pt;mso-position-horizontal-relative:page;mso-position-vertical-relative:paragraph;z-index:-14841" coordorigin="11171,178" coordsize="262,326">
            <v:group style="position:absolute;left:11396;top:215;width:2;height:232" coordorigin="11396,215" coordsize="2,232">
              <v:shape style="position:absolute;left:11396;top:215;width:2;height:232" coordorigin="11396,215" coordsize="0,232" path="m11396,447l11396,215e" filled="f" stroked="t" strokeweight="3.70145pt" strokecolor="#EBEBEB">
                <v:path arrowok="t"/>
              </v:shape>
            </v:group>
            <v:group style="position:absolute;left:11171;top:313;width:179;height:191" coordorigin="11171,313" coordsize="179,191">
              <v:shape style="position:absolute;left:11171;top:313;width:179;height:191" coordorigin="11171,313" coordsize="179,191" path="m11171,313l11351,313,11351,504,11171,504,11171,313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646891pt;margin-top:5.519435pt;width:18.080021pt;height:9.5pt;mso-position-horizontal-relative:page;mso-position-vertical-relative:paragraph;z-index:-1483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Halk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1"/>
          <w:position w:val="-1"/>
        </w:rPr>
        <w:t>Müdahal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6"/>
          <w:w w:val="91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67"/>
          <w:position w:val="-1"/>
        </w:rPr>
        <w:t>!</w:t>
      </w:r>
      <w:r>
        <w:rPr>
          <w:rFonts w:ascii="Arial" w:hAnsi="Arial" w:cs="Arial" w:eastAsia="Arial"/>
          <w:sz w:val="18"/>
          <w:szCs w:val="18"/>
          <w:color w:val="4F4F4F"/>
          <w:spacing w:val="8"/>
          <w:w w:val="68"/>
          <w:position w:val="-1"/>
        </w:rPr>
        <w:t>?</w:t>
      </w:r>
      <w:r>
        <w:rPr>
          <w:rFonts w:ascii="Arial" w:hAnsi="Arial" w:cs="Arial" w:eastAsia="Arial"/>
          <w:sz w:val="18"/>
          <w:szCs w:val="18"/>
          <w:color w:val="9C9E9E"/>
          <w:spacing w:val="1"/>
          <w:w w:val="53"/>
          <w:position w:val="-1"/>
        </w:rPr>
        <w:t>•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78"/>
          <w:position w:val="-1"/>
        </w:rPr>
        <w:t>ıb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78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8"/>
          <w:szCs w:val="18"/>
          <w:color w:val="9C9E9E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13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3A3A3A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06266"/>
          <w:spacing w:val="0"/>
          <w:w w:val="122"/>
          <w:position w:val="-1"/>
        </w:rPr>
        <w:t>r</w:t>
      </w:r>
      <w:r>
        <w:rPr>
          <w:rFonts w:ascii="Arial" w:hAnsi="Arial" w:cs="Arial" w:eastAsia="Arial"/>
          <w:sz w:val="25"/>
          <w:szCs w:val="25"/>
          <w:color w:val="606266"/>
          <w:spacing w:val="-18"/>
          <w:w w:val="122"/>
          <w:position w:val="-1"/>
        </w:rPr>
        <w:t>h</w:t>
      </w:r>
      <w:r>
        <w:rPr>
          <w:rFonts w:ascii="Arial" w:hAnsi="Arial" w:cs="Arial" w:eastAsia="Arial"/>
          <w:sz w:val="25"/>
          <w:szCs w:val="25"/>
          <w:color w:val="B5B6B5"/>
          <w:spacing w:val="-22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12"/>
          <w:w w:val="64"/>
          <w:position w:val="-1"/>
        </w:rPr>
        <w:t>V</w:t>
      </w:r>
      <w:r>
        <w:rPr>
          <w:rFonts w:ascii="Arial" w:hAnsi="Arial" w:cs="Arial" w:eastAsia="Arial"/>
          <w:sz w:val="25"/>
          <w:szCs w:val="25"/>
          <w:color w:val="B5B6B5"/>
          <w:spacing w:val="-5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77"/>
          <w:position w:val="-1"/>
        </w:rPr>
        <w:t>-:·M!r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06266"/>
          <w:spacing w:val="0"/>
          <w:w w:val="303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606266"/>
          <w:spacing w:val="-81"/>
          <w:w w:val="303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C9E9E"/>
          <w:spacing w:val="-12"/>
          <w:w w:val="121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9C9E9E"/>
          <w:spacing w:val="-56"/>
          <w:w w:val="122"/>
          <w:position w:val="-1"/>
        </w:rPr>
        <w:t>·</w:t>
      </w:r>
      <w:r>
        <w:rPr>
          <w:rFonts w:ascii="Arial" w:hAnsi="Arial" w:cs="Arial" w:eastAsia="Arial"/>
          <w:sz w:val="14"/>
          <w:szCs w:val="14"/>
          <w:color w:val="B5B6B5"/>
          <w:spacing w:val="-15"/>
          <w:w w:val="101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269"/>
          <w:position w:val="-1"/>
        </w:rPr>
        <w:t>ı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757777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215"/>
          <w:i/>
          <w:position w:val="-1"/>
        </w:rPr>
        <w:t>)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213"/>
          <w:i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562"/>
        <w:jc w:val="right"/>
        <w:tabs>
          <w:tab w:pos="520" w:val="left"/>
          <w:tab w:pos="10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348877pt;margin-top:2.519068pt;width:9.186128pt;height:12.502513pt;mso-position-horizontal-relative:page;mso-position-vertical-relative:paragraph;z-index:-14858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757777"/>
                      <w:w w:val="112"/>
                    </w:rPr>
                    <w:t>/.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5B6B5"/>
                      <w:w w:val="221"/>
                    </w:rPr>
                    <w:t>'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9C9E9E"/>
          <w:w w:val="161"/>
          <w:b/>
          <w:bCs/>
          <w:position w:val="-2"/>
        </w:rPr>
        <w:t>r</w:t>
      </w:r>
      <w:r>
        <w:rPr>
          <w:rFonts w:ascii="Arial" w:hAnsi="Arial" w:cs="Arial" w:eastAsia="Arial"/>
          <w:sz w:val="7"/>
          <w:szCs w:val="7"/>
          <w:color w:val="9C9E9E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9C9E9E"/>
          <w:w w:val="100"/>
          <w:b/>
          <w:bCs/>
          <w:position w:val="-2"/>
        </w:rPr>
      </w:r>
      <w:r>
        <w:rPr>
          <w:rFonts w:ascii="Arial" w:hAnsi="Arial" w:cs="Arial" w:eastAsia="Arial"/>
          <w:sz w:val="7"/>
          <w:szCs w:val="7"/>
          <w:color w:val="282828"/>
          <w:spacing w:val="0"/>
          <w:w w:val="282"/>
          <w:position w:val="-2"/>
        </w:rPr>
        <w:t>"</w:t>
      </w:r>
      <w:r>
        <w:rPr>
          <w:rFonts w:ascii="Arial" w:hAnsi="Arial" w:cs="Arial" w:eastAsia="Arial"/>
          <w:sz w:val="7"/>
          <w:szCs w:val="7"/>
          <w:color w:val="282828"/>
          <w:spacing w:val="0"/>
          <w:w w:val="282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282828"/>
          <w:spacing w:val="-25"/>
          <w:w w:val="282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3A3A3A"/>
          <w:spacing w:val="0"/>
          <w:w w:val="100"/>
          <w:position w:val="-2"/>
        </w:rPr>
        <w:t>_</w:t>
      </w:r>
      <w:r>
        <w:rPr>
          <w:rFonts w:ascii="Arial" w:hAnsi="Arial" w:cs="Arial" w:eastAsia="Arial"/>
          <w:sz w:val="7"/>
          <w:szCs w:val="7"/>
          <w:color w:val="3A3A3A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7"/>
          <w:szCs w:val="7"/>
          <w:color w:val="3A3A3A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3A3A3A"/>
          <w:spacing w:val="0"/>
          <w:w w:val="135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3A3A3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9C9E9E"/>
          <w:spacing w:val="0"/>
          <w:w w:val="137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9C9E9E"/>
          <w:spacing w:val="0"/>
          <w:w w:val="137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9C9E9E"/>
          <w:spacing w:val="18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06266"/>
          <w:spacing w:val="0"/>
          <w:w w:val="63"/>
          <w:b/>
          <w:bCs/>
          <w:position w:val="-2"/>
        </w:rPr>
        <w:t>r.</w:t>
      </w:r>
      <w:r>
        <w:rPr>
          <w:rFonts w:ascii="Times New Roman" w:hAnsi="Times New Roman" w:cs="Times New Roman" w:eastAsia="Times New Roman"/>
          <w:sz w:val="13"/>
          <w:szCs w:val="13"/>
          <w:color w:val="606266"/>
          <w:spacing w:val="0"/>
          <w:w w:val="63"/>
          <w:b/>
          <w:bCs/>
          <w:position w:val="-2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606266"/>
          <w:spacing w:val="0"/>
          <w:w w:val="63"/>
          <w:b/>
          <w:bCs/>
          <w:position w:val="-2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606266"/>
          <w:spacing w:val="20"/>
          <w:w w:val="6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63"/>
          <w:b/>
          <w:bCs/>
          <w:position w:val="-2"/>
        </w:rPr>
        <w:t>'ta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706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1.770325pt;margin-top:3.036291pt;width:16.079646pt;height:7pt;mso-position-horizontal-relative:page;mso-position-vertical-relative:paragraph;z-index:-1483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757777"/>
                      <w:spacing w:val="0"/>
                      <w:w w:val="276"/>
                    </w:rPr>
                    <w:t>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757777"/>
                      <w:spacing w:val="-72"/>
                      <w:w w:val="276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5B6B5"/>
                      <w:spacing w:val="0"/>
                      <w:w w:val="276"/>
                    </w:rPr>
                    <w:t>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5B6B5"/>
                      <w:spacing w:val="-55"/>
                      <w:w w:val="276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5B6B5"/>
                      <w:spacing w:val="0"/>
                      <w:w w:val="135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9C9E9E"/>
          <w:w w:val="269"/>
        </w:rPr>
        <w:t>'</w:t>
      </w:r>
      <w:r>
        <w:rPr>
          <w:rFonts w:ascii="Arial" w:hAnsi="Arial" w:cs="Arial" w:eastAsia="Arial"/>
          <w:sz w:val="17"/>
          <w:szCs w:val="17"/>
          <w:color w:val="9C9E9E"/>
          <w:spacing w:val="-17"/>
          <w:w w:val="270"/>
        </w:rPr>
        <w:t>\</w:t>
      </w:r>
      <w:r>
        <w:rPr>
          <w:rFonts w:ascii="Arial" w:hAnsi="Arial" w:cs="Arial" w:eastAsia="Arial"/>
          <w:sz w:val="17"/>
          <w:szCs w:val="17"/>
          <w:color w:val="757777"/>
          <w:spacing w:val="-26"/>
          <w:w w:val="222"/>
        </w:rPr>
        <w:t>.</w:t>
      </w:r>
      <w:r>
        <w:rPr>
          <w:rFonts w:ascii="Arial" w:hAnsi="Arial" w:cs="Arial" w:eastAsia="Arial"/>
          <w:sz w:val="17"/>
          <w:szCs w:val="17"/>
          <w:color w:val="9C9E9E"/>
          <w:spacing w:val="0"/>
          <w:w w:val="419"/>
        </w:rPr>
        <w:t>;</w:t>
      </w:r>
      <w:r>
        <w:rPr>
          <w:rFonts w:ascii="Arial" w:hAnsi="Arial" w:cs="Arial" w:eastAsia="Arial"/>
          <w:sz w:val="17"/>
          <w:szCs w:val="17"/>
          <w:color w:val="9C9E9E"/>
          <w:spacing w:val="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9"/>
          <w:w w:val="133"/>
        </w:rPr>
        <w:t>.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33"/>
        </w:rPr>
        <w:t>,</w:t>
      </w:r>
      <w:r>
        <w:rPr>
          <w:rFonts w:ascii="Arial" w:hAnsi="Arial" w:cs="Arial" w:eastAsia="Arial"/>
          <w:sz w:val="17"/>
          <w:szCs w:val="17"/>
          <w:color w:val="282828"/>
          <w:spacing w:val="-2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-3"/>
          <w:w w:val="47"/>
        </w:rPr>
        <w:t>;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47"/>
        </w:rPr>
        <w:t>..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47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1"/>
          <w:w w:val="47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78"/>
        </w:rPr>
        <w:t>;</w:t>
      </w:r>
      <w:r>
        <w:rPr>
          <w:rFonts w:ascii="Arial" w:hAnsi="Arial" w:cs="Arial" w:eastAsia="Arial"/>
          <w:sz w:val="17"/>
          <w:szCs w:val="17"/>
          <w:color w:val="3A3A3A"/>
          <w:spacing w:val="-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76"/>
        </w:rPr>
        <w:t>t</w:t>
      </w:r>
      <w:r>
        <w:rPr>
          <w:rFonts w:ascii="Arial" w:hAnsi="Arial" w:cs="Arial" w:eastAsia="Arial"/>
          <w:sz w:val="17"/>
          <w:szCs w:val="17"/>
          <w:color w:val="3A3A3A"/>
          <w:spacing w:val="-31"/>
          <w:w w:val="176"/>
        </w:rPr>
        <w:t> </w:t>
      </w:r>
      <w:r>
        <w:rPr>
          <w:rFonts w:ascii="Arial" w:hAnsi="Arial" w:cs="Arial" w:eastAsia="Arial"/>
          <w:sz w:val="17"/>
          <w:szCs w:val="17"/>
          <w:color w:val="9C9E9E"/>
          <w:spacing w:val="2"/>
          <w:w w:val="80"/>
        </w:rPr>
        <w:t>\</w:t>
      </w:r>
      <w:r>
        <w:rPr>
          <w:rFonts w:ascii="Arial" w:hAnsi="Arial" w:cs="Arial" w:eastAsia="Arial"/>
          <w:sz w:val="17"/>
          <w:szCs w:val="17"/>
          <w:color w:val="757777"/>
          <w:spacing w:val="0"/>
          <w:w w:val="193"/>
        </w:rPr>
        <w:t>'</w:t>
      </w:r>
      <w:r>
        <w:rPr>
          <w:rFonts w:ascii="Arial" w:hAnsi="Arial" w:cs="Arial" w:eastAsia="Arial"/>
          <w:sz w:val="17"/>
          <w:szCs w:val="17"/>
          <w:color w:val="757777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57777"/>
          <w:spacing w:val="-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57777"/>
          <w:spacing w:val="0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757777"/>
          <w:spacing w:val="-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9C9E9E"/>
          <w:spacing w:val="0"/>
          <w:w w:val="60"/>
        </w:rPr>
        <w:t>•-..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" w:lineRule="exact"/>
        <w:ind w:right="1481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A3A3A"/>
          <w:spacing w:val="0"/>
          <w:w w:val="114"/>
          <w:position w:val="-4"/>
        </w:rPr>
        <w:t>&lt;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80"/>
        </w:sectPr>
      </w:pPr>
      <w:rPr/>
    </w:p>
    <w:p>
      <w:pPr>
        <w:spacing w:before="0" w:after="0" w:line="14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4"/>
        </w:rPr>
        <w:t>TamerTAŞLI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57777"/>
          <w:spacing w:val="0"/>
          <w:w w:val="100"/>
          <w:position w:val="-6"/>
        </w:rPr>
        <w:t>\.</w:t>
      </w:r>
      <w:r>
        <w:rPr>
          <w:rFonts w:ascii="Arial" w:hAnsi="Arial" w:cs="Arial" w:eastAsia="Arial"/>
          <w:sz w:val="12"/>
          <w:szCs w:val="12"/>
          <w:color w:val="757777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2"/>
          <w:szCs w:val="12"/>
          <w:color w:val="757777"/>
          <w:spacing w:val="27"/>
          <w:w w:val="100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27"/>
          <w:i/>
          <w:position w:val="-6"/>
        </w:rPr>
        <w:t>&lt;!.";.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27"/>
          <w:i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27"/>
          <w:i/>
          <w:position w:val="-6"/>
        </w:rPr>
        <w:t>i</w:t>
      </w:r>
      <w:r>
        <w:rPr>
          <w:rFonts w:ascii="Arial" w:hAnsi="Arial" w:cs="Arial" w:eastAsia="Arial"/>
          <w:sz w:val="12"/>
          <w:szCs w:val="12"/>
          <w:color w:val="4F4F4F"/>
          <w:spacing w:val="28"/>
          <w:w w:val="127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  <w:i/>
          <w:position w:val="-6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84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63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25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36"/>
          <w:i/>
          <w:position w:val="-6"/>
        </w:rPr>
        <w:t>·'!'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  <w:cols w:num="2" w:equalWidth="0">
            <w:col w:w="5794" w:space="3959"/>
            <w:col w:w="1807"/>
          </w:cols>
        </w:sectPr>
      </w:pPr>
      <w:rPr/>
    </w:p>
    <w:p>
      <w:pPr>
        <w:spacing w:before="0" w:after="0" w:line="288" w:lineRule="exact"/>
        <w:ind w:left="4951" w:right="-20"/>
        <w:jc w:val="left"/>
        <w:tabs>
          <w:tab w:pos="9880" w:val="left"/>
          <w:tab w:pos="10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.036364pt;margin-top:37.957088pt;width:566.721543pt;height:783.78756pt;mso-position-horizontal-relative:page;mso-position-vertical-relative:page;z-index:-14857" coordorigin="361,759" coordsize="11334,15676">
            <v:group style="position:absolute;left:384;top:778;width:807;height:2" coordorigin="384,778" coordsize="807,2">
              <v:shape style="position:absolute;left:384;top:778;width:807;height:2" coordorigin="384,778" coordsize="807,0" path="m384,778l1191,778e" filled="f" stroked="t" strokeweight=".949282pt" strokecolor="#676767">
                <v:path arrowok="t"/>
              </v:shape>
            </v:group>
            <v:group style="position:absolute;left:769;top:781;width:5117;height:2" coordorigin="769,781" coordsize="5117,2">
              <v:shape style="position:absolute;left:769;top:781;width:5117;height:2" coordorigin="769,781" coordsize="5117,0" path="m769,781l5886,781e" filled="f" stroked="t" strokeweight=".474641pt" strokecolor="#4B4B4B">
                <v:path arrowok="t"/>
              </v:shape>
            </v:group>
            <v:group style="position:absolute;left:2079;top:788;width:631;height:2" coordorigin="2079,788" coordsize="631,2">
              <v:shape style="position:absolute;left:2079;top:788;width:631;height:2" coordorigin="2079,788" coordsize="631,0" path="m2079,788l2710,788e" filled="f" stroked="t" strokeweight=".474641pt" strokecolor="#2F2F2F">
                <v:path arrowok="t"/>
              </v:shape>
            </v:group>
            <v:group style="position:absolute;left:2136;top:797;width:9536;height:2" coordorigin="2136,797" coordsize="9536,2">
              <v:shape style="position:absolute;left:2136;top:797;width:9536;height:2" coordorigin="2136,797" coordsize="9536,0" path="m2136,797l11671,797e" filled="f" stroked="t" strokeweight="1.189374pt" strokecolor="#484848">
                <v:path arrowok="t"/>
              </v:shape>
            </v:group>
            <v:group style="position:absolute;left:9051;top:802;width:271;height:2" coordorigin="9051,802" coordsize="271,2">
              <v:shape style="position:absolute;left:9051;top:802;width:271;height:2" coordorigin="9051,802" coordsize="271,0" path="m9051,802l9322,802e" filled="f" stroked="t" strokeweight=".474641pt" strokecolor="#131313">
                <v:path arrowok="t"/>
              </v:shape>
            </v:group>
            <v:group style="position:absolute;left:9265;top:802;width:161;height:2" coordorigin="9265,802" coordsize="161,2">
              <v:shape style="position:absolute;left:9265;top:802;width:161;height:2" coordorigin="9265,802" coordsize="161,0" path="m9265,802l9426,802e" filled="f" stroked="t" strokeweight=".474641pt" strokecolor="#343434">
                <v:path arrowok="t"/>
              </v:shape>
            </v:group>
            <v:group style="position:absolute;left:11667;top:797;width:2;height:15626" coordorigin="11667,797" coordsize="2,15626">
              <v:shape style="position:absolute;left:11667;top:797;width:2;height:15626" coordorigin="11667,797" coordsize="0,15626" path="m11667,16423l11667,797e" filled="f" stroked="t" strokeweight=".711962pt" strokecolor="#5B5B5B">
                <v:path arrowok="t"/>
              </v:shape>
            </v:group>
            <v:group style="position:absolute;left:9092;top:797;width:2;height:1108" coordorigin="9092,797" coordsize="2,1108">
              <v:shape style="position:absolute;left:9092;top:797;width:2;height:1108" coordorigin="9092,797" coordsize="0,1108" path="m9092,1905l9092,797e" filled="f" stroked="t" strokeweight=".949282pt" strokecolor="#4F4F4F">
                <v:path arrowok="t"/>
              </v:shape>
            </v:group>
            <v:group style="position:absolute;left:9089;top:1786;width:2;height:272" coordorigin="9089,1786" coordsize="2,272">
              <v:shape style="position:absolute;left:9089;top:1786;width:2;height:272" coordorigin="9089,1786" coordsize="0,272" path="m9089,2058l9089,1786e" filled="f" stroked="t" strokeweight=".711962pt" strokecolor="#383838">
                <v:path arrowok="t"/>
              </v:shape>
            </v:group>
            <v:group style="position:absolute;left:11660;top:1786;width:2;height:272" coordorigin="11660,1786" coordsize="2,272">
              <v:shape style="position:absolute;left:11660;top:1786;width:2;height:272" coordorigin="11660,1786" coordsize="0,272" path="m11660,2058l11660,1786e" filled="f" stroked="t" strokeweight=".474641pt" strokecolor="#484848">
                <v:path arrowok="t"/>
              </v:shape>
            </v:group>
            <v:group style="position:absolute;left:380;top:2272;width:446;height:2" coordorigin="380,2272" coordsize="446,2">
              <v:shape style="position:absolute;left:380;top:2272;width:446;height:2" coordorigin="380,2272" coordsize="446,0" path="m380,2272l826,2272e" filled="f" stroked="t" strokeweight=".474641pt" strokecolor="#343434">
                <v:path arrowok="t"/>
              </v:shape>
            </v:group>
            <v:group style="position:absolute;left:726;top:2277;width:2174;height:2" coordorigin="726,2277" coordsize="2174,2">
              <v:shape style="position:absolute;left:726;top:2277;width:2174;height:2" coordorigin="726,2277" coordsize="2174,0" path="m726,2277l2900,2277e" filled="f" stroked="t" strokeweight=".949282pt" strokecolor="#545454">
                <v:path arrowok="t"/>
              </v:shape>
            </v:group>
            <v:group style="position:absolute;left:2119;top:778;width:2;height:1513" coordorigin="2119,778" coordsize="2,1513">
              <v:shape style="position:absolute;left:2119;top:778;width:2;height:1513" coordorigin="2119,778" coordsize="0,1513" path="m2119,2292l2119,778e" filled="f" stroked="t" strokeweight=".711962pt" strokecolor="#606060">
                <v:path arrowok="t"/>
              </v:shape>
            </v:group>
            <v:group style="position:absolute;left:2843;top:2282;width:361;height:2" coordorigin="2843,2282" coordsize="361,2">
              <v:shape style="position:absolute;left:2843;top:2282;width:361;height:2" coordorigin="2843,2282" coordsize="361,0" path="m2843,2282l3204,2282e" filled="f" stroked="t" strokeweight=".474641pt" strokecolor="#131313">
                <v:path arrowok="t"/>
              </v:shape>
            </v:group>
            <v:group style="position:absolute;left:3147;top:2287;width:5976;height:2" coordorigin="3147,2287" coordsize="5976,2">
              <v:shape style="position:absolute;left:3147;top:2287;width:5976;height:2" coordorigin="3147,2287" coordsize="5976,0" path="m3147,2287l9123,2287e" filled="f" stroked="t" strokeweight=".949282pt" strokecolor="#484848">
                <v:path arrowok="t"/>
              </v:shape>
            </v:group>
            <v:group style="position:absolute;left:9094;top:2000;width:2;height:296" coordorigin="9094,2000" coordsize="2,296">
              <v:shape style="position:absolute;left:9094;top:2000;width:2;height:296" coordorigin="9094,2000" coordsize="0,296" path="m9094,2296l9094,2000e" filled="f" stroked="t" strokeweight=".474641pt" strokecolor="#3B3B3B">
                <v:path arrowok="t"/>
              </v:shape>
            </v:group>
            <v:group style="position:absolute;left:9051;top:2292;width:271;height:2" coordorigin="9051,2292" coordsize="271,2">
              <v:shape style="position:absolute;left:9051;top:2292;width:271;height:2" coordorigin="9051,2292" coordsize="271,0" path="m9051,2292l9322,2292e" filled="f" stroked="t" strokeweight=".474641pt" strokecolor="#1C1C1C">
                <v:path arrowok="t"/>
              </v:shape>
            </v:group>
            <v:group style="position:absolute;left:9265;top:2294;width:2402;height:2" coordorigin="9265,2294" coordsize="2402,2">
              <v:shape style="position:absolute;left:9265;top:2294;width:2402;height:2" coordorigin="9265,2294" coordsize="2402,0" path="m9265,2294l11667,2294e" filled="f" stroked="t" strokeweight=".949282pt" strokecolor="#545454">
                <v:path arrowok="t"/>
              </v:shape>
            </v:group>
            <v:group style="position:absolute;left:380;top:2516;width:2544;height:2" coordorigin="380,2516" coordsize="2544,2">
              <v:shape style="position:absolute;left:380;top:2516;width:2544;height:2" coordorigin="380,2516" coordsize="2544,0" path="m380,2516l2924,2516e" filled="f" stroked="t" strokeweight=".949282pt" strokecolor="#4B4B4B">
                <v:path arrowok="t"/>
              </v:shape>
            </v:group>
            <v:group style="position:absolute;left:384;top:2244;width:2;height:549" coordorigin="384,2244" coordsize="2,549">
              <v:shape style="position:absolute;left:384;top:2244;width:2;height:549" coordorigin="384,2244" coordsize="0,549" path="m384,2793l384,2244e" filled="f" stroked="t" strokeweight=".474641pt" strokecolor="#343434">
                <v:path arrowok="t"/>
              </v:shape>
            </v:group>
            <v:group style="position:absolute;left:2145;top:2528;width:6968;height:2" coordorigin="2145,2528" coordsize="6968,2">
              <v:shape style="position:absolute;left:2145;top:2528;width:6968;height:2" coordorigin="2145,2528" coordsize="6968,0" path="m2145,2528l9113,2528e" filled="f" stroked="t" strokeweight=".711962pt" strokecolor="#444444">
                <v:path arrowok="t"/>
              </v:shape>
            </v:group>
            <v:group style="position:absolute;left:3370;top:2277;width:2;height:501" coordorigin="3370,2277" coordsize="2,501">
              <v:shape style="position:absolute;left:3370;top:2277;width:2;height:501" coordorigin="3370,2277" coordsize="0,501" path="m3370,2779l3370,2277e" filled="f" stroked="t" strokeweight=".711962pt" strokecolor="#484848">
                <v:path arrowok="t"/>
              </v:shape>
            </v:group>
            <v:group style="position:absolute;left:9056;top:2530;width:266;height:2" coordorigin="9056,2530" coordsize="266,2">
              <v:shape style="position:absolute;left:9056;top:2530;width:266;height:2" coordorigin="9056,2530" coordsize="266,0" path="m9056,2530l9322,2530e" filled="f" stroked="t" strokeweight=".474641pt" strokecolor="#2B2B2B">
                <v:path arrowok="t"/>
              </v:shape>
            </v:group>
            <v:group style="position:absolute;left:9265;top:2530;width:2402;height:2" coordorigin="9265,2530" coordsize="2402,2">
              <v:shape style="position:absolute;left:9265;top:2530;width:2402;height:2" coordorigin="9265,2530" coordsize="2402,0" path="m9265,2530l11667,2530e" filled="f" stroked="t" strokeweight=".949282pt" strokecolor="#545454">
                <v:path arrowok="t"/>
              </v:shape>
            </v:group>
            <v:group style="position:absolute;left:375;top:2759;width:5349;height:2" coordorigin="375,2759" coordsize="5349,2">
              <v:shape style="position:absolute;left:375;top:2759;width:5349;height:2" coordorigin="375,2759" coordsize="5349,0" path="m375,2759l5724,2759e" filled="f" stroked="t" strokeweight=".949282pt" strokecolor="#484848">
                <v:path arrowok="t"/>
              </v:shape>
            </v:group>
            <v:group style="position:absolute;left:5606;top:2769;width:1467;height:2" coordorigin="5606,2769" coordsize="1467,2">
              <v:shape style="position:absolute;left:5606;top:2769;width:1467;height:2" coordorigin="5606,2769" coordsize="1467,0" path="m5606,2769l7072,2769e" filled="f" stroked="t" strokeweight=".474641pt" strokecolor="#3F3F3F">
                <v:path arrowok="t"/>
              </v:shape>
            </v:group>
            <v:group style="position:absolute;left:7015;top:2771;width:4651;height:2" coordorigin="7015,2771" coordsize="4651,2">
              <v:shape style="position:absolute;left:7015;top:2771;width:4651;height:2" coordorigin="7015,2771" coordsize="4651,0" path="m7015,2771l11667,2771e" filled="f" stroked="t" strokeweight=".949282pt" strokecolor="#4B4B4B">
                <v:path arrowok="t"/>
              </v:shape>
            </v:group>
            <v:group style="position:absolute;left:375;top:3005;width:9659;height:2" coordorigin="375,3005" coordsize="9659,2">
              <v:shape style="position:absolute;left:375;top:3005;width:9659;height:2" coordorigin="375,3005" coordsize="9659,0" path="m375,3005l10034,3005e" filled="f" stroked="t" strokeweight=".949282pt" strokecolor="#484848">
                <v:path arrowok="t"/>
              </v:shape>
            </v:group>
            <v:group style="position:absolute;left:7661;top:3010;width:631;height:2" coordorigin="7661,3010" coordsize="631,2">
              <v:shape style="position:absolute;left:7661;top:3010;width:631;height:2" coordorigin="7661,3010" coordsize="631,0" path="m7661,3010l8292,3010e" filled="f" stroked="t" strokeweight=".474641pt" strokecolor="#2B2B2B">
                <v:path arrowok="t"/>
              </v:shape>
            </v:group>
            <v:group style="position:absolute;left:8097;top:3012;width:1405;height:2" coordorigin="8097,3012" coordsize="1405,2">
              <v:shape style="position:absolute;left:8097;top:3012;width:1405;height:2" coordorigin="8097,3012" coordsize="1405,0" path="m8097,3012l9502,3012e" filled="f" stroked="t" strokeweight=".711962pt" strokecolor="#484848">
                <v:path arrowok="t"/>
              </v:shape>
            </v:group>
            <v:group style="position:absolute;left:9369;top:3010;width:389;height:2" coordorigin="9369,3010" coordsize="389,2">
              <v:shape style="position:absolute;left:9369;top:3010;width:389;height:2" coordorigin="9369,3010" coordsize="389,0" path="m9369,3010l9759,3010e" filled="f" stroked="t" strokeweight=".474641pt" strokecolor="#2F2F2F">
                <v:path arrowok="t"/>
              </v:shape>
            </v:group>
            <v:group style="position:absolute;left:9759;top:3012;width:1908;height:2" coordorigin="9759,3012" coordsize="1908,2">
              <v:shape style="position:absolute;left:9759;top:3012;width:1908;height:2" coordorigin="9759,3012" coordsize="1908,0" path="m9759,3012l11667,3012e" filled="f" stroked="t" strokeweight=".711962pt" strokecolor="#4F4F4F">
                <v:path arrowok="t"/>
              </v:shape>
            </v:group>
            <v:group style="position:absolute;left:375;top:3239;width:5288;height:2" coordorigin="375,3239" coordsize="5288,2">
              <v:shape style="position:absolute;left:375;top:3239;width:5288;height:2" coordorigin="375,3239" coordsize="5288,0" path="m375,3239l5662,3239e" filled="f" stroked="t" strokeweight=".949282pt" strokecolor="#4B4B4B">
                <v:path arrowok="t"/>
              </v:shape>
            </v:group>
            <v:group style="position:absolute;left:5606;top:3249;width:3821;height:2" coordorigin="5606,3249" coordsize="3821,2">
              <v:shape style="position:absolute;left:5606;top:3249;width:3821;height:2" coordorigin="5606,3249" coordsize="3821,0" path="m5606,3249l9426,3249e" filled="f" stroked="t" strokeweight=".949282pt" strokecolor="#4B4B4B">
                <v:path arrowok="t"/>
              </v:shape>
            </v:group>
            <v:group style="position:absolute;left:9369;top:3251;width:664;height:2" coordorigin="9369,3251" coordsize="664,2">
              <v:shape style="position:absolute;left:9369;top:3251;width:664;height:2" coordorigin="9369,3251" coordsize="664,0" path="m9369,3251l10034,3251e" filled="f" stroked="t" strokeweight=".474641pt" strokecolor="#282828">
                <v:path arrowok="t"/>
              </v:shape>
            </v:group>
            <v:group style="position:absolute;left:9977;top:3251;width:1690;height:2" coordorigin="9977,3251" coordsize="1690,2">
              <v:shape style="position:absolute;left:9977;top:3251;width:1690;height:2" coordorigin="9977,3251" coordsize="1690,0" path="m9977,3251l11667,3251e" filled="f" stroked="t" strokeweight=".711962pt" strokecolor="#484848">
                <v:path arrowok="t"/>
              </v:shape>
            </v:group>
            <v:group style="position:absolute;left:370;top:3480;width:7347;height:2" coordorigin="370,3480" coordsize="7347,2">
              <v:shape style="position:absolute;left:370;top:3480;width:7347;height:2" coordorigin="370,3480" coordsize="7347,0" path="m370,3480l7718,3480e" filled="f" stroked="t" strokeweight=".949282pt" strokecolor="#484848">
                <v:path arrowok="t"/>
              </v:shape>
            </v:group>
            <v:group style="position:absolute;left:384;top:769;width:2;height:2759" coordorigin="384,769" coordsize="2,2759">
              <v:shape style="position:absolute;left:384;top:769;width:2;height:2759" coordorigin="384,769" coordsize="0,2759" path="m384,3528l384,769e" filled="f" stroked="t" strokeweight=".949282pt" strokecolor="#606060">
                <v:path arrowok="t"/>
              </v:shape>
            </v:group>
            <v:group style="position:absolute;left:7290;top:3490;width:4376;height:2" coordorigin="7290,3490" coordsize="4376,2">
              <v:shape style="position:absolute;left:7290;top:3490;width:4376;height:2" coordorigin="7290,3490" coordsize="4376,0" path="m7290,3490l11667,3490e" filled="f" stroked="t" strokeweight=".711962pt" strokecolor="#4F4F4F">
                <v:path arrowok="t"/>
              </v:shape>
            </v:group>
            <v:group style="position:absolute;left:384;top:3456;width:2;height:501" coordorigin="384,3456" coordsize="2,501">
              <v:shape style="position:absolute;left:384;top:3456;width:2;height:501" coordorigin="384,3456" coordsize="0,501" path="m384,3958l384,3456e" filled="f" stroked="t" strokeweight=".474641pt" strokecolor="#2B2B2B">
                <v:path arrowok="t"/>
              </v:shape>
            </v:group>
            <v:group style="position:absolute;left:3640;top:3485;width:2;height:224" coordorigin="3640,3485" coordsize="2,224">
              <v:shape style="position:absolute;left:3640;top:3485;width:2;height:224" coordorigin="3640,3485" coordsize="0,224" path="m3640,3709l3640,3485e" filled="f" stroked="t" strokeweight=".237321pt" strokecolor="#545454">
                <v:path arrowok="t"/>
              </v:shape>
            </v:group>
            <v:group style="position:absolute;left:7044;top:3485;width:2;height:224" coordorigin="7044,3485" coordsize="2,224">
              <v:shape style="position:absolute;left:7044;top:3485;width:2;height:224" coordorigin="7044,3485" coordsize="0,224" path="m7044,3709l7044,3485e" filled="f" stroked="t" strokeweight=".237321pt" strokecolor="#606060">
                <v:path arrowok="t"/>
              </v:shape>
            </v:group>
            <v:group style="position:absolute;left:3640;top:3709;width:2;height:582" coordorigin="3640,3709" coordsize="2,582">
              <v:shape style="position:absolute;left:3640;top:3709;width:2;height:582" coordorigin="3640,3709" coordsize="0,582" path="m3640,4292l3640,3709e" filled="f" stroked="t" strokeweight=".237321pt" strokecolor="#000000">
                <v:path arrowok="t"/>
              </v:shape>
            </v:group>
            <v:group style="position:absolute;left:7044;top:3929;width:2962;height:2" coordorigin="7044,3929" coordsize="2962,2">
              <v:shape style="position:absolute;left:7044;top:3929;width:2962;height:2" coordorigin="7044,3929" coordsize="2962,0" path="m7044,3929l10005,3929e" filled="f" stroked="t" strokeweight=".237321pt" strokecolor="#000000">
                <v:path arrowok="t"/>
              </v:shape>
            </v:group>
            <v:group style="position:absolute;left:7044;top:3709;width:2;height:229" coordorigin="7044,3709" coordsize="2,229">
              <v:shape style="position:absolute;left:7044;top:3709;width:2;height:229" coordorigin="7044,3709" coordsize="0,229" path="m7044,3939l7044,3709e" filled="f" stroked="t" strokeweight=".237321pt" strokecolor="#484848">
                <v:path arrowok="t"/>
              </v:shape>
            </v:group>
            <v:group style="position:absolute;left:10005;top:3929;width:1656;height:2" coordorigin="10005,3929" coordsize="1656,2">
              <v:shape style="position:absolute;left:10005;top:3929;width:1656;height:2" coordorigin="10005,3929" coordsize="1656,0" path="m10005,3929l11662,3929e" filled="f" stroked="t" strokeweight=".237321pt" strokecolor="#4B4B4B">
                <v:path arrowok="t"/>
              </v:shape>
            </v:group>
            <v:group style="position:absolute;left:375;top:4304;width:451;height:2" coordorigin="375,4304" coordsize="451,2">
              <v:shape style="position:absolute;left:375;top:4304;width:451;height:2" coordorigin="375,4304" coordsize="451,0" path="m375,4304l826,4304e" filled="f" stroked="t" strokeweight=".474641pt" strokecolor="#484848">
                <v:path arrowok="t"/>
              </v:shape>
            </v:group>
            <v:group style="position:absolute;left:759;top:4311;width:4903;height:2" coordorigin="759,4311" coordsize="4903,2">
              <v:shape style="position:absolute;left:759;top:4311;width:4903;height:2" coordorigin="759,4311" coordsize="4903,0" path="m759,4311l5662,4311e" filled="f" stroked="t" strokeweight=".711962pt" strokecolor="#575757">
                <v:path arrowok="t"/>
              </v:shape>
            </v:group>
            <v:group style="position:absolute;left:5606;top:4313;width:4609;height:2" coordorigin="5606,4313" coordsize="4609,2">
              <v:shape style="position:absolute;left:5606;top:4313;width:4609;height:2" coordorigin="5606,4313" coordsize="4609,0" path="m5606,4313l10214,4313e" filled="f" stroked="t" strokeweight=".474641pt" strokecolor="#4B4B4B">
                <v:path arrowok="t"/>
              </v:shape>
            </v:group>
            <v:group style="position:absolute;left:7044;top:3924;width:2;height:368" coordorigin="7044,3924" coordsize="2,368">
              <v:shape style="position:absolute;left:7044;top:3924;width:2;height:368" coordorigin="7044,3924" coordsize="0,368" path="m7044,4292l7044,3924e" filled="f" stroked="t" strokeweight=".237321pt" strokecolor="#707070">
                <v:path arrowok="t"/>
              </v:shape>
            </v:group>
            <v:group style="position:absolute;left:370;top:4588;width:3740;height:2" coordorigin="370,4588" coordsize="3740,2">
              <v:shape style="position:absolute;left:370;top:4588;width:3740;height:2" coordorigin="370,4588" coordsize="3740,0" path="m370,4588l4110,4588e" filled="f" stroked="t" strokeweight=".711962pt" strokecolor="#575757">
                <v:path arrowok="t"/>
              </v:shape>
            </v:group>
            <v:group style="position:absolute;left:2117;top:4301;width:2;height:320" coordorigin="2117,4301" coordsize="2,320">
              <v:shape style="position:absolute;left:2117;top:4301;width:2;height:320" coordorigin="2117,4301" coordsize="0,320" path="m2117,4621l2117,4301e" filled="f" stroked="t" strokeweight=".711962pt" strokecolor="#444444">
                <v:path arrowok="t"/>
              </v:shape>
            </v:group>
            <v:group style="position:absolute;left:4053;top:4593;width:361;height:2" coordorigin="4053,4593" coordsize="361,2">
              <v:shape style="position:absolute;left:4053;top:4593;width:361;height:2" coordorigin="4053,4593" coordsize="361,0" path="m4053,4593l4414,4593e" filled="f" stroked="t" strokeweight=".474641pt" strokecolor="#2B2B2B">
                <v:path arrowok="t"/>
              </v:shape>
            </v:group>
            <v:group style="position:absolute;left:4357;top:4597;width:7314;height:2" coordorigin="4357,4597" coordsize="7314,2">
              <v:shape style="position:absolute;left:4357;top:4597;width:7314;height:2" coordorigin="4357,4597" coordsize="7314,0" path="m4357,4597l11671,4597e" filled="f" stroked="t" strokeweight=".711962pt" strokecolor="#545454">
                <v:path arrowok="t"/>
              </v:shape>
            </v:group>
            <v:group style="position:absolute;left:9702;top:4597;width:332;height:2" coordorigin="9702,4597" coordsize="332,2">
              <v:shape style="position:absolute;left:9702;top:4597;width:332;height:2" coordorigin="9702,4597" coordsize="332,0" path="m9702,4597l10034,4597e" filled="f" stroked="t" strokeweight=".474641pt" strokecolor="#343434">
                <v:path arrowok="t"/>
              </v:shape>
            </v:group>
            <v:group style="position:absolute;left:382;top:3900;width:2;height:950" coordorigin="382,3900" coordsize="2,950">
              <v:shape style="position:absolute;left:382;top:3900;width:2;height:950" coordorigin="382,3900" coordsize="0,950" path="m382,4851l382,3900e" filled="f" stroked="t" strokeweight=".949282pt" strokecolor="#575757">
                <v:path arrowok="t"/>
              </v:shape>
            </v:group>
            <v:group style="position:absolute;left:2119;top:4454;width:2;height:2091" coordorigin="2119,4454" coordsize="2,2091">
              <v:shape style="position:absolute;left:2119;top:4454;width:2;height:2091" coordorigin="2119,4454" coordsize="0,2091" path="m2119,6545l2119,4454e" filled="f" stroked="t" strokeweight=".949282pt" strokecolor="#575757">
                <v:path arrowok="t"/>
              </v:shape>
            </v:group>
            <v:group style="position:absolute;left:2107;top:4839;width:7006;height:2" coordorigin="2107,4839" coordsize="7006,2">
              <v:shape style="position:absolute;left:2107;top:4839;width:7006;height:2" coordorigin="2107,4839" coordsize="7006,0" path="m2107,4839l9113,4839e" filled="f" stroked="t" strokeweight=".949282pt" strokecolor="#484848">
                <v:path arrowok="t"/>
              </v:shape>
            </v:group>
            <v:group style="position:absolute;left:9056;top:4841;width:266;height:2" coordorigin="9056,4841" coordsize="266,2">
              <v:shape style="position:absolute;left:9056;top:4841;width:266;height:2" coordorigin="9056,4841" coordsize="266,0" path="m9056,4841l9322,4841e" filled="f" stroked="t" strokeweight=".474641pt" strokecolor="#131313">
                <v:path arrowok="t"/>
              </v:shape>
            </v:group>
            <v:group style="position:absolute;left:9265;top:4843;width:161;height:2" coordorigin="9265,4843" coordsize="161,2">
              <v:shape style="position:absolute;left:9265;top:4843;width:161;height:2" coordorigin="9265,4843" coordsize="161,0" path="m9265,4843l9426,4843e" filled="f" stroked="t" strokeweight=".474641pt" strokecolor="#2B2B2B">
                <v:path arrowok="t"/>
              </v:shape>
            </v:group>
            <v:group style="position:absolute;left:9369;top:4843;width:2302;height:2" coordorigin="9369,4843" coordsize="2302,2">
              <v:shape style="position:absolute;left:9369;top:4843;width:2302;height:2" coordorigin="9369,4843" coordsize="2302,0" path="m9369,4843l11671,4843e" filled="f" stroked="t" strokeweight=".949282pt" strokecolor="#4F4F4F">
                <v:path arrowok="t"/>
              </v:shape>
            </v:group>
            <v:group style="position:absolute;left:384;top:4793;width:2;height:320" coordorigin="384,4793" coordsize="2,320">
              <v:shape style="position:absolute;left:384;top:4793;width:2;height:320" coordorigin="384,4793" coordsize="0,320" path="m384,5113l384,4793e" filled="f" stroked="t" strokeweight=".474641pt" strokecolor="#232323">
                <v:path arrowok="t"/>
              </v:shape>
            </v:group>
            <v:group style="position:absolute;left:4884;top:4822;width:2;height:291" coordorigin="4884,4822" coordsize="2,291">
              <v:shape style="position:absolute;left:4884;top:4822;width:2;height:291" coordorigin="4884,4822" coordsize="0,291" path="m4884,5113l4884,4822e" filled="f" stroked="t" strokeweight=".711962pt" strokecolor="#2F2F2F">
                <v:path arrowok="t"/>
              </v:shape>
            </v:group>
            <v:group style="position:absolute;left:4875;top:5321;width:6797;height:2" coordorigin="4875,5321" coordsize="6797,2">
              <v:shape style="position:absolute;left:4875;top:5321;width:6797;height:2" coordorigin="4875,5321" coordsize="6797,0" path="m4875,5321l11671,5321e" filled="f" stroked="t" strokeweight=".949282pt" strokecolor="#4B4B4B">
                <v:path arrowok="t"/>
              </v:shape>
            </v:group>
            <v:group style="position:absolute;left:7689;top:4817;width:2;height:267" coordorigin="7689,4817" coordsize="2,267">
              <v:shape style="position:absolute;left:7689;top:4817;width:2;height:267" coordorigin="7689,4817" coordsize="0,267" path="m7689,5084l7689,4817e" filled="f" stroked="t" strokeweight=".237321pt" strokecolor="#1C1C1C">
                <v:path arrowok="t"/>
              </v:shape>
            </v:group>
            <v:group style="position:absolute;left:11662;top:4788;width:2;height:563" coordorigin="11662,4788" coordsize="2,563">
              <v:shape style="position:absolute;left:11662;top:4788;width:2;height:563" coordorigin="11662,4788" coordsize="0,563" path="m11662,5352l11662,4788e" filled="f" stroked="t" strokeweight=".474641pt" strokecolor="#3F3F3F">
                <v:path arrowok="t"/>
              </v:shape>
            </v:group>
            <v:group style="position:absolute;left:384;top:5056;width:2;height:286" coordorigin="384,5056" coordsize="2,286">
              <v:shape style="position:absolute;left:384;top:5056;width:2;height:286" coordorigin="384,5056" coordsize="0,286" path="m384,5342l384,5056e" filled="f" stroked="t" strokeweight=".474641pt" strokecolor="#4F4F4F">
                <v:path arrowok="t"/>
              </v:shape>
            </v:group>
            <v:group style="position:absolute;left:4886;top:5013;width:2;height:1991" coordorigin="4886,5013" coordsize="2,1991">
              <v:shape style="position:absolute;left:4886;top:5013;width:2;height:1991" coordorigin="4886,5013" coordsize="0,1991" path="m4886,7004l4886,5013e" filled="f" stroked="t" strokeweight=".949282pt" strokecolor="#484848">
                <v:path arrowok="t"/>
              </v:shape>
            </v:group>
            <v:group style="position:absolute;left:7689;top:5084;width:2;height:239" coordorigin="7689,5084" coordsize="2,239">
              <v:shape style="position:absolute;left:7689;top:5084;width:2;height:239" coordorigin="7689,5084" coordsize="0,239" path="m7689,5323l7689,5084e" filled="f" stroked="t" strokeweight=".237321pt" strokecolor="#383838">
                <v:path arrowok="t"/>
              </v:shape>
            </v:group>
            <v:group style="position:absolute;left:384;top:5209;width:2;height:611" coordorigin="384,5209" coordsize="2,611">
              <v:shape style="position:absolute;left:384;top:5209;width:2;height:611" coordorigin="384,5209" coordsize="0,611" path="m384,5820l384,5209e" filled="f" stroked="t" strokeweight=".949282pt" strokecolor="#575757">
                <v:path arrowok="t"/>
              </v:shape>
            </v:group>
            <v:group style="position:absolute;left:4884;top:5559;width:2188;height:2" coordorigin="4884,5559" coordsize="2188,2">
              <v:shape style="position:absolute;left:4884;top:5559;width:2188;height:2" coordorigin="4884,5559" coordsize="2188,0" path="m4884,5559l7072,5559e" filled="f" stroked="t" strokeweight=".711962pt" strokecolor="#4B4B4B">
                <v:path arrowok="t"/>
              </v:shape>
            </v:group>
            <v:group style="position:absolute;left:7015;top:5562;width:328;height:2" coordorigin="7015,5562" coordsize="328,2">
              <v:shape style="position:absolute;left:7015;top:5562;width:328;height:2" coordorigin="7015,5562" coordsize="328,0" path="m7015,5562l7343,5562e" filled="f" stroked="t" strokeweight=".474641pt" strokecolor="#1F1F1F">
                <v:path arrowok="t"/>
              </v:shape>
            </v:group>
            <v:group style="position:absolute;left:7286;top:5562;width:4386;height:2" coordorigin="7286,5562" coordsize="4386,2">
              <v:shape style="position:absolute;left:7286;top:5562;width:4386;height:2" coordorigin="7286,5562" coordsize="4386,0" path="m7286,5562l11671,5562e" filled="f" stroked="t" strokeweight=".711962pt" strokecolor="#4B4B4B">
                <v:path arrowok="t"/>
              </v:shape>
            </v:group>
            <v:group style="position:absolute;left:4879;top:5803;width:4879;height:2" coordorigin="4879,5803" coordsize="4879,2">
              <v:shape style="position:absolute;left:4879;top:5803;width:4879;height:2" coordorigin="4879,5803" coordsize="4879,0" path="m4879,5803l9759,5803e" filled="f" stroked="t" strokeweight=".949282pt" strokecolor="#4B4B4B">
                <v:path arrowok="t"/>
              </v:shape>
            </v:group>
            <v:group style="position:absolute;left:9702;top:5801;width:332;height:2" coordorigin="9702,5801" coordsize="332,2">
              <v:shape style="position:absolute;left:9702;top:5801;width:332;height:2" coordorigin="9702,5801" coordsize="332,0" path="m9702,5801l10034,5801e" filled="f" stroked="t" strokeweight=".474641pt" strokecolor="#2F2F2F">
                <v:path arrowok="t"/>
              </v:shape>
            </v:group>
            <v:group style="position:absolute;left:9948;top:5801;width:1723;height:2" coordorigin="9948,5801" coordsize="1723,2">
              <v:shape style="position:absolute;left:9948;top:5801;width:1723;height:2" coordorigin="9948,5801" coordsize="1723,0" path="m9948,5801l11671,5801e" filled="f" stroked="t" strokeweight=".711962pt" strokecolor="#4F4F4F">
                <v:path arrowok="t"/>
              </v:shape>
            </v:group>
            <v:group style="position:absolute;left:384;top:5762;width:2;height:535" coordorigin="384,5762" coordsize="2,535">
              <v:shape style="position:absolute;left:384;top:5762;width:2;height:535" coordorigin="384,5762" coordsize="0,535" path="m384,6297l384,5762e" filled="f" stroked="t" strokeweight=".474641pt" strokecolor="#2F2F2F">
                <v:path arrowok="t"/>
              </v:shape>
            </v:group>
            <v:group style="position:absolute;left:2107;top:6042;width:9559;height:2" coordorigin="2107,6042" coordsize="9559,2">
              <v:shape style="position:absolute;left:2107;top:6042;width:9559;height:2" coordorigin="2107,6042" coordsize="9559,0" path="m2107,6042l11667,6042e" filled="f" stroked="t" strokeweight=".949282pt" strokecolor="#484848">
                <v:path arrowok="t"/>
              </v:shape>
            </v:group>
            <v:group style="position:absolute;left:864;top:6278;width:4053;height:2" coordorigin="864,6278" coordsize="4053,2">
              <v:shape style="position:absolute;left:864;top:6278;width:4053;height:2" coordorigin="864,6278" coordsize="4053,0" path="m864,6278l4917,6278e" filled="f" stroked="t" strokeweight=".949282pt" strokecolor="#4B4B4B">
                <v:path arrowok="t"/>
              </v:shape>
            </v:group>
            <v:group style="position:absolute;left:4846;top:6283;width:2226;height:2" coordorigin="4846,6283" coordsize="2226,2">
              <v:shape style="position:absolute;left:4846;top:6283;width:2226;height:2" coordorigin="4846,6283" coordsize="2226,0" path="m4846,6283l7072,6283e" filled="f" stroked="t" strokeweight=".474641pt" strokecolor="#3B3B3B">
                <v:path arrowok="t"/>
              </v:shape>
            </v:group>
            <v:group style="position:absolute;left:6996;top:6283;width:683;height:2" coordorigin="6996,6283" coordsize="683,2">
              <v:shape style="position:absolute;left:6996;top:6283;width:683;height:2" coordorigin="6996,6283" coordsize="683,0" path="m6996,6283l7680,6283e" filled="f" stroked="t" strokeweight=".949282pt" strokecolor="#4B4B4B">
                <v:path arrowok="t"/>
              </v:shape>
            </v:group>
            <v:group style="position:absolute;left:7286;top:6283;width:1006;height:2" coordorigin="7286,6283" coordsize="1006,2">
              <v:shape style="position:absolute;left:7286;top:6283;width:1006;height:2" coordorigin="7286,6283" coordsize="1006,0" path="m7286,6283l8292,6283e" filled="f" stroked="t" strokeweight=".474641pt" strokecolor="#343434">
                <v:path arrowok="t"/>
              </v:shape>
            </v:group>
            <v:group style="position:absolute;left:8145;top:6285;width:1177;height:2" coordorigin="8145,6285" coordsize="1177,2">
              <v:shape style="position:absolute;left:8145;top:6285;width:1177;height:2" coordorigin="8145,6285" coordsize="1177,0" path="m8145,6285l9322,6285e" filled="f" stroked="t" strokeweight=".949282pt" strokecolor="#484848">
                <v:path arrowok="t"/>
              </v:shape>
            </v:group>
            <v:group style="position:absolute;left:9265;top:6285;width:161;height:2" coordorigin="9265,6285" coordsize="161,2">
              <v:shape style="position:absolute;left:9265;top:6285;width:161;height:2" coordorigin="9265,6285" coordsize="161,0" path="m9265,6285l9426,6285e" filled="f" stroked="t" strokeweight=".474641pt" strokecolor="#343434">
                <v:path arrowok="t"/>
              </v:shape>
            </v:group>
            <v:group style="position:absolute;left:9369;top:6283;width:2297;height:2" coordorigin="9369,6283" coordsize="2297,2">
              <v:shape style="position:absolute;left:9369;top:6283;width:2297;height:2" coordorigin="9369,6283" coordsize="2297,0" path="m9369,6283l11667,6283e" filled="f" stroked="t" strokeweight=".711962pt" strokecolor="#4F4F4F">
                <v:path arrowok="t"/>
              </v:shape>
            </v:group>
            <v:group style="position:absolute;left:11662;top:6015;width:2;height:291" coordorigin="11662,6015" coordsize="2,291">
              <v:shape style="position:absolute;left:11662;top:6015;width:2;height:291" coordorigin="11662,6015" coordsize="0,291" path="m11662,6307l11662,6015e" filled="f" stroked="t" strokeweight=".474641pt" strokecolor="#383838">
                <v:path arrowok="t"/>
              </v:shape>
            </v:group>
            <v:group style="position:absolute;left:382;top:6240;width:2;height:306" coordorigin="382,6240" coordsize="2,306">
              <v:shape style="position:absolute;left:382;top:6240;width:2;height:306" coordorigin="382,6240" coordsize="0,306" path="m382,6545l382,6240e" filled="f" stroked="t" strokeweight=".474641pt" strokecolor="#484848">
                <v:path arrowok="t"/>
              </v:shape>
            </v:group>
            <v:group style="position:absolute;left:7689;top:6264;width:2;height:253" coordorigin="7689,6264" coordsize="2,253">
              <v:shape style="position:absolute;left:7689;top:6264;width:2;height:253" coordorigin="7689,6264" coordsize="0,253" path="m7689,6517l7689,6264e" filled="f" stroked="t" strokeweight=".237321pt" strokecolor="#181818">
                <v:path arrowok="t"/>
              </v:shape>
            </v:group>
            <v:group style="position:absolute;left:380;top:6488;width:2;height:286" coordorigin="380,6488" coordsize="2,286">
              <v:shape style="position:absolute;left:380;top:6488;width:2;height:286" coordorigin="380,6488" coordsize="0,286" path="m380,6774l380,6488e" filled="f" stroked="t" strokeweight=".474641pt" strokecolor="#343434">
                <v:path arrowok="t"/>
              </v:shape>
            </v:group>
            <v:group style="position:absolute;left:2117;top:6488;width:2;height:520" coordorigin="2117,6488" coordsize="2,520">
              <v:shape style="position:absolute;left:2117;top:6488;width:2;height:520" coordorigin="2117,6488" coordsize="0,520" path="m2117,7008l2117,6488e" filled="f" stroked="t" strokeweight=".474641pt" strokecolor="#2F2F2F">
                <v:path arrowok="t"/>
              </v:shape>
            </v:group>
            <v:group style="position:absolute;left:2112;top:6755;width:6180;height:2" coordorigin="2112,6755" coordsize="6180,2">
              <v:shape style="position:absolute;left:2112;top:6755;width:6180;height:2" coordorigin="2112,6755" coordsize="6180,0" path="m2112,6755l8292,6755e" filled="f" stroked="t" strokeweight=".949282pt" strokecolor="#4B4B4B">
                <v:path arrowok="t"/>
              </v:shape>
            </v:group>
            <v:group style="position:absolute;left:7689;top:6517;width:2;height:239" coordorigin="7689,6517" coordsize="2,239">
              <v:shape style="position:absolute;left:7689;top:6517;width:2;height:239" coordorigin="7689,6517" coordsize="0,239" path="m7689,6755l7689,6517e" filled="f" stroked="t" strokeweight=".237321pt" strokecolor="#484848">
                <v:path arrowok="t"/>
              </v:shape>
            </v:group>
            <v:group style="position:absolute;left:8235;top:6758;width:878;height:2" coordorigin="8235,6758" coordsize="878,2">
              <v:shape style="position:absolute;left:8235;top:6758;width:878;height:2" coordorigin="8235,6758" coordsize="878,0" path="m8235,6758l9113,6758e" filled="f" stroked="t" strokeweight=".711962pt" strokecolor="#343434">
                <v:path arrowok="t"/>
              </v:shape>
            </v:group>
            <v:group style="position:absolute;left:8890;top:6758;width:869;height:2" coordorigin="8890,6758" coordsize="869,2">
              <v:shape style="position:absolute;left:8890;top:6758;width:869;height:2" coordorigin="8890,6758" coordsize="869,0" path="m8890,6758l9759,6758e" filled="f" stroked="t" strokeweight=".949282pt" strokecolor="#4B4B4B">
                <v:path arrowok="t"/>
              </v:shape>
            </v:group>
            <v:group style="position:absolute;left:9702;top:6755;width:332;height:2" coordorigin="9702,6755" coordsize="332,2">
              <v:shape style="position:absolute;left:9702;top:6755;width:332;height:2" coordorigin="9702,6755" coordsize="332,0" path="m9702,6755l10034,6755e" filled="f" stroked="t" strokeweight=".474641pt" strokecolor="#232323">
                <v:path arrowok="t"/>
              </v:shape>
            </v:group>
            <v:group style="position:absolute;left:9977;top:6755;width:1694;height:2" coordorigin="9977,6755" coordsize="1694,2">
              <v:shape style="position:absolute;left:9977;top:6755;width:1694;height:2" coordorigin="9977,6755" coordsize="1694,0" path="m9977,6755l11671,6755e" filled="f" stroked="t" strokeweight=".711962pt" strokecolor="#4F4F4F">
                <v:path arrowok="t"/>
              </v:shape>
            </v:group>
            <v:group style="position:absolute;left:2112;top:6996;width:9559;height:2" coordorigin="2112,6996" coordsize="9559,2">
              <v:shape style="position:absolute;left:2112;top:6996;width:9559;height:2" coordorigin="2112,6996" coordsize="9559,0" path="m2112,6996l11671,6996e" filled="f" stroked="t" strokeweight=".949282pt" strokecolor="#4B4B4B">
                <v:path arrowok="t"/>
              </v:shape>
            </v:group>
            <v:group style="position:absolute;left:7689;top:6741;width:2;height:248" coordorigin="7689,6741" coordsize="2,248">
              <v:shape style="position:absolute;left:7689;top:6741;width:2;height:248" coordorigin="7689,6741" coordsize="0,248" path="m7689,6989l7689,6741e" filled="f" stroked="t" strokeweight=".237321pt" strokecolor="#5B5B5B">
                <v:path arrowok="t"/>
              </v:shape>
            </v:group>
            <v:group style="position:absolute;left:370;top:7235;width:11301;height:2" coordorigin="370,7235" coordsize="11301,2">
              <v:shape style="position:absolute;left:370;top:7235;width:11301;height:2" coordorigin="370,7235" coordsize="11301,0" path="m370,7235l11671,7235e" filled="f" stroked="t" strokeweight=".711962pt" strokecolor="#4B4B4B">
                <v:path arrowok="t"/>
              </v:shape>
            </v:group>
            <v:group style="position:absolute;left:382;top:6703;width:2;height:559" coordorigin="382,6703" coordsize="2,559">
              <v:shape style="position:absolute;left:382;top:6703;width:2;height:559" coordorigin="382,6703" coordsize="0,559" path="m382,7261l382,6703e" filled="f" stroked="t" strokeweight=".949282pt" strokecolor="#5B5B5B">
                <v:path arrowok="t"/>
              </v:shape>
            </v:group>
            <v:group style="position:absolute;left:769;top:7233;width:693;height:2" coordorigin="769,7233" coordsize="693,2">
              <v:shape style="position:absolute;left:769;top:7233;width:693;height:2" coordorigin="769,7233" coordsize="693,0" path="m769,7233l1462,7233e" filled="f" stroked="t" strokeweight=".474641pt" strokecolor="#2F2F2F">
                <v:path arrowok="t"/>
              </v:shape>
            </v:group>
            <v:group style="position:absolute;left:2117;top:6951;width:2;height:778" coordorigin="2117,6951" coordsize="2,778">
              <v:shape style="position:absolute;left:2117;top:6951;width:2;height:778" coordorigin="2117,6951" coordsize="0,778" path="m2117,7729l2117,6951e" filled="f" stroked="t" strokeweight=".949282pt" strokecolor="#575757">
                <v:path arrowok="t"/>
              </v:shape>
            </v:group>
            <v:group style="position:absolute;left:375;top:7703;width:8738;height:2" coordorigin="375,7703" coordsize="8738,2">
              <v:shape style="position:absolute;left:375;top:7703;width:8738;height:2" coordorigin="375,7703" coordsize="8738,0" path="m375,7703l9113,7703e" filled="f" stroked="t" strokeweight=".711962pt" strokecolor="#4B4B4B">
                <v:path arrowok="t"/>
              </v:shape>
            </v:group>
            <v:group style="position:absolute;left:9056;top:7705;width:266;height:2" coordorigin="9056,7705" coordsize="266,2">
              <v:shape style="position:absolute;left:9056;top:7705;width:266;height:2" coordorigin="9056,7705" coordsize="266,0" path="m9056,7705l9322,7705e" filled="f" stroked="t" strokeweight=".474641pt" strokecolor="#1C1C1C">
                <v:path arrowok="t"/>
              </v:shape>
            </v:group>
            <v:group style="position:absolute;left:9265;top:7705;width:161;height:2" coordorigin="9265,7705" coordsize="161,2">
              <v:shape style="position:absolute;left:9265;top:7705;width:161;height:2" coordorigin="9265,7705" coordsize="161,0" path="m9265,7705l9426,7705e" filled="f" stroked="t" strokeweight=".474641pt" strokecolor="#3F3F3F">
                <v:path arrowok="t"/>
              </v:shape>
            </v:group>
            <v:group style="position:absolute;left:9369;top:7705;width:2307;height:2" coordorigin="9369,7705" coordsize="2307,2">
              <v:shape style="position:absolute;left:9369;top:7705;width:2307;height:2" coordorigin="9369,7705" coordsize="2307,0" path="m9369,7705l11676,7705e" filled="f" stroked="t" strokeweight=".711962pt" strokecolor="#545454">
                <v:path arrowok="t"/>
              </v:shape>
            </v:group>
            <v:group style="position:absolute;left:382;top:7190;width:2;height:773" coordorigin="382,7190" coordsize="2,773">
              <v:shape style="position:absolute;left:382;top:7190;width:2;height:773" coordorigin="382,7190" coordsize="0,773" path="m382,7963l382,7190e" filled="f" stroked="t" strokeweight=".474641pt" strokecolor="#484848">
                <v:path arrowok="t"/>
              </v:shape>
            </v:group>
            <v:group style="position:absolute;left:2117;top:7658;width:2;height:544" coordorigin="2117,7658" coordsize="2,544">
              <v:shape style="position:absolute;left:2117;top:7658;width:2;height:544" coordorigin="2117,7658" coordsize="0,544" path="m2117,8202l2117,7658e" filled="f" stroked="t" strokeweight=".474641pt" strokecolor="#2B2B2B">
                <v:path arrowok="t"/>
              </v:shape>
            </v:group>
            <v:group style="position:absolute;left:4884;top:7696;width:2;height:267" coordorigin="4884,7696" coordsize="2,267">
              <v:shape style="position:absolute;left:4884;top:7696;width:2;height:267" coordorigin="4884,7696" coordsize="0,267" path="m4884,7963l4884,7696e" filled="f" stroked="t" strokeweight=".949282pt" strokecolor="#545454">
                <v:path arrowok="t"/>
              </v:shape>
            </v:group>
            <v:group style="position:absolute;left:4875;top:7947;width:6797;height:2" coordorigin="4875,7947" coordsize="6797,2">
              <v:shape style="position:absolute;left:4875;top:7947;width:6797;height:2" coordorigin="4875,7947" coordsize="6797,0" path="m4875,7947l11671,7947e" filled="f" stroked="t" strokeweight=".949282pt" strokecolor="#4F4F4F">
                <v:path arrowok="t"/>
              </v:shape>
            </v:group>
            <v:group style="position:absolute;left:11664;top:7505;width:2;height:606" coordorigin="11664,7505" coordsize="2,606">
              <v:shape style="position:absolute;left:11664;top:7505;width:2;height:606" coordorigin="11664,7505" coordsize="0,606" path="m11664,8111l11664,7505e" filled="f" stroked="t" strokeweight=".949282pt" strokecolor="#646464">
                <v:path arrowok="t"/>
              </v:shape>
            </v:group>
            <v:group style="position:absolute;left:4889;top:7906;width:2;height:296" coordorigin="4889,7906" coordsize="2,296">
              <v:shape style="position:absolute;left:4889;top:7906;width:2;height:296" coordorigin="4889,7906" coordsize="0,296" path="m4889,8202l4889,7906e" filled="f" stroked="t" strokeweight=".474641pt" strokecolor="#343434">
                <v:path arrowok="t"/>
              </v:shape>
            </v:group>
            <v:group style="position:absolute;left:4884;top:8185;width:6787;height:2" coordorigin="4884,8185" coordsize="6787,2">
              <v:shape style="position:absolute;left:4884;top:8185;width:6787;height:2" coordorigin="4884,8185" coordsize="6787,0" path="m4884,8185l11671,8185e" filled="f" stroked="t" strokeweight=".949282pt" strokecolor="#4B4B4B">
                <v:path arrowok="t"/>
              </v:shape>
            </v:group>
            <v:group style="position:absolute;left:11662;top:7901;width:2;height:310" coordorigin="11662,7901" coordsize="2,310">
              <v:shape style="position:absolute;left:11662;top:7901;width:2;height:310" coordorigin="11662,7901" coordsize="0,310" path="m11662,8211l11662,7901e" filled="f" stroked="t" strokeweight=".711962pt" strokecolor="#4F4F4F">
                <v:path arrowok="t"/>
              </v:shape>
            </v:group>
            <v:group style="position:absolute;left:370;top:8445;width:546;height:2" coordorigin="370,8445" coordsize="546,2">
              <v:shape style="position:absolute;left:370;top:8445;width:546;height:2" coordorigin="370,8445" coordsize="546,0" path="m370,8445l916,8445e" filled="f" stroked="t" strokeweight=".949282pt" strokecolor="#575757">
                <v:path arrowok="t"/>
              </v:shape>
            </v:group>
            <v:group style="position:absolute;left:384;top:7686;width:2;height:8737" coordorigin="384,7686" coordsize="2,8737">
              <v:shape style="position:absolute;left:384;top:7686;width:2;height:8737" coordorigin="384,7686" coordsize="0,8737" path="m384,16423l384,7686e" filled="f" stroked="t" strokeweight=".711962pt" strokecolor="#545454">
                <v:path arrowok="t"/>
              </v:shape>
            </v:group>
            <v:group style="position:absolute;left:769;top:8448;width:1381;height:2" coordorigin="769,8448" coordsize="1381,2">
              <v:shape style="position:absolute;left:769;top:8448;width:1381;height:2" coordorigin="769,8448" coordsize="1381,0" path="m769,8448l2150,8448e" filled="f" stroked="t" strokeweight=".474641pt" strokecolor="#383838">
                <v:path arrowok="t"/>
              </v:shape>
            </v:group>
            <v:group style="position:absolute;left:2119;top:8145;width:2;height:1523" coordorigin="2119,8145" coordsize="2,1523">
              <v:shape style="position:absolute;left:2119;top:8145;width:2;height:1523" coordorigin="2119,8145" coordsize="0,1523" path="m2119,9668l2119,8145e" filled="f" stroked="t" strokeweight=".711962pt" strokecolor="#545454">
                <v:path arrowok="t"/>
              </v:shape>
            </v:group>
            <v:group style="position:absolute;left:2079;top:8450;width:9592;height:2" coordorigin="2079,8450" coordsize="9592,2">
              <v:shape style="position:absolute;left:2079;top:8450;width:9592;height:2" coordorigin="2079,8450" coordsize="9592,0" path="m2079,8450l11671,8450e" filled="f" stroked="t" strokeweight=".949282pt" strokecolor="#484848">
                <v:path arrowok="t"/>
              </v:shape>
            </v:group>
            <v:group style="position:absolute;left:4889;top:8145;width:2;height:315" coordorigin="4889,8145" coordsize="2,315">
              <v:shape style="position:absolute;left:4889;top:8145;width:2;height:315" coordorigin="4889,8145" coordsize="0,315" path="m4889,8460l4889,8145e" filled="f" stroked="t" strokeweight=".711962pt" strokecolor="#3B3B3B">
                <v:path arrowok="t"/>
              </v:shape>
            </v:group>
            <v:group style="position:absolute;left:10029;top:8140;width:2;height:315" coordorigin="10029,8140" coordsize="2,315">
              <v:shape style="position:absolute;left:10029;top:8140;width:2;height:315" coordorigin="10029,8140" coordsize="0,315" path="m10029,8455l10029,8140e" filled="f" stroked="t" strokeweight=".949282pt" strokecolor="#5B5B5B">
                <v:path arrowok="t"/>
              </v:shape>
            </v:group>
            <v:group style="position:absolute;left:11667;top:8140;width:2;height:353" coordorigin="11667,8140" coordsize="2,353">
              <v:shape style="position:absolute;left:11667;top:8140;width:2;height:353" coordorigin="11667,8140" coordsize="0,353" path="m11667,8493l11667,8140e" filled="f" stroked="t" strokeweight=".474641pt" strokecolor="#484848">
                <v:path arrowok="t"/>
              </v:shape>
            </v:group>
            <v:group style="position:absolute;left:384;top:8422;width:2;height:358" coordorigin="384,8422" coordsize="2,358">
              <v:shape style="position:absolute;left:384;top:8422;width:2;height:358" coordorigin="384,8422" coordsize="0,358" path="m384,8780l384,8422e" filled="f" stroked="t" strokeweight=".474641pt" strokecolor="#343434">
                <v:path arrowok="t"/>
              </v:shape>
            </v:group>
            <v:group style="position:absolute;left:375;top:9150;width:1775;height:2" coordorigin="375,9150" coordsize="1775,2">
              <v:shape style="position:absolute;left:375;top:9150;width:1775;height:2" coordorigin="375,9150" coordsize="1775,0" path="m375,9150l2150,9150e" filled="f" stroked="t" strokeweight=".949282pt" strokecolor="#4F5454">
                <v:path arrowok="t"/>
              </v:shape>
            </v:group>
            <v:group style="position:absolute;left:2079;top:9152;width:631;height:2" coordorigin="2079,9152" coordsize="631,2">
              <v:shape style="position:absolute;left:2079;top:9152;width:631;height:2" coordorigin="2079,9152" coordsize="631,0" path="m2079,9152l2710,9152e" filled="f" stroked="t" strokeweight=".474641pt" strokecolor="#2F2F2F">
                <v:path arrowok="t"/>
              </v:shape>
            </v:group>
            <v:group style="position:absolute;left:2653;top:9154;width:1016;height:2" coordorigin="2653,9154" coordsize="1016,2">
              <v:shape style="position:absolute;left:2653;top:9154;width:1016;height:2" coordorigin="2653,9154" coordsize="1016,0" path="m2653,9154l3669,9154e" filled="f" stroked="t" strokeweight=".949282pt" strokecolor="#4B4B4B">
                <v:path arrowok="t"/>
              </v:shape>
            </v:group>
            <v:group style="position:absolute;left:3612;top:9154;width:498;height:2" coordorigin="3612,9154" coordsize="498,2">
              <v:shape style="position:absolute;left:3612;top:9154;width:498;height:2" coordorigin="3612,9154" coordsize="498,0" path="m3612,9154l4110,9154e" filled="f" stroked="t" strokeweight=".711962pt" strokecolor="#2F2F2F">
                <v:path arrowok="t"/>
              </v:shape>
            </v:group>
            <v:group style="position:absolute;left:3783;top:9152;width:7893;height:2" coordorigin="3783,9152" coordsize="7893,2">
              <v:shape style="position:absolute;left:3783;top:9152;width:7893;height:2" coordorigin="3783,9152" coordsize="7893,0" path="m3783,9152l11676,9152e" filled="f" stroked="t" strokeweight=".949282pt" strokecolor="#4B4B4B">
                <v:path arrowok="t"/>
              </v:shape>
            </v:group>
            <v:group style="position:absolute;left:389;top:9610;width:2;height:291" coordorigin="389,9610" coordsize="2,291">
              <v:shape style="position:absolute;left:389;top:9610;width:2;height:291" coordorigin="389,9610" coordsize="0,291" path="m389,9902l389,9610e" filled="f" stroked="t" strokeweight=".711962pt" strokecolor="#3F3F3F">
                <v:path arrowok="t"/>
              </v:shape>
            </v:group>
            <v:group style="position:absolute;left:2122;top:9610;width:2;height:291" coordorigin="2122,9610" coordsize="2,291">
              <v:shape style="position:absolute;left:2122;top:9610;width:2;height:291" coordorigin="2122,9610" coordsize="0,291" path="m2122,9902l2122,9610e" filled="f" stroked="t" strokeweight=".474641pt" strokecolor="#2F2F2F">
                <v:path arrowok="t"/>
              </v:shape>
            </v:group>
            <v:group style="position:absolute;left:11667;top:9610;width:2;height:291" coordorigin="11667,9610" coordsize="2,291">
              <v:shape style="position:absolute;left:11667;top:9610;width:2;height:291" coordorigin="11667,9610" coordsize="0,291" path="m11667,9902l11667,9610e" filled="f" stroked="t" strokeweight=".949282pt" strokecolor="#676767">
                <v:path arrowok="t"/>
              </v:shape>
            </v:group>
            <v:group style="position:absolute;left:375;top:10312;width:451;height:2" coordorigin="375,10312" coordsize="451,2">
              <v:shape style="position:absolute;left:375;top:10312;width:451;height:2" coordorigin="375,10312" coordsize="451,0" path="m375,10312l826,10312e" filled="f" stroked="t" strokeweight=".474641pt" strokecolor="#2B2B2B">
                <v:path arrowok="t"/>
              </v:shape>
            </v:group>
            <v:group style="position:absolute;left:769;top:10315;width:8344;height:2" coordorigin="769,10315" coordsize="8344,2">
              <v:shape style="position:absolute;left:769;top:10315;width:8344;height:2" coordorigin="769,10315" coordsize="8344,0" path="m769,10315l9113,10315e" filled="f" stroked="t" strokeweight=".949282pt" strokecolor="#4B4B4B">
                <v:path arrowok="t"/>
              </v:shape>
            </v:group>
            <v:group style="position:absolute;left:2122;top:9844;width:2;height:1031" coordorigin="2122,9844" coordsize="2,1031">
              <v:shape style="position:absolute;left:2122;top:9844;width:2;height:1031" coordorigin="2122,9844" coordsize="0,1031" path="m2122,10875l2122,9844e" filled="f" stroked="t" strokeweight=".949282pt" strokecolor="#5B5B5B">
                <v:path arrowok="t"/>
              </v:shape>
            </v:group>
            <v:group style="position:absolute;left:9056;top:10312;width:266;height:2" coordorigin="9056,10312" coordsize="266,2">
              <v:shape style="position:absolute;left:9056;top:10312;width:266;height:2" coordorigin="9056,10312" coordsize="266,0" path="m9056,10312l9322,10312e" filled="f" stroked="t" strokeweight=".474641pt" strokecolor="#1F1F1F">
                <v:path arrowok="t"/>
              </v:shape>
            </v:group>
            <v:group style="position:absolute;left:9265;top:10310;width:2411;height:2" coordorigin="9265,10310" coordsize="2411,2">
              <v:shape style="position:absolute;left:9265;top:10310;width:2411;height:2" coordorigin="9265,10310" coordsize="2411,0" path="m9265,10310l11676,10310e" filled="f" stroked="t" strokeweight=".711962pt" strokecolor="#4F4F4F">
                <v:path arrowok="t"/>
              </v:shape>
            </v:group>
            <v:group style="position:absolute;left:380;top:10556;width:6692;height:2" coordorigin="380,10556" coordsize="6692,2">
              <v:shape style="position:absolute;left:380;top:10556;width:6692;height:2" coordorigin="380,10556" coordsize="6692,0" path="m380,10556l7072,10556e" filled="f" stroked="t" strokeweight=".949282pt" strokecolor="#484848">
                <v:path arrowok="t"/>
              </v:shape>
            </v:group>
            <v:group style="position:absolute;left:7015;top:10556;width:702;height:2" coordorigin="7015,10556" coordsize="702,2">
              <v:shape style="position:absolute;left:7015;top:10556;width:702;height:2" coordorigin="7015,10556" coordsize="702,0" path="m7015,10556l7718,10556e" filled="f" stroked="t" strokeweight=".474641pt" strokecolor="#2B2B2B">
                <v:path arrowok="t"/>
              </v:shape>
            </v:group>
            <v:group style="position:absolute;left:7566;top:10553;width:4115;height:2" coordorigin="7566,10553" coordsize="4115,2">
              <v:shape style="position:absolute;left:7566;top:10553;width:4115;height:2" coordorigin="7566,10553" coordsize="4115,0" path="m7566,10553l11681,10553e" filled="f" stroked="t" strokeweight=".949282pt" strokecolor="#4F4F4F">
                <v:path arrowok="t"/>
              </v:shape>
            </v:group>
            <v:group style="position:absolute;left:370;top:10842;width:2312;height:2" coordorigin="370,10842" coordsize="2312,2">
              <v:shape style="position:absolute;left:370;top:10842;width:2312;height:2" coordorigin="370,10842" coordsize="2312,0" path="m370,10842l2682,10842e" filled="f" stroked="t" strokeweight=".237321pt" strokecolor="#444444">
                <v:path arrowok="t"/>
              </v:shape>
            </v:group>
            <v:group style="position:absolute;left:387;top:10513;width:2;height:778" coordorigin="387,10513" coordsize="2,778">
              <v:shape style="position:absolute;left:387;top:10513;width:2;height:778" coordorigin="387,10513" coordsize="0,778" path="m387,11291l387,10513e" filled="f" stroked="t" strokeweight=".474641pt" strokecolor="#444444">
                <v:path arrowok="t"/>
              </v:shape>
            </v:group>
            <v:group style="position:absolute;left:2682;top:10842;width:190;height:2" coordorigin="2682,10842" coordsize="190,2">
              <v:shape style="position:absolute;left:2682;top:10842;width:190;height:2" coordorigin="2682,10842" coordsize="190,0" path="m2682,10842l2872,10842e" filled="f" stroked="t" strokeweight=".237321pt" strokecolor="#000000">
                <v:path arrowok="t"/>
              </v:shape>
            </v:group>
            <v:group style="position:absolute;left:2843;top:10864;width:384;height:2" coordorigin="2843,10864" coordsize="384,2">
              <v:shape style="position:absolute;left:2843;top:10864;width:384;height:2" coordorigin="2843,10864" coordsize="384,0" path="m2843,10864l3228,10864e" filled="f" stroked="t" strokeweight=".474641pt" strokecolor="#343434">
                <v:path arrowok="t"/>
              </v:shape>
            </v:group>
            <v:group style="position:absolute;left:3640;top:10842;width:2539;height:2" coordorigin="3640,10842" coordsize="2539,2">
              <v:shape style="position:absolute;left:3640;top:10842;width:2539;height:2" coordorigin="3640,10842" coordsize="2539,0" path="m3640,10842l6180,10842e" filled="f" stroked="t" strokeweight=".237321pt" strokecolor="#3B3B3B">
                <v:path arrowok="t"/>
              </v:shape>
            </v:group>
            <v:group style="position:absolute;left:6180;top:10842;width:195;height:2" coordorigin="6180,10842" coordsize="195,2">
              <v:shape style="position:absolute;left:6180;top:10842;width:195;height:2" coordorigin="6180,10842" coordsize="195,0" path="m6180,10842l6374,10842e" filled="f" stroked="t" strokeweight=".237321pt" strokecolor="#606060">
                <v:path arrowok="t"/>
              </v:shape>
            </v:group>
            <v:group style="position:absolute;left:6374;top:10842;width:3631;height:2" coordorigin="6374,10842" coordsize="3631,2">
              <v:shape style="position:absolute;left:6374;top:10842;width:3631;height:2" coordorigin="6374,10842" coordsize="3631,0" path="m6374,10842l10005,10842e" filled="f" stroked="t" strokeweight=".237321pt" strokecolor="#000000">
                <v:path arrowok="t"/>
              </v:shape>
            </v:group>
            <v:group style="position:absolute;left:10005;top:10842;width:1656;height:2" coordorigin="10005,10842" coordsize="1656,2">
              <v:shape style="position:absolute;left:10005;top:10842;width:1656;height:2" coordorigin="10005,10842" coordsize="1656,0" path="m10005,10842l11662,10842e" filled="f" stroked="t" strokeweight=".237321pt" strokecolor="#8C8C8C">
                <v:path arrowok="t"/>
              </v:shape>
            </v:group>
            <v:group style="position:absolute;left:2122;top:10813;width:2;height:477" coordorigin="2122,10813" coordsize="2,477">
              <v:shape style="position:absolute;left:2122;top:10813;width:2;height:477" coordorigin="2122,10813" coordsize="0,477" path="m2122,11291l2122,10813e" filled="f" stroked="t" strokeweight=".474641pt" strokecolor="#2B2B2B">
                <v:path arrowok="t"/>
              </v:shape>
            </v:group>
            <v:group style="position:absolute;left:11671;top:10813;width:2;height:477" coordorigin="11671,10813" coordsize="2,477">
              <v:shape style="position:absolute;left:11671;top:10813;width:2;height:477" coordorigin="11671,10813" coordsize="0,477" path="m11671,11291l11671,10813e" filled="f" stroked="t" strokeweight=".474641pt" strokecolor="#444444">
                <v:path arrowok="t"/>
              </v:shape>
            </v:group>
            <v:group style="position:absolute;left:375;top:11267;width:11301;height:2" coordorigin="375,11267" coordsize="11301,2">
              <v:shape style="position:absolute;left:375;top:11267;width:11301;height:2" coordorigin="375,11267" coordsize="11301,0" path="m375,11267l11676,11267e" filled="f" stroked="t" strokeweight=".949282pt" strokecolor="#4B4B4B">
                <v:path arrowok="t"/>
              </v:shape>
            </v:group>
            <v:group style="position:absolute;left:9702;top:11262;width:332;height:2" coordorigin="9702,11262" coordsize="332,2">
              <v:shape style="position:absolute;left:9702;top:11262;width:332;height:2" coordorigin="9702,11262" coordsize="332,0" path="m9702,11262l10034,11262e" filled="f" stroked="t" strokeweight=".474641pt" strokecolor="#1F1F1F">
                <v:path arrowok="t"/>
              </v:shape>
            </v:group>
            <v:group style="position:absolute;left:375;top:11503;width:3735;height:2" coordorigin="375,11503" coordsize="3735,2">
              <v:shape style="position:absolute;left:375;top:11503;width:3735;height:2" coordorigin="375,11503" coordsize="3735,0" path="m375,11503l4110,11503e" filled="f" stroked="t" strokeweight=".711962pt" strokecolor="#4B4B4B">
                <v:path arrowok="t"/>
              </v:shape>
            </v:group>
            <v:group style="position:absolute;left:2122;top:11219;width:2;height:831" coordorigin="2122,11219" coordsize="2,831">
              <v:shape style="position:absolute;left:2122;top:11219;width:2;height:831" coordorigin="2122,11219" coordsize="0,831" path="m2122,12050l2122,11219e" filled="f" stroked="t" strokeweight=".711962pt" strokecolor="#4F4F4F">
                <v:path arrowok="t"/>
              </v:shape>
            </v:group>
            <v:group style="position:absolute;left:4053;top:11506;width:361;height:2" coordorigin="4053,11506" coordsize="361,2">
              <v:shape style="position:absolute;left:4053;top:11506;width:361;height:2" coordorigin="4053,11506" coordsize="361,0" path="m4053,11506l4414,11506e" filled="f" stroked="t" strokeweight=".474641pt" strokecolor="#343434">
                <v:path arrowok="t"/>
              </v:shape>
            </v:group>
            <v:group style="position:absolute;left:4357;top:11503;width:5401;height:2" coordorigin="4357,11503" coordsize="5401,2">
              <v:shape style="position:absolute;left:4357;top:11503;width:5401;height:2" coordorigin="4357,11503" coordsize="5401,0" path="m4357,11503l9759,11503e" filled="f" stroked="t" strokeweight=".949282pt" strokecolor="#4F4F4F">
                <v:path arrowok="t"/>
              </v:shape>
            </v:group>
            <v:group style="position:absolute;left:9702;top:11501;width:332;height:2" coordorigin="9702,11501" coordsize="332,2">
              <v:shape style="position:absolute;left:9702;top:11501;width:332;height:2" coordorigin="9702,11501" coordsize="332,0" path="m9702,11501l10034,11501e" filled="f" stroked="t" strokeweight=".474641pt" strokecolor="#2F2F2F">
                <v:path arrowok="t"/>
              </v:shape>
            </v:group>
            <v:group style="position:absolute;left:9977;top:11501;width:1704;height:2" coordorigin="9977,11501" coordsize="1704,2">
              <v:shape style="position:absolute;left:9977;top:11501;width:1704;height:2" coordorigin="9977,11501" coordsize="1704,0" path="m9977,11501l11681,11501e" filled="f" stroked="t" strokeweight=".711962pt" strokecolor="#545454">
                <v:path arrowok="t"/>
              </v:shape>
            </v:group>
            <v:group style="position:absolute;left:11671;top:11219;width:2;height:1055" coordorigin="11671,11219" coordsize="2,1055">
              <v:shape style="position:absolute;left:11671;top:11219;width:2;height:1055" coordorigin="11671,11219" coordsize="0,1055" path="m11671,12274l11671,11219e" filled="f" stroked="t" strokeweight=".711962pt" strokecolor="#5B5B5B">
                <v:path arrowok="t"/>
              </v:shape>
            </v:group>
            <v:group style="position:absolute;left:384;top:11744;width:446;height:2" coordorigin="384,11744" coordsize="446,2">
              <v:shape style="position:absolute;left:384;top:11744;width:446;height:2" coordorigin="384,11744" coordsize="446,0" path="m384,11744l831,11744e" filled="f" stroked="t" strokeweight=".474641pt" strokecolor="#2B2B2B">
                <v:path arrowok="t"/>
              </v:shape>
            </v:group>
            <v:group style="position:absolute;left:797;top:11506;width:2;height:516" coordorigin="797,11506" coordsize="2,516">
              <v:shape style="position:absolute;left:797;top:11506;width:2;height:516" coordorigin="797,11506" coordsize="0,516" path="m797,12021l797,11506e" filled="f" stroked="t" strokeweight=".237321pt" strokecolor="#2F2F2F">
                <v:path arrowok="t"/>
              </v:shape>
            </v:group>
            <v:group style="position:absolute;left:769;top:11747;width:10912;height:2" coordorigin="769,11747" coordsize="10912,2">
              <v:shape style="position:absolute;left:769;top:11747;width:10912;height:2" coordorigin="769,11747" coordsize="10912,0" path="m769,11747l11681,11747e" filled="f" stroked="t" strokeweight=".711962pt" strokecolor="#4F4F4F">
                <v:path arrowok="t"/>
              </v:shape>
            </v:group>
            <v:group style="position:absolute;left:1443;top:11477;width:2;height:291" coordorigin="1443,11477" coordsize="2,291">
              <v:shape style="position:absolute;left:1443;top:11477;width:2;height:291" coordorigin="1443,11477" coordsize="0,291" path="m1443,11768l1443,11477e" filled="f" stroked="t" strokeweight=".474641pt" strokecolor="#343434">
                <v:path arrowok="t"/>
              </v:shape>
            </v:group>
            <v:group style="position:absolute;left:387;top:11697;width:2;height:353" coordorigin="387,11697" coordsize="2,353">
              <v:shape style="position:absolute;left:387;top:11697;width:2;height:353" coordorigin="387,11697" coordsize="0,353" path="m387,12050l387,11697e" filled="f" stroked="t" strokeweight=".474641pt" strokecolor="#484848">
                <v:path arrowok="t"/>
              </v:shape>
            </v:group>
            <v:group style="position:absolute;left:1443;top:11697;width:2;height:902" coordorigin="1443,11697" coordsize="2,902">
              <v:shape style="position:absolute;left:1443;top:11697;width:2;height:902" coordorigin="1443,11697" coordsize="0,902" path="m1443,12599l1443,11697e" filled="f" stroked="t" strokeweight=".711962pt" strokecolor="#545454">
                <v:path arrowok="t"/>
              </v:shape>
            </v:group>
            <v:group style="position:absolute;left:384;top:11993;width:2;height:263" coordorigin="384,11993" coordsize="2,263">
              <v:shape style="position:absolute;left:384;top:11993;width:2;height:263" coordorigin="384,11993" coordsize="0,263" path="m384,12255l384,11993e" filled="f" stroked="t" strokeweight=".474641pt" strokecolor="#343434">
                <v:path arrowok="t"/>
              </v:shape>
            </v:group>
            <v:group style="position:absolute;left:797;top:12021;width:2;height:1485" coordorigin="797,12021" coordsize="2,1485">
              <v:shape style="position:absolute;left:797;top:12021;width:2;height:1485" coordorigin="797,12021" coordsize="0,1485" path="m797,13506l797,12021e" filled="f" stroked="t" strokeweight=".237321pt" strokecolor="#000000">
                <v:path arrowok="t"/>
              </v:shape>
            </v:group>
            <v:group style="position:absolute;left:2122;top:11993;width:2;height:263" coordorigin="2122,11993" coordsize="2,263">
              <v:shape style="position:absolute;left:2122;top:11993;width:2;height:263" coordorigin="2122,11993" coordsize="0,263" path="m2122,12255l2122,11993e" filled="f" stroked="t" strokeweight=".474641pt" strokecolor="#2F2F2F">
                <v:path arrowok="t"/>
              </v:shape>
            </v:group>
            <v:group style="position:absolute;left:7338;top:11496;width:2;height:4932" coordorigin="7338,11496" coordsize="2,4932">
              <v:shape style="position:absolute;left:7338;top:11496;width:2;height:4932" coordorigin="7338,11496" coordsize="0,4932" path="m7338,16428l7338,11496e" filled="f" stroked="t" strokeweight=".711962pt" strokecolor="#484848">
                <v:path arrowok="t"/>
              </v:shape>
            </v:group>
            <v:group style="position:absolute;left:2126;top:12198;width:2;height:215" coordorigin="2126,12198" coordsize="2,215">
              <v:shape style="position:absolute;left:2126;top:12198;width:2;height:215" coordorigin="2126,12198" coordsize="0,215" path="m2126,12413l2126,12198e" filled="f" stroked="t" strokeweight=".711962pt" strokecolor="#484848">
                <v:path arrowok="t"/>
              </v:shape>
            </v:group>
            <v:group style="position:absolute;left:7343;top:12198;width:2;height:215" coordorigin="7343,12198" coordsize="2,215">
              <v:shape style="position:absolute;left:7343;top:12198;width:2;height:215" coordorigin="7343,12198" coordsize="0,215" path="m7343,12413l7343,12198e" filled="f" stroked="t" strokeweight=".474641pt" strokecolor="#1C1C1C">
                <v:path arrowok="t"/>
              </v:shape>
            </v:group>
            <v:group style="position:absolute;left:7343;top:12355;width:2;height:143" coordorigin="7343,12355" coordsize="2,143">
              <v:shape style="position:absolute;left:7343;top:12355;width:2;height:143" coordorigin="7343,12355" coordsize="0,143" path="m7343,12499l7343,12355e" filled="f" stroked="t" strokeweight=".474641pt" strokecolor="#383838">
                <v:path arrowok="t"/>
              </v:shape>
            </v:group>
            <v:group style="position:absolute;left:2124;top:12312;width:2;height:391" coordorigin="2124,12312" coordsize="2,391">
              <v:shape style="position:absolute;left:2124;top:12312;width:2;height:391" coordorigin="2124,12312" coordsize="0,391" path="m2124,12704l2124,12312e" filled="f" stroked="t" strokeweight=".949282pt" strokecolor="#606060">
                <v:path arrowok="t"/>
              </v:shape>
            </v:group>
            <v:group style="position:absolute;left:1443;top:12542;width:2;height:396" coordorigin="1443,12542" coordsize="2,396">
              <v:shape style="position:absolute;left:1443;top:12542;width:2;height:396" coordorigin="1443,12542" coordsize="0,396" path="m1443,12938l1443,12542e" filled="f" stroked="t" strokeweight=".474641pt" strokecolor="#343434">
                <v:path arrowok="t"/>
              </v:shape>
            </v:group>
            <v:group style="position:absolute;left:2124;top:12628;width:2;height:234" coordorigin="2124,12628" coordsize="2,234">
              <v:shape style="position:absolute;left:2124;top:12628;width:2;height:234" coordorigin="2124,12628" coordsize="0,234" path="m2124,12862l2124,12628e" filled="f" stroked="t" strokeweight=".474641pt" strokecolor="#3F3F3F">
                <v:path arrowok="t"/>
              </v:shape>
            </v:group>
            <v:group style="position:absolute;left:389;top:12804;width:2;height:134" coordorigin="389,12804" coordsize="2,134">
              <v:shape style="position:absolute;left:389;top:12804;width:2;height:134" coordorigin="389,12804" coordsize="0,134" path="m389,12938l389,12804e" filled="f" stroked="t" strokeweight=".474641pt" strokecolor="#181818">
                <v:path arrowok="t"/>
              </v:shape>
            </v:group>
            <v:group style="position:absolute;left:2126;top:12804;width:2;height:134" coordorigin="2126,12804" coordsize="2,134">
              <v:shape style="position:absolute;left:2126;top:12804;width:2;height:134" coordorigin="2126,12804" coordsize="0,134" path="m2126,12938l2126,12804e" filled="f" stroked="t" strokeweight=".474641pt" strokecolor="#1C1C1C">
                <v:path arrowok="t"/>
              </v:shape>
            </v:group>
            <v:group style="position:absolute;left:11676;top:12804;width:2;height:134" coordorigin="11676,12804" coordsize="2,134">
              <v:shape style="position:absolute;left:11676;top:12804;width:2;height:134" coordorigin="11676,12804" coordsize="0,134" path="m11676,12938l11676,12804e" filled="f" stroked="t" strokeweight=".474641pt" strokecolor="#444444">
                <v:path arrowok="t"/>
              </v:shape>
            </v:group>
            <v:group style="position:absolute;left:1443;top:12881;width:2;height:654" coordorigin="1443,12881" coordsize="2,654">
              <v:shape style="position:absolute;left:1443;top:12881;width:2;height:654" coordorigin="1443,12881" coordsize="0,654" path="m1443,13535l1443,12881e" filled="f" stroked="t" strokeweight=".711962pt" strokecolor="#545454">
                <v:path arrowok="t"/>
              </v:shape>
            </v:group>
            <v:group style="position:absolute;left:2126;top:12881;width:2;height:974" coordorigin="2126,12881" coordsize="2,974">
              <v:shape style="position:absolute;left:2126;top:12881;width:2;height:974" coordorigin="2126,12881" coordsize="0,974" path="m2126,13855l2126,12881e" filled="f" stroked="t" strokeweight=".711962pt" strokecolor="#4F4F4F">
                <v:path arrowok="t"/>
              </v:shape>
            </v:group>
            <v:group style="position:absolute;left:7343;top:12503;width:2;height:1342" coordorigin="7343,12503" coordsize="2,1342">
              <v:shape style="position:absolute;left:7343;top:12503;width:2;height:1342" coordorigin="7343,12503" coordsize="0,1342" path="m7343,13845l7343,12503e" filled="f" stroked="t" strokeweight=".711962pt" strokecolor="#4B4B4B">
                <v:path arrowok="t"/>
              </v:shape>
            </v:group>
            <v:group style="position:absolute;left:384;top:13823;width:1751;height:2" coordorigin="384,13823" coordsize="1751,2">
              <v:shape style="position:absolute;left:384;top:13823;width:1751;height:2" coordorigin="384,13823" coordsize="1751,0" path="m384,13823l2136,13823e" filled="f" stroked="t" strokeweight=".949282pt" strokecolor="#606060">
                <v:path arrowok="t"/>
              </v:shape>
            </v:group>
            <v:group style="position:absolute;left:797;top:13506;width:2;height:492" coordorigin="797,13506" coordsize="2,492">
              <v:shape style="position:absolute;left:797;top:13506;width:2;height:492" coordorigin="797,13506" coordsize="0,492" path="m797,13998l797,13506e" filled="f" stroked="t" strokeweight=".237321pt" strokecolor="#646464">
                <v:path arrowok="t"/>
              </v:shape>
            </v:group>
            <v:group style="position:absolute;left:1448;top:13477;width:2;height:377" coordorigin="1448,13477" coordsize="2,377">
              <v:shape style="position:absolute;left:1448;top:13477;width:2;height:377" coordorigin="1448,13477" coordsize="0,377" path="m1448,13855l1448,13477e" filled="f" stroked="t" strokeweight=".474641pt" strokecolor="#3F3F3F">
                <v:path arrowok="t"/>
              </v:shape>
            </v:group>
            <v:group style="position:absolute;left:2126;top:13783;width:2;height:243" coordorigin="2126,13783" coordsize="2,243">
              <v:shape style="position:absolute;left:2126;top:13783;width:2;height:243" coordorigin="2126,13783" coordsize="0,243" path="m2126,14026l2126,13783e" filled="f" stroked="t" strokeweight=".474641pt" strokecolor="#3B3B3B">
                <v:path arrowok="t"/>
              </v:shape>
            </v:group>
            <v:group style="position:absolute;left:7345;top:13788;width:2;height:597" coordorigin="7345,13788" coordsize="2,597">
              <v:shape style="position:absolute;left:7345;top:13788;width:2;height:597" coordorigin="7345,13788" coordsize="0,597" path="m7345,14384l7345,13788e" filled="f" stroked="t" strokeweight=".474641pt" strokecolor="#232323">
                <v:path arrowok="t"/>
              </v:shape>
            </v:group>
            <v:group style="position:absolute;left:394;top:13969;width:2;height:143" coordorigin="394,13969" coordsize="2,143">
              <v:shape style="position:absolute;left:394;top:13969;width:2;height:143" coordorigin="394,13969" coordsize="0,143" path="m394,14112l394,13969e" filled="f" stroked="t" strokeweight=".711962pt" strokecolor="#3F3F3F">
                <v:path arrowok="t"/>
              </v:shape>
            </v:group>
            <v:group style="position:absolute;left:797;top:13998;width:2;height:1666" coordorigin="797,13998" coordsize="2,1666">
              <v:shape style="position:absolute;left:797;top:13998;width:2;height:1666" coordorigin="797,13998" coordsize="0,1666" path="m797,15664l797,13998e" filled="f" stroked="t" strokeweight=".237321pt" strokecolor="#000000">
                <v:path arrowok="t"/>
              </v:shape>
            </v:group>
            <v:group style="position:absolute;left:394;top:14055;width:2;height:912" coordorigin="394,14055" coordsize="2,912">
              <v:shape style="position:absolute;left:394;top:14055;width:2;height:912" coordorigin="394,14055" coordsize="0,912" path="m394,14967l394,14055e" filled="f" stroked="t" strokeweight=".949282pt" strokecolor="#606060">
                <v:path arrowok="t"/>
              </v:shape>
            </v:group>
            <v:group style="position:absolute;left:11676;top:14055;width:2;height:143" coordorigin="11676,14055" coordsize="2,143">
              <v:shape style="position:absolute;left:11676;top:14055;width:2;height:143" coordorigin="11676,14055" coordsize="0,143" path="m11676,14198l11676,14055e" filled="f" stroked="t" strokeweight=".474641pt" strokecolor="#444444">
                <v:path arrowok="t"/>
              </v:shape>
            </v:group>
            <v:group style="position:absolute;left:11681;top:7261;width:2;height:9162" coordorigin="11681,7261" coordsize="2,9162">
              <v:shape style="position:absolute;left:11681;top:7261;width:2;height:9162" coordorigin="11681,7261" coordsize="0,9162" path="m11681,16423l11681,7261e" filled="f" stroked="t" strokeweight=".711962pt" strokecolor="#5B5B5B">
                <v:path arrowok="t"/>
              </v:shape>
            </v:group>
            <v:group style="position:absolute;left:1445;top:13759;width:2;height:859" coordorigin="1445,13759" coordsize="2,859">
              <v:shape style="position:absolute;left:1445;top:13759;width:2;height:859" coordorigin="1445,13759" coordsize="0,859" path="m1445,14618l1445,13759e" filled="f" stroked="t" strokeweight=".949282pt" strokecolor="#606060">
                <v:path arrowok="t"/>
              </v:shape>
            </v:group>
            <v:group style="position:absolute;left:2129;top:13969;width:2;height:1093" coordorigin="2129,13969" coordsize="2,1093">
              <v:shape style="position:absolute;left:2129;top:13969;width:2;height:1093" coordorigin="2129,13969" coordsize="0,1093" path="m2129,15062l2129,13969e" filled="f" stroked="t" strokeweight=".949282pt" strokecolor="#5B5B5B">
                <v:path arrowok="t"/>
              </v:shape>
            </v:group>
            <v:group style="position:absolute;left:7343;top:14327;width:2;height:812" coordorigin="7343,14327" coordsize="2,812">
              <v:shape style="position:absolute;left:7343;top:14327;width:2;height:812" coordorigin="7343,14327" coordsize="0,812" path="m7343,15139l7343,14327e" filled="f" stroked="t" strokeweight=".949282pt" strokecolor="#4B4B4B">
                <v:path arrowok="t"/>
              </v:shape>
            </v:group>
            <v:group style="position:absolute;left:11681;top:14766;width:2;height:296" coordorigin="11681,14766" coordsize="2,296">
              <v:shape style="position:absolute;left:11681;top:14766;width:2;height:296" coordorigin="11681,14766" coordsize="0,296" path="m11681,15062l11681,14766e" filled="f" stroked="t" strokeweight=".474641pt" strokecolor="#3F3F3F">
                <v:path arrowok="t"/>
              </v:shape>
            </v:group>
            <v:group style="position:absolute;left:389;top:15005;width:2;height:506" coordorigin="389,15005" coordsize="2,506">
              <v:shape style="position:absolute;left:389;top:15005;width:2;height:506" coordorigin="389,15005" coordsize="0,506" path="m389,15511l389,15005e" filled="f" stroked="t" strokeweight=".474641pt" strokecolor="#343434">
                <v:path arrowok="t"/>
              </v:shape>
            </v:group>
            <v:group style="position:absolute;left:1445;top:14561;width:2;height:783" coordorigin="1445,14561" coordsize="2,783">
              <v:shape style="position:absolute;left:1445;top:14561;width:2;height:783" coordorigin="1445,14561" coordsize="0,783" path="m1445,15344l1445,14561e" filled="f" stroked="t" strokeweight=".474641pt" strokecolor="#343434">
                <v:path arrowok="t"/>
              </v:shape>
            </v:group>
            <v:group style="position:absolute;left:2126;top:15005;width:2;height:239" coordorigin="2126,15005" coordsize="2,239">
              <v:shape style="position:absolute;left:2126;top:15005;width:2;height:239" coordorigin="2126,15005" coordsize="0,239" path="m2126,15244l2126,15005e" filled="f" stroked="t" strokeweight=".474641pt" strokecolor="#2F2F2F">
                <v:path arrowok="t"/>
              </v:shape>
            </v:group>
            <v:group style="position:absolute;left:7345;top:15005;width:2;height:506" coordorigin="7345,15005" coordsize="2,506">
              <v:shape style="position:absolute;left:7345;top:15005;width:2;height:506" coordorigin="7345,15005" coordsize="0,506" path="m7345,15511l7345,15005e" filled="f" stroked="t" strokeweight=".474641pt" strokecolor="#2B2B2B">
                <v:path arrowok="t"/>
              </v:shape>
            </v:group>
            <v:group style="position:absolute;left:2126;top:15187;width:2;height:325" coordorigin="2126,15187" coordsize="2,325">
              <v:shape style="position:absolute;left:2126;top:15187;width:2;height:325" coordorigin="2126,15187" coordsize="0,325" path="m2126,15511l2126,15187e" filled="f" stroked="t" strokeweight=".474641pt" strokecolor="#1C1C1C">
                <v:path arrowok="t"/>
              </v:shape>
            </v:group>
            <v:group style="position:absolute;left:1445;top:15287;width:2;height:1141" coordorigin="1445,15287" coordsize="2,1141">
              <v:shape style="position:absolute;left:1445;top:15287;width:2;height:1141" coordorigin="1445,15287" coordsize="0,1141" path="m1445,16428l1445,15287e" filled="f" stroked="t" strokeweight=".711962pt" strokecolor="#575757">
                <v:path arrowok="t"/>
              </v:shape>
            </v:group>
            <v:group style="position:absolute;left:2129;top:15454;width:2;height:974" coordorigin="2129,15454" coordsize="2,974">
              <v:shape style="position:absolute;left:2129;top:15454;width:2;height:974" coordorigin="2129,15454" coordsize="0,974" path="m2129,16428l2129,15454e" filled="f" stroked="t" strokeweight=".711962pt" strokecolor="#545454">
                <v:path arrowok="t"/>
              </v:shape>
            </v:group>
            <v:group style="position:absolute;left:384;top:16418;width:2516;height:2" coordorigin="384,16418" coordsize="2516,2">
              <v:shape style="position:absolute;left:384;top:16418;width:2516;height:2" coordorigin="384,16418" coordsize="2516,0" path="m384,16418l2900,16418e" filled="f" stroked="t" strokeweight=".949282pt" strokecolor="#545454">
                <v:path arrowok="t"/>
              </v:shape>
            </v:group>
            <v:group style="position:absolute;left:797;top:15664;width:2;height:754" coordorigin="797,15664" coordsize="2,754">
              <v:shape style="position:absolute;left:797;top:15664;width:2;height:754" coordorigin="797,15664" coordsize="0,754" path="m797,16418l797,15664e" filled="f" stroked="t" strokeweight=".237321pt" strokecolor="#606060">
                <v:path arrowok="t"/>
              </v:shape>
            </v:group>
            <v:group style="position:absolute;left:2843;top:16418;width:361;height:2" coordorigin="2843,16418" coordsize="361,2">
              <v:shape style="position:absolute;left:2843;top:16418;width:361;height:2" coordorigin="2843,16418" coordsize="361,0" path="m2843,16418l3204,16418e" filled="f" stroked="t" strokeweight=".474641pt" strokecolor="#2B2B2B">
                <v:path arrowok="t"/>
              </v:shape>
            </v:group>
            <v:group style="position:absolute;left:3147;top:16418;width:5966;height:2" coordorigin="3147,16418" coordsize="5966,2">
              <v:shape style="position:absolute;left:3147;top:16418;width:5966;height:2" coordorigin="3147,16418" coordsize="5966,0" path="m3147,16418l9113,16418e" filled="f" stroked="t" strokeweight=".949282pt" strokecolor="#646464">
                <v:path arrowok="t"/>
              </v:shape>
            </v:group>
            <v:group style="position:absolute;left:7343;top:15454;width:2;height:974" coordorigin="7343,15454" coordsize="2,974">
              <v:shape style="position:absolute;left:7343;top:15454;width:2;height:974" coordorigin="7343,15454" coordsize="0,974" path="m7343,16428l7343,15454e" filled="f" stroked="t" strokeweight=".711962pt" strokecolor="#4F4F4F">
                <v:path arrowok="t"/>
              </v:shape>
            </v:group>
            <v:group style="position:absolute;left:9056;top:16418;width:266;height:2" coordorigin="9056,16418" coordsize="266,2">
              <v:shape style="position:absolute;left:9056;top:16418;width:266;height:2" coordorigin="9056,16418" coordsize="266,0" path="m9056,16418l9322,16418e" filled="f" stroked="t" strokeweight=".474641pt" strokecolor="#3F3F3F">
                <v:path arrowok="t"/>
              </v:shape>
            </v:group>
            <v:group style="position:absolute;left:9265;top:16416;width:2421;height:2" coordorigin="9265,16416" coordsize="2421,2">
              <v:shape style="position:absolute;left:9265;top:16416;width:2421;height:2" coordorigin="9265,16416" coordsize="2421,0" path="m9265,16416l11686,16416e" filled="f" stroked="t" strokeweight=".949282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5"/>
          <w:szCs w:val="5"/>
          <w:color w:val="757777"/>
          <w:spacing w:val="0"/>
          <w:w w:val="198"/>
          <w:b/>
          <w:bCs/>
          <w:position w:val="9"/>
        </w:rPr>
        <w:t>t</w:t>
      </w:r>
      <w:r>
        <w:rPr>
          <w:rFonts w:ascii="Arial" w:hAnsi="Arial" w:cs="Arial" w:eastAsia="Arial"/>
          <w:sz w:val="5"/>
          <w:szCs w:val="5"/>
          <w:color w:val="757777"/>
          <w:spacing w:val="15"/>
          <w:w w:val="198"/>
          <w:b/>
          <w:bCs/>
          <w:position w:val="9"/>
        </w:rPr>
        <w:t> </w:t>
      </w:r>
      <w:r>
        <w:rPr>
          <w:rFonts w:ascii="Arial" w:hAnsi="Arial" w:cs="Arial" w:eastAsia="Arial"/>
          <w:sz w:val="5"/>
          <w:szCs w:val="5"/>
          <w:color w:val="9C9E9E"/>
          <w:spacing w:val="0"/>
          <w:w w:val="198"/>
          <w:b/>
          <w:bCs/>
          <w:position w:val="9"/>
        </w:rPr>
        <w:t>)</w:t>
      </w:r>
      <w:r>
        <w:rPr>
          <w:rFonts w:ascii="Arial" w:hAnsi="Arial" w:cs="Arial" w:eastAsia="Arial"/>
          <w:sz w:val="5"/>
          <w:szCs w:val="5"/>
          <w:color w:val="9C9E9E"/>
          <w:spacing w:val="0"/>
          <w:w w:val="198"/>
          <w:b/>
          <w:bCs/>
          <w:position w:val="9"/>
        </w:rPr>
        <w:t>'</w:t>
      </w:r>
      <w:r>
        <w:rPr>
          <w:rFonts w:ascii="Arial" w:hAnsi="Arial" w:cs="Arial" w:eastAsia="Arial"/>
          <w:sz w:val="5"/>
          <w:szCs w:val="5"/>
          <w:color w:val="9C9E9E"/>
          <w:spacing w:val="-24"/>
          <w:w w:val="198"/>
          <w:b/>
          <w:bCs/>
          <w:position w:val="9"/>
        </w:rPr>
        <w:t> </w:t>
      </w:r>
      <w:r>
        <w:rPr>
          <w:rFonts w:ascii="Arial" w:hAnsi="Arial" w:cs="Arial" w:eastAsia="Arial"/>
          <w:sz w:val="5"/>
          <w:szCs w:val="5"/>
          <w:color w:val="9C9E9E"/>
          <w:spacing w:val="0"/>
          <w:w w:val="100"/>
          <w:b/>
          <w:bCs/>
          <w:position w:val="9"/>
        </w:rPr>
        <w:tab/>
      </w:r>
      <w:r>
        <w:rPr>
          <w:rFonts w:ascii="Arial" w:hAnsi="Arial" w:cs="Arial" w:eastAsia="Arial"/>
          <w:sz w:val="5"/>
          <w:szCs w:val="5"/>
          <w:color w:val="9C9E9E"/>
          <w:spacing w:val="0"/>
          <w:w w:val="100"/>
          <w:b/>
          <w:bCs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0"/>
          <w:w w:val="104"/>
          <w:b/>
          <w:bCs/>
          <w:i/>
          <w:position w:val="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8"/>
          <w:w w:val="104"/>
          <w:b/>
          <w:bCs/>
          <w:i/>
          <w:position w:val="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06266"/>
          <w:spacing w:val="0"/>
          <w:w w:val="47"/>
          <w:b/>
          <w:bCs/>
          <w:i/>
          <w:position w:val="9"/>
        </w:rPr>
        <w:t>.,.u...Jıb</w:t>
      </w:r>
      <w:r>
        <w:rPr>
          <w:rFonts w:ascii="Times New Roman" w:hAnsi="Times New Roman" w:cs="Times New Roman" w:eastAsia="Times New Roman"/>
          <w:sz w:val="17"/>
          <w:szCs w:val="17"/>
          <w:color w:val="606266"/>
          <w:spacing w:val="-22"/>
          <w:w w:val="100"/>
          <w:b/>
          <w:bCs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266"/>
          <w:spacing w:val="0"/>
          <w:w w:val="47"/>
          <w:b/>
          <w:bCs/>
          <w:i/>
          <w:position w:val="9"/>
        </w:rPr>
        <w:t>'·'"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8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20" w:bottom="280" w:left="420" w:right="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521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w w:val="91"/>
          <w:b/>
          <w:bCs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333333"/>
          <w:spacing w:val="-5"/>
          <w:w w:val="90"/>
          <w:b/>
          <w:bCs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0"/>
          <w:b/>
          <w:bCs/>
          <w:position w:val="-1"/>
        </w:rPr>
        <w:t>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57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5" w:after="0" w:line="252" w:lineRule="exact"/>
        <w:ind w:left="370" w:right="457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5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01.119995pt;margin-top:-28.724709pt;width:48.959999pt;height:44.16pt;mso-position-horizontal-relative:page;mso-position-vertical-relative:paragraph;z-index:-14833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4" w:lineRule="exact"/>
        <w:ind w:left="1101" w:right="538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1544" w:space="1567"/>
            <w:col w:w="8349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25" w:after="0" w:line="304" w:lineRule="exact"/>
        <w:ind w:left="119" w:right="-20"/>
        <w:jc w:val="left"/>
        <w:tabs>
          <w:tab w:pos="1420" w:val="left"/>
          <w:tab w:pos="2960" w:val="left"/>
          <w:tab w:pos="532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7.160976pt;margin-top:16.520113pt;width:565.463426pt;height:.1pt;mso-position-horizontal-relative:page;mso-position-vertical-relative:paragraph;z-index:-14831" coordorigin="543,330" coordsize="11309,2">
            <v:shape style="position:absolute;left:543;top:330;width:11309;height:2" coordorigin="543,330" coordsize="11309,0" path="m543,330l11852,330e" filled="f" stroked="t" strokeweight=".702439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13:23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1"/>
          <w:i/>
          <w:position w:val="-1"/>
        </w:rPr>
        <w:t>t</w:t>
      </w:r>
      <w:r>
        <w:rPr>
          <w:rFonts w:ascii="Arial" w:hAnsi="Arial" w:cs="Arial" w:eastAsia="Arial"/>
          <w:sz w:val="27"/>
          <w:szCs w:val="27"/>
          <w:color w:val="333333"/>
          <w:spacing w:val="16"/>
          <w:w w:val="51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1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0" w:after="0" w:line="229" w:lineRule="exact"/>
        <w:ind w:left="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.575611pt;margin-top:-85.633827pt;width:566.400011pt;height:74.417323pt;mso-position-horizontal-relative:page;mso-position-vertical-relative:paragraph;z-index:-14832" coordorigin="532,-1713" coordsize="11328,1488">
            <v:group style="position:absolute;left:539;top:-1694;width:11309;height:2" coordorigin="539,-1694" coordsize="11309,2">
              <v:shape style="position:absolute;left:539;top:-1694;width:11309;height:2" coordorigin="539,-1694" coordsize="11309,0" path="m539,-1694l11848,-1694e" filled="f" stroked="t" strokeweight=".702439pt" strokecolor="#5B5B5B">
                <v:path arrowok="t"/>
              </v:shape>
            </v:group>
            <v:group style="position:absolute;left:2388;top:-1706;width:2;height:1470" coordorigin="2388,-1706" coordsize="2,1470">
              <v:shape style="position:absolute;left:2388;top:-1706;width:2;height:1470" coordorigin="2388,-1706" coordsize="0,1470" path="m2388,-236l2388,-1706e" filled="f" stroked="t" strokeweight=".702439pt" strokecolor="#676767">
                <v:path arrowok="t"/>
              </v:shape>
            </v:group>
            <v:group style="position:absolute;left:9066;top:-1701;width:2;height:1470" coordorigin="9066,-1701" coordsize="2,1470">
              <v:shape style="position:absolute;left:9066;top:-1701;width:2;height:1470" coordorigin="9066,-1701" coordsize="0,1470" path="m9066,-231l9066,-1701e" filled="f" stroked="t" strokeweight=".702439pt" strokecolor="#545454">
                <v:path arrowok="t"/>
              </v:shape>
            </v:group>
            <v:group style="position:absolute;left:539;top:-241;width:11314;height:2" coordorigin="539,-241" coordsize="11314,2">
              <v:shape style="position:absolute;left:539;top:-241;width:11314;height:2" coordorigin="539,-241" coordsize="11314,0" path="m539,-241l11852,-241e" filled="f" stroked="t" strokeweight=".702439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7.160976pt;margin-top:11.897785pt;width:565.697573pt;height:.1pt;mso-position-horizontal-relative:page;mso-position-vertical-relative:paragraph;z-index:-14829" coordorigin="543,238" coordsize="11314,2">
            <v:shape style="position:absolute;left:543;top:238;width:11314;height:2" coordorigin="543,238" coordsize="11314,0" path="m543,238l11857,238e" filled="f" stroked="t" strokeweight=".702439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.92683pt;margin-top:12.493193pt;width:565.463426pt;height:.1pt;mso-position-horizontal-relative:page;mso-position-vertical-relative:paragraph;z-index:-14830" coordorigin="539,250" coordsize="11309,2">
            <v:shape style="position:absolute;left:539;top:250;width:11309;height:2" coordorigin="539,250" coordsize="11309,0" path="m539,250l11848,250e" filled="f" stroked="t" strokeweight=".702439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Jildirile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1540" w:val="left"/>
          <w:tab w:pos="2880" w:val="left"/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!KayıtNo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3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10190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jBildirimAlan: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TorbalıMerkezGniQ_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23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Çaybaşı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Tuka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fabrikası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arkasıTorbal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10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1322" w:space="103"/>
            <w:col w:w="10035"/>
          </w:cols>
        </w:sectPr>
      </w:pPr>
      <w:rPr/>
    </w:p>
    <w:p>
      <w:pPr>
        <w:spacing w:before="11" w:after="0" w:line="226" w:lineRule="exact"/>
        <w:ind w:left="119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)oğru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27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Çaybaşı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Tuka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fabrikası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Torbalı/İZMiR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0" w:after="0" w:line="257" w:lineRule="exact"/>
        <w:ind w:left="119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.692682pt;margin-top:.654028pt;width:565.697573pt;height:.1pt;mso-position-horizontal-relative:page;mso-position-vertical-relative:paragraph;z-index:-14828" coordorigin="534,13" coordsize="11314,2">
            <v:shape style="position:absolute;left:534;top:13;width:11314;height:2" coordorigin="534,13" coordsize="11314,0" path="m534,13l11848,13e" filled="f" stroked="t" strokeweight=".702439pt" strokecolor="#575757">
              <v:path arrowok="t"/>
            </v:shape>
          </v:group>
          <w10:wrap type="none"/>
        </w:pict>
      </w:r>
      <w:r>
        <w:rPr/>
        <w:pict>
          <v:group style="position:absolute;margin-left:25.873171pt;margin-top:11.203096pt;width:566.634158pt;height:646.836429pt;mso-position-horizontal-relative:page;mso-position-vertical-relative:paragraph;z-index:-14827" coordorigin="517,224" coordsize="11333,12937">
            <v:group style="position:absolute;left:539;top:250;width:623;height:2" coordorigin="539,250" coordsize="623,2">
              <v:shape style="position:absolute;left:539;top:250;width:623;height:2" coordorigin="539,250" coordsize="623,0" path="m539,250l1161,250e" filled="f" stroked="t" strokeweight=".468293pt" strokecolor="#575757">
                <v:path arrowok="t"/>
              </v:shape>
            </v:group>
            <v:group style="position:absolute;left:1105;top:250;width:632;height:2" coordorigin="1105,250" coordsize="632,2">
              <v:shape style="position:absolute;left:1105;top:250;width:632;height:2" coordorigin="1105,250" coordsize="632,0" path="m1105,250l1737,250e" filled="f" stroked="t" strokeweight=".702439pt" strokecolor="#5B5B5B">
                <v:path arrowok="t"/>
              </v:shape>
            </v:group>
            <v:group style="position:absolute;left:1681;top:250;width:726;height:2" coordorigin="1681,250" coordsize="726,2">
              <v:shape style="position:absolute;left:1681;top:250;width:726;height:2" coordorigin="1681,250" coordsize="726,0" path="m1681,250l2407,250e" filled="f" stroked="t" strokeweight=".468293pt" strokecolor="#545454">
                <v:path arrowok="t"/>
              </v:shape>
            </v:group>
            <v:group style="position:absolute;left:2351;top:250;width:2992;height:2" coordorigin="2351,250" coordsize="2992,2">
              <v:shape style="position:absolute;left:2351;top:250;width:2992;height:2" coordorigin="2351,250" coordsize="2992,0" path="m2351,250l5343,250e" filled="f" stroked="t" strokeweight=".702439pt" strokecolor="#5B5B5B">
                <v:path arrowok="t"/>
              </v:shape>
            </v:group>
            <v:group style="position:absolute;left:5287;top:250;width:1054;height:2" coordorigin="5287,250" coordsize="1054,2">
              <v:shape style="position:absolute;left:5287;top:250;width:1054;height:2" coordorigin="5287,250" coordsize="1054,0" path="m5287,250l6341,250e" filled="f" stroked="t" strokeweight=".468293pt" strokecolor="#4F4F4F">
                <v:path arrowok="t"/>
              </v:shape>
            </v:group>
            <v:group style="position:absolute;left:6284;top:250;width:1302;height:2" coordorigin="6284,250" coordsize="1302,2">
              <v:shape style="position:absolute;left:6284;top:250;width:1302;height:2" coordorigin="6284,250" coordsize="1302,0" path="m6284,250l7586,250e" filled="f" stroked="t" strokeweight=".702439pt" strokecolor="#4B4B4B">
                <v:path arrowok="t"/>
              </v:shape>
            </v:group>
            <v:group style="position:absolute;left:7427;top:245;width:4416;height:2" coordorigin="7427,245" coordsize="4416,2">
              <v:shape style="position:absolute;left:7427;top:245;width:4416;height:2" coordorigin="7427,245" coordsize="4416,0" path="m7427,245l11843,245e" filled="f" stroked="t" strokeweight=".702439pt" strokecolor="#5B5B5B">
                <v:path arrowok="t"/>
              </v:shape>
            </v:group>
            <v:group style="position:absolute;left:3718;top:226;width:2;height:265" coordorigin="3718,226" coordsize="2,265">
              <v:shape style="position:absolute;left:3718;top:226;width:2;height:265" coordorigin="3718,226" coordsize="0,265" path="m3718,492l3718,226e" filled="f" stroked="t" strokeweight=".234146pt" strokecolor="#3F3F3F">
                <v:path arrowok="t"/>
              </v:shape>
            </v:group>
            <v:group style="position:absolute;left:6912;top:245;width:2;height:583" coordorigin="6912,245" coordsize="2,583">
              <v:shape style="position:absolute;left:6912;top:245;width:2;height:583" coordorigin="6912,245" coordsize="0,583" path="m6912,828l6912,245e" filled="f" stroked="t" strokeweight=".468293pt" strokecolor="#4B4B4B">
                <v:path arrowok="t"/>
              </v:shape>
            </v:group>
            <v:group style="position:absolute;left:6898;top:492;width:2032;height:2" coordorigin="6898,492" coordsize="2032,2">
              <v:shape style="position:absolute;left:6898;top:492;width:2032;height:2" coordorigin="6898,492" coordsize="2032,0" path="m6898,492l8930,492e" filled="f" stroked="t" strokeweight=".234146pt" strokecolor="#444444">
                <v:path arrowok="t"/>
              </v:shape>
            </v:group>
            <v:group style="position:absolute;left:8930;top:492;width:2871;height:2" coordorigin="8930,492" coordsize="2871,2">
              <v:shape style="position:absolute;left:8930;top:492;width:2871;height:2" coordorigin="8930,492" coordsize="2871,0" path="m8930,492l11801,492e" filled="f" stroked="t" strokeweight=".234146pt" strokecolor="#000000">
                <v:path arrowok="t"/>
              </v:shape>
            </v:group>
            <v:group style="position:absolute;left:3718;top:492;width:2;height:735" coordorigin="3718,492" coordsize="2,735">
              <v:shape style="position:absolute;left:3718;top:492;width:2;height:735" coordorigin="3718,492" coordsize="0,735" path="m3718,1227l3718,492e" filled="f" stroked="t" strokeweight=".234146pt" strokecolor="#000000">
                <v:path arrowok="t"/>
              </v:shape>
            </v:group>
            <v:group style="position:absolute;left:6912;top:463;width:2;height:502" coordorigin="6912,463" coordsize="2,502">
              <v:shape style="position:absolute;left:6912;top:463;width:2;height:502" coordorigin="6912,463" coordsize="0,502" path="m6912,966l6912,463e" filled="f" stroked="t" strokeweight=".936585pt" strokecolor="#545454">
                <v:path arrowok="t"/>
              </v:shape>
            </v:group>
            <v:group style="position:absolute;left:524;top:1231;width:1339;height:2" coordorigin="524,1231" coordsize="1339,2">
              <v:shape style="position:absolute;left:524;top:1231;width:1339;height:2" coordorigin="524,1231" coordsize="1339,0" path="m524,1231l1864,1231e" filled="f" stroked="t" strokeweight=".702439pt" strokecolor="#777777">
                <v:path arrowok="t"/>
              </v:shape>
            </v:group>
            <v:group style="position:absolute;left:2716;top:1234;width:843;height:2" coordorigin="2716,1234" coordsize="843,2">
              <v:shape style="position:absolute;left:2716;top:1234;width:843;height:2" coordorigin="2716,1234" coordsize="843,0" path="m2716,1234l3559,1234e" filled="f" stroked="t" strokeweight=".468293pt" strokecolor="#747474">
                <v:path arrowok="t"/>
              </v:shape>
            </v:group>
            <v:group style="position:absolute;left:524;top:1231;width:4112;height:2" coordorigin="524,1231" coordsize="4112,2">
              <v:shape style="position:absolute;left:524;top:1231;width:4112;height:2" coordorigin="524,1231" coordsize="4112,0" path="m524,1231l4636,1231e" filled="f" stroked="t" strokeweight=".702439pt" strokecolor="#646464">
                <v:path arrowok="t"/>
              </v:shape>
            </v:group>
            <v:group style="position:absolute;left:4580;top:1229;width:1194;height:2" coordorigin="4580,1229" coordsize="1194,2">
              <v:shape style="position:absolute;left:4580;top:1229;width:1194;height:2" coordorigin="4580,1229" coordsize="1194,0" path="m4580,1229l5774,1229e" filled="f" stroked="t" strokeweight=".936585pt" strokecolor="#3F3F3F">
                <v:path arrowok="t"/>
              </v:shape>
            </v:group>
            <v:group style="position:absolute;left:5713;top:1231;width:965;height:2" coordorigin="5713,1231" coordsize="965,2">
              <v:shape style="position:absolute;left:5713;top:1231;width:965;height:2" coordorigin="5713,1231" coordsize="965,0" path="m5713,1231l6678,1231e" filled="f" stroked="t" strokeweight=".702439pt" strokecolor="#646464">
                <v:path arrowok="t"/>
              </v:shape>
            </v:group>
            <v:group style="position:absolute;left:6870;top:1231;width:4959;height:2" coordorigin="6870,1231" coordsize="4959,2">
              <v:shape style="position:absolute;left:6870;top:1231;width:4959;height:2" coordorigin="6870,1231" coordsize="4959,0" path="m6870,1231l11829,1231e" filled="f" stroked="t" strokeweight=".702439pt" strokecolor="#707070">
                <v:path arrowok="t"/>
              </v:shape>
            </v:group>
            <v:group style="position:absolute;left:6622;top:1234;width:318;height:2" coordorigin="6622,1234" coordsize="318,2">
              <v:shape style="position:absolute;left:6622;top:1234;width:318;height:2" coordorigin="6622,1234" coordsize="318,0" path="m6622,1234l6940,1234e" filled="f" stroked="t" strokeweight=".468293pt" strokecolor="#4F4F4F">
                <v:path arrowok="t"/>
              </v:shape>
            </v:group>
            <v:group style="position:absolute;left:6912;top:1037;width:2;height:204" coordorigin="6912,1037" coordsize="2,204">
              <v:shape style="position:absolute;left:6912;top:1037;width:2;height:204" coordorigin="6912,1037" coordsize="0,204" path="m6912,1241l6912,1037e" filled="f" stroked="t" strokeweight=".936585pt" strokecolor="#606060">
                <v:path arrowok="t"/>
              </v:shape>
            </v:group>
            <v:group style="position:absolute;left:4580;top:1511;width:342;height:2" coordorigin="4580,1511" coordsize="342,2">
              <v:shape style="position:absolute;left:4580;top:1511;width:342;height:2" coordorigin="4580,1511" coordsize="342,0" path="m4580,1511l4922,1511e" filled="f" stroked="t" strokeweight=".468293pt" strokecolor="#5B5B5B">
                <v:path arrowok="t"/>
              </v:shape>
            </v:group>
            <v:group style="position:absolute;left:534;top:1509;width:11295;height:2" coordorigin="534,1509" coordsize="11295,2">
              <v:shape style="position:absolute;left:534;top:1509;width:11295;height:2" coordorigin="534,1509" coordsize="11295,0" path="m534,1509l11829,1509e" filled="f" stroked="t" strokeweight=".702439pt" strokecolor="#707070">
                <v:path arrowok="t"/>
              </v:shape>
            </v:group>
            <v:group style="position:absolute;left:2388;top:1227;width:2;height:796" coordorigin="2388,1227" coordsize="2,796">
              <v:shape style="position:absolute;left:2388;top:1227;width:2;height:796" coordorigin="2388,1227" coordsize="0,796" path="m2388,2023l2388,1227e" filled="f" stroked="t" strokeweight=".702439pt" strokecolor="#484848">
                <v:path arrowok="t"/>
              </v:shape>
            </v:group>
            <v:group style="position:absolute;left:5975;top:1753;width:365;height:2" coordorigin="5975,1753" coordsize="365,2">
              <v:shape style="position:absolute;left:5975;top:1753;width:365;height:2" coordorigin="5975,1753" coordsize="365,0" path="m5975,1753l6341,1753e" filled="f" stroked="t" strokeweight=".468293pt" strokecolor="#484848">
                <v:path arrowok="t"/>
              </v:shape>
            </v:group>
            <v:group style="position:absolute;left:7530;top:1753;width:253;height:2" coordorigin="7530,1753" coordsize="253,2">
              <v:shape style="position:absolute;left:7530;top:1753;width:253;height:2" coordorigin="7530,1753" coordsize="253,0" path="m7530,1753l7783,1753e" filled="f" stroked="t" strokeweight=".468293pt" strokecolor="#444444">
                <v:path arrowok="t"/>
              </v:shape>
            </v:group>
            <v:group style="position:absolute;left:2379;top:1750;width:9441;height:2" coordorigin="2379,1750" coordsize="9441,2">
              <v:shape style="position:absolute;left:2379;top:1750;width:9441;height:2" coordorigin="2379,1750" coordsize="9441,0" path="m2379,1750l11820,1750e" filled="f" stroked="t" strokeweight=".702439pt" strokecolor="#575757">
                <v:path arrowok="t"/>
              </v:shape>
            </v:group>
            <v:group style="position:absolute;left:7762;top:1748;width:2;height:493" coordorigin="7762,1748" coordsize="2,493">
              <v:shape style="position:absolute;left:7762;top:1748;width:2;height:493" coordorigin="7762,1748" coordsize="0,493" path="m7762,2241l7762,1748e" filled="f" stroked="t" strokeweight=".936585pt" strokecolor="#575757">
                <v:path arrowok="t"/>
              </v:shape>
            </v:group>
            <v:group style="position:absolute;left:2388;top:1966;width:2;height:365" coordorigin="2388,1966" coordsize="2,365">
              <v:shape style="position:absolute;left:2388;top:1966;width:2;height:365" coordorigin="2388,1966" coordsize="0,365" path="m2388,2331l2388,1966e" filled="f" stroked="t" strokeweight=".936585pt" strokecolor="#5B5B5B">
                <v:path arrowok="t"/>
              </v:shape>
            </v:group>
            <v:group style="position:absolute;left:4889;top:2232;width:2454;height:2" coordorigin="4889,2232" coordsize="2454,2">
              <v:shape style="position:absolute;left:4889;top:2232;width:2454;height:2" coordorigin="4889,2232" coordsize="2454,0" path="m4889,2232l7343,2232e" filled="f" stroked="t" strokeweight=".702439pt" strokecolor="#575757">
                <v:path arrowok="t"/>
              </v:shape>
            </v:group>
            <v:group style="position:absolute;left:4901;top:1743;width:2;height:1033" coordorigin="4901,1743" coordsize="2,1033">
              <v:shape style="position:absolute;left:4901;top:1743;width:2;height:1033" coordorigin="4901,1743" coordsize="0,1033" path="m4901,2777l4901,1743e" filled="f" stroked="t" strokeweight=".936585pt" strokecolor="#545454">
                <v:path arrowok="t"/>
              </v:shape>
            </v:group>
            <v:group style="position:absolute;left:7287;top:2232;width:300;height:2" coordorigin="7287,2232" coordsize="300,2">
              <v:shape style="position:absolute;left:7287;top:2232;width:300;height:2" coordorigin="7287,2232" coordsize="300,0" path="m7287,2232l7586,2232e" filled="f" stroked="t" strokeweight=".468293pt" strokecolor="#3F3F3F">
                <v:path arrowok="t"/>
              </v:shape>
            </v:group>
            <v:group style="position:absolute;left:7530;top:2232;width:4280;height:2" coordorigin="7530,2232" coordsize="4280,2">
              <v:shape style="position:absolute;left:7530;top:2232;width:4280;height:2" coordorigin="7530,2232" coordsize="4280,0" path="m7530,2232l11810,2232e" filled="f" stroked="t" strokeweight=".702439pt" strokecolor="#5B5B5B">
                <v:path arrowok="t"/>
              </v:shape>
            </v:group>
            <v:group style="position:absolute;left:8902;top:2232;width:248;height:2" coordorigin="8902,2232" coordsize="248,2">
              <v:shape style="position:absolute;left:8902;top:2232;width:248;height:2" coordorigin="8902,2232" coordsize="248,0" path="m8902,2232l9150,2232e" filled="f" stroked="t" strokeweight=".468293pt" strokecolor="#444444">
                <v:path arrowok="t"/>
              </v:shape>
            </v:group>
            <v:group style="position:absolute;left:2388;top:2194;width:2;height:1304" coordorigin="2388,2194" coordsize="2,1304">
              <v:shape style="position:absolute;left:2388;top:2194;width:2;height:1304" coordorigin="2388,2194" coordsize="0,1304" path="m2388,3497l2388,2194e" filled="f" stroked="t" strokeweight=".702439pt" strokecolor="#484848">
                <v:path arrowok="t"/>
              </v:shape>
            </v:group>
            <v:group style="position:absolute;left:4894;top:2473;width:6912;height:2" coordorigin="4894,2473" coordsize="6912,2">
              <v:shape style="position:absolute;left:4894;top:2473;width:6912;height:2" coordorigin="4894,2473" coordsize="6912,0" path="m4894,2473l11806,2473e" filled="f" stroked="t" strokeweight=".702439pt" strokecolor="#5B5B5B">
                <v:path arrowok="t"/>
              </v:shape>
            </v:group>
            <v:group style="position:absolute;left:9094;top:2471;width:314;height:2" coordorigin="9094,2471" coordsize="314,2">
              <v:shape style="position:absolute;left:9094;top:2471;width:314;height:2" coordorigin="9094,2471" coordsize="314,0" path="m9094,2471l9408,2471e" filled="f" stroked="t" strokeweight=".468293pt" strokecolor="#484848">
                <v:path arrowok="t"/>
              </v:shape>
            </v:group>
            <v:group style="position:absolute;left:4889;top:2720;width:1255;height:2" coordorigin="4889,2720" coordsize="1255,2">
              <v:shape style="position:absolute;left:4889;top:2720;width:1255;height:2" coordorigin="4889,2720" coordsize="1255,0" path="m4889,2720l6144,2720e" filled="f" stroked="t" strokeweight=".234146pt" strokecolor="#575757">
                <v:path arrowok="t"/>
              </v:shape>
            </v:group>
            <v:group style="position:absolute;left:7287;top:2718;width:300;height:2" coordorigin="7287,2718" coordsize="300,2">
              <v:shape style="position:absolute;left:7287;top:2718;width:300;height:2" coordorigin="7287,2718" coordsize="300,0" path="m7287,2718l7586,2718e" filled="f" stroked="t" strokeweight=".234146pt" strokecolor="#3F3F3F">
                <v:path arrowok="t"/>
              </v:shape>
            </v:group>
            <v:group style="position:absolute;left:7530;top:2720;width:225;height:2" coordorigin="7530,2720" coordsize="225,2">
              <v:shape style="position:absolute;left:7530;top:2720;width:225;height:2" coordorigin="7530,2720" coordsize="225,0" path="m7530,2720l7755,2720e" filled="f" stroked="t" strokeweight=".468293pt" strokecolor="#676767">
                <v:path arrowok="t"/>
              </v:shape>
            </v:group>
            <v:group style="position:absolute;left:8485;top:2718;width:244;height:2" coordorigin="8485,2718" coordsize="244,2">
              <v:shape style="position:absolute;left:8485;top:2718;width:244;height:2" coordorigin="8485,2718" coordsize="244,0" path="m8485,2718l8729,2718e" filled="f" stroked="t" strokeweight=".234146pt" strokecolor="#646464">
                <v:path arrowok="t"/>
              </v:shape>
            </v:group>
            <v:group style="position:absolute;left:8930;top:2718;width:220;height:2" coordorigin="8930,2718" coordsize="220,2">
              <v:shape style="position:absolute;left:8930;top:2718;width:220;height:2" coordorigin="8930,2718" coordsize="220,0" path="m8930,2718l9150,2718e" filled="f" stroked="t" strokeweight=".234146pt" strokecolor="#484848">
                <v:path arrowok="t"/>
              </v:shape>
            </v:group>
            <v:group style="position:absolute;left:9094;top:2720;width:234;height:2" coordorigin="9094,2720" coordsize="234,2">
              <v:shape style="position:absolute;left:9094;top:2720;width:234;height:2" coordorigin="9094,2720" coordsize="234,0" path="m9094,2720l9328,2720e" filled="f" stroked="t" strokeweight=".468293pt" strokecolor="#6B6B6B">
                <v:path arrowok="t"/>
              </v:shape>
            </v:group>
            <v:group style="position:absolute;left:9460;top:2718;width:197;height:2" coordorigin="9460,2718" coordsize="197,2">
              <v:shape style="position:absolute;left:9460;top:2718;width:197;height:2" coordorigin="9460,2718" coordsize="197,0" path="m9460,2718l9656,2718e" filled="f" stroked="t" strokeweight=".234146pt" strokecolor="#4F4F4F">
                <v:path arrowok="t"/>
              </v:shape>
            </v:group>
            <v:group style="position:absolute;left:9600;top:2720;width:267;height:2" coordorigin="9600,2720" coordsize="267,2">
              <v:shape style="position:absolute;left:9600;top:2720;width:267;height:2" coordorigin="9600,2720" coordsize="267,0" path="m9600,2720l9867,2720e" filled="f" stroked="t" strokeweight=".234146pt" strokecolor="#6B6B6B">
                <v:path arrowok="t"/>
              </v:shape>
            </v:group>
            <v:group style="position:absolute;left:10480;top:2718;width:431;height:2" coordorigin="10480,2718" coordsize="431,2">
              <v:shape style="position:absolute;left:10480;top:2718;width:431;height:2" coordorigin="10480,2718" coordsize="431,0" path="m10480,2718l10911,2718e" filled="f" stroked="t" strokeweight=".234146pt" strokecolor="#575757">
                <v:path arrowok="t"/>
              </v:shape>
            </v:group>
            <v:group style="position:absolute;left:11590;top:2718;width:211;height:2" coordorigin="11590,2718" coordsize="211,2">
              <v:shape style="position:absolute;left:11590;top:2718;width:211;height:2" coordorigin="11590,2718" coordsize="211,0" path="m11590,2718l11801,2718e" filled="f" stroked="t" strokeweight=".234146pt" strokecolor="#676767">
                <v:path arrowok="t"/>
              </v:shape>
            </v:group>
            <v:group style="position:absolute;left:2384;top:2955;width:9413;height:2" coordorigin="2384,2955" coordsize="9413,2">
              <v:shape style="position:absolute;left:2384;top:2955;width:9413;height:2" coordorigin="2384,2955" coordsize="9413,0" path="m2384,2955l11796,2955e" filled="f" stroked="t" strokeweight=".702439pt" strokecolor="#5B5B5B">
                <v:path arrowok="t"/>
              </v:shape>
            </v:group>
            <v:group style="position:absolute;left:4903;top:2720;width:2;height:261" coordorigin="4903,2720" coordsize="2,261">
              <v:shape style="position:absolute;left:4903;top:2720;width:2;height:261" coordorigin="4903,2720" coordsize="0,261" path="m4903,2981l4903,2720e" filled="f" stroked="t" strokeweight=".468293pt" strokecolor="#3F3F3F">
                <v:path arrowok="t"/>
              </v:shape>
            </v:group>
            <v:group style="position:absolute;left:8902;top:2952;width:248;height:2" coordorigin="8902,2952" coordsize="248,2">
              <v:shape style="position:absolute;left:8902;top:2952;width:248;height:2" coordorigin="8902,2952" coordsize="248,0" path="m8902,2952l9150,2952e" filled="f" stroked="t" strokeweight=".468293pt" strokecolor="#484848">
                <v:path arrowok="t"/>
              </v:shape>
            </v:group>
            <v:group style="position:absolute;left:923;top:3192;width:10869;height:2" coordorigin="923,3192" coordsize="10869,2">
              <v:shape style="position:absolute;left:923;top:3192;width:10869;height:2" coordorigin="923,3192" coordsize="10869,0" path="m923,3192l11792,3192e" filled="f" stroked="t" strokeweight=".702439pt" strokecolor="#5B5B5B">
                <v:path arrowok="t"/>
              </v:shape>
            </v:group>
            <v:group style="position:absolute;left:4901;top:2881;width:2;height:1024" coordorigin="4901,2881" coordsize="2,1024">
              <v:shape style="position:absolute;left:4901;top:2881;width:2;height:1024" coordorigin="4901,2881" coordsize="0,1024" path="m4901,3905l4901,2881e" filled="f" stroked="t" strokeweight=".702439pt" strokecolor="#4F4F4F">
                <v:path arrowok="t"/>
              </v:shape>
            </v:group>
            <v:group style="position:absolute;left:7764;top:3180;width:2;height:730" coordorigin="7764,3180" coordsize="2,730">
              <v:shape style="position:absolute;left:7764;top:3180;width:2;height:730" coordorigin="7764,3180" coordsize="0,730" path="m7764,3910l7764,3180e" filled="f" stroked="t" strokeweight=".702439pt" strokecolor="#575757">
                <v:path arrowok="t"/>
              </v:shape>
            </v:group>
            <v:group style="position:absolute;left:2388;top:3440;width:2;height:261" coordorigin="2388,3440" coordsize="2,261">
              <v:shape style="position:absolute;left:2388;top:3440;width:2;height:261" coordorigin="2388,3440" coordsize="0,261" path="m2388,3701l2388,3440e" filled="f" stroked="t" strokeweight=".468293pt" strokecolor="#343434">
                <v:path arrowok="t"/>
              </v:shape>
            </v:group>
            <v:group style="position:absolute;left:2384;top:3661;width:4294;height:2" coordorigin="2384,3661" coordsize="4294,2">
              <v:shape style="position:absolute;left:2384;top:3661;width:4294;height:2" coordorigin="2384,3661" coordsize="4294,0" path="m2384,3661l6678,3661e" filled="f" stroked="t" strokeweight=".702439pt" strokecolor="#5B5B5B">
                <v:path arrowok="t"/>
              </v:shape>
            </v:group>
            <v:group style="position:absolute;left:6622;top:3661;width:309;height:2" coordorigin="6622,3661" coordsize="309,2">
              <v:shape style="position:absolute;left:6622;top:3661;width:309;height:2" coordorigin="6622,3661" coordsize="309,0" path="m6622,3661l6931,3661e" filled="f" stroked="t" strokeweight=".468293pt" strokecolor="#444444">
                <v:path arrowok="t"/>
              </v:shape>
            </v:group>
            <v:group style="position:absolute;left:6875;top:3661;width:4917;height:2" coordorigin="6875,3661" coordsize="4917,2">
              <v:shape style="position:absolute;left:6875;top:3661;width:4917;height:2" coordorigin="6875,3661" coordsize="4917,0" path="m6875,3661l11792,3661e" filled="f" stroked="t" strokeweight=".702439pt" strokecolor="#606060">
                <v:path arrowok="t"/>
              </v:shape>
            </v:group>
            <v:group style="position:absolute;left:2388;top:3616;width:2;height:351" coordorigin="2388,3616" coordsize="2,351">
              <v:shape style="position:absolute;left:2388;top:3616;width:2;height:351" coordorigin="2388,3616" coordsize="0,351" path="m2388,3967l2388,3616e" filled="f" stroked="t" strokeweight=".936585pt" strokecolor="#545454">
                <v:path arrowok="t"/>
              </v:shape>
            </v:group>
            <v:group style="position:absolute;left:2379;top:3900;width:4964;height:2" coordorigin="2379,3900" coordsize="4964,2">
              <v:shape style="position:absolute;left:2379;top:3900;width:4964;height:2" coordorigin="2379,3900" coordsize="4964,0" path="m2379,3900l7343,3900e" filled="f" stroked="t" strokeweight=".702439pt" strokecolor="#575757">
                <v:path arrowok="t"/>
              </v:shape>
            </v:group>
            <v:group style="position:absolute;left:7287;top:3900;width:300;height:2" coordorigin="7287,3900" coordsize="300,2">
              <v:shape style="position:absolute;left:7287;top:3900;width:300;height:2" coordorigin="7287,3900" coordsize="300,0" path="m7287,3900l7586,3900e" filled="f" stroked="t" strokeweight=".468293pt" strokecolor="#383838">
                <v:path arrowok="t"/>
              </v:shape>
            </v:group>
            <v:group style="position:absolute;left:7530;top:3900;width:4252;height:2" coordorigin="7530,3900" coordsize="4252,2">
              <v:shape style="position:absolute;left:7530;top:3900;width:4252;height:2" coordorigin="7530,3900" coordsize="4252,0" path="m7530,3900l11782,3900e" filled="f" stroked="t" strokeweight=".702439pt" strokecolor="#5B5B5B">
                <v:path arrowok="t"/>
              </v:shape>
            </v:group>
            <v:group style="position:absolute;left:8902;top:3900;width:248;height:2" coordorigin="8902,3900" coordsize="248,2">
              <v:shape style="position:absolute;left:8902;top:3900;width:248;height:2" coordorigin="8902,3900" coordsize="248,0" path="m8902,3900l9150,3900e" filled="f" stroked="t" strokeweight=".468293pt" strokecolor="#3B3B3B">
                <v:path arrowok="t"/>
              </v:shape>
            </v:group>
            <v:group style="position:absolute;left:539;top:4142;width:11244;height:2" coordorigin="539,4142" coordsize="11244,2">
              <v:shape style="position:absolute;left:539;top:4142;width:11244;height:2" coordorigin="539,4142" coordsize="11244,0" path="m539,4142l11782,4142e" filled="f" stroked="t" strokeweight=".702439pt" strokecolor="#5B5B5B">
                <v:path arrowok="t"/>
              </v:shape>
            </v:group>
            <v:group style="position:absolute;left:2388;top:3862;width:2;height:322" coordorigin="2388,3862" coordsize="2,322">
              <v:shape style="position:absolute;left:2388;top:3862;width:2;height:322" coordorigin="2388,3862" coordsize="0,322" path="m2388,4185l2388,3862e" filled="f" stroked="t" strokeweight=".468293pt" strokecolor="#3B3B3B">
                <v:path arrowok="t"/>
              </v:shape>
            </v:group>
            <v:group style="position:absolute;left:7530;top:4142;width:253;height:2" coordorigin="7530,4142" coordsize="253,2">
              <v:shape style="position:absolute;left:7530;top:4142;width:253;height:2" coordorigin="7530,4142" coordsize="253,0" path="m7530,4142l7783,4142e" filled="f" stroked="t" strokeweight=".468293pt" strokecolor="#484848">
                <v:path arrowok="t"/>
              </v:shape>
            </v:group>
            <v:group style="position:absolute;left:2388;top:4114;width:2;height:1507" coordorigin="2388,4114" coordsize="2,1507">
              <v:shape style="position:absolute;left:2388;top:4114;width:2;height:1507" coordorigin="2388,4114" coordsize="0,1507" path="m2388,5621l2388,4114e" filled="f" stroked="t" strokeweight=".702439pt" strokecolor="#545454">
                <v:path arrowok="t"/>
              </v:shape>
            </v:group>
            <v:group style="position:absolute;left:529;top:4611;width:11239;height:2" coordorigin="529,4611" coordsize="11239,2">
              <v:shape style="position:absolute;left:529;top:4611;width:11239;height:2" coordorigin="529,4611" coordsize="11239,0" path="m529,4611l11768,4611e" filled="f" stroked="t" strokeweight=".702439pt" strokecolor="#5B5B5B">
                <v:path arrowok="t"/>
              </v:shape>
            </v:group>
            <v:group style="position:absolute;left:4580;top:4611;width:342;height:2" coordorigin="4580,4611" coordsize="342,2">
              <v:shape style="position:absolute;left:4580;top:4611;width:342;height:2" coordorigin="4580,4611" coordsize="342,0" path="m4580,4611l4922,4611e" filled="f" stroked="t" strokeweight=".468293pt" strokecolor="#4B4B4B">
                <v:path arrowok="t"/>
              </v:shape>
            </v:group>
            <v:group style="position:absolute;left:8902;top:4611;width:248;height:2" coordorigin="8902,4611" coordsize="248,2">
              <v:shape style="position:absolute;left:8902;top:4611;width:248;height:2" coordorigin="8902,4611" coordsize="248,0" path="m8902,4611l9150,4611e" filled="f" stroked="t" strokeweight=".468293pt" strokecolor="#383838">
                <v:path arrowok="t"/>
              </v:shape>
            </v:group>
            <v:group style="position:absolute;left:11347;top:4611;width:426;height:2" coordorigin="11347,4611" coordsize="426,2">
              <v:shape style="position:absolute;left:11347;top:4611;width:426;height:2" coordorigin="11347,4611" coordsize="426,0" path="m11347,4611l11773,4611e" filled="f" stroked="t" strokeweight=".702439pt" strokecolor="#747474">
                <v:path arrowok="t"/>
              </v:shape>
            </v:group>
            <v:group style="position:absolute;left:4903;top:4607;width:2;height:265" coordorigin="4903,4607" coordsize="2,265">
              <v:shape style="position:absolute;left:4903;top:4607;width:2;height:265" coordorigin="4903,4607" coordsize="0,265" path="m4903,4872l4903,4607e" filled="f" stroked="t" strokeweight=".936585pt" strokecolor="#575757">
                <v:path arrowok="t"/>
              </v:shape>
            </v:group>
            <v:group style="position:absolute;left:4898;top:4853;width:6870;height:2" coordorigin="4898,4853" coordsize="6870,2">
              <v:shape style="position:absolute;left:4898;top:4853;width:6870;height:2" coordorigin="4898,4853" coordsize="6870,0" path="m4898,4853l11768,4853e" filled="f" stroked="t" strokeweight=".702439pt" strokecolor="#5B5B5B">
                <v:path arrowok="t"/>
              </v:shape>
            </v:group>
            <v:group style="position:absolute;left:9094;top:4853;width:314;height:2" coordorigin="9094,4853" coordsize="314,2">
              <v:shape style="position:absolute;left:9094;top:4853;width:314;height:2" coordorigin="9094,4853" coordsize="314,0" path="m9094,4853l9408,4853e" filled="f" stroked="t" strokeweight=".468293pt" strokecolor="#484848">
                <v:path arrowok="t"/>
              </v:shape>
            </v:group>
            <v:group style="position:absolute;left:4903;top:4815;width:2;height:294" coordorigin="4903,4815" coordsize="2,294">
              <v:shape style="position:absolute;left:4903;top:4815;width:2;height:294" coordorigin="4903,4815" coordsize="0,294" path="m4903,5109l4903,4815e" filled="f" stroked="t" strokeweight=".468293pt" strokecolor="#3B3B3B">
                <v:path arrowok="t"/>
              </v:shape>
            </v:group>
            <v:group style="position:absolute;left:4894;top:5093;width:6870;height:2" coordorigin="4894,5093" coordsize="6870,2">
              <v:shape style="position:absolute;left:4894;top:5093;width:6870;height:2" coordorigin="4894,5093" coordsize="6870,0" path="m4894,5093l11764,5093e" filled="f" stroked="t" strokeweight=".702439pt" strokecolor="#5B5B5B">
                <v:path arrowok="t"/>
              </v:shape>
            </v:group>
            <v:group style="position:absolute;left:534;top:5330;width:11230;height:2" coordorigin="534,5330" coordsize="11230,2">
              <v:shape style="position:absolute;left:534;top:5330;width:11230;height:2" coordorigin="534,5330" coordsize="11230,0" path="m534,5330l11764,5330e" filled="f" stroked="t" strokeweight=".702439pt" strokecolor="#5B5B5B">
                <v:path arrowok="t"/>
              </v:shape>
            </v:group>
            <v:group style="position:absolute;left:4903;top:5052;width:2;height:284" coordorigin="4903,5052" coordsize="2,284">
              <v:shape style="position:absolute;left:4903;top:5052;width:2;height:284" coordorigin="4903,5052" coordsize="0,284" path="m4903,5337l4903,5052e" filled="f" stroked="t" strokeweight=".936585pt" strokecolor="#545454">
                <v:path arrowok="t"/>
              </v:shape>
            </v:group>
            <v:group style="position:absolute;left:2388;top:5564;width:2;height:261" coordorigin="2388,5564" coordsize="2,261">
              <v:shape style="position:absolute;left:2388;top:5564;width:2;height:261" coordorigin="2388,5564" coordsize="0,261" path="m2388,5825l2388,5564e" filled="f" stroked="t" strokeweight=".468293pt" strokecolor="#343434">
                <v:path arrowok="t"/>
              </v:shape>
            </v:group>
            <v:group style="position:absolute;left:2388;top:5768;width:2;height:1503" coordorigin="2388,5768" coordsize="2,1503">
              <v:shape style="position:absolute;left:2388;top:5768;width:2;height:1503" coordorigin="2388,5768" coordsize="0,1503" path="m2388,7271l2388,5768e" filled="f" stroked="t" strokeweight=".702439pt" strokecolor="#4F4F4F">
                <v:path arrowok="t"/>
              </v:shape>
            </v:group>
            <v:group style="position:absolute;left:539;top:6131;width:11206;height:2" coordorigin="539,6131" coordsize="11206,2">
              <v:shape style="position:absolute;left:539;top:6131;width:11206;height:2" coordorigin="539,6131" coordsize="11206,0" path="m539,6131l11745,6131e" filled="f" stroked="t" strokeweight=".702439pt" strokecolor="#606060">
                <v:path arrowok="t"/>
              </v:shape>
            </v:group>
            <v:group style="position:absolute;left:534;top:6972;width:4135;height:2" coordorigin="534,6972" coordsize="4135,2">
              <v:shape style="position:absolute;left:534;top:6972;width:4135;height:2" coordorigin="534,6972" coordsize="4135,0" path="m534,6972l4669,6972e" filled="f" stroked="t" strokeweight=".702439pt" strokecolor="#606060">
                <v:path arrowok="t"/>
              </v:shape>
            </v:group>
            <v:group style="position:absolute;left:918;top:6972;width:244;height:2" coordorigin="918,6972" coordsize="244,2">
              <v:shape style="position:absolute;left:918;top:6972;width:244;height:2" coordorigin="918,6972" coordsize="244,0" path="m918,6972l1161,6972e" filled="f" stroked="t" strokeweight=".468293pt" strokecolor="#444444">
                <v:path arrowok="t"/>
              </v:shape>
            </v:group>
            <v:group style="position:absolute;left:4580;top:6972;width:342;height:2" coordorigin="4580,6972" coordsize="342,2">
              <v:shape style="position:absolute;left:4580;top:6972;width:342;height:2" coordorigin="4580,6972" coordsize="342,0" path="m4580,6972l4922,6972e" filled="f" stroked="t" strokeweight=".468293pt" strokecolor="#4B4B4B">
                <v:path arrowok="t"/>
              </v:shape>
            </v:group>
            <v:group style="position:absolute;left:4866;top:6972;width:6860;height:2" coordorigin="4866,6972" coordsize="6860,2">
              <v:shape style="position:absolute;left:4866;top:6972;width:6860;height:2" coordorigin="4866,6972" coordsize="6860,0" path="m4866,6972l11726,6972e" filled="f" stroked="t" strokeweight=".702439pt" strokecolor="#5B5B5B">
                <v:path arrowok="t"/>
              </v:shape>
            </v:group>
            <v:group style="position:absolute;left:7287;top:6972;width:300;height:2" coordorigin="7287,6972" coordsize="300,2">
              <v:shape style="position:absolute;left:7287;top:6972;width:300;height:2" coordorigin="7287,6972" coordsize="300,0" path="m7287,6972l7586,6972e" filled="f" stroked="t" strokeweight=".468293pt" strokecolor="#4B4B4B">
                <v:path arrowok="t"/>
              </v:shape>
            </v:group>
            <v:group style="position:absolute;left:8902;top:6972;width:248;height:2" coordorigin="8902,6972" coordsize="248,2">
              <v:shape style="position:absolute;left:8902;top:6972;width:248;height:2" coordorigin="8902,6972" coordsize="248,0" path="m8902,6972l9150,6972e" filled="f" stroked="t" strokeweight=".468293pt" strokecolor="#383838">
                <v:path arrowok="t"/>
              </v:shape>
            </v:group>
            <v:group style="position:absolute;left:5975;top:7214;width:365;height:2" coordorigin="5975,7214" coordsize="365,2">
              <v:shape style="position:absolute;left:5975;top:7214;width:365;height:2" coordorigin="5975,7214" coordsize="365,0" path="m5975,7214l6341,7214e" filled="f" stroked="t" strokeweight=".468293pt" strokecolor="#484848">
                <v:path arrowok="t"/>
              </v:shape>
            </v:group>
            <v:group style="position:absolute;left:539;top:7212;width:11188;height:2" coordorigin="539,7212" coordsize="11188,2">
              <v:shape style="position:absolute;left:539;top:7212;width:11188;height:2" coordorigin="539,7212" coordsize="11188,0" path="m539,7212l11726,7212e" filled="f" stroked="t" strokeweight=".702439pt" strokecolor="#5B5B5B">
                <v:path arrowok="t"/>
              </v:shape>
            </v:group>
            <v:group style="position:absolute;left:534;top:7453;width:11192;height:2" coordorigin="534,7453" coordsize="11192,2">
              <v:shape style="position:absolute;left:534;top:7453;width:11192;height:2" coordorigin="534,7453" coordsize="11192,0" path="m534,7453l11726,7453e" filled="f" stroked="t" strokeweight=".702439pt" strokecolor="#606060">
                <v:path arrowok="t"/>
              </v:shape>
            </v:group>
            <v:group style="position:absolute;left:2388;top:7200;width:2;height:275" coordorigin="2388,7200" coordsize="2,275">
              <v:shape style="position:absolute;left:2388;top:7200;width:2;height:275" coordorigin="2388,7200" coordsize="0,275" path="m2388,7475l2388,7200e" filled="f" stroked="t" strokeweight=".468293pt" strokecolor="#343434">
                <v:path arrowok="t"/>
              </v:shape>
            </v:group>
            <v:group style="position:absolute;left:6622;top:7453;width:309;height:2" coordorigin="6622,7453" coordsize="309,2">
              <v:shape style="position:absolute;left:6622;top:7453;width:309;height:2" coordorigin="6622,7453" coordsize="309,0" path="m6622,7453l6931,7453e" filled="f" stroked="t" strokeweight=".468293pt" strokecolor="#444444">
                <v:path arrowok="t"/>
              </v:shape>
            </v:group>
            <v:group style="position:absolute;left:2388;top:7404;width:2;height:303" coordorigin="2388,7404" coordsize="2,303">
              <v:shape style="position:absolute;left:2388;top:7404;width:2;height:303" coordorigin="2388,7404" coordsize="0,303" path="m2388,7707l2388,7404e" filled="f" stroked="t" strokeweight=".936585pt" strokecolor="#575757">
                <v:path arrowok="t"/>
              </v:shape>
            </v:group>
            <v:group style="position:absolute;left:539;top:7927;width:11173;height:2" coordorigin="539,7927" coordsize="11173,2">
              <v:shape style="position:absolute;left:539;top:7927;width:11173;height:2" coordorigin="539,7927" coordsize="11173,0" path="m539,7927l11712,7927e" filled="f" stroked="t" strokeweight=".702439pt" strokecolor="#606060">
                <v:path arrowok="t"/>
              </v:shape>
            </v:group>
            <v:group style="position:absolute;left:2388;top:7650;width:2;height:299" coordorigin="2388,7650" coordsize="2,299">
              <v:shape style="position:absolute;left:2388;top:7650;width:2;height:299" coordorigin="2388,7650" coordsize="0,299" path="m2388,7949l2388,7650e" filled="f" stroked="t" strokeweight=".468293pt" strokecolor="#3F3F3F">
                <v:path arrowok="t"/>
              </v:shape>
            </v:group>
            <v:group style="position:absolute;left:543;top:8164;width:11169;height:2" coordorigin="543,8164" coordsize="11169,2">
              <v:shape style="position:absolute;left:543;top:8164;width:11169;height:2" coordorigin="543,8164" coordsize="11169,0" path="m543,8164l11712,8164e" filled="f" stroked="t" strokeweight=".702439pt" strokecolor="#606060">
                <v:path arrowok="t"/>
              </v:shape>
            </v:group>
            <v:group style="position:absolute;left:2388;top:7878;width:2;height:318" coordorigin="2388,7878" coordsize="2,318">
              <v:shape style="position:absolute;left:2388;top:7878;width:2;height:318" coordorigin="2388,7878" coordsize="0,318" path="m2388,8195l2388,7878e" filled="f" stroked="t" strokeweight=".702439pt" strokecolor="#4B4B4B">
                <v:path arrowok="t"/>
              </v:shape>
            </v:group>
            <v:group style="position:absolute;left:529;top:8494;width:1859;height:2" coordorigin="529,8494" coordsize="1859,2">
              <v:shape style="position:absolute;left:529;top:8494;width:1859;height:2" coordorigin="529,8494" coordsize="1859,0" path="m529,8494l2388,8494e" filled="f" stroked="t" strokeweight=".234146pt" strokecolor="#606060">
                <v:path arrowok="t"/>
              </v:shape>
            </v:group>
            <v:group style="position:absolute;left:2388;top:8124;width:2;height:403" coordorigin="2388,8124" coordsize="2,403">
              <v:shape style="position:absolute;left:2388;top:8124;width:2;height:403" coordorigin="2388,8124" coordsize="0,403" path="m2388,8527l2388,8124e" filled="f" stroked="t" strokeweight=".702439pt" strokecolor="#484848">
                <v:path arrowok="t"/>
              </v:shape>
            </v:group>
            <v:group style="position:absolute;left:2374;top:8494;width:2234;height:2" coordorigin="2374,8494" coordsize="2234,2">
              <v:shape style="position:absolute;left:2374;top:8494;width:2234;height:2" coordorigin="2374,8494" coordsize="2234,0" path="m2374,8494l4608,8494e" filled="f" stroked="t" strokeweight=".234146pt" strokecolor="#343434">
                <v:path arrowok="t"/>
              </v:shape>
            </v:group>
            <v:group style="position:absolute;left:4608;top:8494;width:2295;height:2" coordorigin="4608,8494" coordsize="2295,2">
              <v:shape style="position:absolute;left:4608;top:8494;width:2295;height:2" coordorigin="4608,8494" coordsize="2295,0" path="m4608,8494l6903,8494e" filled="f" stroked="t" strokeweight=".234146pt" strokecolor="#000000">
                <v:path arrowok="t"/>
              </v:shape>
            </v:group>
            <v:group style="position:absolute;left:6903;top:8494;width:656;height:2" coordorigin="6903,8494" coordsize="656,2">
              <v:shape style="position:absolute;left:6903;top:8494;width:656;height:2" coordorigin="6903,8494" coordsize="656,0" path="m6903,8494l7558,8494e" filled="f" stroked="t" strokeweight=".234146pt" strokecolor="#2F2F2F">
                <v:path arrowok="t"/>
              </v:shape>
            </v:group>
            <v:group style="position:absolute;left:7324;top:8157;width:2;height:1332" coordorigin="7324,8157" coordsize="2,1332">
              <v:shape style="position:absolute;left:7324;top:8157;width:2;height:1332" coordorigin="7324,8157" coordsize="0,1332" path="m7324,9489l7324,8157e" filled="f" stroked="t" strokeweight=".702439pt" strokecolor="#545454">
                <v:path arrowok="t"/>
              </v:shape>
            </v:group>
            <v:group style="position:absolute;left:7558;top:8494;width:4243;height:2" coordorigin="7558,8494" coordsize="4243,2">
              <v:shape style="position:absolute;left:7558;top:8494;width:4243;height:2" coordorigin="7558,8494" coordsize="4243,0" path="m7558,8494l11801,8494e" filled="f" stroked="t" strokeweight=".234146pt" strokecolor="#000000">
                <v:path arrowok="t"/>
              </v:shape>
            </v:group>
            <v:group style="position:absolute;left:2388;top:8465;width:2;height:882" coordorigin="2388,8465" coordsize="2,882">
              <v:shape style="position:absolute;left:2388;top:8465;width:2;height:882" coordorigin="2388,8465" coordsize="0,882" path="m2388,9347l2388,8465e" filled="f" stroked="t" strokeweight=".702439pt" strokecolor="#575757">
                <v:path arrowok="t"/>
              </v:shape>
            </v:group>
            <v:group style="position:absolute;left:1145;top:8153;width:2;height:2152" coordorigin="1145,8153" coordsize="2,2152">
              <v:shape style="position:absolute;left:1145;top:8153;width:2;height:2152" coordorigin="1145,8153" coordsize="0,2152" path="m1145,10305l1145,8153e" filled="f" stroked="t" strokeweight=".702439pt" strokecolor="#545454">
                <v:path arrowok="t"/>
              </v:shape>
            </v:group>
            <v:group style="position:absolute;left:2388;top:9290;width:2;height:199" coordorigin="2388,9290" coordsize="2,199">
              <v:shape style="position:absolute;left:2388;top:9290;width:2;height:199" coordorigin="2388,9290" coordsize="0,199" path="m2388,9489l2388,9290e" filled="f" stroked="t" strokeweight=".468293pt" strokecolor="#3F3F3F">
                <v:path arrowok="t"/>
              </v:shape>
            </v:group>
            <v:group style="position:absolute;left:2388;top:9432;width:2;height:166" coordorigin="2388,9432" coordsize="2,166">
              <v:shape style="position:absolute;left:2388;top:9432;width:2;height:166" coordorigin="2388,9432" coordsize="0,166" path="m2388,9598l2388,9432e" filled="f" stroked="t" strokeweight=".468293pt" strokecolor="#2B2B2B">
                <v:path arrowok="t"/>
              </v:shape>
            </v:group>
            <v:group style="position:absolute;left:7324;top:9432;width:2;height:427" coordorigin="7324,9432" coordsize="2,427">
              <v:shape style="position:absolute;left:7324;top:9432;width:2;height:427" coordorigin="7324,9432" coordsize="0,427" path="m7324,9859l7324,9432e" filled="f" stroked="t" strokeweight=".468293pt" strokecolor="#4F4F4F">
                <v:path arrowok="t"/>
              </v:shape>
            </v:group>
            <v:group style="position:absolute;left:1716;top:8153;width:2;height:1602" coordorigin="1716,8153" coordsize="2,1602">
              <v:shape style="position:absolute;left:1716;top:8153;width:2;height:1602" coordorigin="1716,8153" coordsize="0,1602" path="m1716,9755l1716,8153e" filled="f" stroked="t" strokeweight=".702439pt" strokecolor="#545454">
                <v:path arrowok="t"/>
              </v:shape>
            </v:group>
            <v:group style="position:absolute;left:2388;top:9541;width:2;height:408" coordorigin="2388,9541" coordsize="2,408">
              <v:shape style="position:absolute;left:2388;top:9541;width:2;height:408" coordorigin="2388,9541" coordsize="0,408" path="m2388,9949l2388,9541e" filled="f" stroked="t" strokeweight=".936585pt" strokecolor="#545757">
                <v:path arrowok="t"/>
              </v:shape>
            </v:group>
            <v:group style="position:absolute;left:1716;top:9698;width:2;height:251" coordorigin="1716,9698" coordsize="2,251">
              <v:shape style="position:absolute;left:1716;top:9698;width:2;height:251" coordorigin="1716,9698" coordsize="0,251" path="m1716,9949l1716,9698e" filled="f" stroked="t" strokeweight=".468293pt" strokecolor="#3F3F3F">
                <v:path arrowok="t"/>
              </v:shape>
            </v:group>
            <v:group style="position:absolute;left:7326;top:9541;width:2;height:1835" coordorigin="7326,9541" coordsize="2,1835">
              <v:shape style="position:absolute;left:7326;top:9541;width:2;height:1835" coordorigin="7326,9541" coordsize="0,1835" path="m7326,11376l7326,9541e" filled="f" stroked="t" strokeweight=".702439pt" strokecolor="#5B5B5B">
                <v:path arrowok="t"/>
              </v:shape>
            </v:group>
            <v:group style="position:absolute;left:2388;top:9892;width:2;height:237" coordorigin="2388,9892" coordsize="2,237">
              <v:shape style="position:absolute;left:2388;top:9892;width:2;height:237" coordorigin="2388,9892" coordsize="0,237" path="m2388,10129l2388,9892e" filled="f" stroked="t" strokeweight=".468293pt" strokecolor="#383838">
                <v:path arrowok="t"/>
              </v:shape>
            </v:group>
            <v:group style="position:absolute;left:2388;top:10072;width:2;height:768" coordorigin="2388,10072" coordsize="2,768">
              <v:shape style="position:absolute;left:2388;top:10072;width:2;height:768" coordorigin="2388,10072" coordsize="0,768" path="m2388,10840l2388,10072e" filled="f" stroked="t" strokeweight=".702439pt" strokecolor="#4F4F4F">
                <v:path arrowok="t"/>
              </v:shape>
            </v:group>
            <v:group style="position:absolute;left:529;top:10532;width:417;height:2" coordorigin="529,10532" coordsize="417,2">
              <v:shape style="position:absolute;left:529;top:10532;width:417;height:2" coordorigin="529,10532" coordsize="417,0" path="m529,10532l946,10532e" filled="f" stroked="t" strokeweight=".234146pt" strokecolor="#000000">
                <v:path arrowok="t"/>
              </v:shape>
            </v:group>
            <v:group style="position:absolute;left:946;top:10532;width:197;height:2" coordorigin="946,10532" coordsize="197,2">
              <v:shape style="position:absolute;left:946;top:10532;width:197;height:2" coordorigin="946,10532" coordsize="197,0" path="m946,10532l1143,10532e" filled="f" stroked="t" strokeweight=".234146pt" strokecolor="#1F1F1F">
                <v:path arrowok="t"/>
              </v:shape>
            </v:group>
            <v:group style="position:absolute;left:1145;top:10248;width:2;height:318" coordorigin="1145,10248" coordsize="2,318">
              <v:shape style="position:absolute;left:1145;top:10248;width:2;height:318" coordorigin="1145,10248" coordsize="0,318" path="m1145,10565l1145,10248e" filled="f" stroked="t" strokeweight=".468293pt" strokecolor="#3F3F3F">
                <v:path arrowok="t"/>
              </v:shape>
            </v:group>
            <v:group style="position:absolute;left:1129;top:10532;width:1260;height:2" coordorigin="1129,10532" coordsize="1260,2">
              <v:shape style="position:absolute;left:1129;top:10532;width:1260;height:2" coordorigin="1129,10532" coordsize="1260,0" path="m1129,10532l2388,10532e" filled="f" stroked="t" strokeweight=".234146pt" strokecolor="#444444">
                <v:path arrowok="t"/>
              </v:shape>
            </v:group>
            <v:group style="position:absolute;left:1124;top:10537;width:19;height:2" coordorigin="1124,10537" coordsize="19,2">
              <v:shape style="position:absolute;left:1124;top:10537;width:19;height:2" coordorigin="1124,10537" coordsize="19,0" path="m1124,10537l1143,10537e" filled="f" stroked="t" strokeweight=".702439pt" strokecolor="#1C1C1C">
                <v:path arrowok="t"/>
              </v:shape>
            </v:group>
            <v:group style="position:absolute;left:1700;top:10537;width:19;height:2" coordorigin="1700,10537" coordsize="19,2">
              <v:shape style="position:absolute;left:1700;top:10537;width:19;height:2" coordorigin="1700,10537" coordsize="19,0" path="m1700,10537l1719,10537e" filled="f" stroked="t" strokeweight=".702439pt" strokecolor="#575757">
                <v:path arrowok="t"/>
              </v:shape>
            </v:group>
            <v:group style="position:absolute;left:2370;top:10537;width:19;height:2" coordorigin="2370,10537" coordsize="19,2">
              <v:shape style="position:absolute;left:2370;top:10537;width:19;height:2" coordorigin="2370,10537" coordsize="19,0" path="m2370,10537l2388,10537e" filled="f" stroked="t" strokeweight=".702439pt" strokecolor="#131313">
                <v:path arrowok="t"/>
              </v:shape>
            </v:group>
            <v:group style="position:absolute;left:7305;top:10537;width:19;height:2" coordorigin="7305,10537" coordsize="19,2">
              <v:shape style="position:absolute;left:7305;top:10537;width:19;height:2" coordorigin="7305,10537" coordsize="19,0" path="m7305,10537l7324,10537e" filled="f" stroked="t" strokeweight=".702439pt" strokecolor="#484848">
                <v:path arrowok="t"/>
              </v:shape>
            </v:group>
            <v:group style="position:absolute;left:9099;top:10537;width:47;height:2" coordorigin="9099,10537" coordsize="47,2">
              <v:shape style="position:absolute;left:9099;top:10537;width:47;height:2" coordorigin="9099,10537" coordsize="47,0" path="m9099,10537l9146,10537e" filled="f" stroked="t" strokeweight="2.107317pt" strokecolor="#000000">
                <v:path arrowok="t"/>
              </v:shape>
            </v:group>
            <v:group style="position:absolute;left:9563;top:10537;width:94;height:2" coordorigin="9563,10537" coordsize="94,2">
              <v:shape style="position:absolute;left:9563;top:10537;width:94;height:2" coordorigin="9563,10537" coordsize="94,0" path="m9563,10537l9656,10537e" filled="f" stroked="t" strokeweight="2.341463pt" strokecolor="#282B3F">
                <v:path arrowok="t"/>
              </v:shape>
            </v:group>
            <v:group style="position:absolute;left:1143;top:10513;width:2;height:327" coordorigin="1143,10513" coordsize="2,327">
              <v:shape style="position:absolute;left:1143;top:10513;width:2;height:327" coordorigin="1143,10513" coordsize="0,327" path="m1143,10840l1143,10513e" filled="f" stroked="t" strokeweight=".702439pt" strokecolor="#5B5B5B">
                <v:path arrowok="t"/>
              </v:shape>
            </v:group>
            <v:group style="position:absolute;left:9134;top:10665;width:2;height:175" coordorigin="9134,10665" coordsize="2,175">
              <v:shape style="position:absolute;left:9134;top:10665;width:2;height:175" coordorigin="9134,10665" coordsize="0,175" path="m9134,10840l9134,10665e" filled="f" stroked="t" strokeweight="1.639024pt" strokecolor="#444FA8">
                <v:path arrowok="t"/>
              </v:shape>
            </v:group>
            <v:group style="position:absolute;left:9628;top:10418;width:2;height:422" coordorigin="9628,10418" coordsize="2,422">
              <v:shape style="position:absolute;left:9628;top:10418;width:2;height:422" coordorigin="9628,10418" coordsize="0,422" path="m9628,10840l9628,10418e" filled="f" stroked="t" strokeweight="2.575610pt" strokecolor="#383B57">
                <v:path arrowok="t"/>
              </v:shape>
            </v:group>
            <v:group style="position:absolute;left:1145;top:10784;width:2;height:237" coordorigin="1145,10784" coordsize="2,237">
              <v:shape style="position:absolute;left:1145;top:10784;width:2;height:237" coordorigin="1145,10784" coordsize="0,237" path="m1145,11021l1145,10784e" filled="f" stroked="t" strokeweight=".468293pt" strokecolor="#444444">
                <v:path arrowok="t"/>
              </v:shape>
            </v:group>
            <v:group style="position:absolute;left:2388;top:10784;width:2;height:237" coordorigin="2388,10784" coordsize="2,237">
              <v:shape style="position:absolute;left:2388;top:10784;width:2;height:237" coordorigin="2388,10784" coordsize="0,237" path="m2388,11021l2388,10784e" filled="f" stroked="t" strokeweight=".936585pt" strokecolor="#646464">
                <v:path arrowok="t"/>
              </v:shape>
            </v:group>
            <v:group style="position:absolute;left:2388;top:10964;width:2;height:261" coordorigin="2388,10964" coordsize="2,261">
              <v:shape style="position:absolute;left:2388;top:10964;width:2;height:261" coordorigin="2388,10964" coordsize="0,261" path="m2388,11224l2388,10964e" filled="f" stroked="t" strokeweight=".468293pt" strokecolor="#3B3B3B">
                <v:path arrowok="t"/>
              </v:shape>
            </v:group>
            <v:group style="position:absolute;left:1145;top:10935;width:2;height:2204" coordorigin="1145,10935" coordsize="2,2204">
              <v:shape style="position:absolute;left:1145;top:10935;width:2;height:2204" coordorigin="1145,10935" coordsize="0,2204" path="m1145,13140l1145,10935e" filled="f" stroked="t" strokeweight=".702439pt" strokecolor="#575757">
                <v:path arrowok="t"/>
              </v:shape>
            </v:group>
            <v:group style="position:absolute;left:2388;top:11167;width:2;height:436" coordorigin="2388,11167" coordsize="2,436">
              <v:shape style="position:absolute;left:2388;top:11167;width:2;height:436" coordorigin="2388,11167" coordsize="0,436" path="m2388,11604l2388,11167e" filled="f" stroked="t" strokeweight=".702439pt" strokecolor="#545454">
                <v:path arrowok="t"/>
              </v:shape>
            </v:group>
            <v:group style="position:absolute;left:7329;top:11035;width:2;height:882" coordorigin="7329,11035" coordsize="2,882">
              <v:shape style="position:absolute;left:7329;top:11035;width:2;height:882" coordorigin="7329,11035" coordsize="0,882" path="m7329,11916l7329,11035e" filled="f" stroked="t" strokeweight=".702439pt" strokecolor="#575757">
                <v:path arrowok="t"/>
              </v:shape>
            </v:group>
            <v:group style="position:absolute;left:2388;top:11547;width:2;height:152" coordorigin="2388,11547" coordsize="2,152">
              <v:shape style="position:absolute;left:2388;top:11547;width:2;height:152" coordorigin="2388,11547" coordsize="0,152" path="m2388,11698l2388,11547e" filled="f" stroked="t" strokeweight=".468293pt" strokecolor="#2B2B2B">
                <v:path arrowok="t"/>
              </v:shape>
            </v:group>
            <v:group style="position:absolute;left:1716;top:9854;width:2;height:3290" coordorigin="1716,9854" coordsize="2,3290">
              <v:shape style="position:absolute;left:1716;top:9854;width:2;height:3290" coordorigin="1716,9854" coordsize="0,3290" path="m1716,13144l1716,9854e" filled="f" stroked="t" strokeweight=".702439pt" strokecolor="#575757">
                <v:path arrowok="t"/>
              </v:shape>
            </v:group>
            <v:group style="position:absolute;left:2388;top:11642;width:2;height:166" coordorigin="2388,11642" coordsize="2,166">
              <v:shape style="position:absolute;left:2388;top:11642;width:2;height:166" coordorigin="2388,11642" coordsize="0,166" path="m2388,11807l2388,11642e" filled="f" stroked="t" strokeweight=".468293pt" strokecolor="#3F3F3F">
                <v:path arrowok="t"/>
              </v:shape>
            </v:group>
            <v:group style="position:absolute;left:2388;top:11751;width:2;height:1398" coordorigin="2388,11751" coordsize="2,1398">
              <v:shape style="position:absolute;left:2388;top:11751;width:2;height:1398" coordorigin="2388,11751" coordsize="0,1398" path="m2388,13149l2388,11751e" filled="f" stroked="t" strokeweight=".702439pt" strokecolor="#545454">
                <v:path arrowok="t"/>
              </v:shape>
            </v:group>
            <v:group style="position:absolute;left:7329;top:11860;width:2;height:261" coordorigin="7329,11860" coordsize="2,261">
              <v:shape style="position:absolute;left:7329;top:11860;width:2;height:261" coordorigin="7329,11860" coordsize="0,261" path="m7329,12120l7329,11860e" filled="f" stroked="t" strokeweight=".468293pt" strokecolor="#343434">
                <v:path arrowok="t"/>
              </v:shape>
            </v:group>
            <v:group style="position:absolute;left:7329;top:12063;width:2;height:1090" coordorigin="7329,12063" coordsize="2,1090">
              <v:shape style="position:absolute;left:7329;top:12063;width:2;height:1090" coordorigin="7329,12063" coordsize="0,1090" path="m7329,13154l7329,12063e" filled="f" stroked="t" strokeweight=".702439pt" strokecolor="#545454">
                <v:path arrowok="t"/>
              </v:shape>
            </v:group>
            <v:group style="position:absolute;left:529;top:13140;width:11094;height:2" coordorigin="529,13140" coordsize="11094,2">
              <v:shape style="position:absolute;left:529;top:13140;width:11094;height:2" coordorigin="529,13140" coordsize="11094,0" path="m529,13140l11623,13140e" filled="f" stroked="t" strokeweight=".702439pt" strokecolor="#6B6B6B">
                <v:path arrowok="t"/>
              </v:shape>
            </v:group>
            <v:group style="position:absolute;left:4580;top:13137;width:342;height:2" coordorigin="4580,13137" coordsize="342,2">
              <v:shape style="position:absolute;left:4580;top:13137;width:342;height:2" coordorigin="4580,13137" coordsize="342,0" path="m4580,13137l4922,13137e" filled="f" stroked="t" strokeweight=".468293pt" strokecolor="#646464">
                <v:path arrowok="t"/>
              </v:shape>
            </v:group>
            <v:group style="position:absolute;left:5713;top:13140;width:318;height:2" coordorigin="5713,13140" coordsize="318,2">
              <v:shape style="position:absolute;left:5713;top:13140;width:318;height:2" coordorigin="5713,13140" coordsize="318,0" path="m5713,13140l6032,13140e" filled="f" stroked="t" strokeweight=".468293pt" strokecolor="#484848">
                <v:path arrowok="t"/>
              </v:shape>
            </v:group>
            <v:group style="position:absolute;left:6284;top:13142;width:393;height:2" coordorigin="6284,13142" coordsize="393,2">
              <v:shape style="position:absolute;left:6284;top:13142;width:393;height:2" coordorigin="6284,13142" coordsize="393,0" path="m6284,13142l6678,13142e" filled="f" stroked="t" strokeweight=".468293pt" strokecolor="#5B5B5B">
                <v:path arrowok="t"/>
              </v:shape>
            </v:group>
            <v:group style="position:absolute;left:11347;top:13144;width:276;height:2" coordorigin="11347,13144" coordsize="276,2">
              <v:shape style="position:absolute;left:11347;top:13144;width:276;height:2" coordorigin="11347,13144" coordsize="276,0" path="m11347,13144l11623,13144e" filled="f" stroked="t" strokeweight=".468293pt" strokecolor="#646464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4"/>
          <w:szCs w:val="24"/>
          <w:color w:val="4B4B4B"/>
          <w:spacing w:val="-70"/>
          <w:w w:val="100"/>
          <w:i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4"/>
          <w:szCs w:val="24"/>
          <w:color w:val="333333"/>
          <w:spacing w:val="-2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nız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8"/>
          <w:position w:val="0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88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37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0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angın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9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6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4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3"/>
          <w:w w:val="83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77"/>
        </w:rPr>
        <w:t>&lt;ÇI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4" w:equalWidth="0">
            <w:col w:w="1051" w:space="463"/>
            <w:col w:w="1061" w:space="1580"/>
            <w:col w:w="1731" w:space="554"/>
            <w:col w:w="5020"/>
          </w:cols>
        </w:sectPr>
      </w:pPr>
      <w:rPr/>
    </w:p>
    <w:p>
      <w:pPr>
        <w:spacing w:before="52" w:after="0" w:line="167" w:lineRule="auto"/>
        <w:ind w:left="3448" w:right="3589" w:firstLine="-3330"/>
        <w:jc w:val="left"/>
        <w:tabs>
          <w:tab w:pos="344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narmc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10" w:after="0" w:line="206" w:lineRule="exact"/>
        <w:ind w:right="629"/>
        <w:jc w:val="right"/>
        <w:tabs>
          <w:tab w:pos="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2"/>
          <w:u w:val="single" w:color="6B6B6B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2"/>
          <w:u w:val="single" w:color="6B6B6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u w:val="single" w:color="6B6B6B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u w:val="single" w:color="6B6B6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6B6B6B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6B6B6B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6B6B6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right="-20"/>
        <w:jc w:val="right"/>
        <w:tabs>
          <w:tab w:pos="58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192.234146pt;margin-top:1.382612pt;width:96.000002pt;height:.1pt;mso-position-horizontal-relative:page;mso-position-vertical-relative:paragraph;z-index:-14826" coordorigin="3845,28" coordsize="1920,2">
            <v:shape style="position:absolute;left:3845;top:28;width:1920;height:2" coordorigin="3845,28" coordsize="1920,0" path="m3845,28l5765,28e" filled="f" stroked="t" strokeweight=".702439pt" strokecolor="#6B6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2"/>
          <w:szCs w:val="42"/>
          <w:color w:val="333333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0"/>
          <w:position w:val="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14:35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4899" w:space="900"/>
            <w:col w:w="5661"/>
          </w:cols>
        </w:sectPr>
      </w:pPr>
      <w:rPr/>
    </w:p>
    <w:p>
      <w:pPr>
        <w:spacing w:before="0" w:after="0" w:line="218" w:lineRule="exact"/>
        <w:ind w:left="119" w:right="-20"/>
        <w:jc w:val="left"/>
        <w:tabs>
          <w:tab w:pos="202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6"/>
          <w:position w:val="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26" w:lineRule="exact"/>
        <w:ind w:left="19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16" w:after="0" w:line="240" w:lineRule="auto"/>
        <w:ind w:left="19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19" w:right="-72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333333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  <w:position w:val="-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27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1F1F1F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3:24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:13:29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3838" w:space="640"/>
            <w:col w:w="6982"/>
          </w:cols>
        </w:sectPr>
      </w:pPr>
      <w:rPr/>
    </w:p>
    <w:p>
      <w:pPr>
        <w:spacing w:before="0" w:after="0" w:line="255" w:lineRule="exact"/>
        <w:ind w:left="119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8"/>
          <w:position w:val="3"/>
        </w:rPr>
        <w:t>:ki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77" w:lineRule="exact"/>
        <w:ind w:left="4511" w:right="-20"/>
        <w:jc w:val="left"/>
        <w:tabs>
          <w:tab w:pos="7420" w:val="left"/>
          <w:tab w:pos="7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96"/>
          <w:position w:val="-4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93"/>
          <w:position w:val="-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4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57575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575757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575757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737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2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98" w:lineRule="exact"/>
        <w:ind w:left="4471" w:right="44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198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1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4"/>
          <w:position w:val="-1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6"/>
          <w:w w:val="10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25" w:after="0" w:line="222" w:lineRule="exact"/>
        <w:ind w:left="1982" w:right="1073" w:firstLine="-186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anıımcı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ık.ı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1"/>
          <w:position w:val="0"/>
        </w:rPr>
        <w:t>Dönil_ş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2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9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199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4127" w:space="352"/>
            <w:col w:w="6981"/>
          </w:cols>
        </w:sectPr>
      </w:pPr>
      <w:rPr/>
    </w:p>
    <w:p>
      <w:pPr>
        <w:spacing w:before="11" w:after="0" w:line="240" w:lineRule="auto"/>
        <w:ind w:left="119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biçilmi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tarlasını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7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löndürmc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1"/>
          <w:position w:val="3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ISöndürnıe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182" w:lineRule="exact"/>
        <w:ind w:right="-20"/>
        <w:jc w:val="left"/>
        <w:tabs>
          <w:tab w:pos="1880" w:val="left"/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2"/>
          <w:position w:val="-4"/>
        </w:rPr>
        <w:t>ISu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3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  <w:position w:val="-4"/>
        </w:rPr>
        <w:t>IKöpOk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1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95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tabs>
          <w:tab w:pos="1720" w:val="left"/>
          <w:tab w:pos="3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55"/>
          <w:position w:val="-1"/>
        </w:rPr>
        <w:t>l3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99"/>
          <w:position w:val="-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99"/>
          <w:u w:val="single" w:color="444444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-42"/>
          <w:w w:val="100"/>
          <w:u w:val="single" w:color="444444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-42"/>
          <w:w w:val="100"/>
          <w:u w:val="single" w:color="444444"/>
          <w:position w:val="-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5"/>
          <w:u w:val="single" w:color="444444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5"/>
          <w:position w:val="-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2779" w:space="1700"/>
            <w:col w:w="6981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176" w:right="-54" w:firstLine="-5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löndürme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!Yangında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anızı,yanara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görmüştür.Maddi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2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tarlada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3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1736" w:space="232"/>
            <w:col w:w="9492"/>
          </w:cols>
        </w:sectPr>
      </w:pPr>
      <w:rPr/>
    </w:p>
    <w:p>
      <w:pPr>
        <w:spacing w:before="15" w:after="0" w:line="228" w:lineRule="exact"/>
        <w:ind w:left="2025" w:right="66" w:firstLine="-1906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9" w:right="-20"/>
        <w:jc w:val="left"/>
        <w:tabs>
          <w:tab w:pos="196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1"/>
        </w:rPr>
        <w:t>iigortalı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AdJ: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75" w:right="9887" w:firstLine="-56"/>
        <w:jc w:val="left"/>
        <w:tabs>
          <w:tab w:pos="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33333"/>
          <w:w w:val="87"/>
          <w:i/>
          <w:position w:val="2"/>
        </w:rPr>
        <w:t>(</w:t>
      </w:r>
      <w:r>
        <w:rPr>
          <w:rFonts w:ascii="Arial" w:hAnsi="Arial" w:cs="Arial" w:eastAsia="Arial"/>
          <w:sz w:val="18"/>
          <w:szCs w:val="18"/>
          <w:color w:val="333333"/>
          <w:spacing w:val="-27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53"/>
          <w:position w:val="2"/>
        </w:rPr>
        <w:t>;&gt;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esıım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72" w:right="-20"/>
        <w:jc w:val="left"/>
        <w:tabs>
          <w:tab w:pos="196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86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33333"/>
          <w:spacing w:val="-4"/>
          <w:w w:val="86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0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7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7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-15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4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14:50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61" w:right="-20"/>
        <w:jc w:val="left"/>
        <w:tabs>
          <w:tab w:pos="840" w:val="left"/>
          <w:tab w:pos="134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ÖlU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QIDE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3"/>
        </w:rPr>
        <w:t>: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3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3"/>
        </w:rPr>
        <w:t>.</w:t>
      </w:r>
      <w:r>
        <w:rPr>
          <w:rFonts w:ascii="Arial" w:hAnsi="Arial" w:cs="Arial" w:eastAsia="Arial"/>
          <w:sz w:val="19"/>
          <w:szCs w:val="19"/>
          <w:color w:val="333333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84" w:lineRule="exact"/>
        <w:ind w:left="2123" w:right="-20"/>
        <w:jc w:val="left"/>
        <w:tabs>
          <w:tab w:pos="4600" w:val="left"/>
          <w:tab w:pos="89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3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5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28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3"/>
          <w:szCs w:val="43"/>
          <w:color w:val="333333"/>
          <w:spacing w:val="0"/>
          <w:w w:val="52"/>
          <w:i/>
          <w:position w:val="-1"/>
        </w:rPr>
        <w:t>z</w:t>
      </w:r>
      <w:r>
        <w:rPr>
          <w:rFonts w:ascii="Times New Roman" w:hAnsi="Times New Roman" w:cs="Times New Roman" w:eastAsia="Times New Roman"/>
          <w:sz w:val="43"/>
          <w:szCs w:val="43"/>
          <w:color w:val="333333"/>
          <w:spacing w:val="-5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33333"/>
          <w:spacing w:val="0"/>
          <w:w w:val="47"/>
          <w:i/>
          <w:position w:val="-1"/>
        </w:rPr>
        <w:t>a</w:t>
      </w:r>
      <w:r>
        <w:rPr>
          <w:rFonts w:ascii="Times New Roman" w:hAnsi="Times New Roman" w:cs="Times New Roman" w:eastAsia="Times New Roman"/>
          <w:sz w:val="43"/>
          <w:szCs w:val="43"/>
          <w:color w:val="333333"/>
          <w:spacing w:val="0"/>
          <w:w w:val="4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33333"/>
          <w:spacing w:val="2"/>
          <w:w w:val="47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47"/>
          <w:i/>
          <w:position w:val="-1"/>
        </w:rPr>
        <w:t>wl"'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47"/>
          <w:i/>
          <w:position w:val="-1"/>
        </w:rPr>
        <w:t>)</w:t>
      </w:r>
      <w:r>
        <w:rPr>
          <w:rFonts w:ascii="Arial" w:hAnsi="Arial" w:cs="Arial" w:eastAsia="Arial"/>
          <w:sz w:val="38"/>
          <w:szCs w:val="38"/>
          <w:color w:val="333333"/>
          <w:spacing w:val="41"/>
          <w:w w:val="4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70"/>
          <w:i/>
          <w:position w:val="-1"/>
        </w:rPr>
        <w:t>7117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4809" w:right="56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67" w:lineRule="exact"/>
        <w:ind w:left="2291" w:right="-83"/>
        <w:jc w:val="left"/>
        <w:tabs>
          <w:tab w:pos="53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414642pt;margin-top:5.384842pt;width:7.13286pt;height:14pt;mso-position-horizontal-relative:page;mso-position-vertical-relative:paragraph;z-index:-1482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CA1CF"/>
                      <w:spacing w:val="0"/>
                      <w:w w:val="51"/>
                    </w:rPr>
                    <w:t>-··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D5E60"/>
          <w:spacing w:val="0"/>
          <w:w w:val="100"/>
          <w:b/>
          <w:bCs/>
          <w:position w:val="-5"/>
        </w:rPr>
        <w:t>Er</w:t>
      </w:r>
      <w:r>
        <w:rPr>
          <w:rFonts w:ascii="Arial" w:hAnsi="Arial" w:cs="Arial" w:eastAsia="Arial"/>
          <w:sz w:val="21"/>
          <w:szCs w:val="21"/>
          <w:color w:val="5D5E60"/>
          <w:spacing w:val="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D5E60"/>
          <w:spacing w:val="15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b/>
          <w:bCs/>
          <w:position w:val="-4"/>
        </w:rPr>
        <w:t>a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b/>
          <w:bCs/>
          <w:position w:val="-4"/>
        </w:rPr>
        <w:t>l</w:t>
      </w:r>
      <w:r>
        <w:rPr>
          <w:rFonts w:ascii="Arial" w:hAnsi="Arial" w:cs="Arial" w:eastAsia="Arial"/>
          <w:sz w:val="21"/>
          <w:szCs w:val="21"/>
          <w:color w:val="4B4B4B"/>
          <w:spacing w:val="-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b/>
          <w:bCs/>
          <w:position w:val="-4"/>
        </w:rPr>
        <w:t>YILDIRIM</w:t>
      </w:r>
      <w:r>
        <w:rPr>
          <w:rFonts w:ascii="Arial" w:hAnsi="Arial" w:cs="Arial" w:eastAsia="Arial"/>
          <w:sz w:val="21"/>
          <w:szCs w:val="21"/>
          <w:color w:val="4B4B4B"/>
          <w:spacing w:val="-40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19"/>
          <w:szCs w:val="19"/>
          <w:color w:val="B3BADD"/>
          <w:spacing w:val="0"/>
          <w:w w:val="106"/>
          <w:position w:val="4"/>
        </w:rPr>
        <w:t>--··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9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B4B4B"/>
          <w:spacing w:val="41"/>
          <w:w w:val="8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5623" w:space="3276"/>
            <w:col w:w="2561"/>
          </w:cols>
        </w:sectPr>
      </w:pPr>
      <w:rPr/>
    </w:p>
    <w:p>
      <w:pPr>
        <w:spacing w:before="0" w:after="0" w:line="337" w:lineRule="exact"/>
        <w:ind w:left="264" w:right="-93"/>
        <w:jc w:val="left"/>
        <w:tabs>
          <w:tab w:pos="2000" w:val="left"/>
          <w:tab w:pos="8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828383"/>
          <w:spacing w:val="-12"/>
          <w:w w:val="100"/>
          <w:b/>
          <w:bCs/>
          <w:position w:val="1"/>
        </w:rPr>
        <w:t>G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b/>
          <w:bCs/>
          <w:position w:val="1"/>
        </w:rPr>
        <w:t>ü</w:t>
      </w:r>
      <w:r>
        <w:rPr>
          <w:rFonts w:ascii="Arial" w:hAnsi="Arial" w:cs="Arial" w:eastAsia="Arial"/>
          <w:sz w:val="20"/>
          <w:szCs w:val="20"/>
          <w:color w:val="5D5E60"/>
          <w:spacing w:val="1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00"/>
          <w:b/>
          <w:bCs/>
          <w:position w:val="1"/>
        </w:rPr>
        <w:t>.e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00"/>
          <w:b/>
          <w:bCs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5D5E60"/>
          <w:spacing w:val="2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15D74"/>
          <w:spacing w:val="0"/>
          <w:w w:val="95"/>
          <w:b/>
          <w:bCs/>
          <w:position w:val="1"/>
        </w:rPr>
        <w:t>Bötg</w:t>
      </w:r>
      <w:r>
        <w:rPr>
          <w:rFonts w:ascii="Arial" w:hAnsi="Arial" w:cs="Arial" w:eastAsia="Arial"/>
          <w:sz w:val="20"/>
          <w:szCs w:val="20"/>
          <w:color w:val="415D74"/>
          <w:spacing w:val="0"/>
          <w:w w:val="95"/>
          <w:b/>
          <w:bCs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415D74"/>
          <w:spacing w:val="5"/>
          <w:w w:val="95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15D74"/>
          <w:spacing w:val="1"/>
          <w:w w:val="100"/>
          <w:b/>
          <w:bCs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b/>
          <w:bCs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5D5E60"/>
          <w:spacing w:val="-7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15D74"/>
          <w:spacing w:val="0"/>
          <w:w w:val="479"/>
          <w:b/>
          <w:bCs/>
          <w:position w:val="1"/>
        </w:rPr>
        <w:t>Posta</w:t>
      </w:r>
      <w:r>
        <w:rPr>
          <w:rFonts w:ascii="Arial" w:hAnsi="Arial" w:cs="Arial" w:eastAsia="Arial"/>
          <w:sz w:val="20"/>
          <w:szCs w:val="20"/>
          <w:color w:val="415D7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415D7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1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left="4577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1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1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78"/>
          <w:szCs w:val="78"/>
          <w:color w:val="313862"/>
          <w:spacing w:val="0"/>
          <w:w w:val="75"/>
          <w:position w:val="-59"/>
        </w:rPr>
        <w:t>'UJ</w:t>
      </w:r>
      <w:r>
        <w:rPr>
          <w:rFonts w:ascii="Times New Roman" w:hAnsi="Times New Roman" w:cs="Times New Roman" w:eastAsia="Times New Roman"/>
          <w:sz w:val="78"/>
          <w:szCs w:val="78"/>
          <w:color w:val="A3A3A3"/>
          <w:spacing w:val="-15"/>
          <w:w w:val="33"/>
          <w:position w:val="-59"/>
        </w:rPr>
        <w:t>-</w:t>
      </w:r>
      <w:r>
        <w:rPr>
          <w:rFonts w:ascii="Times New Roman" w:hAnsi="Times New Roman" w:cs="Times New Roman" w:eastAsia="Times New Roman"/>
          <w:sz w:val="78"/>
          <w:szCs w:val="78"/>
          <w:color w:val="4B4B4B"/>
          <w:spacing w:val="0"/>
          <w:w w:val="57"/>
          <w:position w:val="-59"/>
        </w:rPr>
        <w:t>..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atLeast"/>
        <w:ind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7.736572pt;margin-top:18.260025pt;width:1.52847pt;height:9pt;mso-position-horizontal-relative:page;mso-position-vertical-relative:paragraph;z-index:-1482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5D5E60"/>
                      <w:spacing w:val="0"/>
                      <w:w w:val="51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747575"/>
          <w:spacing w:val="-43"/>
          <w:w w:val="105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939393"/>
          <w:spacing w:val="-57"/>
          <w:w w:val="132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747575"/>
          <w:spacing w:val="0"/>
          <w:w w:val="105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2" w:equalWidth="0">
            <w:col w:w="10102" w:space="305"/>
            <w:col w:w="1053"/>
          </w:cols>
        </w:sectPr>
      </w:pPr>
      <w:rPr/>
    </w:p>
    <w:p>
      <w:pPr>
        <w:spacing w:before="0" w:after="0" w:line="480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E60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19"/>
          <w:szCs w:val="19"/>
          <w:color w:val="5D5E60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15D74"/>
          <w:spacing w:val="0"/>
          <w:w w:val="101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8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8" w:lineRule="atLeast"/>
        <w:ind w:right="-127"/>
        <w:jc w:val="lef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8"/>
          <w:szCs w:val="58"/>
          <w:color w:val="313862"/>
          <w:w w:val="93"/>
          <w:i/>
        </w:rPr>
        <w:t>ri</w:t>
      </w:r>
      <w:r>
        <w:rPr>
          <w:rFonts w:ascii="Times New Roman" w:hAnsi="Times New Roman" w:cs="Times New Roman" w:eastAsia="Times New Roman"/>
          <w:sz w:val="58"/>
          <w:szCs w:val="58"/>
          <w:color w:val="313862"/>
          <w:spacing w:val="-52"/>
          <w:w w:val="93"/>
          <w:i/>
        </w:rPr>
        <w:t>l</w:t>
      </w:r>
      <w:r>
        <w:rPr>
          <w:rFonts w:ascii="Times New Roman" w:hAnsi="Times New Roman" w:cs="Times New Roman" w:eastAsia="Times New Roman"/>
          <w:sz w:val="58"/>
          <w:szCs w:val="58"/>
          <w:color w:val="5D5E60"/>
          <w:spacing w:val="-53"/>
          <w:w w:val="82"/>
          <w:i/>
        </w:rPr>
        <w:t>a</w:t>
      </w:r>
      <w:r>
        <w:rPr>
          <w:rFonts w:ascii="Arial" w:hAnsi="Arial" w:cs="Arial" w:eastAsia="Arial"/>
          <w:sz w:val="26"/>
          <w:szCs w:val="26"/>
          <w:color w:val="747575"/>
          <w:spacing w:val="0"/>
          <w:w w:val="51"/>
          <w:position w:val="15"/>
        </w:rPr>
        <w:t>.</w:t>
      </w:r>
      <w:r>
        <w:rPr>
          <w:rFonts w:ascii="Arial" w:hAnsi="Arial" w:cs="Arial" w:eastAsia="Arial"/>
          <w:sz w:val="26"/>
          <w:szCs w:val="26"/>
          <w:color w:val="747575"/>
          <w:spacing w:val="-53"/>
          <w:w w:val="51"/>
          <w:position w:val="15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5D5E60"/>
          <w:spacing w:val="-149"/>
          <w:w w:val="82"/>
          <w:i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747575"/>
          <w:spacing w:val="0"/>
          <w:w w:val="51"/>
          <w:position w:val="15"/>
        </w:rPr>
        <w:t>.</w:t>
      </w:r>
      <w:r>
        <w:rPr>
          <w:rFonts w:ascii="Arial" w:hAnsi="Arial" w:cs="Arial" w:eastAsia="Arial"/>
          <w:sz w:val="26"/>
          <w:szCs w:val="26"/>
          <w:color w:val="747575"/>
          <w:spacing w:val="-55"/>
          <w:w w:val="51"/>
          <w:position w:val="15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828383"/>
          <w:spacing w:val="-84"/>
          <w:w w:val="59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58"/>
          <w:szCs w:val="58"/>
          <w:color w:val="5D5E60"/>
          <w:spacing w:val="0"/>
          <w:w w:val="36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168" w:lineRule="atLeast"/>
        <w:ind w:right="-20"/>
        <w:jc w:val="lef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-11"/>
          <w:w w:val="162"/>
          <w:position w:val="15"/>
        </w:rPr>
        <w:t>,</w:t>
      </w:r>
      <w:r>
        <w:rPr>
          <w:rFonts w:ascii="Arial" w:hAnsi="Arial" w:cs="Arial" w:eastAsia="Arial"/>
          <w:sz w:val="62"/>
          <w:szCs w:val="62"/>
          <w:color w:val="4B4B4B"/>
          <w:spacing w:val="0"/>
          <w:w w:val="66"/>
          <w:position w:val="0"/>
        </w:rPr>
        <w:t>·•</w:t>
      </w:r>
      <w:r>
        <w:rPr>
          <w:rFonts w:ascii="Arial" w:hAnsi="Arial" w:cs="Arial" w:eastAsia="Arial"/>
          <w:sz w:val="62"/>
          <w:szCs w:val="62"/>
          <w:color w:val="4B4B4B"/>
          <w:spacing w:val="-9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828383"/>
          <w:spacing w:val="-26"/>
          <w:w w:val="146"/>
          <w:position w:val="0"/>
        </w:rPr>
        <w:t>,</w:t>
      </w:r>
      <w:r>
        <w:rPr>
          <w:rFonts w:ascii="Arial" w:hAnsi="Arial" w:cs="Arial" w:eastAsia="Arial"/>
          <w:sz w:val="18"/>
          <w:szCs w:val="18"/>
          <w:color w:val="5D5E60"/>
          <w:spacing w:val="5"/>
          <w:w w:val="50"/>
          <w:position w:val="0"/>
        </w:rPr>
        <w:t>.</w:t>
      </w:r>
      <w:r>
        <w:rPr>
          <w:rFonts w:ascii="Arial" w:hAnsi="Arial" w:cs="Arial" w:eastAsia="Arial"/>
          <w:sz w:val="37"/>
          <w:szCs w:val="37"/>
          <w:color w:val="4B4B4B"/>
          <w:spacing w:val="-93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828383"/>
          <w:spacing w:val="0"/>
          <w:w w:val="24"/>
          <w:position w:val="-15"/>
        </w:rPr>
        <w:t>'</w:t>
      </w:r>
      <w:r>
        <w:rPr>
          <w:rFonts w:ascii="Times New Roman" w:hAnsi="Times New Roman" w:cs="Times New Roman" w:eastAsia="Times New Roman"/>
          <w:sz w:val="58"/>
          <w:szCs w:val="58"/>
          <w:color w:val="828383"/>
          <w:spacing w:val="-8"/>
          <w:w w:val="23"/>
          <w:position w:val="-15"/>
        </w:rPr>
        <w:t>:</w:t>
      </w:r>
      <w:r>
        <w:rPr>
          <w:rFonts w:ascii="Arial" w:hAnsi="Arial" w:cs="Arial" w:eastAsia="Arial"/>
          <w:sz w:val="37"/>
          <w:szCs w:val="37"/>
          <w:color w:val="4B4B4B"/>
          <w:spacing w:val="-61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333333"/>
          <w:spacing w:val="0"/>
          <w:w w:val="33"/>
          <w:position w:val="-15"/>
        </w:rPr>
        <w:t>',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  <w:cols w:num="4" w:equalWidth="0">
            <w:col w:w="3641" w:space="1156"/>
            <w:col w:w="516" w:space="3923"/>
            <w:col w:w="908" w:space="104"/>
            <w:col w:w="1212"/>
          </w:cols>
        </w:sectPr>
      </w:pPr>
      <w:rPr/>
    </w:p>
    <w:p>
      <w:pPr>
        <w:spacing w:before="0" w:after="0" w:line="173" w:lineRule="exact"/>
        <w:ind w:right="458"/>
        <w:jc w:val="right"/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D5E60"/>
          <w:spacing w:val="-5"/>
          <w:w w:val="100"/>
          <w:position w:val="-3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313862"/>
          <w:spacing w:val="0"/>
          <w:w w:val="100"/>
          <w:position w:val="-3"/>
        </w:rPr>
        <w:t>lli</w:t>
      </w:r>
      <w:r>
        <w:rPr>
          <w:rFonts w:ascii="Times New Roman" w:hAnsi="Times New Roman" w:cs="Times New Roman" w:eastAsia="Times New Roman"/>
          <w:sz w:val="27"/>
          <w:szCs w:val="27"/>
          <w:color w:val="31386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862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3680"/>
          <w:spacing w:val="-12"/>
          <w:w w:val="168"/>
          <w:b/>
          <w:bCs/>
          <w:position w:val="-16"/>
        </w:rPr>
        <w:t>H</w:t>
      </w:r>
      <w:r>
        <w:rPr>
          <w:rFonts w:ascii="Arial" w:hAnsi="Arial" w:cs="Arial" w:eastAsia="Arial"/>
          <w:sz w:val="20"/>
          <w:szCs w:val="20"/>
          <w:color w:val="313862"/>
          <w:spacing w:val="0"/>
          <w:w w:val="91"/>
          <w:b/>
          <w:bCs/>
          <w:position w:val="-16"/>
        </w:rPr>
        <w:t>MJ</w:t>
      </w:r>
      <w:r>
        <w:rPr>
          <w:rFonts w:ascii="Arial" w:hAnsi="Arial" w:cs="Arial" w:eastAsia="Arial"/>
          <w:sz w:val="20"/>
          <w:szCs w:val="20"/>
          <w:color w:val="313862"/>
          <w:spacing w:val="0"/>
          <w:w w:val="100"/>
          <w:b/>
          <w:bCs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313862"/>
          <w:spacing w:val="-22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48"/>
          <w:position w:val="-16"/>
        </w:rPr>
        <w:t>ı</w:t>
      </w:r>
      <w:r>
        <w:rPr>
          <w:rFonts w:ascii="Times New Roman" w:hAnsi="Times New Roman" w:cs="Times New Roman" w:eastAsia="Times New Roman"/>
          <w:sz w:val="84"/>
          <w:szCs w:val="84"/>
          <w:color w:val="4B4B4B"/>
          <w:spacing w:val="-453"/>
          <w:w w:val="29"/>
          <w:position w:val="-3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49"/>
          <w:position w:val="-16"/>
        </w:rPr>
        <w:t>n</w:t>
      </w:r>
      <w:r>
        <w:rPr>
          <w:rFonts w:ascii="Times New Roman" w:hAnsi="Times New Roman" w:cs="Times New Roman" w:eastAsia="Times New Roman"/>
          <w:sz w:val="84"/>
          <w:szCs w:val="84"/>
          <w:color w:val="4B4B4B"/>
          <w:spacing w:val="-217"/>
          <w:w w:val="29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1"/>
          <w:w w:val="149"/>
          <w:position w:val="-16"/>
        </w:rPr>
        <w:t>w</w:t>
      </w:r>
      <w:r>
        <w:rPr>
          <w:rFonts w:ascii="Times New Roman" w:hAnsi="Times New Roman" w:cs="Times New Roman" w:eastAsia="Times New Roman"/>
          <w:sz w:val="84"/>
          <w:szCs w:val="84"/>
          <w:color w:val="4B4B4B"/>
          <w:spacing w:val="0"/>
          <w:w w:val="28"/>
          <w:position w:val="-3"/>
        </w:rPr>
        <w:t>ı</w:t>
      </w:r>
      <w:r>
        <w:rPr>
          <w:rFonts w:ascii="Times New Roman" w:hAnsi="Times New Roman" w:cs="Times New Roman" w:eastAsia="Times New Roman"/>
          <w:sz w:val="84"/>
          <w:szCs w:val="84"/>
          <w:color w:val="4B4B4B"/>
          <w:spacing w:val="-141"/>
          <w:w w:val="28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59"/>
          <w:position w:val="-1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6"/>
          <w:w w:val="148"/>
          <w:position w:val="-16"/>
        </w:rPr>
        <w:t>t</w:t>
      </w:r>
      <w:r>
        <w:rPr>
          <w:rFonts w:ascii="Times New Roman" w:hAnsi="Times New Roman" w:cs="Times New Roman" w:eastAsia="Times New Roman"/>
          <w:sz w:val="84"/>
          <w:szCs w:val="84"/>
          <w:color w:val="747575"/>
          <w:spacing w:val="0"/>
          <w:w w:val="112"/>
          <w:position w:val="-3"/>
        </w:rPr>
        <w:t>.</w:t>
      </w:r>
      <w:r>
        <w:rPr>
          <w:rFonts w:ascii="Times New Roman" w:hAnsi="Times New Roman" w:cs="Times New Roman" w:eastAsia="Times New Roman"/>
          <w:sz w:val="84"/>
          <w:szCs w:val="84"/>
          <w:color w:val="747575"/>
          <w:spacing w:val="-56"/>
          <w:w w:val="11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D5E60"/>
          <w:spacing w:val="0"/>
          <w:w w:val="182"/>
          <w:i/>
          <w:position w:val="-16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5D5E60"/>
          <w:spacing w:val="0"/>
          <w:w w:val="100"/>
          <w:i/>
          <w:position w:val="-16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5D5E60"/>
          <w:spacing w:val="-5"/>
          <w:w w:val="100"/>
          <w:i/>
          <w:position w:val="-16"/>
        </w:rPr>
        <w:t> </w:t>
      </w:r>
      <w:r>
        <w:rPr>
          <w:rFonts w:ascii="Arial" w:hAnsi="Arial" w:cs="Arial" w:eastAsia="Arial"/>
          <w:sz w:val="36"/>
          <w:szCs w:val="36"/>
          <w:color w:val="4B4B4B"/>
          <w:spacing w:val="0"/>
          <w:w w:val="74"/>
          <w:b/>
          <w:bCs/>
          <w:i/>
          <w:position w:val="-16"/>
        </w:rPr>
        <w:t>S</w:t>
      </w:r>
      <w:r>
        <w:rPr>
          <w:rFonts w:ascii="Arial" w:hAnsi="Arial" w:cs="Arial" w:eastAsia="Arial"/>
          <w:sz w:val="36"/>
          <w:szCs w:val="36"/>
          <w:color w:val="4B4B4B"/>
          <w:spacing w:val="14"/>
          <w:w w:val="74"/>
          <w:b/>
          <w:bCs/>
          <w:i/>
          <w:position w:val="-16"/>
        </w:rPr>
        <w:t> </w:t>
      </w:r>
      <w:r>
        <w:rPr>
          <w:rFonts w:ascii="Arial" w:hAnsi="Arial" w:cs="Arial" w:eastAsia="Arial"/>
          <w:sz w:val="36"/>
          <w:szCs w:val="36"/>
          <w:color w:val="747575"/>
          <w:spacing w:val="0"/>
          <w:w w:val="74"/>
          <w:i/>
          <w:position w:val="-16"/>
        </w:rPr>
        <w:t>: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499"/>
        <w:jc w:val="right"/>
        <w:tabs>
          <w:tab w:pos="1620" w:val="left"/>
          <w:tab w:pos="25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A3680"/>
          <w:spacing w:val="0"/>
          <w:w w:val="100"/>
        </w:rPr>
        <w:t>jj</w:t>
      </w:r>
      <w:r>
        <w:rPr>
          <w:rFonts w:ascii="Times New Roman" w:hAnsi="Times New Roman" w:cs="Times New Roman" w:eastAsia="Times New Roman"/>
          <w:sz w:val="15"/>
          <w:szCs w:val="15"/>
          <w:color w:val="2A368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3680"/>
          <w:spacing w:val="1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13862"/>
          <w:spacing w:val="0"/>
          <w:w w:val="50"/>
          <w:b/>
          <w:bCs/>
          <w:position w:val="-8"/>
        </w:rPr>
        <w:t>:ıeı</w:t>
      </w:r>
      <w:r>
        <w:rPr>
          <w:rFonts w:ascii="Arial" w:hAnsi="Arial" w:cs="Arial" w:eastAsia="Arial"/>
          <w:sz w:val="23"/>
          <w:szCs w:val="23"/>
          <w:color w:val="313862"/>
          <w:spacing w:val="0"/>
          <w:w w:val="50"/>
          <w:b/>
          <w:bCs/>
          <w:position w:val="-8"/>
        </w:rPr>
        <w:t>  </w:t>
      </w:r>
      <w:r>
        <w:rPr>
          <w:rFonts w:ascii="Arial" w:hAnsi="Arial" w:cs="Arial" w:eastAsia="Arial"/>
          <w:sz w:val="23"/>
          <w:szCs w:val="23"/>
          <w:color w:val="313862"/>
          <w:spacing w:val="21"/>
          <w:w w:val="5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862"/>
          <w:spacing w:val="0"/>
          <w:w w:val="70"/>
          <w:b/>
          <w:bCs/>
          <w:position w:val="-8"/>
        </w:rPr>
        <w:t>•"u.!</w:t>
      </w:r>
      <w:r>
        <w:rPr>
          <w:rFonts w:ascii="Times New Roman" w:hAnsi="Times New Roman" w:cs="Times New Roman" w:eastAsia="Times New Roman"/>
          <w:sz w:val="22"/>
          <w:szCs w:val="22"/>
          <w:color w:val="313862"/>
          <w:spacing w:val="0"/>
          <w:w w:val="69"/>
          <w:b/>
          <w:bCs/>
          <w:position w:val="-8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13862"/>
          <w:spacing w:val="-33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69"/>
          <w:b/>
          <w:bCs/>
          <w:position w:val="-8"/>
        </w:rPr>
        <w:t>ı;_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22"/>
          <w:szCs w:val="22"/>
          <w:color w:val="747575"/>
          <w:spacing w:val="0"/>
          <w:w w:val="215"/>
          <w:position w:val="-8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747575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47575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0"/>
          <w:w w:val="99"/>
          <w:position w:val="-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74"/>
        <w:jc w:val="left"/>
        <w:tabs>
          <w:tab w:pos="2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0"/>
          <w:w w:val="85"/>
          <w:position w:val="-2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0"/>
          <w:w w:val="85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20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3B3"/>
          <w:spacing w:val="0"/>
          <w:w w:val="85"/>
          <w:position w:val="0"/>
        </w:rPr>
        <w:t>}:;</w:t>
      </w:r>
      <w:r>
        <w:rPr>
          <w:rFonts w:ascii="Times New Roman" w:hAnsi="Times New Roman" w:cs="Times New Roman" w:eastAsia="Times New Roman"/>
          <w:sz w:val="17"/>
          <w:szCs w:val="17"/>
          <w:color w:val="B1B3B3"/>
          <w:spacing w:val="10"/>
          <w:w w:val="85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119"/>
          <w:position w:val="0"/>
        </w:rPr>
        <w:t>;</w:t>
      </w:r>
      <w:r>
        <w:rPr>
          <w:rFonts w:ascii="Arial" w:hAnsi="Arial" w:cs="Arial" w:eastAsia="Arial"/>
          <w:sz w:val="13"/>
          <w:szCs w:val="13"/>
          <w:color w:val="A3A3A3"/>
          <w:spacing w:val="-2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1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05" w:lineRule="exact"/>
        <w:ind w:right="-81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83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8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35"/>
          <w:w w:val="8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0"/>
          <w:w w:val="100"/>
          <w:b/>
          <w:bCs/>
          <w:position w:val="-1"/>
        </w:rPr>
        <w:t>AYA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right="-20"/>
        <w:jc w:val="left"/>
        <w:tabs>
          <w:tab w:pos="35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rn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GENÇOG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231"/>
          <w:position w:val="-4"/>
        </w:rPr>
        <w:t>li'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8"/>
        </w:rPr>
        <w:t>M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8"/>
        </w:rPr>
        <w:t>  </w:t>
      </w:r>
      <w:r>
        <w:rPr>
          <w:rFonts w:ascii="Arial" w:hAnsi="Arial" w:cs="Arial" w:eastAsia="Arial"/>
          <w:sz w:val="18"/>
          <w:szCs w:val="18"/>
          <w:color w:val="4B4B4B"/>
          <w:spacing w:val="19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00"/>
          <w:position w:val="8"/>
        </w:rPr>
        <w:t>ahale</w:t>
      </w:r>
      <w:r>
        <w:rPr>
          <w:rFonts w:ascii="Arial" w:hAnsi="Arial" w:cs="Arial" w:eastAsia="Arial"/>
          <w:sz w:val="18"/>
          <w:szCs w:val="18"/>
          <w:color w:val="5D5E60"/>
          <w:spacing w:val="38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61"/>
          <w:position w:val="8"/>
        </w:rPr>
        <w:t>p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61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5D5E60"/>
          <w:spacing w:val="0"/>
          <w:w w:val="161"/>
          <w:position w:val="8"/>
        </w:rPr>
        <w:t>M</w:t>
      </w:r>
      <w:r>
        <w:rPr>
          <w:rFonts w:ascii="Arial" w:hAnsi="Arial" w:cs="Arial" w:eastAsia="Arial"/>
          <w:sz w:val="18"/>
          <w:szCs w:val="18"/>
          <w:color w:val="5D5E60"/>
          <w:spacing w:val="42"/>
          <w:w w:val="161"/>
          <w:position w:val="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51"/>
          <w:i/>
          <w:position w:val="8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-44"/>
          <w:w w:val="100"/>
          <w:i/>
          <w:position w:val="8"/>
        </w:rPr>
        <w:t> </w:t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72"/>
          <w:position w:val="8"/>
        </w:rPr>
        <w:t>ı</w:t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73"/>
          <w:position w:val="8"/>
        </w:rPr>
        <w:t>r</w:t>
      </w:r>
      <w:r>
        <w:rPr>
          <w:rFonts w:ascii="Arial" w:hAnsi="Arial" w:cs="Arial" w:eastAsia="Arial"/>
          <w:sz w:val="17"/>
          <w:szCs w:val="17"/>
          <w:color w:val="747575"/>
          <w:spacing w:val="-28"/>
          <w:w w:val="100"/>
          <w:position w:val="8"/>
        </w:rPr>
        <w:t> 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83"/>
          <w:position w:val="8"/>
        </w:rPr>
        <w:t>·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83"/>
          <w:position w:val="8"/>
        </w:rPr>
        <w:t> </w:t>
      </w:r>
      <w:r>
        <w:rPr>
          <w:rFonts w:ascii="Arial" w:hAnsi="Arial" w:cs="Arial" w:eastAsia="Arial"/>
          <w:sz w:val="17"/>
          <w:szCs w:val="17"/>
          <w:color w:val="A3A3A3"/>
          <w:spacing w:val="9"/>
          <w:w w:val="83"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5D5E60"/>
          <w:spacing w:val="0"/>
          <w:w w:val="184"/>
          <w:b/>
          <w:bCs/>
          <w:i/>
          <w:position w:val="8"/>
        </w:rPr>
        <w:t>i</w:t>
      </w:r>
      <w:r>
        <w:rPr>
          <w:rFonts w:ascii="Arial" w:hAnsi="Arial" w:cs="Arial" w:eastAsia="Arial"/>
          <w:sz w:val="21"/>
          <w:szCs w:val="21"/>
          <w:color w:val="5D5E60"/>
          <w:spacing w:val="-32"/>
          <w:w w:val="184"/>
          <w:b/>
          <w:bCs/>
          <w:i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128"/>
          <w:i/>
          <w:position w:val="8"/>
        </w:rPr>
        <w:t>.</w:t>
      </w:r>
      <w:r>
        <w:rPr>
          <w:rFonts w:ascii="Arial" w:hAnsi="Arial" w:cs="Arial" w:eastAsia="Arial"/>
          <w:sz w:val="21"/>
          <w:szCs w:val="21"/>
          <w:color w:val="B1B3B3"/>
          <w:spacing w:val="-42"/>
          <w:w w:val="100"/>
          <w:i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64"/>
          <w:position w:val="8"/>
        </w:rPr>
        <w:t>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04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038025pt;margin-top:-7.479433pt;width:83.140748pt;height:8pt;mso-position-horizontal-relative:page;mso-position-vertical-relative:paragraph;z-index:-1482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118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939393"/>
                      <w:spacing w:val="0"/>
                      <w:w w:val="349"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39393"/>
                      <w:spacing w:val="-92"/>
                      <w:w w:val="349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3B3"/>
                      <w:spacing w:val="-23"/>
                      <w:w w:val="117"/>
                    </w:rPr>
                    <w:t>·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3B3"/>
                      <w:spacing w:val="-35"/>
                      <w:w w:val="195"/>
                    </w:rPr>
                    <w:t>·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0"/>
                      <w:w w:val="79"/>
                    </w:rPr>
                    <w:t>•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0"/>
                      <w:w w:val="100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-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0"/>
                      <w:w w:val="137"/>
                      <w:i/>
                    </w:rPr>
                    <w:t>1)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0"/>
                      <w:w w:val="137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35"/>
                      <w:w w:val="137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3B3"/>
                      <w:spacing w:val="0"/>
                      <w:w w:val="77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3B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1B3B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39393"/>
                      <w:spacing w:val="0"/>
                      <w:w w:val="174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39393"/>
                      <w:spacing w:val="-27"/>
                      <w:w w:val="174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A3A3A3"/>
                      <w:spacing w:val="0"/>
                      <w:w w:val="174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A3A3A3"/>
                      <w:spacing w:val="0"/>
                      <w:w w:val="174"/>
                    </w:rPr>
                    <w:t> 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A3A3A3"/>
                      <w:spacing w:val="7"/>
                      <w:w w:val="17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D5E60"/>
                      <w:spacing w:val="0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D5E60"/>
                      <w:spacing w:val="-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3A3A3"/>
                      <w:spacing w:val="0"/>
                      <w:w w:val="1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D5D8E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5D5D8E"/>
          <w:spacing w:val="4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828383"/>
          <w:spacing w:val="0"/>
          <w:w w:val="86"/>
          <w:position w:val="-2"/>
        </w:rPr>
        <w:t>-</w:t>
      </w:r>
      <w:r>
        <w:rPr>
          <w:rFonts w:ascii="Arial" w:hAnsi="Arial" w:cs="Arial" w:eastAsia="Arial"/>
          <w:sz w:val="20"/>
          <w:szCs w:val="20"/>
          <w:color w:val="828383"/>
          <w:spacing w:val="-4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2"/>
        </w:rPr>
        <w:t>ri</w:t>
      </w:r>
      <w:r>
        <w:rPr>
          <w:rFonts w:ascii="Arial" w:hAnsi="Arial" w:cs="Arial" w:eastAsia="Arial"/>
          <w:sz w:val="20"/>
          <w:szCs w:val="20"/>
          <w:color w:val="4B4B4B"/>
          <w:spacing w:val="-43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26"/>
          <w:position w:val="4"/>
        </w:rPr>
        <w:t>&gt;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-20"/>
          <w:w w:val="126"/>
          <w:position w:val="4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50"/>
          <w:b/>
          <w:bCs/>
          <w:position w:val="-2"/>
        </w:rPr>
        <w:t>,li: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-1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26"/>
          <w:position w:val="4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-27"/>
          <w:w w:val="126"/>
          <w:position w:val="4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5D5E60"/>
          <w:spacing w:val="0"/>
          <w:w w:val="69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5D5E60"/>
          <w:spacing w:val="-1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19"/>
          <w:position w:val="4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4"/>
          <w:w w:val="119"/>
          <w:position w:val="4"/>
        </w:rPr>
        <w:t>?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4"/>
          <w:w w:val="119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9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9"/>
          <w:emboss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9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9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9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25"/>
          <w:w w:val="119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B1B3B3"/>
          <w:spacing w:val="0"/>
          <w:w w:val="212"/>
          <w:position w:val="-2"/>
        </w:rPr>
        <w:t>ı</w:t>
      </w:r>
      <w:r>
        <w:rPr>
          <w:rFonts w:ascii="Arial" w:hAnsi="Arial" w:cs="Arial" w:eastAsia="Arial"/>
          <w:sz w:val="10"/>
          <w:szCs w:val="10"/>
          <w:color w:val="B1B3B3"/>
          <w:spacing w:val="-15"/>
          <w:w w:val="212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B1B3B3"/>
          <w:spacing w:val="-9"/>
          <w:w w:val="63"/>
          <w:b/>
          <w:bCs/>
          <w:position w:val="-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39393"/>
          <w:spacing w:val="-36"/>
          <w:w w:val="121"/>
          <w:position w:val="4"/>
        </w:rPr>
        <w:t>·</w:t>
      </w:r>
      <w:r>
        <w:rPr>
          <w:rFonts w:ascii="Arial" w:hAnsi="Arial" w:cs="Arial" w:eastAsia="Arial"/>
          <w:sz w:val="11"/>
          <w:szCs w:val="11"/>
          <w:color w:val="747575"/>
          <w:spacing w:val="-55"/>
          <w:w w:val="95"/>
          <w:b/>
          <w:bCs/>
          <w:position w:val="-2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B1B3B3"/>
          <w:spacing w:val="0"/>
          <w:w w:val="137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1B3B3"/>
          <w:spacing w:val="-12"/>
          <w:w w:val="137"/>
          <w:position w:val="4"/>
        </w:rPr>
        <w:t>•</w:t>
      </w:r>
      <w:r>
        <w:rPr>
          <w:rFonts w:ascii="Arial" w:hAnsi="Arial" w:cs="Arial" w:eastAsia="Arial"/>
          <w:sz w:val="11"/>
          <w:szCs w:val="11"/>
          <w:color w:val="B1B3B3"/>
          <w:spacing w:val="0"/>
          <w:w w:val="78"/>
          <w:position w:val="-2"/>
        </w:rPr>
        <w:t>••</w:t>
      </w:r>
      <w:r>
        <w:rPr>
          <w:rFonts w:ascii="Arial" w:hAnsi="Arial" w:cs="Arial" w:eastAsia="Arial"/>
          <w:sz w:val="11"/>
          <w:szCs w:val="11"/>
          <w:color w:val="B1B3B3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E60"/>
          <w:spacing w:val="0"/>
          <w:w w:val="278"/>
          <w:position w:val="4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1216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28383"/>
          <w:spacing w:val="0"/>
          <w:w w:val="114"/>
          <w:position w:val="1"/>
        </w:rPr>
        <w:t>«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20" w:right="40"/>
          <w:cols w:num="3" w:equalWidth="0">
            <w:col w:w="2887" w:space="238"/>
            <w:col w:w="786" w:space="760"/>
            <w:col w:w="6789"/>
          </w:cols>
        </w:sectPr>
      </w:pPr>
      <w:rPr/>
    </w:p>
    <w:p>
      <w:pPr>
        <w:spacing w:before="0" w:after="0" w:line="219" w:lineRule="exact"/>
        <w:ind w:left="207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0"/>
          <w:szCs w:val="20"/>
          <w:color w:val="B1B3B3"/>
          <w:w w:val="78"/>
          <w:position w:val="-3"/>
        </w:rPr>
        <w:t>nrc</w:t>
      </w:r>
      <w:r>
        <w:rPr>
          <w:rFonts w:ascii="Arial" w:hAnsi="Arial" w:cs="Arial" w:eastAsia="Arial"/>
          <w:sz w:val="20"/>
          <w:szCs w:val="20"/>
          <w:color w:val="B1B3B3"/>
          <w:spacing w:val="6"/>
          <w:w w:val="77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939393"/>
          <w:spacing w:val="0"/>
          <w:w w:val="173"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B1B3B3"/>
          <w:spacing w:val="0"/>
          <w:w w:val="99"/>
          <w:position w:val="-3"/>
        </w:rPr>
        <w:t>c</w:t>
      </w:r>
      <w:r>
        <w:rPr>
          <w:rFonts w:ascii="Arial" w:hAnsi="Arial" w:cs="Arial" w:eastAsia="Arial"/>
          <w:sz w:val="20"/>
          <w:szCs w:val="20"/>
          <w:color w:val="B1B3B3"/>
          <w:spacing w:val="-7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4"/>
          <w:w w:val="75"/>
          <w:position w:val="-3"/>
        </w:rPr>
        <w:t>o</w:t>
      </w:r>
      <w:r>
        <w:rPr>
          <w:rFonts w:ascii="Arial" w:hAnsi="Arial" w:cs="Arial" w:eastAsia="Arial"/>
          <w:sz w:val="23"/>
          <w:szCs w:val="23"/>
          <w:color w:val="828383"/>
          <w:spacing w:val="0"/>
          <w:w w:val="75"/>
          <w:position w:val="-3"/>
        </w:rPr>
        <w:t>ney</w:t>
      </w:r>
      <w:r>
        <w:rPr>
          <w:rFonts w:ascii="Arial" w:hAnsi="Arial" w:cs="Arial" w:eastAsia="Arial"/>
          <w:sz w:val="23"/>
          <w:szCs w:val="23"/>
          <w:color w:val="828383"/>
          <w:spacing w:val="15"/>
          <w:w w:val="75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28383"/>
          <w:spacing w:val="0"/>
          <w:w w:val="75"/>
          <w:position w:val="-3"/>
        </w:rPr>
        <w:t>B</w:t>
      </w:r>
      <w:r>
        <w:rPr>
          <w:rFonts w:ascii="Arial" w:hAnsi="Arial" w:cs="Arial" w:eastAsia="Arial"/>
          <w:sz w:val="23"/>
          <w:szCs w:val="23"/>
          <w:color w:val="828383"/>
          <w:spacing w:val="0"/>
          <w:w w:val="75"/>
          <w:position w:val="-3"/>
        </w:rPr>
        <w:t>ö</w:t>
      </w:r>
      <w:r>
        <w:rPr>
          <w:rFonts w:ascii="Arial" w:hAnsi="Arial" w:cs="Arial" w:eastAsia="Arial"/>
          <w:sz w:val="23"/>
          <w:szCs w:val="23"/>
          <w:color w:val="5D5E60"/>
          <w:spacing w:val="0"/>
          <w:w w:val="75"/>
          <w:position w:val="-3"/>
        </w:rPr>
        <w:t>lge</w:t>
      </w:r>
      <w:r>
        <w:rPr>
          <w:rFonts w:ascii="Arial" w:hAnsi="Arial" w:cs="Arial" w:eastAsia="Arial"/>
          <w:sz w:val="23"/>
          <w:szCs w:val="23"/>
          <w:color w:val="5D5E60"/>
          <w:spacing w:val="8"/>
          <w:w w:val="75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D5E60"/>
          <w:spacing w:val="0"/>
          <w:w w:val="75"/>
          <w:b/>
          <w:bCs/>
          <w:position w:val="-3"/>
        </w:rPr>
        <w:t>Amirı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66" w:lineRule="exact"/>
        <w:ind w:left="2807" w:right="-20"/>
        <w:jc w:val="left"/>
        <w:rPr>
          <w:rFonts w:ascii="Arial" w:hAnsi="Arial" w:cs="Arial" w:eastAsia="Arial"/>
          <w:sz w:val="69"/>
          <w:szCs w:val="69"/>
        </w:rPr>
      </w:pPr>
      <w:rPr/>
      <w:r>
        <w:rPr>
          <w:rFonts w:ascii="Arial" w:hAnsi="Arial" w:cs="Arial" w:eastAsia="Arial"/>
          <w:sz w:val="69"/>
          <w:szCs w:val="69"/>
          <w:color w:val="2A3680"/>
          <w:spacing w:val="0"/>
          <w:w w:val="210"/>
          <w:position w:val="1"/>
        </w:rPr>
        <w:t>%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4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2" w:lineRule="auto"/>
        <w:ind w:left="833" w:right="-151" w:firstLine="-127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9.200001pt;margin-top:.341pt;width:563.639252pt;height:111.980567pt;mso-position-horizontal-relative:page;mso-position-vertical-relative:paragraph;z-index:-14821" coordorigin="384,7" coordsize="11273,2240">
            <v:shape style="position:absolute;left:384;top:1478;width:5030;height:768" type="#_x0000_t75">
              <v:imagedata r:id="rId38" o:title=""/>
            </v:shape>
            <v:group style="position:absolute;left:396;top:23;width:9422;height:2" coordorigin="396,23" coordsize="9422,2">
              <v:shape style="position:absolute;left:396;top:23;width:9422;height:2" coordorigin="396,23" coordsize="9422,0" path="m396,23l9818,23e" filled="f" stroked="t" strokeweight=".706329pt" strokecolor="#646464">
                <v:path arrowok="t"/>
              </v:shape>
            </v:group>
            <v:group style="position:absolute;left:2373;top:19;width:2;height:1464" coordorigin="2373,19" coordsize="2,1464">
              <v:shape style="position:absolute;left:2373;top:19;width:2;height:1464" coordorigin="2373,19" coordsize="0,1464" path="m2373,1483l2373,19e" filled="f" stroked="t" strokeweight=".706329pt" strokecolor="#575757">
                <v:path arrowok="t"/>
              </v:shape>
            </v:group>
            <v:group style="position:absolute;left:9057;top:14;width:2;height:1502" coordorigin="9057,14" coordsize="2,1502">
              <v:shape style="position:absolute;left:9057;top:14;width:2;height:1502" coordorigin="9057,14" coordsize="0,1502" path="m9057,1516l9057,14e" filled="f" stroked="t" strokeweight=".706329pt" strokecolor="#575757">
                <v:path arrowok="t"/>
              </v:shape>
            </v:group>
            <v:group style="position:absolute;left:5283;top:1742;width:6366;height:2" coordorigin="5283,1742" coordsize="6366,2">
              <v:shape style="position:absolute;left:5283;top:1742;width:6366;height:2" coordorigin="5283,1742" coordsize="6366,0" path="m5283,1742l11650,1742e" filled="f" stroked="t" strokeweight=".706329pt" strokecolor="#606060">
                <v:path arrowok="t"/>
              </v:shape>
            </v:group>
            <v:group style="position:absolute;left:5283;top:1982;width:6357;height:2" coordorigin="5283,1982" coordsize="6357,2">
              <v:shape style="position:absolute;left:5283;top:1982;width:6357;height:2" coordorigin="5283,1982" coordsize="6357,0" path="m5283,1982l11640,1982e" filled="f" stroked="t" strokeweight=".706329pt" strokecolor="#606060">
                <v:path arrowok="t"/>
              </v:shape>
            </v:group>
            <v:group style="position:absolute;left:405;top:2220;width:11235;height:2" coordorigin="405,2220" coordsize="11235,2">
              <v:shape style="position:absolute;left:405;top:2220;width:11235;height:2" coordorigin="405,2220" coordsize="11235,0" path="m405,2220l11640,2220e" filled="f" stroked="t" strokeweight=".706329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7"/>
          <w:szCs w:val="87"/>
          <w:color w:val="2A2A2A"/>
          <w:spacing w:val="-746"/>
          <w:w w:val="162"/>
          <w:b/>
          <w:bCs/>
          <w:position w:val="13"/>
        </w:rPr>
        <w:t>1</w:t>
      </w:r>
      <w:r>
        <w:rPr>
          <w:rFonts w:ascii="Arial" w:hAnsi="Arial" w:cs="Arial" w:eastAsia="Arial"/>
          <w:sz w:val="16"/>
          <w:szCs w:val="16"/>
          <w:color w:val="3A3B3B"/>
          <w:spacing w:val="0"/>
          <w:w w:val="134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A3B3B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16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A3B3B"/>
          <w:spacing w:val="0"/>
          <w:w w:val="100"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3A3B3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59" w:right="450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8.23999pt;margin-top:-14.430916pt;width:48.0pt;height:55.68pt;mso-position-horizontal-relative:page;mso-position-vertical-relative:paragraph;z-index:-14822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10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40" w:lineRule="auto"/>
        <w:ind w:left="1104" w:right="530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4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B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auto"/>
        <w:ind w:left="2251" w:right="3386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:13:10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00" w:bottom="280" w:left="0" w:right="120"/>
          <w:cols w:num="2" w:equalWidth="0">
            <w:col w:w="1850" w:space="1663"/>
            <w:col w:w="8287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171" w:lineRule="exact"/>
        <w:ind w:left="400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.541773pt;margin-top:12.525203pt;width:562.355708pt;height:.941772pt;mso-position-horizontal-relative:page;mso-position-vertical-relative:paragraph;z-index:-14820" coordorigin="391,251" coordsize="11247,19">
            <v:group style="position:absolute;left:400;top:260;width:11231;height:2" coordorigin="400,260" coordsize="11231,2">
              <v:shape style="position:absolute;left:400;top:260;width:11231;height:2" coordorigin="400,260" coordsize="11231,0" path="m400,260l11631,260e" filled="f" stroked="t" strokeweight=".706329pt" strokecolor="#606060">
                <v:path arrowok="t"/>
              </v:shape>
            </v:group>
            <v:group style="position:absolute;left:400;top:260;width:447;height:2" coordorigin="400,260" coordsize="447,2">
              <v:shape style="position:absolute;left:400;top:260;width:447;height:2" coordorigin="400,260" coordsize="447,0" path="m400,260l848,260e" filled="f" stroked="t" strokeweight=".941772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.717722pt;margin-top:23.934559pt;width:565.063303pt;height:636.657951pt;mso-position-horizontal-relative:page;mso-position-vertical-relative:paragraph;z-index:-14819" coordorigin="374,479" coordsize="11301,12733">
            <v:group style="position:absolute;left:410;top:498;width:8401;height:2" coordorigin="410,498" coordsize="8401,2">
              <v:shape style="position:absolute;left:410;top:498;width:8401;height:2" coordorigin="410,498" coordsize="8401,0" path="m410,498l8810,498e" filled="f" stroked="t" strokeweight=".706329pt" strokecolor="#5B5B5B">
                <v:path arrowok="t"/>
              </v:shape>
            </v:group>
            <v:group style="position:absolute;left:8754;top:498;width:2882;height:2" coordorigin="8754,498" coordsize="2882,2">
              <v:shape style="position:absolute;left:8754;top:498;width:2882;height:2" coordorigin="8754,498" coordsize="2882,0" path="m8754,498l11636,498e" filled="f" stroked="t" strokeweight=".706329pt" strokecolor="#606060">
                <v:path arrowok="t"/>
              </v:shape>
            </v:group>
            <v:group style="position:absolute;left:11169;top:498;width:466;height:2" coordorigin="11169,498" coordsize="466,2">
              <v:shape style="position:absolute;left:11169;top:498;width:466;height:2" coordorigin="11169,498" coordsize="466,0" path="m11169,498l11636,498e" filled="f" stroked="t" strokeweight=".470886pt" strokecolor="#545454">
                <v:path arrowok="t"/>
              </v:shape>
            </v:group>
            <v:group style="position:absolute;left:3847;top:493;width:2;height:252" coordorigin="3847,493" coordsize="2,252">
              <v:shape style="position:absolute;left:3847;top:493;width:2;height:252" coordorigin="3847,493" coordsize="0,252" path="m3847,745l3847,493e" filled="f" stroked="t" strokeweight=".706329pt" strokecolor="#545454">
                <v:path arrowok="t"/>
              </v:shape>
            </v:group>
            <v:group style="position:absolute;left:6917;top:488;width:2;height:257" coordorigin="6917,488" coordsize="2,257">
              <v:shape style="position:absolute;left:6917;top:488;width:2;height:257" coordorigin="6917,488" coordsize="0,257" path="m6917,745l6917,488e" filled="f" stroked="t" strokeweight=".941772pt" strokecolor="#606060">
                <v:path arrowok="t"/>
              </v:shape>
            </v:group>
            <v:group style="position:absolute;left:3847;top:688;width:2;height:242" coordorigin="3847,688" coordsize="2,242">
              <v:shape style="position:absolute;left:3847;top:688;width:2;height:242" coordorigin="3847,688" coordsize="0,242" path="m3847,930l3847,688e" filled="f" stroked="t" strokeweight=".470886pt" strokecolor="#232323">
                <v:path arrowok="t"/>
              </v:shape>
            </v:group>
            <v:group style="position:absolute;left:3842;top:921;width:1940;height:2" coordorigin="3842,921" coordsize="1940,2">
              <v:shape style="position:absolute;left:3842;top:921;width:1940;height:2" coordorigin="3842,921" coordsize="1940,0" path="m3842,921l5782,921e" filled="f" stroked="t" strokeweight=".470886pt" strokecolor="#5B5B5B">
                <v:path arrowok="t"/>
              </v:shape>
            </v:group>
            <v:group style="position:absolute;left:6903;top:902;width:1879;height:2" coordorigin="6903,902" coordsize="1879,2">
              <v:shape style="position:absolute;left:6903;top:902;width:1879;height:2" coordorigin="6903,902" coordsize="1879,0" path="m6903,902l8782,902e" filled="f" stroked="t" strokeweight=".235443pt" strokecolor="#2F2F2F">
                <v:path arrowok="t"/>
              </v:shape>
            </v:group>
            <v:group style="position:absolute;left:6917;top:688;width:2;height:252" coordorigin="6917,688" coordsize="2,252">
              <v:shape style="position:absolute;left:6917;top:688;width:2;height:252" coordorigin="6917,688" coordsize="0,252" path="m6917,940l6917,688e" filled="f" stroked="t" strokeweight=".470886pt" strokecolor="#3B3B3B">
                <v:path arrowok="t"/>
              </v:shape>
            </v:group>
            <v:group style="position:absolute;left:8782;top:902;width:2882;height:2" coordorigin="8782,902" coordsize="2882,2">
              <v:shape style="position:absolute;left:8782;top:902;width:2882;height:2" coordorigin="8782,902" coordsize="2882,0" path="m8782,902l11664,902e" filled="f" stroked="t" strokeweight=".235443pt" strokecolor="#000000">
                <v:path arrowok="t"/>
              </v:shape>
            </v:group>
            <v:group style="position:absolute;left:3847;top:873;width:2;height:366" coordorigin="3847,873" coordsize="2,366">
              <v:shape style="position:absolute;left:3847;top:873;width:2;height:366" coordorigin="3847,873" coordsize="0,366" path="m3847,1239l3847,873e" filled="f" stroked="t" strokeweight=".941772pt" strokecolor="#545454">
                <v:path arrowok="t"/>
              </v:shape>
            </v:group>
            <v:group style="position:absolute;left:405;top:1227;width:11221;height:2" coordorigin="405,1227" coordsize="11221,2">
              <v:shape style="position:absolute;left:405;top:1227;width:11221;height:2" coordorigin="405,1227" coordsize="11221,0" path="m405,1227l11626,1227e" filled="f" stroked="t" strokeweight=".706329pt" strokecolor="#545454">
                <v:path arrowok="t"/>
              </v:shape>
            </v:group>
            <v:group style="position:absolute;left:6917;top:868;width:2;height:371" coordorigin="6917,868" coordsize="2,371">
              <v:shape style="position:absolute;left:6917;top:868;width:2;height:371" coordorigin="6917,868" coordsize="0,371" path="m6917,1239l6917,868e" filled="f" stroked="t" strokeweight=".941772pt" strokecolor="#5B5B5B">
                <v:path arrowok="t"/>
              </v:shape>
            </v:group>
            <v:group style="position:absolute;left:2385;top:1225;width:2;height:11980" coordorigin="2385,1225" coordsize="2,11980">
              <v:shape style="position:absolute;left:2385;top:1225;width:2;height:11980" coordorigin="2385,1225" coordsize="0,11980" path="m2385,13205l2385,1225e" filled="f" stroked="t" strokeweight=".706329pt" strokecolor="#4F4F4F">
                <v:path arrowok="t"/>
              </v:shape>
            </v:group>
            <v:group style="position:absolute;left:400;top:1505;width:11235;height:2" coordorigin="400,1505" coordsize="11235,2">
              <v:shape style="position:absolute;left:400;top:1505;width:11235;height:2" coordorigin="400,1505" coordsize="11235,0" path="m400,1505l11636,1505e" filled="f" stroked="t" strokeweight=".706329pt" strokecolor="#5B5B5B">
                <v:path arrowok="t"/>
              </v:shape>
            </v:group>
            <v:group style="position:absolute;left:8443;top:1505;width:367;height:2" coordorigin="8443,1505" coordsize="367,2">
              <v:shape style="position:absolute;left:8443;top:1505;width:367;height:2" coordorigin="8443,1505" coordsize="367,0" path="m8443,1505l8810,1505e" filled="f" stroked="t" strokeweight=".470886pt" strokecolor="#484848">
                <v:path arrowok="t"/>
              </v:shape>
            </v:group>
            <v:group style="position:absolute;left:2378;top:1748;width:2030;height:2" coordorigin="2378,1748" coordsize="2030,2">
              <v:shape style="position:absolute;left:2378;top:1748;width:2030;height:2" coordorigin="2378,1748" coordsize="2030,0" path="m2378,1748l4407,1748e" filled="f" stroked="t" strokeweight=".470886pt" strokecolor="#5B5B5B">
                <v:path arrowok="t"/>
              </v:shape>
            </v:group>
            <v:group style="position:absolute;left:4351;top:1748;width:344;height:2" coordorigin="4351,1748" coordsize="344,2">
              <v:shape style="position:absolute;left:4351;top:1748;width:344;height:2" coordorigin="4351,1748" coordsize="344,0" path="m4351,1748l4695,1748e" filled="f" stroked="t" strokeweight=".941772pt" strokecolor="#646464">
                <v:path arrowok="t"/>
              </v:shape>
            </v:group>
            <v:group style="position:absolute;left:4638;top:1748;width:273;height:2" coordorigin="4638,1748" coordsize="273,2">
              <v:shape style="position:absolute;left:4638;top:1748;width:273;height:2" coordorigin="4638,1748" coordsize="273,0" path="m4638,1748l4911,1748e" filled="f" stroked="t" strokeweight=".470886pt" strokecolor="#444444">
                <v:path arrowok="t"/>
              </v:shape>
            </v:group>
            <v:group style="position:absolute;left:4855;top:1746;width:6781;height:2" coordorigin="4855,1746" coordsize="6781,2">
              <v:shape style="position:absolute;left:4855;top:1746;width:6781;height:2" coordorigin="4855,1746" coordsize="6781,0" path="m4855,1746l11636,1746e" filled="f" stroked="t" strokeweight=".706329pt" strokecolor="#646464">
                <v:path arrowok="t"/>
              </v:shape>
            </v:group>
            <v:group style="position:absolute;left:4897;top:1743;width:2;height:732" coordorigin="4897,1743" coordsize="2,732">
              <v:shape style="position:absolute;left:4897;top:1743;width:2;height:732" coordorigin="4897,1743" coordsize="0,732" path="m4897,2475l4897,1743e" filled="f" stroked="t" strokeweight=".706329pt" strokecolor="#575757">
                <v:path arrowok="t"/>
              </v:shape>
            </v:group>
            <v:group style="position:absolute;left:7765;top:1738;width:2;height:504" coordorigin="7765,1738" coordsize="2,504">
              <v:shape style="position:absolute;left:7765;top:1738;width:2;height:504" coordorigin="7765,1738" coordsize="0,504" path="m7765,2242l7765,1738e" filled="f" stroked="t" strokeweight=".706329pt" strokecolor="#575757">
                <v:path arrowok="t"/>
              </v:shape>
            </v:group>
            <v:group style="position:absolute;left:4888;top:2230;width:6743;height:2" coordorigin="4888,2230" coordsize="6743,2">
              <v:shape style="position:absolute;left:4888;top:2230;width:6743;height:2" coordorigin="4888,2230" coordsize="6743,0" path="m4888,2230l11631,2230e" filled="f" stroked="t" strokeweight=".706329pt" strokecolor="#606060">
                <v:path arrowok="t"/>
              </v:shape>
            </v:group>
            <v:group style="position:absolute;left:4893;top:2470;width:2449;height:2" coordorigin="4893,2470" coordsize="2449,2">
              <v:shape style="position:absolute;left:4893;top:2470;width:2449;height:2" coordorigin="4893,2470" coordsize="2449,0" path="m4893,2470l7341,2470e" filled="f" stroked="t" strokeweight=".470886pt" strokecolor="#5B5B5B">
                <v:path arrowok="t"/>
              </v:shape>
            </v:group>
            <v:group style="position:absolute;left:7016;top:2470;width:4624;height:2" coordorigin="7016,2470" coordsize="4624,2">
              <v:shape style="position:absolute;left:7016;top:2470;width:4624;height:2" coordorigin="7016,2470" coordsize="4624,0" path="m7016,2470l11640,2470e" filled="f" stroked="t" strokeweight=".706329pt" strokecolor="#646464">
                <v:path arrowok="t"/>
              </v:shape>
            </v:group>
            <v:group style="position:absolute;left:2383;top:2418;width:2;height:295" coordorigin="2383,2418" coordsize="2,295">
              <v:shape style="position:absolute;left:2383;top:2418;width:2;height:295" coordorigin="2383,2418" coordsize="0,295" path="m2383,2713l2383,2418e" filled="f" stroked="t" strokeweight=".470886pt" strokecolor="#343434">
                <v:path arrowok="t"/>
              </v:shape>
            </v:group>
            <v:group style="position:absolute;left:4897;top:2418;width:2;height:295" coordorigin="4897,2418" coordsize="2,295">
              <v:shape style="position:absolute;left:4897;top:2418;width:2;height:295" coordorigin="4897,2418" coordsize="0,295" path="m4897,2713l4897,2418e" filled="f" stroked="t" strokeweight=".470886pt" strokecolor="#343434">
                <v:path arrowok="t"/>
              </v:shape>
            </v:group>
            <v:group style="position:absolute;left:4893;top:2713;width:2449;height:2" coordorigin="4893,2713" coordsize="2449,2">
              <v:shape style="position:absolute;left:4893;top:2713;width:2449;height:2" coordorigin="4893,2713" coordsize="2449,0" path="m4893,2713l7341,2713e" filled="f" stroked="t" strokeweight=".470886pt" strokecolor="#5B5B5B">
                <v:path arrowok="t"/>
              </v:shape>
            </v:group>
            <v:group style="position:absolute;left:7285;top:2711;width:4351;height:2" coordorigin="7285,2711" coordsize="4351,2">
              <v:shape style="position:absolute;left:7285;top:2711;width:4351;height:2" coordorigin="7285,2711" coordsize="4351,0" path="m7285,2711l11636,2711e" filled="f" stroked="t" strokeweight=".706329pt" strokecolor="#646464">
                <v:path arrowok="t"/>
              </v:shape>
            </v:group>
            <v:group style="position:absolute;left:2373;top:2951;width:2938;height:2" coordorigin="2373,2951" coordsize="2938,2">
              <v:shape style="position:absolute;left:2373;top:2951;width:2938;height:2" coordorigin="2373,2951" coordsize="2938,0" path="m2373,2951l5312,2951e" filled="f" stroked="t" strokeweight=".706329pt" strokecolor="#606060">
                <v:path arrowok="t"/>
              </v:shape>
            </v:group>
            <v:group style="position:absolute;left:4897;top:2656;width:2;height:542" coordorigin="4897,2656" coordsize="2,542">
              <v:shape style="position:absolute;left:4897;top:2656;width:2;height:542" coordorigin="4897,2656" coordsize="0,542" path="m4897,3198l4897,2656e" filled="f" stroked="t" strokeweight=".706329pt" strokecolor="#545454">
                <v:path arrowok="t"/>
              </v:shape>
            </v:group>
            <v:group style="position:absolute;left:4850;top:2951;width:2934;height:2" coordorigin="4850,2951" coordsize="2934,2">
              <v:shape style="position:absolute;left:4850;top:2951;width:2934;height:2" coordorigin="4850,2951" coordsize="2934,0" path="m4850,2951l7784,2951e" filled="f" stroked="t" strokeweight=".470886pt" strokecolor="#5B5B5B">
                <v:path arrowok="t"/>
              </v:shape>
            </v:group>
            <v:group style="position:absolute;left:7727;top:2948;width:3913;height:2" coordorigin="7727,2948" coordsize="3913,2">
              <v:shape style="position:absolute;left:7727;top:2948;width:3913;height:2" coordorigin="7727,2948" coordsize="3913,0" path="m7727,2948l11640,2948e" filled="f" stroked="t" strokeweight=".706329pt" strokecolor="#646464">
                <v:path arrowok="t"/>
              </v:shape>
            </v:group>
            <v:group style="position:absolute;left:410;top:3188;width:4511;height:2" coordorigin="410,3188" coordsize="4511,2">
              <v:shape style="position:absolute;left:410;top:3188;width:4511;height:2" coordorigin="410,3188" coordsize="4511,0" path="m410,3188l4921,3188e" filled="f" stroked="t" strokeweight=".706329pt" strokecolor="#606060">
                <v:path arrowok="t"/>
              </v:shape>
            </v:group>
            <v:group style="position:absolute;left:904;top:3188;width:235;height:2" coordorigin="904,3188" coordsize="235,2">
              <v:shape style="position:absolute;left:904;top:3188;width:235;height:2" coordorigin="904,3188" coordsize="235,0" path="m904,3188l1140,3188e" filled="f" stroked="t" strokeweight=".470886pt" strokecolor="#5B5B5B">
                <v:path arrowok="t"/>
              </v:shape>
            </v:group>
            <v:group style="position:absolute;left:4850;top:3188;width:2491;height:2" coordorigin="4850,3188" coordsize="2491,2">
              <v:shape style="position:absolute;left:4850;top:3188;width:2491;height:2" coordorigin="4850,3188" coordsize="2491,0" path="m4850,3188l7341,3188e" filled="f" stroked="t" strokeweight=".470886pt" strokecolor="#5B5B5B">
                <v:path arrowok="t"/>
              </v:shape>
            </v:group>
            <v:group style="position:absolute;left:7285;top:3186;width:4356;height:2" coordorigin="7285,3186" coordsize="4356,2">
              <v:shape style="position:absolute;left:7285;top:3186;width:4356;height:2" coordorigin="7285,3186" coordsize="4356,0" path="m7285,3186l11640,3186e" filled="f" stroked="t" strokeweight=".706329pt" strokecolor="#646464">
                <v:path arrowok="t"/>
              </v:shape>
            </v:group>
            <v:group style="position:absolute;left:4897;top:3127;width:2;height:352" coordorigin="4897,3127" coordsize="2,352">
              <v:shape style="position:absolute;left:4897;top:3127;width:2;height:352" coordorigin="4897,3127" coordsize="0,352" path="m4897,3478l4897,3127e" filled="f" stroked="t" strokeweight=".470886pt" strokecolor="#444444">
                <v:path arrowok="t"/>
              </v:shape>
            </v:group>
            <v:group style="position:absolute;left:2373;top:3659;width:2321;height:2" coordorigin="2373,3659" coordsize="2321,2">
              <v:shape style="position:absolute;left:2373;top:3659;width:2321;height:2" coordorigin="2373,3659" coordsize="2321,0" path="m2373,3659l4695,3659e" filled="f" stroked="t" strokeweight=".706329pt" strokecolor="#5B5B5B">
                <v:path arrowok="t"/>
              </v:shape>
            </v:group>
            <v:group style="position:absolute;left:4638;top:3659;width:283;height:2" coordorigin="4638,3659" coordsize="283,2">
              <v:shape style="position:absolute;left:4638;top:3659;width:283;height:2" coordorigin="4638,3659" coordsize="283,0" path="m4638,3659l4921,3659e" filled="f" stroked="t" strokeweight=".470886pt" strokecolor="#444444">
                <v:path arrowok="t"/>
              </v:shape>
            </v:group>
            <v:group style="position:absolute;left:4897;top:3407;width:2;height:494" coordorigin="4897,3407" coordsize="2,494">
              <v:shape style="position:absolute;left:4897;top:3407;width:2;height:494" coordorigin="4897,3407" coordsize="0,494" path="m4897,3901l4897,3407e" filled="f" stroked="t" strokeweight=".706329pt" strokecolor="#545454">
                <v:path arrowok="t"/>
              </v:shape>
            </v:group>
            <v:group style="position:absolute;left:4850;top:3657;width:6790;height:2" coordorigin="4850,3657" coordsize="6790,2">
              <v:shape style="position:absolute;left:4850;top:3657;width:6790;height:2" coordorigin="4850,3657" coordsize="6790,0" path="m4850,3657l11640,3657e" filled="f" stroked="t" strokeweight=".706329pt" strokecolor="#646464">
                <v:path arrowok="t"/>
              </v:shape>
            </v:group>
            <v:group style="position:absolute;left:7770;top:3184;width:2;height:723" coordorigin="7770,3184" coordsize="2,723">
              <v:shape style="position:absolute;left:7770;top:3184;width:2;height:723" coordorigin="7770,3184" coordsize="0,723" path="m7770,3906l7770,3184e" filled="f" stroked="t" strokeweight=".706329pt" strokecolor="#575757">
                <v:path arrowok="t"/>
              </v:shape>
            </v:group>
            <v:group style="position:absolute;left:8443;top:3654;width:367;height:2" coordorigin="8443,3654" coordsize="367,2">
              <v:shape style="position:absolute;left:8443;top:3654;width:367;height:2" coordorigin="8443,3654" coordsize="367,0" path="m8443,3654l8810,3654e" filled="f" stroked="t" strokeweight=".470886pt" strokecolor="#444444">
                <v:path arrowok="t"/>
              </v:shape>
            </v:group>
            <v:group style="position:absolute;left:2378;top:3894;width:9262;height:2" coordorigin="2378,3894" coordsize="9262,2">
              <v:shape style="position:absolute;left:2378;top:3894;width:9262;height:2" coordorigin="2378,3894" coordsize="9262,0" path="m2378,3894l11640,3894e" filled="f" stroked="t" strokeweight=".706329pt" strokecolor="#646464">
                <v:path arrowok="t"/>
              </v:shape>
            </v:group>
            <v:group style="position:absolute;left:8443;top:3892;width:367;height:2" coordorigin="8443,3892" coordsize="367,2">
              <v:shape style="position:absolute;left:8443;top:3892;width:367;height:2" coordorigin="8443,3892" coordsize="367,0" path="m8443,3892l8810,3892e" filled="f" stroked="t" strokeweight=".470886pt" strokecolor="#4F4F4F">
                <v:path arrowok="t"/>
              </v:shape>
            </v:group>
            <v:group style="position:absolute;left:11169;top:3892;width:471;height:2" coordorigin="11169,3892" coordsize="471,2">
              <v:shape style="position:absolute;left:11169;top:3892;width:471;height:2" coordorigin="11169,3892" coordsize="471,0" path="m11169,3892l11640,3892e" filled="f" stroked="t" strokeweight=".470886pt" strokecolor="#646464">
                <v:path arrowok="t"/>
              </v:shape>
            </v:group>
            <v:group style="position:absolute;left:400;top:4139;width:11240;height:2" coordorigin="400,4139" coordsize="11240,2">
              <v:shape style="position:absolute;left:400;top:4139;width:11240;height:2" coordorigin="400,4139" coordsize="11240,0" path="m400,4139l11640,4139e" filled="f" stroked="t" strokeweight=".706329pt" strokecolor="#606060">
                <v:path arrowok="t"/>
              </v:shape>
            </v:group>
            <v:group style="position:absolute;left:410;top:4614;width:730;height:2" coordorigin="410,4614" coordsize="730,2">
              <v:shape style="position:absolute;left:410;top:4614;width:730;height:2" coordorigin="410,4614" coordsize="730,0" path="m410,4614l1140,4614e" filled="f" stroked="t" strokeweight=".470886pt" strokecolor="#5B5B5B">
                <v:path arrowok="t"/>
              </v:shape>
            </v:group>
            <v:group style="position:absolute;left:5373;top:4612;width:655;height:2" coordorigin="5373,4612" coordsize="655,2">
              <v:shape style="position:absolute;left:5373;top:4612;width:655;height:2" coordorigin="5373,4612" coordsize="655,0" path="m5373,4612l6027,4612e" filled="f" stroked="t" strokeweight=".470886pt" strokecolor="#5B5B5B">
                <v:path arrowok="t"/>
              </v:shape>
            </v:group>
            <v:group style="position:absolute;left:410;top:4610;width:11231;height:2" coordorigin="410,4610" coordsize="11231,2">
              <v:shape style="position:absolute;left:410;top:4610;width:11231;height:2" coordorigin="410,4610" coordsize="11231,0" path="m410,4610l11640,4610e" filled="f" stroked="t" strokeweight=".706329pt" strokecolor="#606060">
                <v:path arrowok="t"/>
              </v:shape>
            </v:group>
            <v:group style="position:absolute;left:4902;top:4605;width:2;height:252" coordorigin="4902,4605" coordsize="2,252">
              <v:shape style="position:absolute;left:4902;top:4605;width:2;height:252" coordorigin="4902,4605" coordsize="0,252" path="m4902,4857l4902,4605e" filled="f" stroked="t" strokeweight=".941772pt" strokecolor="#646464">
                <v:path arrowok="t"/>
              </v:shape>
            </v:group>
            <v:group style="position:absolute;left:4888;top:4847;width:2896;height:2" coordorigin="4888,4847" coordsize="2896,2">
              <v:shape style="position:absolute;left:4888;top:4847;width:2896;height:2" coordorigin="4888,4847" coordsize="2896,0" path="m4888,4847l7784,4847e" filled="f" stroked="t" strokeweight=".470886pt" strokecolor="#5B5B5B">
                <v:path arrowok="t"/>
              </v:shape>
            </v:group>
            <v:group style="position:absolute;left:7661;top:4845;width:3979;height:2" coordorigin="7661,4845" coordsize="3979,2">
              <v:shape style="position:absolute;left:7661;top:4845;width:3979;height:2" coordorigin="7661,4845" coordsize="3979,0" path="m7661,4845l11640,4845e" filled="f" stroked="t" strokeweight=".706329pt" strokecolor="#646464">
                <v:path arrowok="t"/>
              </v:shape>
            </v:group>
            <v:group style="position:absolute;left:11169;top:4843;width:471;height:2" coordorigin="11169,4843" coordsize="471,2">
              <v:shape style="position:absolute;left:11169;top:4843;width:471;height:2" coordorigin="11169,4843" coordsize="471,0" path="m11169,4843l11640,4843e" filled="f" stroked="t" strokeweight=".470886pt" strokecolor="#575757">
                <v:path arrowok="t"/>
              </v:shape>
            </v:group>
            <v:group style="position:absolute;left:4902;top:4800;width:2;height:309" coordorigin="4902,4800" coordsize="2,309">
              <v:shape style="position:absolute;left:4902;top:4800;width:2;height:309" coordorigin="4902,4800" coordsize="0,309" path="m4902,5109l4902,4800e" filled="f" stroked="t" strokeweight=".470886pt" strokecolor="#4B4B4B">
                <v:path arrowok="t"/>
              </v:shape>
            </v:group>
            <v:group style="position:absolute;left:4897;top:5085;width:6743;height:2" coordorigin="4897,5085" coordsize="6743,2">
              <v:shape style="position:absolute;left:4897;top:5085;width:6743;height:2" coordorigin="4897,5085" coordsize="6743,0" path="m4897,5085l11640,5085e" filled="f" stroked="t" strokeweight=".706329pt" strokecolor="#676767">
                <v:path arrowok="t"/>
              </v:shape>
            </v:group>
            <v:group style="position:absolute;left:4902;top:5052;width:2;height:333" coordorigin="4902,5052" coordsize="2,333">
              <v:shape style="position:absolute;left:4902;top:5052;width:2;height:333" coordorigin="4902,5052" coordsize="0,333" path="m4902,5385l4902,5052e" filled="f" stroked="t" strokeweight=".706329pt" strokecolor="#545454">
                <v:path arrowok="t"/>
              </v:shape>
            </v:group>
            <v:group style="position:absolute;left:3805;top:5377;width:683;height:2" coordorigin="3805,5377" coordsize="683,2">
              <v:shape style="position:absolute;left:3805;top:5377;width:683;height:2" coordorigin="3805,5377" coordsize="683,0" path="m3805,5377l4488,5377e" filled="f" stroked="t" strokeweight=".706329pt" strokecolor="#646464">
                <v:path arrowok="t"/>
              </v:shape>
            </v:group>
            <v:group style="position:absolute;left:405;top:5375;width:11235;height:2" coordorigin="405,5375" coordsize="11235,2">
              <v:shape style="position:absolute;left:405;top:5375;width:11235;height:2" coordorigin="405,5375" coordsize="11235,0" path="m405,5375l11640,5375e" filled="f" stroked="t" strokeweight=".706329pt" strokecolor="#646464">
                <v:path arrowok="t"/>
              </v:shape>
            </v:group>
            <v:group style="position:absolute;left:405;top:6179;width:11235;height:2" coordorigin="405,6179" coordsize="11235,2">
              <v:shape style="position:absolute;left:405;top:6179;width:11235;height:2" coordorigin="405,6179" coordsize="11235,0" path="m405,6179l11640,6179e" filled="f" stroked="t" strokeweight=".706329pt" strokecolor="#606060">
                <v:path arrowok="t"/>
              </v:shape>
            </v:group>
            <v:group style="position:absolute;left:7115;top:6171;width:984;height:2" coordorigin="7115,6171" coordsize="984,2">
              <v:shape style="position:absolute;left:7115;top:6171;width:984;height:2" coordorigin="7115,6171" coordsize="984,0" path="m7115,6171l8099,6171e" filled="f" stroked="t" strokeweight=".470886pt" strokecolor="#646464">
                <v:path arrowok="t"/>
              </v:shape>
            </v:group>
            <v:group style="position:absolute;left:2402;top:6169;width:9253;height:2" coordorigin="2402,6169" coordsize="9253,2">
              <v:shape style="position:absolute;left:2402;top:6169;width:9253;height:2" coordorigin="2402,6169" coordsize="9253,0" path="m2402,6169l11654,6169e" filled="f" stroked="t" strokeweight=".706329pt" strokecolor="#646464">
                <v:path arrowok="t"/>
              </v:shape>
            </v:group>
            <v:group style="position:absolute;left:904;top:7022;width:235;height:2" coordorigin="904,7022" coordsize="235,2">
              <v:shape style="position:absolute;left:904;top:7022;width:235;height:2" coordorigin="904,7022" coordsize="235,0" path="m904,7022l1140,7022e" filled="f" stroked="t" strokeweight=".470886pt" strokecolor="#606060">
                <v:path arrowok="t"/>
              </v:shape>
            </v:group>
            <v:group style="position:absolute;left:405;top:7015;width:6531;height:2" coordorigin="405,7015" coordsize="6531,2">
              <v:shape style="position:absolute;left:405;top:7015;width:6531;height:2" coordorigin="405,7015" coordsize="6531,0" path="m405,7015l6936,7015e" filled="f" stroked="t" strokeweight=".706329pt" strokecolor="#646464">
                <v:path arrowok="t"/>
              </v:shape>
            </v:group>
            <v:group style="position:absolute;left:8754;top:7003;width:669;height:2" coordorigin="8754,7003" coordsize="669,2">
              <v:shape style="position:absolute;left:8754;top:7003;width:669;height:2" coordorigin="8754,7003" coordsize="669,0" path="m8754,7003l9422,7003e" filled="f" stroked="t" strokeweight=".470886pt" strokecolor="#646464">
                <v:path arrowok="t"/>
              </v:shape>
            </v:group>
            <v:group style="position:absolute;left:3635;top:7001;width:8019;height:2" coordorigin="3635,7001" coordsize="8019,2">
              <v:shape style="position:absolute;left:3635;top:7001;width:8019;height:2" coordorigin="3635,7001" coordsize="8019,0" path="m3635,7001l11654,7001e" filled="f" stroked="t" strokeweight=".706329pt" strokecolor="#646464">
                <v:path arrowok="t"/>
              </v:shape>
            </v:group>
            <v:group style="position:absolute;left:410;top:7260;width:10383;height:2" coordorigin="410,7260" coordsize="10383,2">
              <v:shape style="position:absolute;left:410;top:7260;width:10383;height:2" coordorigin="410,7260" coordsize="10383,0" path="m410,7260l10793,7260e" filled="f" stroked="t" strokeweight=".706329pt" strokecolor="#646464">
                <v:path arrowok="t"/>
              </v:shape>
            </v:group>
            <v:group style="position:absolute;left:4351;top:7258;width:344;height:2" coordorigin="4351,7258" coordsize="344,2">
              <v:shape style="position:absolute;left:4351;top:7258;width:344;height:2" coordorigin="4351,7258" coordsize="344,0" path="m4351,7258l4695,7258e" filled="f" stroked="t" strokeweight=".470886pt" strokecolor="#4F4F4F">
                <v:path arrowok="t"/>
              </v:shape>
            </v:group>
            <v:group style="position:absolute;left:5811;top:7248;width:5839;height:2" coordorigin="5811,7248" coordsize="5839,2">
              <v:shape style="position:absolute;left:5811;top:7248;width:5839;height:2" coordorigin="5811,7248" coordsize="5839,0" path="m5811,7248l11650,7248e" filled="f" stroked="t" strokeweight=".706329pt" strokecolor="#646464">
                <v:path arrowok="t"/>
              </v:shape>
            </v:group>
            <v:group style="position:absolute;left:400;top:7502;width:9206;height:2" coordorigin="400,7502" coordsize="9206,2">
              <v:shape style="position:absolute;left:400;top:7502;width:9206;height:2" coordorigin="400,7502" coordsize="9206,0" path="m400,7502l9606,7502e" filled="f" stroked="t" strokeweight=".706329pt" strokecolor="#606060">
                <v:path arrowok="t"/>
              </v:shape>
            </v:group>
            <v:group style="position:absolute;left:5811;top:7493;width:866;height:2" coordorigin="5811,7493" coordsize="866,2">
              <v:shape style="position:absolute;left:5811;top:7493;width:866;height:2" coordorigin="5811,7493" coordsize="866,0" path="m5811,7493l6677,7493e" filled="f" stroked="t" strokeweight=".706329pt" strokecolor="#606060">
                <v:path arrowok="t"/>
              </v:shape>
            </v:group>
            <v:group style="position:absolute;left:2995;top:7491;width:8650;height:2" coordorigin="2995,7491" coordsize="8650,2">
              <v:shape style="position:absolute;left:2995;top:7491;width:8650;height:2" coordorigin="2995,7491" coordsize="8650,0" path="m2995,7491l11645,7491e" filled="f" stroked="t" strokeweight=".706329pt" strokecolor="#606060">
                <v:path arrowok="t"/>
              </v:shape>
            </v:group>
            <v:group style="position:absolute;left:8443;top:7486;width:367;height:2" coordorigin="8443,7486" coordsize="367,2">
              <v:shape style="position:absolute;left:8443;top:7486;width:367;height:2" coordorigin="8443,7486" coordsize="367,0" path="m8443,7486l8810,7486e" filled="f" stroked="t" strokeweight=".470886pt" strokecolor="#4F4F4F">
                <v:path arrowok="t"/>
              </v:shape>
            </v:group>
            <v:group style="position:absolute;left:833;top:7980;width:4596;height:2" coordorigin="833,7980" coordsize="4596,2">
              <v:shape style="position:absolute;left:833;top:7980;width:4596;height:2" coordorigin="833,7980" coordsize="4596,0" path="m833,7980l5429,7980e" filled="f" stroked="t" strokeweight=".706329pt" strokecolor="#676767">
                <v:path arrowok="t"/>
              </v:shape>
            </v:group>
            <v:group style="position:absolute;left:5811;top:7971;width:5745;height:2" coordorigin="5811,7971" coordsize="5745,2">
              <v:shape style="position:absolute;left:5811;top:7971;width:5745;height:2" coordorigin="5811,7971" coordsize="5745,0" path="m5811,7971l11556,7971e" filled="f" stroked="t" strokeweight=".470886pt" strokecolor="#646464">
                <v:path arrowok="t"/>
              </v:shape>
            </v:group>
            <v:group style="position:absolute;left:2769;top:7968;width:8881;height:2" coordorigin="2769,7968" coordsize="8881,2">
              <v:shape style="position:absolute;left:2769;top:7968;width:8881;height:2" coordorigin="2769,7968" coordsize="8881,0" path="m2769,7968l11650,7968e" filled="f" stroked="t" strokeweight=".706329pt" strokecolor="#676767">
                <v:path arrowok="t"/>
              </v:shape>
            </v:group>
            <v:group style="position:absolute;left:1144;top:8213;width:2;height:3390" coordorigin="1144,8213" coordsize="2,3390">
              <v:shape style="position:absolute;left:1144;top:8213;width:2;height:3390" coordorigin="1144,8213" coordsize="0,3390" path="m1144,11603l1144,8213e" filled="f" stroked="t" strokeweight=".706329pt" strokecolor="#4F4F4F">
                <v:path arrowok="t"/>
              </v:shape>
            </v:group>
            <v:group style="position:absolute;left:405;top:8463;width:4003;height:2" coordorigin="405,8463" coordsize="4003,2">
              <v:shape style="position:absolute;left:405;top:8463;width:4003;height:2" coordorigin="405,8463" coordsize="4003,0" path="m405,8463l4407,8463e" filled="f" stroked="t" strokeweight=".470886pt" strokecolor="#646464">
                <v:path arrowok="t"/>
              </v:shape>
            </v:group>
            <v:group style="position:absolute;left:1721;top:8227;width:2;height:2947" coordorigin="1721,8227" coordsize="2,2947">
              <v:shape style="position:absolute;left:1721;top:8227;width:2;height:2947" coordorigin="1721,8227" coordsize="0,2947" path="m1721,11175l1721,8227e" filled="f" stroked="t" strokeweight=".706329pt" strokecolor="#4F4F4F">
                <v:path arrowok="t"/>
              </v:shape>
            </v:group>
            <v:group style="position:absolute;left:4351;top:8456;width:2585;height:2" coordorigin="4351,8456" coordsize="2585,2">
              <v:shape style="position:absolute;left:4351;top:8456;width:2585;height:2" coordorigin="4351,8456" coordsize="2585,0" path="m4351,8456l6936,8456e" filled="f" stroked="t" strokeweight=".706329pt" strokecolor="#676767">
                <v:path arrowok="t"/>
              </v:shape>
            </v:group>
            <v:group style="position:absolute;left:6762;top:8204;width:1022;height:2" coordorigin="6762,8204" coordsize="1022,2">
              <v:shape style="position:absolute;left:6762;top:8204;width:1022;height:2" coordorigin="6762,8204" coordsize="1022,0" path="m6762,8204l7784,8204e" filled="f" stroked="t" strokeweight=".470886pt" strokecolor="#5B5B5B">
                <v:path arrowok="t"/>
              </v:shape>
            </v:group>
            <v:group style="position:absolute;left:7727;top:8197;width:3922;height:2" coordorigin="7727,8197" coordsize="3922,2">
              <v:shape style="position:absolute;left:7727;top:8197;width:3922;height:2" coordorigin="7727,8197" coordsize="3922,0" path="m7727,8197l11650,8197e" filled="f" stroked="t" strokeweight=".706329pt" strokecolor="#676767">
                <v:path arrowok="t"/>
              </v:shape>
            </v:group>
            <v:group style="position:absolute;left:7334;top:8204;width:2;height:2995" coordorigin="7334,8204" coordsize="2,2995">
              <v:shape style="position:absolute;left:7334;top:8204;width:2;height:2995" coordorigin="7334,8204" coordsize="0,2995" path="m7334,11199l7334,8204e" filled="f" stroked="t" strokeweight=".706329pt" strokecolor="#575757">
                <v:path arrowok="t"/>
              </v:shape>
            </v:group>
            <v:group style="position:absolute;left:8443;top:8446;width:367;height:2" coordorigin="8443,8446" coordsize="367,2">
              <v:shape style="position:absolute;left:8443;top:8446;width:367;height:2" coordorigin="8443,8446" coordsize="367,0" path="m8443,8446l8810,8446e" filled="f" stroked="t" strokeweight=".470886pt" strokecolor="#4B4B4B">
                <v:path arrowok="t"/>
              </v:shape>
            </v:group>
            <v:group style="position:absolute;left:6880;top:8444;width:4770;height:2" coordorigin="6880,8444" coordsize="4770,2">
              <v:shape style="position:absolute;left:6880;top:8444;width:4770;height:2" coordorigin="6880,8444" coordsize="4770,0" path="m6880,8444l11650,8444e" filled="f" stroked="t" strokeweight=".706329pt" strokecolor="#676767">
                <v:path arrowok="t"/>
              </v:shape>
            </v:group>
            <v:group style="position:absolute;left:2392;top:10010;width:2;height:1165" coordorigin="2392,10010" coordsize="2,1165">
              <v:shape style="position:absolute;left:2392;top:10010;width:2;height:1165" coordorigin="2392,10010" coordsize="0,1165" path="m2392,11175l2392,10010e" filled="f" stroked="t" strokeweight=".706329pt" strokecolor="#545454">
                <v:path arrowok="t"/>
              </v:shape>
            </v:group>
            <v:group style="position:absolute;left:4379;top:10310;width:504;height:2" coordorigin="4379,10310" coordsize="504,2">
              <v:shape style="position:absolute;left:4379;top:10310;width:504;height:2" coordorigin="4379,10310" coordsize="504,0" path="m4379,10310l4883,10310e" filled="f" stroked="t" strokeweight=".235443pt" strokecolor="#000000">
                <v:path arrowok="t"/>
              </v:shape>
            </v:group>
            <v:group style="position:absolute;left:4883;top:10310;width:518;height:2" coordorigin="4883,10310" coordsize="518,2">
              <v:shape style="position:absolute;left:4883;top:10310;width:518;height:2" coordorigin="4883,10310" coordsize="518,0" path="m4883,10310l5401,10310e" filled="f" stroked="t" strokeweight="1.648101pt" strokecolor="#8C93B3">
                <v:path arrowok="t"/>
              </v:shape>
            </v:group>
            <v:group style="position:absolute;left:5274;top:10326;width:1460;height:2" coordorigin="5274,10326" coordsize="1460,2">
              <v:shape style="position:absolute;left:5274;top:10326;width:1460;height:2" coordorigin="5274,10326" coordsize="1460,0" path="m5274,10326l6734,10326e" filled="f" stroked="t" strokeweight="1.412658pt" strokecolor="#838CC3">
                <v:path arrowok="t"/>
              </v:shape>
            </v:group>
            <v:group style="position:absolute;left:6621;top:10348;width:283;height:2" coordorigin="6621,10348" coordsize="283,2">
              <v:shape style="position:absolute;left:6621;top:10348;width:283;height:2" coordorigin="6621,10348" coordsize="283,0" path="m6621,10348l6903,10348e" filled="f" stroked="t" strokeweight=".235443pt" strokecolor="#B3B3E8">
                <v:path arrowok="t"/>
              </v:shape>
            </v:group>
            <v:group style="position:absolute;left:6908;top:10310;width:414;height:2" coordorigin="6908,10310" coordsize="414,2">
              <v:shape style="position:absolute;left:6908;top:10310;width:414;height:2" coordorigin="6908,10310" coordsize="414,0" path="m6908,10310l7322,10310e" filled="f" stroked="t" strokeweight=".235443pt" strokecolor="#000000">
                <v:path arrowok="t"/>
              </v:shape>
            </v:group>
            <v:group style="position:absolute;left:7308;top:10310;width:447;height:2" coordorigin="7308,10310" coordsize="447,2">
              <v:shape style="position:absolute;left:7308;top:10310;width:447;height:2" coordorigin="7308,10310" coordsize="447,0" path="m7308,10310l7755,10310e" filled="f" stroked="t" strokeweight=".235443pt" strokecolor="#676767">
                <v:path arrowok="t"/>
              </v:shape>
            </v:group>
            <v:group style="position:absolute;left:9969;top:10310;width:683;height:2" coordorigin="9969,10310" coordsize="683,2">
              <v:shape style="position:absolute;left:9969;top:10310;width:683;height:2" coordorigin="9969,10310" coordsize="683,0" path="m9969,10310l10651,10310e" filled="f" stroked="t" strokeweight=".235443pt" strokecolor="#000000">
                <v:path arrowok="t"/>
              </v:shape>
            </v:group>
            <v:group style="position:absolute;left:377;top:10467;width:744;height:2" coordorigin="377,10467" coordsize="744,2">
              <v:shape style="position:absolute;left:377;top:10467;width:744;height:2" coordorigin="377,10467" coordsize="744,0" path="m377,10467l1121,10467e" filled="f" stroked="t" strokeweight=".235443pt" strokecolor="#000000">
                <v:path arrowok="t"/>
              </v:shape>
            </v:group>
            <v:group style="position:absolute;left:1107;top:10467;width:593;height:2" coordorigin="1107,10467" coordsize="593,2">
              <v:shape style="position:absolute;left:1107;top:10467;width:593;height:2" coordorigin="1107,10467" coordsize="593,0" path="m1107,10467l1700,10467e" filled="f" stroked="t" strokeweight=".235443pt" strokecolor="#181818">
                <v:path arrowok="t"/>
              </v:shape>
            </v:group>
            <v:group style="position:absolute;left:1686;top:10467;width:683;height:2" coordorigin="1686,10467" coordsize="683,2">
              <v:shape style="position:absolute;left:1686;top:10467;width:683;height:2" coordorigin="1686,10467" coordsize="683,0" path="m1686,10467l2369,10467e" filled="f" stroked="t" strokeweight=".235443pt" strokecolor="#2B2B2B">
                <v:path arrowok="t"/>
              </v:shape>
            </v:group>
            <v:group style="position:absolute;left:1147;top:10438;width:2;height:404" coordorigin="1147,10438" coordsize="2,404">
              <v:shape style="position:absolute;left:1147;top:10438;width:2;height:404" coordorigin="1147,10438" coordsize="0,404" path="m1147,10842l1147,10438e" filled="f" stroked="t" strokeweight=".706329pt" strokecolor="#383838">
                <v:path arrowok="t"/>
              </v:shape>
            </v:group>
            <v:group style="position:absolute;left:9394;top:10467;width:2;height:347" coordorigin="9394,10467" coordsize="2,347">
              <v:shape style="position:absolute;left:9394;top:10467;width:2;height:347" coordorigin="9394,10467" coordsize="0,347" path="m9394,10814l9394,10467e" filled="f" stroked="t" strokeweight="4.002532pt" strokecolor="#2334B3">
                <v:path arrowok="t"/>
              </v:shape>
            </v:group>
            <v:group style="position:absolute;left:1111;top:11146;width:2;height:185" coordorigin="1111,11146" coordsize="2,185">
              <v:shape style="position:absolute;left:1111;top:11146;width:2;height:185" coordorigin="1111,11146" coordsize="0,185" path="m1111,11332l1111,11146e" filled="f" stroked="t" strokeweight=".235443pt" strokecolor="#000000">
                <v:path arrowok="t"/>
              </v:shape>
            </v:group>
            <v:group style="position:absolute;left:1726;top:11118;width:2;height:242" coordorigin="1726,11118" coordsize="2,242">
              <v:shape style="position:absolute;left:1726;top:11118;width:2;height:242" coordorigin="1726,11118" coordsize="0,242" path="m1726,11360l1726,11118e" filled="f" stroked="t" strokeweight=".470886pt" strokecolor="#2F2F2F">
                <v:path arrowok="t"/>
              </v:shape>
            </v:group>
            <v:group style="position:absolute;left:2394;top:11118;width:2;height:242" coordorigin="2394,11118" coordsize="2,242">
              <v:shape style="position:absolute;left:2394;top:11118;width:2;height:242" coordorigin="2394,11118" coordsize="0,242" path="m2394,11360l2394,11118e" filled="f" stroked="t" strokeweight=".470886pt" strokecolor="#343434">
                <v:path arrowok="t"/>
              </v:shape>
            </v:group>
            <v:group style="position:absolute;left:7343;top:11118;width:2;height:1112" coordorigin="7343,11118" coordsize="2,1112">
              <v:shape style="position:absolute;left:7343;top:11118;width:2;height:1112" coordorigin="7343,11118" coordsize="0,1112" path="m7343,12230l7343,11118e" filled="f" stroked="t" strokeweight=".706329pt" strokecolor="#606060">
                <v:path arrowok="t"/>
              </v:shape>
            </v:group>
            <v:group style="position:absolute;left:11219;top:11118;width:2;height:162" coordorigin="11219,11118" coordsize="2,162">
              <v:shape style="position:absolute;left:11219;top:11118;width:2;height:162" coordorigin="11219,11118" coordsize="0,162" path="m11219,11279l11219,11118e" filled="f" stroked="t" strokeweight="1.177215pt" strokecolor="#444444">
                <v:path arrowok="t"/>
              </v:shape>
            </v:group>
            <v:group style="position:absolute;left:1723;top:11303;width:2;height:509" coordorigin="1723,11303" coordsize="2,509">
              <v:shape style="position:absolute;left:1723;top:11303;width:2;height:509" coordorigin="1723,11303" coordsize="0,509" path="m1723,11812l1723,11303e" filled="f" stroked="t" strokeweight=".470886pt" strokecolor="#4F4F4F">
                <v:path arrowok="t"/>
              </v:shape>
            </v:group>
            <v:group style="position:absolute;left:2392;top:11303;width:2;height:509" coordorigin="2392,11303" coordsize="2,509">
              <v:shape style="position:absolute;left:2392;top:11303;width:2;height:509" coordorigin="2392,11303" coordsize="0,509" path="m2392,11812l2392,11303e" filled="f" stroked="t" strokeweight=".706329pt" strokecolor="#545454">
                <v:path arrowok="t"/>
              </v:shape>
            </v:group>
            <v:group style="position:absolute;left:11224;top:11303;width:2;height:109" coordorigin="11224,11303" coordsize="2,109">
              <v:shape style="position:absolute;left:11224;top:11303;width:2;height:109" coordorigin="11224,11303" coordsize="0,109" path="m11224,11413l11224,11303e" filled="f" stroked="t" strokeweight=".470886pt" strokecolor="#5B5B5B">
                <v:path arrowok="t"/>
              </v:shape>
            </v:group>
            <v:group style="position:absolute;left:1147;top:11356;width:2;height:875" coordorigin="1147,11356" coordsize="2,875">
              <v:shape style="position:absolute;left:1147;top:11356;width:2;height:875" coordorigin="1147,11356" coordsize="0,875" path="m1147,12230l1147,11356e" filled="f" stroked="t" strokeweight=".941772pt" strokecolor="#676767">
                <v:path arrowok="t"/>
              </v:shape>
            </v:group>
            <v:group style="position:absolute;left:1111;top:11783;width:2;height:100" coordorigin="1111,11783" coordsize="2,100">
              <v:shape style="position:absolute;left:1111;top:11783;width:2;height:100" coordorigin="1111,11783" coordsize="0,100" path="m1111,11883l1111,11783e" filled="f" stroked="t" strokeweight=".235443pt" strokecolor="#000000">
                <v:path arrowok="t"/>
              </v:shape>
            </v:group>
            <v:group style="position:absolute;left:1726;top:11755;width:2;height:157" coordorigin="1726,11755" coordsize="2,157">
              <v:shape style="position:absolute;left:1726;top:11755;width:2;height:157" coordorigin="1726,11755" coordsize="0,157" path="m1726,11912l1726,11755e" filled="f" stroked="t" strokeweight=".470886pt" strokecolor="#383838">
                <v:path arrowok="t"/>
              </v:shape>
            </v:group>
            <v:group style="position:absolute;left:2394;top:11755;width:2;height:266" coordorigin="2394,11755" coordsize="2,266">
              <v:shape style="position:absolute;left:2394;top:11755;width:2;height:266" coordorigin="2394,11755" coordsize="0,266" path="m2394,12021l2394,11755e" filled="f" stroked="t" strokeweight=".470886pt" strokecolor="#343434">
                <v:path arrowok="t"/>
              </v:shape>
            </v:group>
            <v:group style="position:absolute;left:9394;top:11783;width:2;height:100" coordorigin="9394,11783" coordsize="2,100">
              <v:shape style="position:absolute;left:9394;top:11783;width:2;height:100" coordorigin="9394,11783" coordsize="0,100" path="m9394,11883l9394,11783e" filled="f" stroked="t" strokeweight="2.354430pt" strokecolor="#000000">
                <v:path arrowok="t"/>
              </v:shape>
            </v:group>
            <v:group style="position:absolute;left:1726;top:11855;width:2;height:376" coordorigin="1726,11855" coordsize="2,376">
              <v:shape style="position:absolute;left:1726;top:11855;width:2;height:376" coordorigin="1726,11855" coordsize="0,376" path="m1726,12230l1726,11855e" filled="f" stroked="t" strokeweight=".470886pt" strokecolor="#5B5B5B">
                <v:path arrowok="t"/>
              </v:shape>
            </v:group>
            <v:group style="position:absolute;left:2392;top:11964;width:2;height:266" coordorigin="2392,11964" coordsize="2,266">
              <v:shape style="position:absolute;left:2392;top:11964;width:2;height:266" coordorigin="2392,11964" coordsize="0,266" path="m2392,12230l2392,11964e" filled="f" stroked="t" strokeweight=".706329pt" strokecolor="#676767">
                <v:path arrowok="t"/>
              </v:shape>
            </v:group>
            <v:group style="position:absolute;left:9969;top:12202;width:1229;height:2" coordorigin="9969,12202" coordsize="1229,2">
              <v:shape style="position:absolute;left:9969;top:12202;width:1229;height:2" coordorigin="9969,12202" coordsize="1229,0" path="m9969,12202l11198,12202e" filled="f" stroked="t" strokeweight=".235443pt" strokecolor="#5B5B5B">
                <v:path arrowok="t"/>
              </v:shape>
            </v:group>
            <v:group style="position:absolute;left:1111;top:12202;width:2;height:975" coordorigin="1111,12202" coordsize="2,975">
              <v:shape style="position:absolute;left:1111;top:12202;width:2;height:975" coordorigin="1111,12202" coordsize="0,975" path="m1111,13176l1111,12202e" filled="f" stroked="t" strokeweight=".706329pt" strokecolor="#000000">
                <v:path arrowok="t"/>
              </v:shape>
            </v:group>
            <v:group style="position:absolute;left:1690;top:12202;width:2;height:204" coordorigin="1690,12202" coordsize="2,204">
              <v:shape style="position:absolute;left:1690;top:12202;width:2;height:204" coordorigin="1690,12202" coordsize="0,204" path="m1690,12406l1690,12202e" filled="f" stroked="t" strokeweight=".706329pt" strokecolor="#000000">
                <v:path arrowok="t"/>
              </v:shape>
            </v:group>
            <v:group style="position:absolute;left:2359;top:12202;width:2;height:204" coordorigin="2359,12202" coordsize="2,204">
              <v:shape style="position:absolute;left:2359;top:12202;width:2;height:204" coordorigin="2359,12202" coordsize="0,204" path="m2359,12406l2359,12202e" filled="f" stroked="t" strokeweight=".706329pt" strokecolor="#000000">
                <v:path arrowok="t"/>
              </v:shape>
            </v:group>
            <v:group style="position:absolute;left:7343;top:12173;width:2;height:261" coordorigin="7343,12173" coordsize="2,261">
              <v:shape style="position:absolute;left:7343;top:12173;width:2;height:261" coordorigin="7343,12173" coordsize="0,261" path="m7343,12435l7343,12173e" filled="f" stroked="t" strokeweight=".235443pt" strokecolor="#3B3B3B">
                <v:path arrowok="t"/>
              </v:shape>
            </v:group>
            <v:group style="position:absolute;left:377;top:13172;width:744;height:2" coordorigin="377,13172" coordsize="744,2">
              <v:shape style="position:absolute;left:377;top:13172;width:744;height:2" coordorigin="377,13172" coordsize="744,0" path="m377,13172l1121,13172e" filled="f" stroked="t" strokeweight=".235443pt" strokecolor="#000000">
                <v:path arrowok="t"/>
              </v:shape>
            </v:group>
            <v:group style="position:absolute;left:1187;top:13202;width:386;height:2" coordorigin="1187,13202" coordsize="386,2">
              <v:shape style="position:absolute;left:1187;top:13202;width:386;height:2" coordorigin="1187,13202" coordsize="386,0" path="m1187,13202l1573,13202e" filled="f" stroked="t" strokeweight=".235443pt" strokecolor="#676767">
                <v:path arrowok="t"/>
              </v:shape>
            </v:group>
            <v:group style="position:absolute;left:1726;top:12378;width:2;height:827" coordorigin="1726,12378" coordsize="2,827">
              <v:shape style="position:absolute;left:1726;top:12378;width:2;height:827" coordorigin="1726,12378" coordsize="0,827" path="m1726,13205l1726,12378e" filled="f" stroked="t" strokeweight=".470886pt" strokecolor="#606060">
                <v:path arrowok="t"/>
              </v:shape>
            </v:group>
            <v:group style="position:absolute;left:2394;top:12378;width:2;height:827" coordorigin="2394,12378" coordsize="2,827">
              <v:shape style="position:absolute;left:2394;top:12378;width:2;height:827" coordorigin="2394,12378" coordsize="0,827" path="m2394,13205l2394,12378e" filled="f" stroked="t" strokeweight=".706329pt" strokecolor="#4F4F4F">
                <v:path arrowok="t"/>
              </v:shape>
            </v:group>
            <v:group style="position:absolute;left:1667;top:13195;width:2194;height:2" coordorigin="1667,13195" coordsize="2194,2">
              <v:shape style="position:absolute;left:1667;top:13195;width:2194;height:2" coordorigin="1667,13195" coordsize="2194,0" path="m1667,13195l3861,13195e" filled="f" stroked="t" strokeweight=".470886pt" strokecolor="#6B6B6B">
                <v:path arrowok="t"/>
              </v:shape>
            </v:group>
            <v:group style="position:absolute;left:4351;top:13191;width:344;height:2" coordorigin="4351,13191" coordsize="344,2">
              <v:shape style="position:absolute;left:4351;top:13191;width:344;height:2" coordorigin="4351,13191" coordsize="344,0" path="m4351,13191l4695,13191e" filled="f" stroked="t" strokeweight=".470886pt" strokecolor="#6B6B6B">
                <v:path arrowok="t"/>
              </v:shape>
            </v:group>
            <v:group style="position:absolute;left:2656;top:13186;width:4723;height:2" coordorigin="2656,13186" coordsize="4723,2">
              <v:shape style="position:absolute;left:2656;top:13186;width:4723;height:2" coordorigin="2656,13186" coordsize="4723,0" path="m2656,13186l7379,13186e" filled="f" stroked="t" strokeweight=".706329pt" strokecolor="#777777">
                <v:path arrowok="t"/>
              </v:shape>
            </v:group>
            <v:group style="position:absolute;left:7346;top:12378;width:2;height:803" coordorigin="7346,12378" coordsize="2,803">
              <v:shape style="position:absolute;left:7346;top:12378;width:2;height:803" coordorigin="7346,12378" coordsize="0,803" path="m7346,13181l7346,12378e" filled="f" stroked="t" strokeweight=".470886pt" strokecolor="#606060">
                <v:path arrowok="t"/>
              </v:shape>
            </v:group>
            <v:group style="position:absolute;left:4078;top:13172;width:7054;height:2" coordorigin="4078,13172" coordsize="7054,2">
              <v:shape style="position:absolute;left:4078;top:13172;width:7054;height:2" coordorigin="4078,13172" coordsize="7054,0" path="m4078,13172l11132,13172e" filled="f" stroked="t" strokeweight=".470886pt" strokecolor="#7C7C7C">
                <v:path arrowok="t"/>
              </v:shape>
            </v:group>
            <v:group style="position:absolute;left:7383;top:13157;width:4285;height:2" coordorigin="7383,13157" coordsize="4285,2">
              <v:shape style="position:absolute;left:7383;top:13157;width:4285;height:2" coordorigin="7383,13157" coordsize="4285,0" path="m7383,13157l11669,13157e" filled="f" stroked="t" strokeweight=".706329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)ogn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Bele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Üzeri\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2"/>
          <w:position w:val="-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37" w:after="0" w:line="253" w:lineRule="exact"/>
        <w:ind w:left="400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3"/>
          <w:szCs w:val="23"/>
          <w:color w:val="3A3B3B"/>
          <w:w w:val="50"/>
          <w:i/>
          <w:position w:val="1"/>
        </w:rPr>
        <w:t>'</w:t>
      </w:r>
      <w:r>
        <w:rPr>
          <w:rFonts w:ascii="Courier New" w:hAnsi="Courier New" w:cs="Courier New" w:eastAsia="Courier New"/>
          <w:sz w:val="23"/>
          <w:szCs w:val="23"/>
          <w:color w:val="3A3B3B"/>
          <w:spacing w:val="-52"/>
          <w:w w:val="50"/>
          <w:i/>
          <w:position w:val="1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A3B3B"/>
          <w:spacing w:val="-28"/>
          <w:w w:val="11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  <w:position w:val="-1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A3B3B"/>
          <w:spacing w:val="-30"/>
          <w:w w:val="149"/>
          <w:position w:val="1"/>
        </w:rPr>
        <w:t>o</w:t>
      </w:r>
      <w:r>
        <w:rPr>
          <w:rFonts w:ascii="Arial" w:hAnsi="Arial" w:cs="Arial" w:eastAsia="Arial"/>
          <w:sz w:val="17"/>
          <w:szCs w:val="17"/>
          <w:color w:val="3A3B3B"/>
          <w:spacing w:val="-5"/>
          <w:w w:val="141"/>
          <w:position w:val="-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A3B3B"/>
          <w:spacing w:val="-3"/>
          <w:w w:val="14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8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right="-20"/>
        <w:jc w:val="left"/>
        <w:tabs>
          <w:tab w:pos="1300" w:val="left"/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A3B3B"/>
          <w:spacing w:val="11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  <w:position w:val="-1"/>
        </w:rPr>
        <w:t>angın.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B3B"/>
          <w:spacing w:val="-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"/>
          <w:w w:val="100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3A3B3B"/>
          <w:spacing w:val="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A3B3B"/>
          <w:spacing w:val="-8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A3B3B"/>
          <w:spacing w:val="-11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9"/>
          <w:w w:val="100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100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3A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  <w:position w:val="-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3" w:equalWidth="0">
            <w:col w:w="1368" w:space="511"/>
            <w:col w:w="928" w:space="1874"/>
            <w:col w:w="7119"/>
          </w:cols>
        </w:sectPr>
      </w:pPr>
      <w:rPr/>
    </w:p>
    <w:p>
      <w:pPr>
        <w:spacing w:before="17" w:after="0" w:line="254" w:lineRule="exact"/>
        <w:ind w:left="400" w:right="-20"/>
        <w:jc w:val="left"/>
        <w:tabs>
          <w:tab w:pos="38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324051pt;margin-top:13.156659pt;width:107.990207pt;height:24pt;mso-position-horizontal-relative:page;mso-position-vertical-relative:paragraph;z-index:-148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2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-64"/>
                      <w:w w:val="56"/>
                    </w:rPr>
                    <w:t> 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0"/>
                      <w:w w:val="56"/>
                    </w:rPr>
                    <w:t>'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2525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4C4C4"/>
                      <w:spacing w:val="0"/>
                      <w:w w:val="92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4C4C4"/>
                      <w:spacing w:val="-24"/>
                      <w:w w:val="92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B3B"/>
                      <w:spacing w:val="-1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4C4C4"/>
                      <w:spacing w:val="0"/>
                      <w:w w:val="120"/>
                    </w:rPr>
                    <w:t>---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3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8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5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position w:val="1"/>
        </w:rPr>
        <w:t>ıını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ıc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  <w:position w:val="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69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:13:33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95" w:lineRule="auto"/>
        <w:ind w:left="2373" w:right="4102" w:firstLine="-1973"/>
        <w:jc w:val="left"/>
        <w:tabs>
          <w:tab w:pos="242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'{ana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6"/>
          <w:position w:val="0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373" w:right="-20"/>
        <w:jc w:val="left"/>
        <w:tabs>
          <w:tab w:pos="48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13:12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13:17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405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!Ara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405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9"/>
          <w:position w:val="2"/>
        </w:rPr>
        <w:t>:&lt;:kibin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899" w:right="46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6" w:lineRule="auto"/>
        <w:ind w:left="2397" w:right="4335" w:firstLine="2519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8" w:lineRule="exact"/>
        <w:ind w:left="2402" w:right="2701" w:firstLine="-1997"/>
        <w:jc w:val="left"/>
        <w:tabs>
          <w:tab w:pos="49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2"/>
        </w:rPr>
        <w:t>{ardi'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4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4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2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3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78"/>
        </w:rPr>
        <w:t>IEk:i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7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7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05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2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4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w w:val="11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w w:val="109"/>
          <w:position w:val="-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32" w:after="0" w:line="240" w:lineRule="auto"/>
        <w:ind w:left="4872" w:right="40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8" w:lineRule="exact"/>
        <w:ind w:left="405" w:right="-20"/>
        <w:jc w:val="left"/>
        <w:tabs>
          <w:tab w:pos="2440" w:val="left"/>
          <w:tab w:pos="4900" w:val="left"/>
          <w:tab w:pos="678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440521pt;margin-top:6.071753pt;width:3.72288pt;height:24pt;mso-position-horizontal-relative:page;mso-position-vertical-relative:paragraph;z-index:-1481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TK.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5164" w:right="4852"/>
        <w:jc w:val="center"/>
        <w:tabs>
          <w:tab w:pos="674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5"/>
          <w:szCs w:val="25"/>
          <w:color w:val="3A3B3B"/>
          <w:spacing w:val="0"/>
          <w:w w:val="277"/>
          <w:position w:val="8"/>
        </w:rPr>
        <w:t>ı</w:t>
      </w:r>
      <w:r>
        <w:rPr>
          <w:rFonts w:ascii="Arial" w:hAnsi="Arial" w:cs="Arial" w:eastAsia="Arial"/>
          <w:sz w:val="25"/>
          <w:szCs w:val="25"/>
          <w:color w:val="3A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5"/>
          <w:szCs w:val="25"/>
          <w:color w:val="3A3B3B"/>
          <w:spacing w:val="0"/>
          <w:w w:val="100"/>
          <w:position w:val="8"/>
        </w:rPr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48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40" w:lineRule="auto"/>
        <w:ind w:left="405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4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-!asa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383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otlarcia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81"/>
          <w:position w:val="1"/>
        </w:rPr>
        <w:t>V&lt;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" w:after="0" w:line="245" w:lineRule="auto"/>
        <w:ind w:left="2434" w:right="57" w:firstLine="-203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1"/>
          <w:position w:val="1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0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turmada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tutuşturmas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ıeticesinde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2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405" w:right="-20"/>
        <w:jc w:val="left"/>
        <w:tabs>
          <w:tab w:pos="23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85"/>
        </w:rPr>
        <w:t>r::;irketi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7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4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5" w:lineRule="auto"/>
        <w:ind w:left="410" w:right="9901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0" w:lineRule="exact"/>
        <w:ind w:left="405" w:right="-20"/>
        <w:jc w:val="left"/>
        <w:tabs>
          <w:tab w:pos="940" w:val="left"/>
          <w:tab w:pos="2360" w:val="left"/>
          <w:tab w:pos="5120" w:val="left"/>
          <w:tab w:pos="53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3.973419pt;margin-top:9.476022pt;width:100.298736pt;height:.235443pt;mso-position-horizontal-relative:page;mso-position-vertical-relative:paragraph;z-index:-14818" coordorigin="2879,190" coordsize="2006,5">
            <v:group style="position:absolute;left:2882;top:192;width:1497;height:2" coordorigin="2882,192" coordsize="1497,2">
              <v:shape style="position:absolute;left:2882;top:192;width:1497;height:2" coordorigin="2882,192" coordsize="1497,0" path="m2882,192l4379,192e" filled="f" stroked="t" strokeweight=".235443pt" strokecolor="#444444">
                <v:path arrowok="t"/>
              </v:shape>
            </v:group>
            <v:group style="position:absolute;left:4379;top:192;width:504;height:2" coordorigin="4379,192" coordsize="504,2">
              <v:shape style="position:absolute;left:4379;top:192;width:504;height:2" coordorigin="4379,192" coordsize="504,0" path="m4379,192l4883,192e" filled="f" stroked="t" strokeweight=".23544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808079"/>
          <w:spacing w:val="0"/>
          <w:w w:val="280"/>
          <w:position w:val="-13"/>
        </w:rPr>
        <w:t>-</w:t>
      </w:r>
      <w:r>
        <w:rPr>
          <w:rFonts w:ascii="Arial" w:hAnsi="Arial" w:cs="Arial" w:eastAsia="Arial"/>
          <w:sz w:val="26"/>
          <w:szCs w:val="26"/>
          <w:color w:val="808079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6"/>
          <w:szCs w:val="26"/>
          <w:color w:val="808079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Dönilşü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8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u w:val="single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8"/>
          <w:position w:val="-3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7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85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8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9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10.2017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u w:val="single" w:color="8080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u w:val="single" w:color="80808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u w:val="single" w:color="80808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4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13:53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466" w:right="-20"/>
        <w:jc w:val="left"/>
        <w:tabs>
          <w:tab w:pos="1260" w:val="left"/>
          <w:tab w:pos="176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Kil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5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A3B3B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3A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1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8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35" w:after="0" w:line="240" w:lineRule="auto"/>
        <w:ind w:left="2547" w:right="-73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3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-41" w:right="1612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A2A2A"/>
          <w:w w:val="83"/>
        </w:rPr>
        <w:t>1</w:t>
      </w:r>
      <w:r>
        <w:rPr>
          <w:rFonts w:ascii="Arial" w:hAnsi="Arial" w:cs="Arial" w:eastAsia="Arial"/>
          <w:sz w:val="28"/>
          <w:szCs w:val="28"/>
          <w:color w:val="2A2A2A"/>
          <w:spacing w:val="-47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56"/>
        </w:rPr>
        <w:t>B</w:t>
      </w:r>
      <w:r>
        <w:rPr>
          <w:rFonts w:ascii="Arial" w:hAnsi="Arial" w:cs="Arial" w:eastAsia="Arial"/>
          <w:sz w:val="28"/>
          <w:szCs w:val="28"/>
          <w:color w:val="3A3B3B"/>
          <w:spacing w:val="32"/>
          <w:w w:val="56"/>
        </w:rPr>
        <w:t> </w:t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56"/>
        </w:rPr>
        <w:t>E</w:t>
      </w:r>
      <w:r>
        <w:rPr>
          <w:rFonts w:ascii="Arial" w:hAnsi="Arial" w:cs="Arial" w:eastAsia="Arial"/>
          <w:sz w:val="28"/>
          <w:szCs w:val="28"/>
          <w:color w:val="3A3B3B"/>
          <w:spacing w:val="16"/>
          <w:w w:val="56"/>
        </w:rPr>
        <w:t> </w:t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56"/>
        </w:rPr>
        <w:t>im</w:t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56"/>
        </w:rPr>
        <w:t> </w:t>
      </w:r>
      <w:r>
        <w:rPr>
          <w:rFonts w:ascii="Arial" w:hAnsi="Arial" w:cs="Arial" w:eastAsia="Arial"/>
          <w:sz w:val="28"/>
          <w:szCs w:val="28"/>
          <w:color w:val="3A3B3B"/>
          <w:spacing w:val="16"/>
          <w:w w:val="56"/>
        </w:rPr>
        <w:t> </w:t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56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4" w:after="0" w:line="214" w:lineRule="exact"/>
        <w:ind w:left="182" w:right="17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B3B"/>
          <w:spacing w:val="0"/>
          <w:w w:val="82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82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3A3B3B"/>
          <w:spacing w:val="38"/>
          <w:w w:val="8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8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20"/>
          <w:cols w:num="2" w:equalWidth="0">
            <w:col w:w="6482" w:space="2503"/>
            <w:col w:w="2815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86" w:lineRule="exact"/>
        <w:ind w:left="419" w:right="-20"/>
        <w:jc w:val="left"/>
        <w:tabs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5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23" w:after="0" w:line="561" w:lineRule="exact"/>
        <w:ind w:right="-20"/>
        <w:jc w:val="right"/>
        <w:tabs>
          <w:tab w:pos="122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43"/>
          <w:szCs w:val="43"/>
          <w:color w:val="67699A"/>
          <w:w w:val="36"/>
          <w:position w:val="-30"/>
        </w:rPr>
        <w:t>C</w:t>
      </w:r>
      <w:r>
        <w:rPr>
          <w:rFonts w:ascii="Arial" w:hAnsi="Arial" w:cs="Arial" w:eastAsia="Arial"/>
          <w:sz w:val="43"/>
          <w:szCs w:val="43"/>
          <w:color w:val="67699A"/>
          <w:w w:val="35"/>
          <w:position w:val="-30"/>
        </w:rPr>
        <w:t>"</w:t>
      </w:r>
      <w:r>
        <w:rPr>
          <w:rFonts w:ascii="Arial" w:hAnsi="Arial" w:cs="Arial" w:eastAsia="Arial"/>
          <w:sz w:val="43"/>
          <w:szCs w:val="43"/>
          <w:color w:val="67699A"/>
          <w:spacing w:val="-52"/>
          <w:w w:val="100"/>
          <w:position w:val="-30"/>
        </w:rPr>
        <w:t> </w:t>
      </w:r>
      <w:r>
        <w:rPr>
          <w:rFonts w:ascii="Arial" w:hAnsi="Arial" w:cs="Arial" w:eastAsia="Arial"/>
          <w:sz w:val="43"/>
          <w:szCs w:val="43"/>
          <w:color w:val="7C82AC"/>
          <w:spacing w:val="0"/>
          <w:w w:val="63"/>
          <w:position w:val="-30"/>
        </w:rPr>
        <w:t>--</w:t>
      </w:r>
      <w:r>
        <w:rPr>
          <w:rFonts w:ascii="Arial" w:hAnsi="Arial" w:cs="Arial" w:eastAsia="Arial"/>
          <w:sz w:val="43"/>
          <w:szCs w:val="43"/>
          <w:color w:val="7C82AC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43"/>
          <w:szCs w:val="43"/>
          <w:color w:val="7C82AC"/>
          <w:spacing w:val="0"/>
          <w:w w:val="100"/>
          <w:position w:val="-30"/>
        </w:rPr>
      </w:r>
      <w:r>
        <w:rPr>
          <w:rFonts w:ascii="Arial" w:hAnsi="Arial" w:cs="Arial" w:eastAsia="Arial"/>
          <w:sz w:val="52"/>
          <w:szCs w:val="52"/>
          <w:color w:val="67699A"/>
          <w:spacing w:val="0"/>
          <w:w w:val="166"/>
          <w:position w:val="-4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99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2"/>
          <w:w w:val="7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61"/>
        </w:rPr>
        <w:t>.,..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7"/>
          <w:w w:val="6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53"/>
        </w:rPr>
        <w:t>............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2" w:equalWidth="0">
            <w:col w:w="5976" w:space="4025"/>
            <w:col w:w="1799"/>
          </w:cols>
        </w:sectPr>
      </w:pPr>
      <w:rPr/>
    </w:p>
    <w:p>
      <w:pPr>
        <w:spacing w:before="0" w:after="0" w:line="420" w:lineRule="exact"/>
        <w:ind w:left="5076" w:right="-20"/>
        <w:jc w:val="left"/>
        <w:tabs>
          <w:tab w:pos="954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6"/>
          <w:position w:val="5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48"/>
          <w:szCs w:val="48"/>
          <w:color w:val="666666"/>
          <w:spacing w:val="0"/>
          <w:w w:val="73"/>
          <w:position w:val="-5"/>
        </w:rPr>
        <w:t>If-C</w:t>
      </w:r>
      <w:r>
        <w:rPr>
          <w:rFonts w:ascii="Times New Roman" w:hAnsi="Times New Roman" w:cs="Times New Roman" w:eastAsia="Times New Roman"/>
          <w:sz w:val="48"/>
          <w:szCs w:val="48"/>
          <w:color w:val="666666"/>
          <w:spacing w:val="0"/>
          <w:w w:val="74"/>
          <w:position w:val="-5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left="2392" w:right="-20"/>
        <w:jc w:val="left"/>
        <w:tabs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6"/>
          <w:szCs w:val="136"/>
          <w:color w:val="3A3B3B"/>
          <w:spacing w:val="0"/>
          <w:w w:val="5"/>
          <w:position w:val="-96"/>
        </w:rPr>
        <w:t>1</w:t>
      </w:r>
      <w:r>
        <w:rPr>
          <w:rFonts w:ascii="Arial" w:hAnsi="Arial" w:cs="Arial" w:eastAsia="Arial"/>
          <w:sz w:val="136"/>
          <w:szCs w:val="136"/>
          <w:color w:val="3A3B3B"/>
          <w:spacing w:val="0"/>
          <w:w w:val="100"/>
          <w:position w:val="-96"/>
        </w:rPr>
        <w:tab/>
      </w:r>
      <w:r>
        <w:rPr>
          <w:rFonts w:ascii="Arial" w:hAnsi="Arial" w:cs="Arial" w:eastAsia="Arial"/>
          <w:sz w:val="136"/>
          <w:szCs w:val="136"/>
          <w:color w:val="3A3B3B"/>
          <w:spacing w:val="0"/>
          <w:w w:val="100"/>
          <w:position w:val="-96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53" w:after="0" w:line="260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9"/>
          <w:w w:val="107"/>
          <w:b/>
          <w:bCs/>
          <w:position w:val="-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132"/>
          <w:w w:val="124"/>
          <w:b/>
          <w:bCs/>
          <w:position w:val="-6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111"/>
          <w:position w:val="-3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10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3A3B3B"/>
          <w:spacing w:val="-36"/>
          <w:w w:val="42"/>
          <w:position w:val="-7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111C8A"/>
          <w:spacing w:val="-99"/>
          <w:w w:val="194"/>
          <w:position w:val="-5"/>
        </w:rPr>
        <w:t>/</w:t>
      </w:r>
      <w:r>
        <w:rPr>
          <w:rFonts w:ascii="Arial" w:hAnsi="Arial" w:cs="Arial" w:eastAsia="Arial"/>
          <w:sz w:val="40"/>
          <w:szCs w:val="40"/>
          <w:color w:val="666666"/>
          <w:spacing w:val="-23"/>
          <w:w w:val="55"/>
          <w:position w:val="-7"/>
        </w:rPr>
        <w:t>.</w:t>
      </w:r>
      <w:r>
        <w:rPr>
          <w:rFonts w:ascii="Arial" w:hAnsi="Arial" w:cs="Arial" w:eastAsia="Arial"/>
          <w:sz w:val="40"/>
          <w:szCs w:val="40"/>
          <w:color w:val="666666"/>
          <w:spacing w:val="0"/>
          <w:w w:val="55"/>
          <w:position w:val="-7"/>
        </w:rPr>
        <w:t>.</w:t>
      </w:r>
      <w:r>
        <w:rPr>
          <w:rFonts w:ascii="Arial" w:hAnsi="Arial" w:cs="Arial" w:eastAsia="Arial"/>
          <w:sz w:val="40"/>
          <w:szCs w:val="40"/>
          <w:color w:val="66666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0"/>
          <w:szCs w:val="40"/>
          <w:color w:val="66666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  <w:t>t.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62" w:lineRule="exact"/>
        <w:ind w:right="-20"/>
        <w:jc w:val="left"/>
        <w:tabs>
          <w:tab w:pos="260" w:val="left"/>
          <w:tab w:pos="6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72"/>
          <w:position w:val="-3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808079"/>
          <w:spacing w:val="-19"/>
          <w:w w:val="128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44"/>
          <w:i/>
          <w:position w:val="-6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0"/>
          <w:position w:val="-6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0"/>
          <w:position w:val="-6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B3B"/>
          <w:spacing w:val="-109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0"/>
          <w:w w:val="100"/>
          <w:position w:val="-6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73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3" w:equalWidth="0">
            <w:col w:w="8856" w:space="204"/>
            <w:col w:w="579" w:space="560"/>
            <w:col w:w="160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8" w:lineRule="exact"/>
        <w:ind w:left="41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  <w:position w:val="-10"/>
        </w:rPr>
        <w:t>-!alk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2" w:lineRule="exac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0"/>
          <w:w w:val="100"/>
          <w:position w:val="-15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3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B3B"/>
          <w:spacing w:val="0"/>
          <w:w w:val="101"/>
          <w:b/>
          <w:bCs/>
          <w:position w:val="-15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98" w:right="591"/>
        <w:jc w:val="center"/>
        <w:tabs>
          <w:tab w:pos="820" w:val="left"/>
          <w:tab w:pos="1240" w:val="left"/>
          <w:tab w:pos="2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2"/>
        </w:rPr>
        <w:t>aiye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313A6D"/>
          <w:spacing w:val="0"/>
          <w:w w:val="67"/>
          <w:b/>
          <w:bCs/>
          <w:position w:val="-2"/>
        </w:rPr>
        <w:t>t;...</w:t>
      </w:r>
      <w:r>
        <w:rPr>
          <w:rFonts w:ascii="Times New Roman" w:hAnsi="Times New Roman" w:cs="Times New Roman" w:eastAsia="Times New Roman"/>
          <w:sz w:val="25"/>
          <w:szCs w:val="25"/>
          <w:color w:val="313A6D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A6D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67"/>
          <w:position w:val="-2"/>
        </w:rPr>
        <w:t>: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67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67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25"/>
          <w:w w:val="67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6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1B1B1"/>
          <w:spacing w:val="-32"/>
          <w:w w:val="67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9"/>
          <w:szCs w:val="19"/>
          <w:color w:val="666666"/>
          <w:spacing w:val="49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180"/>
          <w:position w:val="-2"/>
        </w:rPr>
        <w:t>;;</w:t>
      </w:r>
      <w:r>
        <w:rPr>
          <w:rFonts w:ascii="Arial" w:hAnsi="Arial" w:cs="Arial" w:eastAsia="Arial"/>
          <w:sz w:val="19"/>
          <w:szCs w:val="19"/>
          <w:color w:val="3A3B3B"/>
          <w:spacing w:val="-61"/>
          <w:w w:val="18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78"/>
          <w:position w:val="-2"/>
        </w:rPr>
        <w:t>._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-43" w:right="420"/>
        <w:jc w:val="center"/>
        <w:tabs>
          <w:tab w:pos="15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779755pt;margin-top:1.074763pt;width:56.489958pt;height:31.0pt;mso-position-horizontal-relative:page;mso-position-vertical-relative:paragraph;z-index:-14815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tabs>
                      <w:tab w:pos="400" w:val="left"/>
                      <w:tab w:pos="940" w:val="left"/>
                    </w:tabs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666666"/>
                      <w:spacing w:val="0"/>
                      <w:w w:val="100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6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6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66666"/>
                      <w:spacing w:val="0"/>
                      <w:w w:val="100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66666"/>
                      <w:spacing w:val="-3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6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6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666666"/>
                      <w:spacing w:val="0"/>
                      <w:w w:val="51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100"/>
        </w:rPr>
        <w:t>Müda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12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58"/>
        </w:rPr>
        <w:t>_ı!ı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58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36"/>
          <w:w w:val="5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58"/>
        </w:rPr>
        <w:t>•·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66666"/>
          <w:spacing w:val="16"/>
          <w:w w:val="5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B3B"/>
          <w:spacing w:val="0"/>
          <w:w w:val="58"/>
          <w:i/>
        </w:rPr>
        <w:t>o'"::'</w:t>
      </w:r>
      <w:r>
        <w:rPr>
          <w:rFonts w:ascii="Times New Roman" w:hAnsi="Times New Roman" w:cs="Times New Roman" w:eastAsia="Times New Roman"/>
          <w:sz w:val="30"/>
          <w:szCs w:val="30"/>
          <w:color w:val="3A3B3B"/>
          <w:spacing w:val="0"/>
          <w:w w:val="58"/>
          <w:i/>
        </w:rPr>
        <w:t>   </w:t>
      </w:r>
      <w:r>
        <w:rPr>
          <w:rFonts w:ascii="Times New Roman" w:hAnsi="Times New Roman" w:cs="Times New Roman" w:eastAsia="Times New Roman"/>
          <w:sz w:val="30"/>
          <w:szCs w:val="30"/>
          <w:color w:val="3A3B3B"/>
          <w:spacing w:val="5"/>
          <w:w w:val="58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B3B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46" w:lineRule="exact"/>
        <w:ind w:left="1149" w:right="-20"/>
        <w:jc w:val="left"/>
        <w:tabs>
          <w:tab w:pos="1500" w:val="left"/>
          <w:tab w:pos="21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100"/>
        </w:rPr>
        <w:t>""'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A3B3B"/>
          <w:spacing w:val="0"/>
          <w:w w:val="145"/>
          <w:i/>
        </w:rPr>
        <w:t>lı</w:t>
      </w:r>
      <w:r>
        <w:rPr>
          <w:rFonts w:ascii="Times New Roman" w:hAnsi="Times New Roman" w:cs="Times New Roman" w:eastAsia="Times New Roman"/>
          <w:sz w:val="14"/>
          <w:szCs w:val="14"/>
          <w:color w:val="3A3B3B"/>
          <w:spacing w:val="-30"/>
          <w:w w:val="145"/>
          <w:i/>
        </w:rPr>
        <w:t> </w:t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50"/>
          <w:i/>
        </w:rPr>
        <w:t>1.1</w:t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100"/>
          <w:i/>
        </w:rPr>
        <w:tab/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319"/>
          <w:i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42" w:after="0" w:line="21" w:lineRule="exact"/>
        <w:ind w:left="149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A3B3B"/>
          <w:w w:val="209"/>
          <w:position w:val="-1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-2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0"/>
          <w:w w:val="209"/>
          <w:position w:val="-13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A3B3B"/>
          <w:spacing w:val="0"/>
          <w:w w:val="209"/>
          <w:position w:val="-13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3" w:equalWidth="0">
            <w:col w:w="756" w:space="1834"/>
            <w:col w:w="1958" w:space="3975"/>
            <w:col w:w="3277"/>
          </w:cols>
        </w:sectPr>
      </w:pPr>
      <w:rPr/>
    </w:p>
    <w:p>
      <w:pPr>
        <w:spacing w:before="0" w:after="0" w:line="416" w:lineRule="exact"/>
        <w:ind w:left="2599" w:right="-20"/>
        <w:jc w:val="left"/>
        <w:tabs>
          <w:tab w:pos="4920" w:val="left"/>
          <w:tab w:pos="10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B3B"/>
          <w:spacing w:val="0"/>
          <w:w w:val="100"/>
          <w:position w:val="-4"/>
        </w:rPr>
        <w:t>tfaiy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3A3B3B"/>
          <w:spacing w:val="-1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91"/>
          <w:position w:val="-4"/>
        </w:rPr>
        <w:t>Kuze</w:t>
      </w:r>
      <w:r>
        <w:rPr>
          <w:rFonts w:ascii="Arial" w:hAnsi="Arial" w:cs="Arial" w:eastAsia="Arial"/>
          <w:sz w:val="19"/>
          <w:szCs w:val="19"/>
          <w:color w:val="3A3B3B"/>
          <w:spacing w:val="0"/>
          <w:w w:val="91"/>
          <w:position w:val="-4"/>
        </w:rPr>
        <w:t>y</w:t>
      </w:r>
      <w:r>
        <w:rPr>
          <w:rFonts w:ascii="Arial" w:hAnsi="Arial" w:cs="Arial" w:eastAsia="Arial"/>
          <w:sz w:val="19"/>
          <w:szCs w:val="19"/>
          <w:color w:val="3A3B3B"/>
          <w:spacing w:val="-11"/>
          <w:w w:val="91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1"/>
          <w:position w:val="-4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1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4"/>
          <w:w w:val="91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"/>
        </w:rPr>
        <w:t>Amiri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Cihat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6"/>
          <w:position w:val="-1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>VER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8E8E8E"/>
          <w:spacing w:val="-70"/>
          <w:w w:val="101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9"/>
          <w:position w:val="3"/>
        </w:rPr>
        <w:t>..,,_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5390" w:right="57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18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C4C4C4"/>
          <w:spacing w:val="0"/>
          <w:w w:val="79"/>
        </w:rPr>
        <w:t>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74" w:after="0" w:line="463" w:lineRule="exact"/>
        <w:ind w:left="3673" w:right="-20"/>
        <w:jc w:val="left"/>
        <w:tabs>
          <w:tab w:pos="958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531612pt;margin-top:4.808184pt;width:38.455742pt;height:43.5pt;mso-position-horizontal-relative:page;mso-position-vertical-relative:paragraph;z-index:-1481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1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43"/>
          <w:szCs w:val="43"/>
          <w:color w:val="5D6062"/>
          <w:spacing w:val="0"/>
          <w:w w:val="243"/>
          <w:position w:val="-3"/>
        </w:rPr>
        <w:t>D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3782" w:right="-20"/>
        <w:jc w:val="left"/>
        <w:tabs>
          <w:tab w:pos="9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  <w:position w:val="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</w:r>
      <w:r>
        <w:rPr>
          <w:rFonts w:ascii="Arial" w:hAnsi="Arial" w:cs="Arial" w:eastAsia="Arial"/>
          <w:sz w:val="31"/>
          <w:szCs w:val="31"/>
          <w:color w:val="6B7072"/>
          <w:spacing w:val="0"/>
          <w:w w:val="100"/>
          <w:b/>
          <w:bCs/>
          <w:position w:val="-5"/>
        </w:rPr>
        <w:t>(</w:t>
      </w:r>
      <w:r>
        <w:rPr>
          <w:rFonts w:ascii="Arial" w:hAnsi="Arial" w:cs="Arial" w:eastAsia="Arial"/>
          <w:sz w:val="31"/>
          <w:szCs w:val="31"/>
          <w:color w:val="6B7072"/>
          <w:spacing w:val="0"/>
          <w:w w:val="100"/>
          <w:b/>
          <w:bCs/>
          <w:position w:val="-5"/>
        </w:rPr>
        <w:t>i</w:t>
      </w:r>
      <w:r>
        <w:rPr>
          <w:rFonts w:ascii="Arial" w:hAnsi="Arial" w:cs="Arial" w:eastAsia="Arial"/>
          <w:sz w:val="31"/>
          <w:szCs w:val="31"/>
          <w:color w:val="6B7072"/>
          <w:spacing w:val="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6B7072"/>
          <w:spacing w:val="59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062"/>
          <w:spacing w:val="0"/>
          <w:w w:val="127"/>
          <w:position w:val="-5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D6062"/>
          <w:spacing w:val="1"/>
          <w:w w:val="127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062"/>
          <w:spacing w:val="0"/>
          <w:w w:val="127"/>
          <w:position w:val="-5"/>
        </w:rPr>
        <w:t>ıt</w:t>
      </w:r>
      <w:r>
        <w:rPr>
          <w:rFonts w:ascii="Times New Roman" w:hAnsi="Times New Roman" w:cs="Times New Roman" w:eastAsia="Times New Roman"/>
          <w:sz w:val="28"/>
          <w:szCs w:val="28"/>
          <w:color w:val="5D6062"/>
          <w:spacing w:val="9"/>
          <w:w w:val="128"/>
          <w:position w:val="-5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0"/>
          <w:w w:val="78"/>
          <w:position w:val="-5"/>
        </w:rPr>
        <w:t>Ii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0"/>
          <w:w w:val="79"/>
          <w:position w:val="-5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825" w:right="499"/>
        <w:jc w:val="center"/>
        <w:tabs>
          <w:tab w:pos="3220" w:val="left"/>
          <w:tab w:pos="101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805328pt;margin-top:1.9479pt;width:482.28883pt;height:16.680279pt;mso-position-horizontal-relative:page;mso-position-vertical-relative:paragraph;z-index:-14811" type="#_x0000_t202" filled="f" stroked="f">
            <v:textbox inset="0,0,0,0">
              <w:txbxContent>
                <w:p>
                  <w:pPr>
                    <w:spacing w:before="0" w:after="0" w:line="334" w:lineRule="exact"/>
                    <w:ind w:right="-90"/>
                    <w:jc w:val="left"/>
                    <w:tabs>
                      <w:tab w:pos="3820" w:val="left"/>
                      <w:tab w:pos="9300" w:val="left"/>
                    </w:tabs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-3"/>
                      <w:w w:val="100"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6"/>
                      <w:w w:val="113"/>
                      <w:position w:val="-3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13"/>
                      <w:position w:val="-3"/>
                    </w:rPr>
                    <w:t>ANGIN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10"/>
                      <w:w w:val="113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3"/>
                      <w:position w:val="-3"/>
                    </w:rPr>
                    <w:t>RAPORU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D6062"/>
                      <w:spacing w:val="0"/>
                      <w:w w:val="50"/>
                      <w:position w:val="6"/>
                    </w:rPr>
                    <w:t>_,......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7"/>
          <w:position w:val="7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-26"/>
          <w:w w:val="117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9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9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00"/>
          <w:b/>
          <w:bCs/>
          <w:position w:val="1"/>
        </w:rPr>
        <w:t>i""i</w:t>
      </w:r>
      <w:r>
        <w:rPr>
          <w:rFonts w:ascii="Arial" w:hAnsi="Arial" w:cs="Arial" w:eastAsia="Arial"/>
          <w:sz w:val="23"/>
          <w:szCs w:val="23"/>
          <w:color w:val="838585"/>
          <w:spacing w:val="-1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96"/>
          <w:b/>
          <w:bCs/>
          <w:position w:val="1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64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61" w:lineRule="exact"/>
        <w:ind w:left="123" w:right="-20"/>
        <w:jc w:val="left"/>
        <w:tabs>
          <w:tab w:pos="148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ıJia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10.2017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-1"/>
        </w:rPr>
        <w:t>IOildirim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0"/>
          <w:position w:val="-1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63"/>
          <w:position w:val="-2"/>
        </w:rPr>
        <w:t>l</w:t>
      </w:r>
      <w:r>
        <w:rPr>
          <w:rFonts w:ascii="Arial" w:hAnsi="Arial" w:cs="Arial" w:eastAsia="Arial"/>
          <w:sz w:val="27"/>
          <w:szCs w:val="27"/>
          <w:color w:val="444444"/>
          <w:spacing w:val="3"/>
          <w:w w:val="63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8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-2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tTel:023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856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2" w:right="-20"/>
        <w:jc w:val="left"/>
        <w:tabs>
          <w:tab w:pos="1480" w:val="left"/>
          <w:tab w:pos="308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77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91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yıı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2"/>
        </w:rPr>
        <w:t>ı4.10.20ı7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jKayıt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86"/>
          <w:position w:val="1"/>
        </w:rPr>
        <w:t>:ı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5"/>
          <w:w w:val="6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:Bahçelievle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9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AYRANCILAR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:Bahçeliev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9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YRANCILAR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4" w:lineRule="exact"/>
        <w:ind w:left="123" w:right="837" w:firstLine="14"/>
        <w:jc w:val="left"/>
        <w:tabs>
          <w:tab w:pos="1480" w:val="left"/>
          <w:tab w:pos="3600" w:val="left"/>
          <w:tab w:pos="63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9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izınariti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56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313131"/>
          <w:spacing w:val="-47"/>
          <w:w w:val="15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6"/>
          <w:position w:val="1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3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3635" w:right="-20"/>
        <w:jc w:val="left"/>
        <w:tabs>
          <w:tab w:pos="544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133362pt;margin-top:3.665829pt;width:92.645537pt;height:26pt;mso-position-horizontal-relative:page;mso-position-vertical-relative:paragraph;z-index:-1481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760" w:val="left"/>
                      <w:tab w:pos="14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18181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81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81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81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81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24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Ahşap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2" w:right="-20"/>
        <w:jc w:val="left"/>
        <w:tabs>
          <w:tab w:pos="21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9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"/>
          <w:w w:val="70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30" w:right="-20"/>
        <w:jc w:val="left"/>
        <w:tabs>
          <w:tab w:pos="46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:13:ı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13: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ı23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68" w:right="43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2153" w:right="3970" w:firstLine="2542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8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128" w:right="3172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2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5" w:lineRule="exact"/>
        <w:ind w:left="118" w:right="-20"/>
        <w:jc w:val="left"/>
        <w:tabs>
          <w:tab w:pos="2140" w:val="left"/>
          <w:tab w:pos="468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  <w:position w:val="-4"/>
        </w:rPr>
        <w:t>IKÖQ_ük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7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-3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9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686" w:right="-20"/>
        <w:jc w:val="left"/>
        <w:tabs>
          <w:tab w:pos="658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5" w:after="0" w:line="270" w:lineRule="exact"/>
        <w:ind w:left="16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  <w:position w:val="4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1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2"/>
        </w:rPr>
        <w:t>2wcu-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5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14"/>
          <w:w w:val="85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79"/>
          <w:b/>
          <w:bCs/>
          <w:position w:val="-2"/>
        </w:rPr>
        <w:t>k...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2184" w:right="257" w:firstLine="-2062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Fıraştırma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1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!ill'aç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30" w:lineRule="atLeast"/>
        <w:ind w:left="156" w:right="9596" w:firstLine="-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6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2"/>
          <w:w w:val="6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atLeast"/>
        <w:ind w:left="10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D6062"/>
          <w:spacing w:val="0"/>
          <w:w w:val="81"/>
        </w:rPr>
        <w:t>ı-:-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20" w:bottom="280" w:left="360" w:right="320"/>
        </w:sectPr>
      </w:pPr>
      <w:rPr/>
    </w:p>
    <w:p>
      <w:pPr>
        <w:spacing w:before="0" w:after="0" w:line="119" w:lineRule="exact"/>
        <w:ind w:left="104" w:right="-97"/>
        <w:jc w:val="left"/>
        <w:tabs>
          <w:tab w:pos="54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5D6062"/>
          <w:spacing w:val="0"/>
          <w:w w:val="63"/>
          <w:position w:val="-2"/>
        </w:rPr>
        <w:t>!!h</w:t>
      </w:r>
      <w:r>
        <w:rPr>
          <w:rFonts w:ascii="Times New Roman" w:hAnsi="Times New Roman" w:cs="Times New Roman" w:eastAsia="Times New Roman"/>
          <w:sz w:val="38"/>
          <w:szCs w:val="38"/>
          <w:color w:val="5D60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D606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63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3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2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10"/>
          <w:w w:val="114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  <w:position w:val="-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ı4.1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8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7"/>
          <w:w w:val="11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0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707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3734" w:space="2300"/>
            <w:col w:w="5206"/>
          </w:cols>
        </w:sectPr>
      </w:pPr>
      <w:rPr/>
    </w:p>
    <w:p>
      <w:pPr>
        <w:spacing w:before="0" w:after="0" w:line="266" w:lineRule="exact"/>
        <w:ind w:left="213" w:right="-20"/>
        <w:jc w:val="left"/>
        <w:tabs>
          <w:tab w:pos="1020" w:val="left"/>
          <w:tab w:pos="1520" w:val="left"/>
          <w:tab w:pos="36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0"/>
        </w:rPr>
        <w:t>PİDENEKİP: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313131"/>
          <w:spacing w:val="6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2246" w:right="1143"/>
        <w:jc w:val="center"/>
        <w:tabs>
          <w:tab w:pos="4760" w:val="left"/>
          <w:tab w:pos="88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'·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14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63"/>
          <w:position w:val="8"/>
        </w:rPr>
        <w:t>2</w:t>
      </w:r>
      <w:r>
        <w:rPr>
          <w:rFonts w:ascii="Arial" w:hAnsi="Arial" w:cs="Arial" w:eastAsia="Arial"/>
          <w:sz w:val="27"/>
          <w:szCs w:val="27"/>
          <w:color w:val="5D6062"/>
          <w:spacing w:val="5"/>
          <w:w w:val="63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48"/>
          <w:position w:val="8"/>
        </w:rPr>
        <w:t>O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48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5D6062"/>
          <w:spacing w:val="11"/>
          <w:w w:val="48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48"/>
          <w:position w:val="8"/>
        </w:rPr>
        <w:t>E!:i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48"/>
          <w:position w:val="8"/>
        </w:rPr>
        <w:t>m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48"/>
          <w:position w:val="8"/>
        </w:rPr>
        <w:t>  </w:t>
      </w:r>
      <w:r>
        <w:rPr>
          <w:rFonts w:ascii="Arial" w:hAnsi="Arial" w:cs="Arial" w:eastAsia="Arial"/>
          <w:sz w:val="27"/>
          <w:szCs w:val="27"/>
          <w:color w:val="5D6062"/>
          <w:spacing w:val="29"/>
          <w:w w:val="48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5D6062"/>
          <w:spacing w:val="6"/>
          <w:w w:val="49"/>
          <w:position w:val="8"/>
        </w:rPr>
        <w:t>Z</w:t>
      </w:r>
      <w:r>
        <w:rPr>
          <w:rFonts w:ascii="Arial" w:hAnsi="Arial" w:cs="Arial" w:eastAsia="Arial"/>
          <w:sz w:val="27"/>
          <w:szCs w:val="27"/>
          <w:color w:val="838585"/>
          <w:spacing w:val="0"/>
          <w:w w:val="48"/>
          <w:position w:val="8"/>
        </w:rPr>
        <w:t>'</w:t>
      </w:r>
      <w:r>
        <w:rPr>
          <w:rFonts w:ascii="Arial" w:hAnsi="Arial" w:cs="Arial" w:eastAsia="Arial"/>
          <w:sz w:val="27"/>
          <w:szCs w:val="27"/>
          <w:color w:val="838585"/>
          <w:spacing w:val="-9"/>
          <w:w w:val="49"/>
          <w:position w:val="8"/>
        </w:rPr>
        <w:t>J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55"/>
          <w:position w:val="8"/>
        </w:rPr>
        <w:t>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0" w:after="0" w:line="197" w:lineRule="exact"/>
        <w:ind w:left="274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3"/>
        </w:rPr>
        <w:t>(3</w:t>
      </w:r>
      <w:r>
        <w:rPr>
          <w:rFonts w:ascii="Arial" w:hAnsi="Arial" w:cs="Arial" w:eastAsia="Arial"/>
          <w:sz w:val="13"/>
          <w:szCs w:val="13"/>
          <w:color w:val="313131"/>
          <w:spacing w:val="-22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317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i/>
        </w:rPr>
        <w:t>&lt;1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i/>
        </w:rPr>
        <w:t>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59" w:lineRule="exact"/>
        <w:ind w:left="317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3.415985pt;margin-top:3.545927pt;width:73.760187pt;height:41.5pt;mso-position-horizontal-relative:page;mso-position-vertical-relative:paragraph;z-index:-14810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F506B"/>
                      <w:spacing w:val="13"/>
                      <w:w w:val="21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D6062"/>
                      <w:spacing w:val="-123"/>
                      <w:w w:val="12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F506B"/>
                      <w:spacing w:val="0"/>
                      <w:w w:val="30"/>
                    </w:rPr>
                    <w:t>1.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F506B"/>
                      <w:spacing w:val="-13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F506B"/>
                      <w:spacing w:val="0"/>
                      <w:w w:val="28"/>
                    </w:rPr>
                    <w:t>Posta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2"/>
        </w:rPr>
        <w:t>&gt;-.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29"/>
          <w:w w:val="100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86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444444"/>
          <w:spacing w:val="-9"/>
          <w:w w:val="8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3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74" w:right="-20"/>
        <w:jc w:val="left"/>
        <w:tabs>
          <w:tab w:pos="2400" w:val="left"/>
          <w:tab w:pos="30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2"/>
        </w:rPr>
        <w:t>;§</w:t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21"/>
          <w:szCs w:val="21"/>
          <w:color w:val="6B7790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21"/>
          <w:szCs w:val="21"/>
          <w:color w:val="6B7790"/>
          <w:spacing w:val="4"/>
          <w:w w:val="100"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6B7072"/>
          <w:spacing w:val="0"/>
          <w:w w:val="100"/>
          <w:position w:val="-2"/>
        </w:rPr>
        <w:t>d</w:t>
      </w:r>
      <w:r>
        <w:rPr>
          <w:rFonts w:ascii="Arial" w:hAnsi="Arial" w:cs="Arial" w:eastAsia="Arial"/>
          <w:sz w:val="21"/>
          <w:szCs w:val="21"/>
          <w:color w:val="6B7072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6B707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6B7072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5D6062"/>
          <w:spacing w:val="0"/>
          <w:w w:val="100"/>
          <w:b/>
          <w:bCs/>
          <w:position w:val="-3"/>
        </w:rPr>
        <w:t>YILDIRIM</w:t>
      </w:r>
      <w:r>
        <w:rPr>
          <w:rFonts w:ascii="Arial" w:hAnsi="Arial" w:cs="Arial" w:eastAsia="Arial"/>
          <w:sz w:val="21"/>
          <w:szCs w:val="21"/>
          <w:color w:val="5D6062"/>
          <w:spacing w:val="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5D6062"/>
          <w:spacing w:val="13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5D6062"/>
          <w:spacing w:val="0"/>
          <w:w w:val="201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2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6062"/>
          <w:spacing w:val="-15"/>
          <w:w w:val="103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0"/>
          <w:position w:val="1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113" w:right="1133"/>
        <w:jc w:val="center"/>
        <w:tabs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09AB1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09AB1"/>
          <w:spacing w:val="-2"/>
          <w:w w:val="100"/>
          <w:position w:val="-9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6B7072"/>
          <w:spacing w:val="0"/>
          <w:w w:val="100"/>
          <w:position w:val="-9"/>
        </w:rPr>
        <w:t>..</w:t>
        <w:tab/>
      </w:r>
      <w:r>
        <w:rPr>
          <w:rFonts w:ascii="Times New Roman" w:hAnsi="Times New Roman" w:cs="Times New Roman" w:eastAsia="Times New Roman"/>
          <w:sz w:val="29"/>
          <w:szCs w:val="29"/>
          <w:color w:val="6B7072"/>
          <w:spacing w:val="-4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B7072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0" w:after="0" w:line="756" w:lineRule="exact"/>
        <w:ind w:left="2499" w:right="-151"/>
        <w:jc w:val="left"/>
        <w:tabs>
          <w:tab w:pos="5100" w:val="left"/>
        </w:tabs>
        <w:rPr>
          <w:rFonts w:ascii="Arial" w:hAnsi="Arial" w:cs="Arial" w:eastAsia="Arial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B7790"/>
          <w:w w:val="94"/>
          <w:position w:val="4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6B7790"/>
          <w:spacing w:val="-38"/>
          <w:w w:val="100"/>
          <w:position w:val="4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6062"/>
          <w:spacing w:val="0"/>
          <w:w w:val="104"/>
          <w:position w:val="41"/>
        </w:rPr>
        <w:t>ru</w:t>
      </w:r>
      <w:r>
        <w:rPr>
          <w:rFonts w:ascii="Times New Roman" w:hAnsi="Times New Roman" w:cs="Times New Roman" w:eastAsia="Times New Roman"/>
          <w:sz w:val="21"/>
          <w:szCs w:val="21"/>
          <w:color w:val="5D6062"/>
          <w:spacing w:val="-38"/>
          <w:w w:val="100"/>
          <w:position w:val="4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506B"/>
          <w:spacing w:val="0"/>
          <w:w w:val="76"/>
          <w:position w:val="4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F506B"/>
          <w:spacing w:val="21"/>
          <w:w w:val="76"/>
          <w:position w:val="4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38585"/>
          <w:spacing w:val="7"/>
          <w:w w:val="76"/>
          <w:i/>
          <w:position w:val="4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0"/>
          <w:w w:val="76"/>
          <w:i/>
          <w:position w:val="4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18"/>
          <w:w w:val="76"/>
          <w:i/>
          <w:position w:val="41"/>
        </w:rPr>
        <w:t> </w:t>
      </w:r>
      <w:r>
        <w:rPr>
          <w:rFonts w:ascii="Arial" w:hAnsi="Arial" w:cs="Arial" w:eastAsia="Arial"/>
          <w:sz w:val="19"/>
          <w:szCs w:val="19"/>
          <w:color w:val="3F506B"/>
          <w:spacing w:val="0"/>
          <w:w w:val="100"/>
          <w:b/>
          <w:bCs/>
          <w:position w:val="41"/>
        </w:rPr>
        <w:t>Amiri</w:t>
      </w:r>
      <w:r>
        <w:rPr>
          <w:rFonts w:ascii="Arial" w:hAnsi="Arial" w:cs="Arial" w:eastAsia="Arial"/>
          <w:sz w:val="19"/>
          <w:szCs w:val="19"/>
          <w:color w:val="3F506B"/>
          <w:spacing w:val="-33"/>
          <w:w w:val="100"/>
          <w:b/>
          <w:bCs/>
          <w:position w:val="41"/>
        </w:rPr>
        <w:t> </w:t>
      </w:r>
      <w:r>
        <w:rPr>
          <w:rFonts w:ascii="Arial" w:hAnsi="Arial" w:cs="Arial" w:eastAsia="Arial"/>
          <w:sz w:val="19"/>
          <w:szCs w:val="19"/>
          <w:color w:val="3F506B"/>
          <w:spacing w:val="0"/>
          <w:w w:val="100"/>
          <w:b/>
          <w:bCs/>
          <w:position w:val="41"/>
        </w:rPr>
        <w:tab/>
      </w:r>
      <w:r>
        <w:rPr>
          <w:rFonts w:ascii="Arial" w:hAnsi="Arial" w:cs="Arial" w:eastAsia="Arial"/>
          <w:sz w:val="19"/>
          <w:szCs w:val="19"/>
          <w:color w:val="3F506B"/>
          <w:spacing w:val="0"/>
          <w:w w:val="100"/>
          <w:b/>
          <w:bCs/>
          <w:position w:val="41"/>
        </w:rPr>
      </w:r>
      <w:r>
        <w:rPr>
          <w:rFonts w:ascii="Arial" w:hAnsi="Arial" w:cs="Arial" w:eastAsia="Arial"/>
          <w:sz w:val="74"/>
          <w:szCs w:val="74"/>
          <w:color w:val="444444"/>
          <w:spacing w:val="0"/>
          <w:w w:val="101"/>
          <w:i/>
          <w:position w:val="1"/>
        </w:rPr>
        <w:t>JA-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6" w:lineRule="atLeast"/>
        <w:ind w:right="20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1" w:lineRule="exact"/>
        <w:ind w:right="-179"/>
        <w:jc w:val="left"/>
        <w:rPr>
          <w:rFonts w:ascii="Arial" w:hAnsi="Arial" w:cs="Arial" w:eastAsia="Arial"/>
          <w:sz w:val="64"/>
          <w:szCs w:val="64"/>
        </w:rPr>
      </w:pPr>
      <w:rPr/>
      <w:r>
        <w:rPr>
          <w:rFonts w:ascii="Arial" w:hAnsi="Arial" w:cs="Arial" w:eastAsia="Arial"/>
          <w:sz w:val="53"/>
          <w:szCs w:val="53"/>
          <w:color w:val="5D6062"/>
          <w:w w:val="53"/>
          <w:position w:val="-73"/>
        </w:rPr>
        <w:t>.</w:t>
      </w:r>
      <w:r>
        <w:rPr>
          <w:rFonts w:ascii="Arial" w:hAnsi="Arial" w:cs="Arial" w:eastAsia="Arial"/>
          <w:sz w:val="53"/>
          <w:szCs w:val="53"/>
          <w:color w:val="5D6062"/>
          <w:spacing w:val="-104"/>
          <w:w w:val="100"/>
          <w:position w:val="-73"/>
        </w:rPr>
        <w:t> </w:t>
      </w:r>
      <w:r>
        <w:rPr>
          <w:rFonts w:ascii="Arial" w:hAnsi="Arial" w:cs="Arial" w:eastAsia="Arial"/>
          <w:sz w:val="64"/>
          <w:szCs w:val="64"/>
          <w:color w:val="313B79"/>
          <w:spacing w:val="0"/>
          <w:w w:val="63"/>
          <w:i/>
          <w:position w:val="-42"/>
        </w:rPr>
        <w:t>Ji</w:t>
      </w:r>
      <w:r>
        <w:rPr>
          <w:rFonts w:ascii="Arial" w:hAnsi="Arial" w:cs="Arial" w:eastAsia="Arial"/>
          <w:sz w:val="64"/>
          <w:szCs w:val="64"/>
          <w:color w:val="313B79"/>
          <w:spacing w:val="0"/>
          <w:w w:val="62"/>
          <w:i/>
          <w:position w:val="-42"/>
        </w:rPr>
        <w:t>f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B79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313B79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D6062"/>
          <w:spacing w:val="0"/>
          <w:w w:val="80"/>
        </w:rPr>
        <w:t>,</w:t>
      </w:r>
      <w:r>
        <w:rPr>
          <w:rFonts w:ascii="Arial" w:hAnsi="Arial" w:cs="Arial" w:eastAsia="Arial"/>
          <w:sz w:val="24"/>
          <w:szCs w:val="24"/>
          <w:color w:val="5D6062"/>
          <w:spacing w:val="-40"/>
          <w:w w:val="80"/>
        </w:rPr>
        <w:t>.</w:t>
      </w:r>
      <w:r>
        <w:rPr>
          <w:rFonts w:ascii="Arial" w:hAnsi="Arial" w:cs="Arial" w:eastAsia="Arial"/>
          <w:sz w:val="24"/>
          <w:szCs w:val="24"/>
          <w:color w:val="A0A1A1"/>
          <w:spacing w:val="0"/>
          <w:w w:val="99"/>
        </w:rPr>
        <w:t>.</w:t>
      </w:r>
      <w:r>
        <w:rPr>
          <w:rFonts w:ascii="Arial" w:hAnsi="Arial" w:cs="Arial" w:eastAsia="Arial"/>
          <w:sz w:val="24"/>
          <w:szCs w:val="24"/>
          <w:color w:val="A0A1A1"/>
          <w:spacing w:val="-54"/>
          <w:w w:val="99"/>
        </w:rPr>
        <w:t>,</w:t>
      </w:r>
      <w:r>
        <w:rPr>
          <w:rFonts w:ascii="Arial" w:hAnsi="Arial" w:cs="Arial" w:eastAsia="Arial"/>
          <w:sz w:val="24"/>
          <w:szCs w:val="24"/>
          <w:color w:val="838585"/>
          <w:spacing w:val="0"/>
          <w:w w:val="47"/>
        </w:rPr>
        <w:t>......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46" w:lineRule="atLeast"/>
        <w:ind w:left="165"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13"/>
          <w:szCs w:val="13"/>
          <w:color w:val="838585"/>
          <w:spacing w:val="3"/>
          <w:w w:val="153"/>
        </w:rPr>
        <w:t>J</w:t>
      </w:r>
      <w:r>
        <w:rPr>
          <w:rFonts w:ascii="Arial" w:hAnsi="Arial" w:cs="Arial" w:eastAsia="Arial"/>
          <w:sz w:val="13"/>
          <w:szCs w:val="13"/>
          <w:color w:val="5D6062"/>
          <w:spacing w:val="0"/>
          <w:w w:val="153"/>
        </w:rPr>
        <w:t>"</w:t>
      </w:r>
      <w:r>
        <w:rPr>
          <w:rFonts w:ascii="Arial" w:hAnsi="Arial" w:cs="Arial" w:eastAsia="Arial"/>
          <w:sz w:val="13"/>
          <w:szCs w:val="13"/>
          <w:color w:val="5D6062"/>
          <w:spacing w:val="-29"/>
          <w:w w:val="15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585"/>
          <w:spacing w:val="0"/>
          <w:w w:val="153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" w:lineRule="atLeast"/>
        <w:ind w:right="-20"/>
        <w:jc w:val="left"/>
        <w:rPr>
          <w:rFonts w:ascii="Arial" w:hAnsi="Arial" w:cs="Arial" w:eastAsia="Arial"/>
          <w:sz w:val="68"/>
          <w:szCs w:val="68"/>
        </w:rPr>
      </w:pPr>
      <w:rPr/>
      <w:r>
        <w:rPr>
          <w:rFonts w:ascii="Arial" w:hAnsi="Arial" w:cs="Arial" w:eastAsia="Arial"/>
          <w:sz w:val="68"/>
          <w:szCs w:val="68"/>
          <w:color w:val="3F506B"/>
          <w:w w:val="52"/>
          <w:i/>
        </w:rPr>
        <w:t>r</w:t>
      </w:r>
      <w:r>
        <w:rPr>
          <w:rFonts w:ascii="Arial" w:hAnsi="Arial" w:cs="Arial" w:eastAsia="Arial"/>
          <w:sz w:val="68"/>
          <w:szCs w:val="68"/>
          <w:color w:val="3F506B"/>
          <w:w w:val="51"/>
          <w:i/>
        </w:rPr>
        <w:t>.</w:t>
      </w:r>
      <w:r>
        <w:rPr>
          <w:rFonts w:ascii="Arial" w:hAnsi="Arial" w:cs="Arial" w:eastAsia="Arial"/>
          <w:sz w:val="68"/>
          <w:szCs w:val="68"/>
          <w:color w:val="3F506B"/>
          <w:spacing w:val="-88"/>
          <w:w w:val="100"/>
          <w:i/>
        </w:rPr>
        <w:t> </w:t>
      </w:r>
      <w:r>
        <w:rPr>
          <w:rFonts w:ascii="Arial" w:hAnsi="Arial" w:cs="Arial" w:eastAsia="Arial"/>
          <w:sz w:val="68"/>
          <w:szCs w:val="68"/>
          <w:color w:val="444444"/>
          <w:spacing w:val="-5"/>
          <w:w w:val="196"/>
        </w:rPr>
        <w:t>,</w:t>
      </w:r>
      <w:r>
        <w:rPr>
          <w:rFonts w:ascii="Arial" w:hAnsi="Arial" w:cs="Arial" w:eastAsia="Arial"/>
          <w:sz w:val="68"/>
          <w:szCs w:val="68"/>
          <w:color w:val="5D6062"/>
          <w:spacing w:val="0"/>
          <w:w w:val="110"/>
        </w:rPr>
        <w:t>'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4" w:equalWidth="0">
            <w:col w:w="6244" w:space="2304"/>
            <w:col w:w="526" w:space="193"/>
            <w:col w:w="556" w:space="163"/>
            <w:col w:w="1254"/>
          </w:cols>
        </w:sectPr>
      </w:pPr>
      <w:rPr/>
    </w:p>
    <w:p>
      <w:pPr>
        <w:spacing w:before="0" w:after="0" w:line="637" w:lineRule="atLeast"/>
        <w:ind w:left="5083" w:right="-20"/>
        <w:jc w:val="left"/>
        <w:tabs>
          <w:tab w:pos="9200" w:val="left"/>
          <w:tab w:pos="9600" w:val="left"/>
          <w:tab w:pos="99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838585"/>
          <w:spacing w:val="0"/>
          <w:w w:val="60"/>
          <w:position w:val="3"/>
        </w:rPr>
        <w:t>rOl</w:t>
      </w:r>
      <w:r>
        <w:rPr>
          <w:rFonts w:ascii="Arial" w:hAnsi="Arial" w:cs="Arial" w:eastAsia="Arial"/>
          <w:sz w:val="15"/>
          <w:szCs w:val="15"/>
          <w:color w:val="838585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838585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58"/>
          <w:position w:val="3"/>
        </w:rPr>
        <w:t>·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6B7072"/>
          <w:spacing w:val="0"/>
          <w:w w:val="600"/>
          <w:position w:val="3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right="1992"/>
        <w:jc w:val="right"/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313B79"/>
          <w:spacing w:val="0"/>
          <w:w w:val="79"/>
          <w:position w:val="-43"/>
        </w:rPr>
        <w:t>c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426" w:lineRule="atLeast"/>
        <w:ind w:right="1757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13B79"/>
          <w:spacing w:val="0"/>
          <w:w w:val="76"/>
        </w:rPr>
        <w:t>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0" w:after="0" w:line="162" w:lineRule="exact"/>
        <w:ind w:right="1502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0"/>
          <w:w w:val="100"/>
          <w:b/>
          <w:bCs/>
          <w:position w:val="-22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0"/>
          <w:w w:val="100"/>
          <w:b/>
          <w:bCs/>
          <w:position w:val="-22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17"/>
          <w:w w:val="100"/>
          <w:b/>
          <w:bCs/>
          <w:position w:val="-2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506B"/>
          <w:spacing w:val="0"/>
          <w:w w:val="211"/>
          <w:b/>
          <w:bCs/>
          <w:position w:val="-22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F506B"/>
          <w:spacing w:val="3"/>
          <w:w w:val="212"/>
          <w:b/>
          <w:bCs/>
          <w:position w:val="-22"/>
        </w:rPr>
        <w:t>t</w:t>
      </w:r>
      <w:r>
        <w:rPr>
          <w:rFonts w:ascii="Arial" w:hAnsi="Arial" w:cs="Arial" w:eastAsia="Arial"/>
          <w:sz w:val="34"/>
          <w:szCs w:val="34"/>
          <w:color w:val="313B79"/>
          <w:spacing w:val="0"/>
          <w:w w:val="72"/>
          <w:b/>
          <w:bCs/>
          <w:i/>
          <w:position w:val="-22"/>
        </w:rPr>
        <w:t>llf</w:t>
      </w:r>
      <w:r>
        <w:rPr>
          <w:rFonts w:ascii="Arial" w:hAnsi="Arial" w:cs="Arial" w:eastAsia="Arial"/>
          <w:sz w:val="34"/>
          <w:szCs w:val="34"/>
          <w:color w:val="313B79"/>
          <w:spacing w:val="0"/>
          <w:w w:val="73"/>
          <w:b/>
          <w:bCs/>
          <w:i/>
          <w:position w:val="-22"/>
        </w:rPr>
        <w:t>J</w:t>
      </w:r>
      <w:r>
        <w:rPr>
          <w:rFonts w:ascii="Arial" w:hAnsi="Arial" w:cs="Arial" w:eastAsia="Arial"/>
          <w:sz w:val="34"/>
          <w:szCs w:val="34"/>
          <w:color w:val="313B79"/>
          <w:spacing w:val="0"/>
          <w:w w:val="100"/>
          <w:b/>
          <w:bCs/>
          <w:i/>
          <w:position w:val="-22"/>
        </w:rPr>
        <w:t> </w:t>
      </w:r>
      <w:r>
        <w:rPr>
          <w:rFonts w:ascii="Arial" w:hAnsi="Arial" w:cs="Arial" w:eastAsia="Arial"/>
          <w:sz w:val="34"/>
          <w:szCs w:val="34"/>
          <w:color w:val="313B79"/>
          <w:spacing w:val="-24"/>
          <w:w w:val="100"/>
          <w:b/>
          <w:bCs/>
          <w:i/>
          <w:position w:val="-22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-6"/>
          <w:w w:val="28"/>
          <w:position w:val="-22"/>
        </w:rPr>
        <w:t>·</w:t>
      </w:r>
      <w:r>
        <w:rPr>
          <w:rFonts w:ascii="Arial" w:hAnsi="Arial" w:cs="Arial" w:eastAsia="Arial"/>
          <w:sz w:val="28"/>
          <w:szCs w:val="28"/>
          <w:color w:val="313B79"/>
          <w:spacing w:val="-78"/>
          <w:w w:val="158"/>
          <w:position w:val="-13"/>
        </w:rPr>
        <w:t>!</w:t>
      </w:r>
      <w:r>
        <w:rPr>
          <w:rFonts w:ascii="Arial" w:hAnsi="Arial" w:cs="Arial" w:eastAsia="Arial"/>
          <w:sz w:val="34"/>
          <w:szCs w:val="34"/>
          <w:color w:val="838585"/>
          <w:spacing w:val="0"/>
          <w:w w:val="41"/>
          <w:position w:val="-22"/>
        </w:rPr>
        <w:t>-</w:t>
      </w:r>
      <w:r>
        <w:rPr>
          <w:rFonts w:ascii="Arial" w:hAnsi="Arial" w:cs="Arial" w:eastAsia="Arial"/>
          <w:sz w:val="34"/>
          <w:szCs w:val="34"/>
          <w:color w:val="838585"/>
          <w:spacing w:val="-26"/>
          <w:w w:val="100"/>
          <w:position w:val="-22"/>
        </w:rPr>
        <w:t> </w:t>
      </w:r>
      <w:r>
        <w:rPr>
          <w:rFonts w:ascii="Arial" w:hAnsi="Arial" w:cs="Arial" w:eastAsia="Arial"/>
          <w:sz w:val="28"/>
          <w:szCs w:val="28"/>
          <w:color w:val="313B79"/>
          <w:spacing w:val="-72"/>
          <w:w w:val="158"/>
          <w:position w:val="-13"/>
        </w:rPr>
        <w:t>.</w:t>
      </w:r>
      <w:r>
        <w:rPr>
          <w:rFonts w:ascii="Arial" w:hAnsi="Arial" w:cs="Arial" w:eastAsia="Arial"/>
          <w:sz w:val="34"/>
          <w:szCs w:val="34"/>
          <w:color w:val="6B7072"/>
          <w:spacing w:val="0"/>
          <w:w w:val="49"/>
          <w:position w:val="-22"/>
        </w:rPr>
        <w:t>,</w:t>
      </w:r>
      <w:r>
        <w:rPr>
          <w:rFonts w:ascii="Arial" w:hAnsi="Arial" w:cs="Arial" w:eastAsia="Arial"/>
          <w:sz w:val="34"/>
          <w:szCs w:val="34"/>
          <w:color w:val="6B7072"/>
          <w:spacing w:val="-2"/>
          <w:w w:val="49"/>
          <w:position w:val="-22"/>
        </w:rPr>
        <w:t>.</w:t>
      </w:r>
      <w:r>
        <w:rPr>
          <w:rFonts w:ascii="Arial" w:hAnsi="Arial" w:cs="Arial" w:eastAsia="Arial"/>
          <w:sz w:val="34"/>
          <w:szCs w:val="34"/>
          <w:color w:val="6B7072"/>
          <w:spacing w:val="0"/>
          <w:w w:val="49"/>
          <w:position w:val="-22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0" w:after="0" w:line="20" w:lineRule="exact"/>
        <w:ind w:right="-20"/>
        <w:jc w:val="righ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19"/>
          <w:szCs w:val="19"/>
          <w:color w:val="444444"/>
          <w:w w:val="96"/>
          <w:position w:val="-11"/>
        </w:rPr>
        <w:t>ltf</w:t>
      </w:r>
      <w:r>
        <w:rPr>
          <w:rFonts w:ascii="Arial" w:hAnsi="Arial" w:cs="Arial" w:eastAsia="Arial"/>
          <w:sz w:val="19"/>
          <w:szCs w:val="19"/>
          <w:color w:val="444444"/>
          <w:spacing w:val="-37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11"/>
        </w:rPr>
        <w:t>i</w:t>
      </w:r>
      <w:r>
        <w:rPr>
          <w:rFonts w:ascii="Arial" w:hAnsi="Arial" w:cs="Arial" w:eastAsia="Arial"/>
          <w:sz w:val="19"/>
          <w:szCs w:val="19"/>
          <w:color w:val="444444"/>
          <w:spacing w:val="-3"/>
          <w:w w:val="100"/>
          <w:position w:val="-11"/>
        </w:rPr>
        <w:t> </w:t>
      </w:r>
      <w:r>
        <w:rPr>
          <w:rFonts w:ascii="Arial" w:hAnsi="Arial" w:cs="Arial" w:eastAsia="Arial"/>
          <w:sz w:val="60"/>
          <w:szCs w:val="60"/>
          <w:color w:val="444444"/>
          <w:spacing w:val="0"/>
          <w:w w:val="32"/>
          <w:position w:val="-23"/>
        </w:rPr>
        <w:t>·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right="-20"/>
        <w:jc w:val="left"/>
        <w:tabs>
          <w:tab w:pos="11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5D6062"/>
          <w:spacing w:val="0"/>
          <w:w w:val="62"/>
          <w:position w:val="-11"/>
        </w:rPr>
        <w:t>vQ'J</w:t>
      </w:r>
      <w:r>
        <w:rPr>
          <w:rFonts w:ascii="Times New Roman" w:hAnsi="Times New Roman" w:cs="Times New Roman" w:eastAsia="Times New Roman"/>
          <w:sz w:val="30"/>
          <w:szCs w:val="30"/>
          <w:color w:val="5D6062"/>
          <w:spacing w:val="0"/>
          <w:w w:val="62"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444444"/>
          <w:spacing w:val="-75"/>
          <w:w w:val="84"/>
          <w:position w:val="-2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D6062"/>
          <w:spacing w:val="0"/>
          <w:w w:val="61"/>
          <w:position w:val="-1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5D6062"/>
          <w:spacing w:val="-20"/>
          <w:w w:val="61"/>
          <w:position w:val="-1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0"/>
          <w:w w:val="44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-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0"/>
          <w:w w:val="61"/>
          <w:position w:val="-1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38585"/>
          <w:spacing w:val="-20"/>
          <w:w w:val="109"/>
          <w:position w:val="-11"/>
        </w:rPr>
        <w:t>·</w:t>
      </w:r>
      <w:r>
        <w:rPr>
          <w:rFonts w:ascii="Arial" w:hAnsi="Arial" w:cs="Arial" w:eastAsia="Arial"/>
          <w:sz w:val="28"/>
          <w:szCs w:val="28"/>
          <w:color w:val="838585"/>
          <w:spacing w:val="0"/>
          <w:w w:val="111"/>
          <w:position w:val="-23"/>
        </w:rPr>
        <w:t>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8593" w:space="750"/>
            <w:col w:w="1897"/>
          </w:cols>
        </w:sectPr>
      </w:pPr>
      <w:rPr/>
    </w:p>
    <w:p>
      <w:pPr>
        <w:spacing w:before="0" w:after="0" w:line="362" w:lineRule="exact"/>
        <w:ind w:right="521"/>
        <w:jc w:val="right"/>
        <w:tabs>
          <w:tab w:pos="13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18"/>
          <w:szCs w:val="18"/>
          <w:color w:val="444444"/>
          <w:w w:val="94"/>
          <w:position w:val="-3"/>
        </w:rPr>
        <w:t>Müd</w:t>
      </w:r>
      <w:r>
        <w:rPr>
          <w:rFonts w:ascii="Arial" w:hAnsi="Arial" w:cs="Arial" w:eastAsia="Arial"/>
          <w:sz w:val="18"/>
          <w:szCs w:val="18"/>
          <w:color w:val="5D6062"/>
          <w:w w:val="105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5D6062"/>
          <w:spacing w:val="-2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7"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5D6062"/>
          <w:spacing w:val="0"/>
          <w:w w:val="55"/>
          <w:i/>
          <w:position w:val="-3"/>
        </w:rPr>
        <w:t>i</w:t>
      </w:r>
      <w:r>
        <w:rPr>
          <w:rFonts w:ascii="Arial" w:hAnsi="Arial" w:cs="Arial" w:eastAsia="Arial"/>
          <w:sz w:val="25"/>
          <w:szCs w:val="25"/>
          <w:color w:val="5D6062"/>
          <w:spacing w:val="-3"/>
          <w:w w:val="55"/>
          <w:i/>
          <w:position w:val="-3"/>
        </w:rPr>
        <w:t>i</w:t>
      </w:r>
      <w:r>
        <w:rPr>
          <w:rFonts w:ascii="Arial" w:hAnsi="Arial" w:cs="Arial" w:eastAsia="Arial"/>
          <w:sz w:val="25"/>
          <w:szCs w:val="25"/>
          <w:color w:val="838585"/>
          <w:spacing w:val="-5"/>
          <w:w w:val="55"/>
          <w:i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55"/>
          <w:i/>
          <w:position w:val="-3"/>
        </w:rPr>
        <w:t>a</w:t>
      </w:r>
      <w:r>
        <w:rPr>
          <w:rFonts w:ascii="Arial" w:hAnsi="Arial" w:cs="Arial" w:eastAsia="Arial"/>
          <w:sz w:val="25"/>
          <w:szCs w:val="25"/>
          <w:color w:val="444444"/>
          <w:spacing w:val="11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D6062"/>
          <w:spacing w:val="0"/>
          <w:w w:val="62"/>
          <w:i/>
          <w:position w:val="-3"/>
        </w:rPr>
        <w:t>W&gt;</w:t>
      </w:r>
      <w:r>
        <w:rPr>
          <w:rFonts w:ascii="Times New Roman" w:hAnsi="Times New Roman" w:cs="Times New Roman" w:eastAsia="Times New Roman"/>
          <w:sz w:val="40"/>
          <w:szCs w:val="40"/>
          <w:color w:val="5D6062"/>
          <w:spacing w:val="0"/>
          <w:w w:val="6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D6062"/>
          <w:spacing w:val="30"/>
          <w:w w:val="6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62"/>
          <w:position w:val="-3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62"/>
          <w:position w:val="-3"/>
        </w:rPr>
        <w:t>"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62"/>
          <w:position w:val="-3"/>
        </w:rPr>
        <w:t>.,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43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38585"/>
          <w:spacing w:val="0"/>
          <w:w w:val="50"/>
          <w:position w:val="-3"/>
        </w:rPr>
        <w:t>;;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608"/>
        <w:jc w:val="right"/>
        <w:tabs>
          <w:tab w:pos="81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6521pt;margin-top:3.278987pt;width:24.720135pt;height:13.5pt;mso-position-horizontal-relative:page;mso-position-vertical-relative:paragraph;z-index:-1480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838585"/>
                      <w:w w:val="87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38585"/>
                      <w:spacing w:val="0"/>
                      <w:w w:val="100"/>
                      <w:emboss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38585"/>
                      <w:spacing w:val="4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13131"/>
                      <w:spacing w:val="0"/>
                      <w:w w:val="100"/>
                      <w:i/>
                      <w:position w:val="8"/>
                    </w:rPr>
                    <w:t>-$}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13131"/>
                      <w:spacing w:val="0"/>
                      <w:w w:val="100"/>
                      <w:i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13131"/>
                      <w:spacing w:val="18"/>
                      <w:w w:val="100"/>
                      <w:i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38585"/>
                      <w:spacing w:val="1"/>
                      <w:w w:val="58"/>
                      <w:position w:val="0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0A1A1"/>
                      <w:spacing w:val="0"/>
                      <w:w w:val="47"/>
                      <w:position w:val="0"/>
                    </w:rPr>
                    <w:t>""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50"/>
          <w:position w:val="-2"/>
        </w:rPr>
        <w:t>o:s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A0A1A1"/>
          <w:spacing w:val="9"/>
          <w:w w:val="104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BFC3C3"/>
          <w:spacing w:val="-46"/>
          <w:w w:val="68"/>
          <w:i/>
          <w:position w:val="4"/>
        </w:rPr>
        <w:t>-</w:t>
      </w:r>
      <w:r>
        <w:rPr>
          <w:rFonts w:ascii="Arial" w:hAnsi="Arial" w:cs="Arial" w:eastAsia="Arial"/>
          <w:sz w:val="17"/>
          <w:szCs w:val="17"/>
          <w:color w:val="5D6062"/>
          <w:spacing w:val="-3"/>
          <w:w w:val="51"/>
          <w:i/>
          <w:position w:val="4"/>
        </w:rPr>
        <w:t>"</w:t>
      </w:r>
      <w:r>
        <w:rPr>
          <w:rFonts w:ascii="Arial" w:hAnsi="Arial" w:cs="Arial" w:eastAsia="Arial"/>
          <w:sz w:val="18"/>
          <w:szCs w:val="18"/>
          <w:color w:val="BFC3C3"/>
          <w:spacing w:val="-48"/>
          <w:w w:val="104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5D6062"/>
          <w:spacing w:val="0"/>
          <w:w w:val="51"/>
          <w:i/>
          <w:position w:val="4"/>
        </w:rPr>
        <w:t>"'&lt;'&gt;</w:t>
      </w:r>
      <w:r>
        <w:rPr>
          <w:rFonts w:ascii="Arial" w:hAnsi="Arial" w:cs="Arial" w:eastAsia="Arial"/>
          <w:sz w:val="18"/>
          <w:szCs w:val="18"/>
          <w:color w:val="5D6062"/>
          <w:spacing w:val="0"/>
          <w:w w:val="220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5D6062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D6062"/>
          <w:spacing w:val="-13"/>
          <w:w w:val="93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-31"/>
          <w:w w:val="53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5D6062"/>
          <w:spacing w:val="0"/>
          <w:w w:val="93"/>
          <w:position w:val="4"/>
        </w:rPr>
        <w:t>.;</w:t>
      </w:r>
      <w:r>
        <w:rPr>
          <w:rFonts w:ascii="Arial" w:hAnsi="Arial" w:cs="Arial" w:eastAsia="Arial"/>
          <w:sz w:val="17"/>
          <w:szCs w:val="17"/>
          <w:color w:val="5D6062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17"/>
          <w:szCs w:val="17"/>
          <w:color w:val="5D6062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  <w:position w:val="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-19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62"/>
          <w:position w:val="-4"/>
        </w:rPr>
        <w:t>ll"</w:t>
      </w:r>
      <w:r>
        <w:rPr>
          <w:rFonts w:ascii="Arial" w:hAnsi="Arial" w:cs="Arial" w:eastAsia="Arial"/>
          <w:sz w:val="18"/>
          <w:szCs w:val="18"/>
          <w:color w:val="313131"/>
          <w:spacing w:val="-31"/>
          <w:w w:val="162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62"/>
          <w:position w:val="-4"/>
        </w:rPr>
        <w:t>\</w:t>
      </w:r>
      <w:r>
        <w:rPr>
          <w:rFonts w:ascii="Arial" w:hAnsi="Arial" w:cs="Arial" w:eastAsia="Arial"/>
          <w:sz w:val="18"/>
          <w:szCs w:val="18"/>
          <w:color w:val="313131"/>
          <w:spacing w:val="-3"/>
          <w:w w:val="162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62"/>
          <w:position w:val="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3"/>
          <w:w w:val="162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4"/>
        </w:rPr>
        <w:t>"'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38585"/>
          <w:spacing w:val="-4"/>
          <w:w w:val="82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-78"/>
          <w:w w:val="81"/>
          <w:position w:val="4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38585"/>
          <w:spacing w:val="0"/>
          <w:w w:val="82"/>
          <w:i/>
          <w:position w:val="-4"/>
        </w:rPr>
        <w:t>l!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left="620" w:right="-20"/>
        <w:jc w:val="left"/>
        <w:tabs>
          <w:tab w:pos="8980" w:val="left"/>
          <w:tab w:pos="9540" w:val="left"/>
          <w:tab w:pos="98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1"/>
          <w:position w:val="-11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1"/>
          <w:szCs w:val="11"/>
          <w:color w:val="838585"/>
          <w:spacing w:val="0"/>
          <w:w w:val="167"/>
          <w:position w:val="-6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38585"/>
          <w:spacing w:val="-22"/>
          <w:w w:val="167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7"/>
          <w:position w:val="-6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6B7072"/>
          <w:spacing w:val="0"/>
          <w:w w:val="55"/>
          <w:position w:val="-6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6B707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B7072"/>
          <w:spacing w:val="0"/>
          <w:w w:val="100"/>
          <w:position w:val="-6"/>
        </w:rPr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7"/>
          <w:position w:val="-6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4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6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65"/>
        <w:jc w:val="left"/>
        <w:tabs>
          <w:tab w:pos="5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i/>
        </w:rPr>
        <w:t>li'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71"/>
        </w:rPr>
        <w:t>Ei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65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44444"/>
          <w:w w:val="74"/>
        </w:rPr>
        <w:t>ıı·ı: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6"/>
          <w:w w:val="75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85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3" w:equalWidth="0">
            <w:col w:w="6255" w:space="2808"/>
            <w:col w:w="633" w:space="58"/>
            <w:col w:w="1486"/>
          </w:cols>
        </w:sectPr>
      </w:pPr>
      <w:rPr/>
    </w:p>
    <w:p>
      <w:pPr>
        <w:spacing w:before="0" w:after="0" w:line="286" w:lineRule="exact"/>
        <w:ind w:left="2893" w:right="-17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2.246044pt;margin-top:40.882721pt;width:555.742075pt;height:783.988124pt;mso-position-horizontal-relative:page;mso-position-vertical-relative:page;z-index:-14814" coordorigin="445,818" coordsize="11115,15680">
            <v:group style="position:absolute;left:469;top:837;width:743;height:2" coordorigin="469,837" coordsize="743,2">
              <v:shape style="position:absolute;left:469;top:837;width:743;height:2" coordorigin="469,837" coordsize="743,0" path="m469,837l1212,837e" filled="f" stroked="t" strokeweight=".94664pt" strokecolor="#838383">
                <v:path arrowok="t"/>
              </v:shape>
            </v:group>
            <v:group style="position:absolute;left:1141;top:839;width:705;height:2" coordorigin="1141,839" coordsize="705,2">
              <v:shape style="position:absolute;left:1141;top:839;width:705;height:2" coordorigin="1141,839" coordsize="705,0" path="m1141,839l1846,839e" filled="f" stroked="t" strokeweight=".47332pt" strokecolor="#707070">
                <v:path arrowok="t"/>
              </v:shape>
            </v:group>
            <v:group style="position:absolute;left:1789;top:844;width:9731;height:2" coordorigin="1789,844" coordsize="9731,2">
              <v:shape style="position:absolute;left:1789;top:844;width:9731;height:2" coordorigin="1789,844" coordsize="9731,0" path="m1789,844l11521,844e" filled="f" stroked="t" strokeweight=".70998pt" strokecolor="#575757">
                <v:path arrowok="t"/>
              </v:shape>
            </v:group>
            <v:group style="position:absolute;left:2494;top:834;width:2;height:491" coordorigin="2494,834" coordsize="2,491">
              <v:shape style="position:absolute;left:2494;top:834;width:2;height:491" coordorigin="2494,834" coordsize="0,491" path="m2494,1325l2494,834e" filled="f" stroked="t" strokeweight=".94664pt" strokecolor="#575757">
                <v:path arrowok="t"/>
              </v:shape>
            </v:group>
            <v:group style="position:absolute;left:2972;top:846;width:303;height:2" coordorigin="2972,846" coordsize="303,2">
              <v:shape style="position:absolute;left:2972;top:846;width:303;height:2" coordorigin="2972,846" coordsize="303,0" path="m2972,846l3275,846e" filled="f" stroked="t" strokeweight=".47332pt" strokecolor="#484848">
                <v:path arrowok="t"/>
              </v:shape>
            </v:group>
            <v:group style="position:absolute;left:7460;top:853;width:402;height:2" coordorigin="7460,853" coordsize="402,2">
              <v:shape style="position:absolute;left:7460;top:853;width:402;height:2" coordorigin="7460,853" coordsize="402,0" path="m7460,853l7862,853e" filled="f" stroked="t" strokeweight=".47332pt" strokecolor="#3F3F3F">
                <v:path arrowok="t"/>
              </v:shape>
            </v:group>
            <v:group style="position:absolute;left:7805;top:853;width:625;height:2" coordorigin="7805,853" coordsize="625,2">
              <v:shape style="position:absolute;left:7805;top:853;width:625;height:2" coordorigin="7805,853" coordsize="625,0" path="m7805,853l8430,853e" filled="f" stroked="t" strokeweight=".94664pt" strokecolor="#5B5B5B">
                <v:path arrowok="t"/>
              </v:shape>
            </v:group>
            <v:group style="position:absolute;left:8373;top:856;width:644;height:2" coordorigin="8373,856" coordsize="644,2">
              <v:shape style="position:absolute;left:8373;top:856;width:644;height:2" coordorigin="8373,856" coordsize="644,0" path="m8373,856l9017,856e" filled="f" stroked="t" strokeweight=".47332pt" strokecolor="#444444">
                <v:path arrowok="t"/>
              </v:shape>
            </v:group>
            <v:group style="position:absolute;left:8917;top:856;width:2603;height:2" coordorigin="8917,856" coordsize="2603,2">
              <v:shape style="position:absolute;left:8917;top:856;width:2603;height:2" coordorigin="8917,856" coordsize="2603,0" path="m8917,856l11521,856e" filled="f" stroked="t" strokeweight=".70998pt" strokecolor="#606060">
                <v:path arrowok="t"/>
              </v:shape>
            </v:group>
            <v:group style="position:absolute;left:9237;top:844;width:2;height:1182" coordorigin="9237,844" coordsize="2,1182">
              <v:shape style="position:absolute;left:9237;top:844;width:2;height:1182" coordorigin="9237,844" coordsize="0,1182" path="m9237,2026l9237,844e" filled="f" stroked="t" strokeweight=".94664pt" strokecolor="#4B4B4B">
                <v:path arrowok="t"/>
              </v:shape>
            </v:group>
            <v:group style="position:absolute;left:9679;top:1297;width:1841;height:2" coordorigin="9679,1297" coordsize="1841,2">
              <v:shape style="position:absolute;left:9679;top:1297;width:1841;height:2" coordorigin="9679,1297" coordsize="1841,0" path="m9679,1297l11521,1297e" filled="f" stroked="t" strokeweight="1.1833pt" strokecolor="#677070">
                <v:path arrowok="t"/>
              </v:shape>
            </v:group>
            <v:group style="position:absolute;left:11525;top:849;width:2;height:15632" coordorigin="11525,849" coordsize="2,15632">
              <v:shape style="position:absolute;left:11525;top:849;width:2;height:15632" coordorigin="11525,849" coordsize="0,15632" path="m11525,16481l11525,849e" filled="f" stroked="t" strokeweight=".70998pt" strokecolor="#5B5B5B">
                <v:path arrowok="t"/>
              </v:shape>
            </v:group>
            <v:group style="position:absolute;left:2494;top:1268;width:2;height:467" coordorigin="2494,1268" coordsize="2,467">
              <v:shape style="position:absolute;left:2494;top:1268;width:2;height:467" coordorigin="2494,1268" coordsize="0,467" path="m2494,1735l2494,1268e" filled="f" stroked="t" strokeweight=".47332pt" strokecolor="#2F2F2F">
                <v:path arrowok="t"/>
              </v:shape>
            </v:group>
            <v:group style="position:absolute;left:10131;top:1654;width:2;height:47" coordorigin="10131,1654" coordsize="2,47">
              <v:shape style="position:absolute;left:10131;top:1654;width:2;height:47" coordorigin="10131,1654" coordsize="0,47" path="m10131,1702l10131,1654e" filled="f" stroked="t" strokeweight="2.3666pt" strokecolor="#646B70">
                <v:path arrowok="t"/>
              </v:shape>
            </v:group>
            <v:group style="position:absolute;left:10008;top:1694;width:1512;height:2" coordorigin="10008,1694" coordsize="1512,2">
              <v:shape style="position:absolute;left:10008;top:1694;width:1512;height:2" coordorigin="10008,1694" coordsize="1512,0" path="m10008,1694l11521,1694e" filled="f" stroked="t" strokeweight="3.91514pt" strokecolor="#646B70">
                <v:path arrowok="t"/>
              </v:shape>
            </v:group>
            <v:group style="position:absolute;left:10072;top:1521;width:2;height:200" coordorigin="10072,1521" coordsize="2,200">
              <v:shape style="position:absolute;left:10072;top:1521;width:2;height:200" coordorigin="10072,1521" coordsize="0,200" path="m10072,1721l10072,1521e" filled="f" stroked="t" strokeweight="4.259881pt" strokecolor="#6B7477">
                <v:path arrowok="t"/>
              </v:shape>
            </v:group>
            <v:group style="position:absolute;left:2494;top:1678;width:2;height:338" coordorigin="2494,1678" coordsize="2,338">
              <v:shape style="position:absolute;left:2494;top:1678;width:2;height:338" coordorigin="2494,1678" coordsize="0,338" path="m2494,2017l2494,1678e" filled="f" stroked="t" strokeweight=".94664pt" strokecolor="#4F4F4F">
                <v:path arrowok="t"/>
              </v:shape>
            </v:group>
            <v:group style="position:absolute;left:469;top:2005;width:2561;height:2" coordorigin="469,2005" coordsize="2561,2">
              <v:shape style="position:absolute;left:469;top:2005;width:2561;height:2" coordorigin="469,2005" coordsize="2561,0" path="m469,2005l3029,2005e" filled="f" stroked="t" strokeweight=".70998pt" strokecolor="#676767">
                <v:path arrowok="t"/>
              </v:shape>
            </v:group>
            <v:group style="position:absolute;left:2972;top:2009;width:4108;height:2" coordorigin="2972,2009" coordsize="4108,2">
              <v:shape style="position:absolute;left:2972;top:2009;width:4108;height:2" coordorigin="2972,2009" coordsize="4108,0" path="m2972,2009l7081,2009e" filled="f" stroked="t" strokeweight=".94664pt" strokecolor="#4F4F4F">
                <v:path arrowok="t"/>
              </v:shape>
            </v:group>
            <v:group style="position:absolute;left:7024;top:2012;width:492;height:2" coordorigin="7024,2012" coordsize="492,2">
              <v:shape style="position:absolute;left:7024;top:2012;width:492;height:2" coordorigin="7024,2012" coordsize="492,0" path="m7024,2012l7516,2012e" filled="f" stroked="t" strokeweight=".47332pt" strokecolor="#282828">
                <v:path arrowok="t"/>
              </v:shape>
            </v:group>
            <v:group style="position:absolute;left:7460;top:2014;width:4066;height:2" coordorigin="7460,2014" coordsize="4066,2">
              <v:shape style="position:absolute;left:7460;top:2014;width:4066;height:2" coordorigin="7460,2014" coordsize="4066,0" path="m7460,2014l11525,2014e" filled="f" stroked="t" strokeweight=".94664pt" strokecolor="#545454">
                <v:path arrowok="t"/>
              </v:shape>
            </v:group>
            <v:group style="position:absolute;left:473;top:2248;width:11052;height:2" coordorigin="473,2248" coordsize="11052,2">
              <v:shape style="position:absolute;left:473;top:2248;width:11052;height:2" coordorigin="473,2248" coordsize="11052,0" path="m473,2248l11525,2248e" filled="f" stroked="t" strokeweight=".70998pt" strokecolor="#545454">
                <v:path arrowok="t"/>
              </v:shape>
            </v:group>
            <v:group style="position:absolute;left:473;top:2489;width:11057;height:2" coordorigin="473,2489" coordsize="11057,2">
              <v:shape style="position:absolute;left:473;top:2489;width:11057;height:2" coordorigin="473,2489" coordsize="11057,0" path="m473,2489l11530,2489e" filled="f" stroked="t" strokeweight=".94664pt" strokecolor="#4F4F4F">
                <v:path arrowok="t"/>
              </v:shape>
            </v:group>
            <v:group style="position:absolute;left:9329;top:2491;width:667;height:2" coordorigin="9329,2491" coordsize="667,2">
              <v:shape style="position:absolute;left:9329;top:2491;width:667;height:2" coordorigin="9329,2491" coordsize="667,0" path="m9329,2491l9997,2491e" filled="f" stroked="t" strokeweight=".70998pt" strokecolor="#444444">
                <v:path arrowok="t"/>
              </v:shape>
            </v:group>
            <v:group style="position:absolute;left:469;top:2729;width:8775;height:2" coordorigin="469,2729" coordsize="8775,2">
              <v:shape style="position:absolute;left:469;top:2729;width:8775;height:2" coordorigin="469,2729" coordsize="8775,0" path="m469,2729l9244,2729e" filled="f" stroked="t" strokeweight=".70998pt" strokecolor="#4B4B4B">
                <v:path arrowok="t"/>
              </v:shape>
            </v:group>
            <v:group style="position:absolute;left:9187;top:2729;width:521;height:2" coordorigin="9187,2729" coordsize="521,2">
              <v:shape style="position:absolute;left:9187;top:2729;width:521;height:2" coordorigin="9187,2729" coordsize="521,0" path="m9187,2729l9708,2729e" filled="f" stroked="t" strokeweight=".70998pt" strokecolor="#2F2F2F">
                <v:path arrowok="t"/>
              </v:shape>
            </v:group>
            <v:group style="position:absolute;left:9651;top:2729;width:1212;height:2" coordorigin="9651,2729" coordsize="1212,2">
              <v:shape style="position:absolute;left:9651;top:2729;width:1212;height:2" coordorigin="9651,2729" coordsize="1212,0" path="m9651,2729l10863,2729e" filled="f" stroked="t" strokeweight=".70998pt" strokecolor="#484848">
                <v:path arrowok="t"/>
              </v:shape>
            </v:group>
            <v:group style="position:absolute;left:10792;top:2732;width:738;height:2" coordorigin="10792,2732" coordsize="738,2">
              <v:shape style="position:absolute;left:10792;top:2732;width:738;height:2" coordorigin="10792,2732" coordsize="738,0" path="m10792,2732l11530,2732e" filled="f" stroked="t" strokeweight=".94664pt" strokecolor="#5B5B5B">
                <v:path arrowok="t"/>
              </v:shape>
            </v:group>
            <v:group style="position:absolute;left:469;top:2968;width:11057;height:2" coordorigin="469,2968" coordsize="11057,2">
              <v:shape style="position:absolute;left:469;top:2968;width:11057;height:2" coordorigin="469,2968" coordsize="11057,0" path="m469,2968l11525,2968e" filled="f" stroked="t" strokeweight=".94664pt" strokecolor="#4F4F4F">
                <v:path arrowok="t"/>
              </v:shape>
            </v:group>
            <v:group style="position:absolute;left:10697;top:2970;width:166;height:2" coordorigin="10697,2970" coordsize="166,2">
              <v:shape style="position:absolute;left:10697;top:2970;width:166;height:2" coordorigin="10697,2970" coordsize="166,0" path="m10697,2970l10863,2970e" filled="f" stroked="t" strokeweight=".47332pt" strokecolor="#282828">
                <v:path arrowok="t"/>
              </v:shape>
            </v:group>
            <v:group style="position:absolute;left:464;top:3204;width:10290;height:2" coordorigin="464,3204" coordsize="10290,2">
              <v:shape style="position:absolute;left:464;top:3204;width:10290;height:2" coordorigin="464,3204" coordsize="10290,0" path="m464,3204l10754,3204e" filled="f" stroked="t" strokeweight=".70998pt" strokecolor="#4F4F4F">
                <v:path arrowok="t"/>
              </v:shape>
            </v:group>
            <v:group style="position:absolute;left:473;top:2703;width:2;height:553" coordorigin="473,2703" coordsize="2,553">
              <v:shape style="position:absolute;left:473;top:2703;width:2;height:553" coordorigin="473,2703" coordsize="0,553" path="m473,3256l473,2703e" filled="f" stroked="t" strokeweight=".47332pt" strokecolor="#3F3F3F">
                <v:path arrowok="t"/>
              </v:shape>
            </v:group>
            <v:group style="position:absolute;left:10697;top:3208;width:166;height:2" coordorigin="10697,3208" coordsize="166,2">
              <v:shape style="position:absolute;left:10697;top:3208;width:166;height:2" coordorigin="10697,3208" coordsize="166,0" path="m10697,3208l10863,3208e" filled="f" stroked="t" strokeweight=".47332pt" strokecolor="#4B4B4B">
                <v:path arrowok="t"/>
              </v:shape>
            </v:group>
            <v:group style="position:absolute;left:10806;top:3208;width:719;height:2" coordorigin="10806,3208" coordsize="719,2">
              <v:shape style="position:absolute;left:10806;top:3208;width:719;height:2" coordorigin="10806,3208" coordsize="719,0" path="m10806,3208l11525,3208e" filled="f" stroked="t" strokeweight=".94664pt" strokecolor="#646464">
                <v:path arrowok="t"/>
              </v:shape>
            </v:group>
            <v:group style="position:absolute;left:11521;top:2927;width:2;height:329" coordorigin="11521,2927" coordsize="2,329">
              <v:shape style="position:absolute;left:11521;top:2927;width:2;height:329" coordorigin="11521,2927" coordsize="0,329" path="m11521,3256l11521,2927e" filled="f" stroked="t" strokeweight=".47332pt" strokecolor="#383838">
                <v:path arrowok="t"/>
              </v:shape>
            </v:group>
            <v:group style="position:absolute;left:3976;top:3194;width:2;height:782" coordorigin="3976,3194" coordsize="2,782">
              <v:shape style="position:absolute;left:3976;top:3194;width:2;height:782" coordorigin="3976,3194" coordsize="0,782" path="m3976,3976l3976,3194e" filled="f" stroked="t" strokeweight=".70998pt" strokecolor="#484848">
                <v:path arrowok="t"/>
              </v:shape>
            </v:group>
            <v:group style="position:absolute;left:7062;top:3452;width:1955;height:2" coordorigin="7062,3452" coordsize="1955,2">
              <v:shape style="position:absolute;left:7062;top:3452;width:1955;height:2" coordorigin="7062,3452" coordsize="1955,0" path="m7062,3452l9017,3452e" filled="f" stroked="t" strokeweight=".70998pt" strokecolor="#4B4B4B">
                <v:path arrowok="t"/>
              </v:shape>
            </v:group>
            <v:group style="position:absolute;left:8960;top:3452;width:284;height:2" coordorigin="8960,3452" coordsize="284,2">
              <v:shape style="position:absolute;left:8960;top:3452;width:284;height:2" coordorigin="8960,3452" coordsize="284,0" path="m8960,3452l9244,3452e" filled="f" stroked="t" strokeweight=".47332pt" strokecolor="#2B2B2B">
                <v:path arrowok="t"/>
              </v:shape>
            </v:group>
            <v:group style="position:absolute;left:9187;top:3452;width:2343;height:2" coordorigin="9187,3452" coordsize="2343,2">
              <v:shape style="position:absolute;left:9187;top:3452;width:2343;height:2" coordorigin="9187,3452" coordsize="2343,0" path="m9187,3452l11530,3452e" filled="f" stroked="t" strokeweight=".94664pt" strokecolor="#575757">
                <v:path arrowok="t"/>
              </v:shape>
            </v:group>
            <v:group style="position:absolute;left:3971;top:3657;width:3110;height:2" coordorigin="3971,3657" coordsize="3110,2">
              <v:shape style="position:absolute;left:3971;top:3657;width:3110;height:2" coordorigin="3971,3657" coordsize="3110,0" path="m3971,3657l7081,3657e" filled="f" stroked="t" strokeweight=".70998pt" strokecolor="#545454">
                <v:path arrowok="t"/>
              </v:shape>
            </v:group>
            <v:group style="position:absolute;left:3460;top:3966;width:544;height:2" coordorigin="3460,3966" coordsize="544,2">
              <v:shape style="position:absolute;left:3460;top:3966;width:544;height:2" coordorigin="3460,3966" coordsize="544,0" path="m3460,3966l4004,3966e" filled="f" stroked="t" strokeweight=".94664pt" strokecolor="#575757">
                <v:path arrowok="t"/>
              </v:shape>
            </v:group>
            <v:group style="position:absolute;left:7019;top:3966;width:3886;height:2" coordorigin="7019,3966" coordsize="3886,2">
              <v:shape style="position:absolute;left:7019;top:3966;width:3886;height:2" coordorigin="7019,3966" coordsize="3886,0" path="m7019,3966l10905,3966e" filled="f" stroked="t" strokeweight=".70998pt" strokecolor="#4F4F4F">
                <v:path arrowok="t"/>
              </v:shape>
            </v:group>
            <v:group style="position:absolute;left:469;top:3962;width:511;height:2" coordorigin="469,3962" coordsize="511,2">
              <v:shape style="position:absolute;left:469;top:3962;width:511;height:2" coordorigin="469,3962" coordsize="511,0" path="m469,3962l980,3962e" filled="f" stroked="t" strokeweight=".70998pt" strokecolor="#575757">
                <v:path arrowok="t"/>
              </v:shape>
            </v:group>
            <v:group style="position:absolute;left:923;top:3962;width:275;height:2" coordorigin="923,3962" coordsize="275,2">
              <v:shape style="position:absolute;left:923;top:3962;width:275;height:2" coordorigin="923,3962" coordsize="275,0" path="m923,3962l1197,3962e" filled="f" stroked="t" strokeweight=".47332pt" strokecolor="#3F3F3F">
                <v:path arrowok="t"/>
              </v:shape>
            </v:group>
            <v:group style="position:absolute;left:1141;top:3964;width:2073;height:2" coordorigin="1141,3964" coordsize="2073,2">
              <v:shape style="position:absolute;left:1141;top:3964;width:2073;height:2" coordorigin="1141,3964" coordsize="2073,0" path="m1141,3964l3214,3964e" filled="f" stroked="t" strokeweight=".94664pt" strokecolor="#575757">
                <v:path arrowok="t"/>
              </v:shape>
            </v:group>
            <v:group style="position:absolute;left:2972;top:3964;width:303;height:2" coordorigin="2972,3964" coordsize="303,2">
              <v:shape style="position:absolute;left:2972;top:3964;width:303;height:2" coordorigin="2972,3964" coordsize="303,0" path="m2972,3964l3275,3964e" filled="f" stroked="t" strokeweight=".70998pt" strokecolor="#444444">
                <v:path arrowok="t"/>
              </v:shape>
            </v:group>
            <v:group style="position:absolute;left:3219;top:3959;width:8283;height:2" coordorigin="3219,3959" coordsize="8283,2">
              <v:shape style="position:absolute;left:3219;top:3959;width:8283;height:2" coordorigin="3219,3959" coordsize="8283,0" path="m3219,3959l11502,3959e" filled="f" stroked="t" strokeweight=".94664pt" strokecolor="#444444">
                <v:path arrowok="t"/>
              </v:shape>
            </v:group>
            <v:group style="position:absolute;left:7069;top:3185;width:2;height:787" coordorigin="7069,3185" coordsize="2,787">
              <v:shape style="position:absolute;left:7069;top:3185;width:2;height:787" coordorigin="7069,3185" coordsize="0,787" path="m7069,3971l7069,3185e" filled="f" stroked="t" strokeweight=".70998pt" strokecolor="#484848">
                <v:path arrowok="t"/>
              </v:shape>
            </v:group>
            <v:group style="position:absolute;left:10806;top:3966;width:719;height:2" coordorigin="10806,3966" coordsize="719,2">
              <v:shape style="position:absolute;left:10806;top:3966;width:719;height:2" coordorigin="10806,3966" coordsize="719,0" path="m10806,3966l11525,3966e" filled="f" stroked="t" strokeweight=".47332pt" strokecolor="#444444">
                <v:path arrowok="t"/>
              </v:shape>
            </v:group>
            <v:group style="position:absolute;left:464;top:4241;width:8558;height:2" coordorigin="464,4241" coordsize="8558,2">
              <v:shape style="position:absolute;left:464;top:4241;width:8558;height:2" coordorigin="464,4241" coordsize="8558,0" path="m464,4241l9021,4241e" filled="f" stroked="t" strokeweight=".70998pt" strokecolor="#545454">
                <v:path arrowok="t"/>
              </v:shape>
            </v:group>
            <v:group style="position:absolute;left:2494;top:3952;width:2;height:334" coordorigin="2494,3952" coordsize="2,334">
              <v:shape style="position:absolute;left:2494;top:3952;width:2;height:334" coordorigin="2494,3952" coordsize="0,334" path="m2494,4286l2494,3952e" filled="f" stroked="t" strokeweight=".94664pt" strokecolor="#5B5B5B">
                <v:path arrowok="t"/>
              </v:shape>
            </v:group>
            <v:group style="position:absolute;left:8960;top:4243;width:426;height:2" coordorigin="8960,4243" coordsize="426,2">
              <v:shape style="position:absolute;left:8960;top:4243;width:426;height:2" coordorigin="8960,4243" coordsize="426,0" path="m8960,4243l9386,4243e" filled="f" stroked="t" strokeweight=".47332pt" strokecolor="#232323">
                <v:path arrowok="t"/>
              </v:shape>
            </v:group>
            <v:group style="position:absolute;left:9329;top:4243;width:2196;height:2" coordorigin="9329,4243" coordsize="2196,2">
              <v:shape style="position:absolute;left:9329;top:4243;width:2196;height:2" coordorigin="9329,4243" coordsize="2196,0" path="m9329,4243l11525,4243e" filled="f" stroked="t" strokeweight=".94664pt" strokecolor="#575757">
                <v:path arrowok="t"/>
              </v:shape>
            </v:group>
            <v:group style="position:absolute;left:2494;top:4214;width:2;height:281" coordorigin="2494,4214" coordsize="2,281">
              <v:shape style="position:absolute;left:2494;top:4214;width:2;height:281" coordorigin="2494,4214" coordsize="0,281" path="m2494,4496l2494,4214e" filled="f" stroked="t" strokeweight=".47332pt" strokecolor="#232323">
                <v:path arrowok="t"/>
              </v:shape>
            </v:group>
            <v:group style="position:absolute;left:2490;top:4479;width:6527;height:2" coordorigin="2490,4479" coordsize="6527,2">
              <v:shape style="position:absolute;left:2490;top:4479;width:6527;height:2" coordorigin="2490,4479" coordsize="6527,0" path="m2490,4479l9017,4479e" filled="f" stroked="t" strokeweight=".94664pt" strokecolor="#545454">
                <v:path arrowok="t"/>
              </v:shape>
            </v:group>
            <v:group style="position:absolute;left:8960;top:4481;width:426;height:2" coordorigin="8960,4481" coordsize="426,2">
              <v:shape style="position:absolute;left:8960;top:4481;width:426;height:2" coordorigin="8960,4481" coordsize="426,0" path="m8960,4481l9386,4481e" filled="f" stroked="t" strokeweight=".47332pt" strokecolor="#1C1C1C">
                <v:path arrowok="t"/>
              </v:shape>
            </v:group>
            <v:group style="position:absolute;left:9329;top:4481;width:667;height:2" coordorigin="9329,4481" coordsize="667,2">
              <v:shape style="position:absolute;left:9329;top:4481;width:667;height:2" coordorigin="9329,4481" coordsize="667,0" path="m9329,4481l9997,4481e" filled="f" stroked="t" strokeweight=".94664pt" strokecolor="#4F4F4F">
                <v:path arrowok="t"/>
              </v:shape>
            </v:group>
            <v:group style="position:absolute;left:9940;top:4481;width:161;height:2" coordorigin="9940,4481" coordsize="161,2">
              <v:shape style="position:absolute;left:9940;top:4481;width:161;height:2" coordorigin="9940,4481" coordsize="161,0" path="m9940,4481l10101,4481e" filled="f" stroked="t" strokeweight=".47332pt" strokecolor="#3B3B3B">
                <v:path arrowok="t"/>
              </v:shape>
            </v:group>
            <v:group style="position:absolute;left:10044;top:4481;width:710;height:2" coordorigin="10044,4481" coordsize="710,2">
              <v:shape style="position:absolute;left:10044;top:4481;width:710;height:2" coordorigin="10044,4481" coordsize="710,0" path="m10044,4481l10754,4481e" filled="f" stroked="t" strokeweight=".70998pt" strokecolor="#3F3F3F">
                <v:path arrowok="t"/>
              </v:shape>
            </v:group>
            <v:group style="position:absolute;left:10489;top:4481;width:1032;height:2" coordorigin="10489,4481" coordsize="1032,2">
              <v:shape style="position:absolute;left:10489;top:4481;width:1032;height:2" coordorigin="10489,4481" coordsize="1032,0" path="m10489,4481l11521,4481e" filled="f" stroked="t" strokeweight=".70998pt" strokecolor="#575757">
                <v:path arrowok="t"/>
              </v:shape>
            </v:group>
            <v:group style="position:absolute;left:2492;top:4438;width:2;height:324" coordorigin="2492,4438" coordsize="2,324">
              <v:shape style="position:absolute;left:2492;top:4438;width:2;height:324" coordorigin="2492,4438" coordsize="0,324" path="m2492,4763l2492,4438e" filled="f" stroked="t" strokeweight=".47332pt" strokecolor="#383838">
                <v:path arrowok="t"/>
              </v:shape>
            </v:group>
            <v:group style="position:absolute;left:5022;top:4965;width:5732;height:2" coordorigin="5022,4965" coordsize="5732,2">
              <v:shape style="position:absolute;left:5022;top:4965;width:5732;height:2" coordorigin="5022,4965" coordsize="5732,0" path="m5022,4965l10754,4965e" filled="f" stroked="t" strokeweight=".94664pt" strokecolor="#4F4F4F">
                <v:path arrowok="t"/>
              </v:shape>
            </v:group>
            <v:group style="position:absolute;left:7833;top:4462;width:2;height:515" coordorigin="7833,4462" coordsize="2,515">
              <v:shape style="position:absolute;left:7833;top:4462;width:2;height:515" coordorigin="7833,4462" coordsize="0,515" path="m7833,4977l7833,4462e" filled="f" stroked="t" strokeweight=".23666pt" strokecolor="#444444">
                <v:path arrowok="t"/>
              </v:shape>
            </v:group>
            <v:group style="position:absolute;left:10697;top:4963;width:166;height:2" coordorigin="10697,4963" coordsize="166,2">
              <v:shape style="position:absolute;left:10697;top:4963;width:166;height:2" coordorigin="10697,4963" coordsize="166,0" path="m10697,4963l10863,4963e" filled="f" stroked="t" strokeweight=".47332pt" strokecolor="#343434">
                <v:path arrowok="t"/>
              </v:shape>
            </v:group>
            <v:group style="position:absolute;left:10806;top:4963;width:719;height:2" coordorigin="10806,4963" coordsize="719,2">
              <v:shape style="position:absolute;left:10806;top:4963;width:719;height:2" coordorigin="10806,4963" coordsize="719,0" path="m10806,4963l11525,4963e" filled="f" stroked="t" strokeweight=".94664pt" strokecolor="#5B5B5B">
                <v:path arrowok="t"/>
              </v:shape>
            </v:group>
            <v:group style="position:absolute;left:469;top:2703;width:2;height:13782" coordorigin="469,2703" coordsize="2,13782">
              <v:shape style="position:absolute;left:469;top:2703;width:2;height:13782" coordorigin="469,2703" coordsize="0,13782" path="m469,16486l469,2703e" filled="f" stroked="t" strokeweight=".70998pt" strokecolor="#575757">
                <v:path arrowok="t"/>
              </v:shape>
            </v:group>
            <v:group style="position:absolute;left:5017;top:5204;width:3507;height:2" coordorigin="5017,5204" coordsize="3507,2">
              <v:shape style="position:absolute;left:5017;top:5204;width:3507;height:2" coordorigin="5017,5204" coordsize="3507,0" path="m5017,5204l8524,5204e" filled="f" stroked="t" strokeweight=".94664pt" strokecolor="#4B4B4B">
                <v:path arrowok="t"/>
              </v:shape>
            </v:group>
            <v:group style="position:absolute;left:8373;top:5201;width:459;height:2" coordorigin="8373,5201" coordsize="459,2">
              <v:shape style="position:absolute;left:8373;top:5201;width:459;height:2" coordorigin="8373,5201" coordsize="459,0" path="m8373,5201l8832,5201e" filled="f" stroked="t" strokeweight=".47332pt" strokecolor="#383838">
                <v:path arrowok="t"/>
              </v:shape>
            </v:group>
            <v:group style="position:absolute;left:8775;top:5204;width:1978;height:2" coordorigin="8775,5204" coordsize="1978,2">
              <v:shape style="position:absolute;left:8775;top:5204;width:1978;height:2" coordorigin="8775,5204" coordsize="1978,0" path="m8775,5204l10754,5204e" filled="f" stroked="t" strokeweight=".94664pt" strokecolor="#545454">
                <v:path arrowok="t"/>
              </v:shape>
            </v:group>
            <v:group style="position:absolute;left:10697;top:5201;width:166;height:2" coordorigin="10697,5201" coordsize="166,2">
              <v:shape style="position:absolute;left:10697;top:5201;width:166;height:2" coordorigin="10697,5201" coordsize="166,0" path="m10697,5201l10863,5201e" filled="f" stroked="t" strokeweight=".47332pt" strokecolor="#343434">
                <v:path arrowok="t"/>
              </v:shape>
            </v:group>
            <v:group style="position:absolute;left:10806;top:5201;width:719;height:2" coordorigin="10806,5201" coordsize="719,2">
              <v:shape style="position:absolute;left:10806;top:5201;width:719;height:2" coordorigin="10806,5201" coordsize="719,0" path="m10806,5201l11525,5201e" filled="f" stroked="t" strokeweight=".94664pt" strokecolor="#606060">
                <v:path arrowok="t"/>
              </v:shape>
            </v:group>
            <v:group style="position:absolute;left:469;top:5163;width:2;height:329" coordorigin="469,5163" coordsize="2,329">
              <v:shape style="position:absolute;left:469;top:5163;width:2;height:329" coordorigin="469,5163" coordsize="0,329" path="m469,5492l469,5163e" filled="f" stroked="t" strokeweight=".47332pt" strokecolor="#2F2F2F">
                <v:path arrowok="t"/>
              </v:shape>
            </v:group>
            <v:group style="position:absolute;left:5029;top:4472;width:2;height:1020" coordorigin="5029,4472" coordsize="2,1020">
              <v:shape style="position:absolute;left:5029;top:4472;width:2;height:1020" coordorigin="5029,4472" coordsize="0,1020" path="m5029,5492l5029,4472e" filled="f" stroked="t" strokeweight=".94664pt" strokecolor="#4B4B4B">
                <v:path arrowok="t"/>
              </v:shape>
            </v:group>
            <v:group style="position:absolute;left:5027;top:5444;width:6499;height:2" coordorigin="5027,5444" coordsize="6499,2">
              <v:shape style="position:absolute;left:5027;top:5444;width:6499;height:2" coordorigin="5027,5444" coordsize="6499,0" path="m5027,5444l11525,5444e" filled="f" stroked="t" strokeweight=".94664pt" strokecolor="#4B4B4B">
                <v:path arrowok="t"/>
              </v:shape>
            </v:group>
            <v:group style="position:absolute;left:9940;top:5444;width:161;height:2" coordorigin="9940,5444" coordsize="161,2">
              <v:shape style="position:absolute;left:9940;top:5444;width:161;height:2" coordorigin="9940,5444" coordsize="161,0" path="m9940,5444l10101,5444e" filled="f" stroked="t" strokeweight=".47332pt" strokecolor="#3F3F3F">
                <v:path arrowok="t"/>
              </v:shape>
            </v:group>
            <v:group style="position:absolute;left:2492;top:4705;width:2;height:992" coordorigin="2492,4705" coordsize="2,992">
              <v:shape style="position:absolute;left:2492;top:4705;width:2;height:992" coordorigin="2492,4705" coordsize="0,992" path="m2492,5697l2492,4705e" filled="f" stroked="t" strokeweight=".94664pt" strokecolor="#4F4F4F">
                <v:path arrowok="t"/>
              </v:shape>
            </v:group>
            <v:group style="position:absolute;left:2485;top:5685;width:6196;height:2" coordorigin="2485,5685" coordsize="6196,2">
              <v:shape style="position:absolute;left:2485;top:5685;width:6196;height:2" coordorigin="2485,5685" coordsize="6196,0" path="m2485,5685l8681,5685e" filled="f" stroked="t" strokeweight=".94664pt" strokecolor="#4B4B4B">
                <v:path arrowok="t"/>
              </v:shape>
            </v:group>
            <v:group style="position:absolute;left:5031;top:5435;width:2;height:272" coordorigin="5031,5435" coordsize="2,272">
              <v:shape style="position:absolute;left:5031;top:5435;width:2;height:272" coordorigin="5031,5435" coordsize="0,272" path="m5031,5707l5031,5435e" filled="f" stroked="t" strokeweight=".47332pt" strokecolor="#383838">
                <v:path arrowok="t"/>
              </v:shape>
            </v:group>
            <v:group style="position:absolute;left:8373;top:5685;width:459;height:2" coordorigin="8373,5685" coordsize="459,2">
              <v:shape style="position:absolute;left:8373;top:5685;width:459;height:2" coordorigin="8373,5685" coordsize="459,0" path="m8373,5685l8832,5685e" filled="f" stroked="t" strokeweight=".70998pt" strokecolor="#343434">
                <v:path arrowok="t"/>
              </v:shape>
            </v:group>
            <v:group style="position:absolute;left:8775;top:5685;width:2755;height:2" coordorigin="8775,5685" coordsize="2755,2">
              <v:shape style="position:absolute;left:8775;top:5685;width:2755;height:2" coordorigin="8775,5685" coordsize="2755,0" path="m8775,5685l11530,5685e" filled="f" stroked="t" strokeweight=".94664pt" strokecolor="#545454">
                <v:path arrowok="t"/>
              </v:shape>
            </v:group>
            <v:group style="position:absolute;left:459;top:5923;width:1401;height:2" coordorigin="459,5923" coordsize="1401,2">
              <v:shape style="position:absolute;left:459;top:5923;width:1401;height:2" coordorigin="459,5923" coordsize="1401,0" path="m459,5923l1860,5923e" filled="f" stroked="t" strokeweight=".70998pt" strokecolor="#646464">
                <v:path arrowok="t"/>
              </v:shape>
            </v:group>
            <v:group style="position:absolute;left:2490;top:5640;width:2;height:315" coordorigin="2490,5640" coordsize="2,315">
              <v:shape style="position:absolute;left:2490;top:5640;width:2;height:315" coordorigin="2490,5640" coordsize="0,315" path="m2490,5954l2490,5640e" filled="f" stroked="t" strokeweight=".47332pt" strokecolor="#282828">
                <v:path arrowok="t"/>
              </v:shape>
            </v:group>
            <v:group style="position:absolute;left:1789;top:5926;width:6735;height:2" coordorigin="1789,5926" coordsize="6735,2">
              <v:shape style="position:absolute;left:1789;top:5926;width:6735;height:2" coordorigin="1789,5926" coordsize="6735,0" path="m1789,5926l8524,5926e" filled="f" stroked="t" strokeweight=".94664pt" strokecolor="#4F4F4F">
                <v:path arrowok="t"/>
              </v:shape>
            </v:group>
            <v:group style="position:absolute;left:5031;top:5635;width:2;height:596" coordorigin="5031,5635" coordsize="2,596">
              <v:shape style="position:absolute;left:5031;top:5635;width:2;height:596" coordorigin="5031,5635" coordsize="0,596" path="m5031,6231l5031,5635e" filled="f" stroked="t" strokeweight=".94664pt" strokecolor="#4F4F4F">
                <v:path arrowok="t"/>
              </v:shape>
            </v:group>
            <v:group style="position:absolute;left:8373;top:5928;width:644;height:2" coordorigin="8373,5928" coordsize="644,2">
              <v:shape style="position:absolute;left:8373;top:5928;width:644;height:2" coordorigin="8373,5928" coordsize="644,0" path="m8373,5928l9017,5928e" filled="f" stroked="t" strokeweight=".47332pt" strokecolor="#2F2F2F">
                <v:path arrowok="t"/>
              </v:shape>
            </v:group>
            <v:group style="position:absolute;left:8908;top:5926;width:800;height:2" coordorigin="8908,5926" coordsize="800,2">
              <v:shape style="position:absolute;left:8908;top:5926;width:800;height:2" coordorigin="8908,5926" coordsize="800,0" path="m8908,5926l9708,5926e" filled="f" stroked="t" strokeweight=".70998pt" strokecolor="#484848">
                <v:path arrowok="t"/>
              </v:shape>
            </v:group>
            <v:group style="position:absolute;left:9651;top:5926;width:346;height:2" coordorigin="9651,5926" coordsize="346,2">
              <v:shape style="position:absolute;left:9651;top:5926;width:346;height:2" coordorigin="9651,5926" coordsize="346,0" path="m9651,5926l9997,5926e" filled="f" stroked="t" strokeweight=".47332pt" strokecolor="#2B2B2B">
                <v:path arrowok="t"/>
              </v:shape>
            </v:group>
            <v:group style="position:absolute;left:9940;top:5928;width:814;height:2" coordorigin="9940,5928" coordsize="814,2">
              <v:shape style="position:absolute;left:9940;top:5928;width:814;height:2" coordorigin="9940,5928" coordsize="814,0" path="m9940,5928l10754,5928e" filled="f" stroked="t" strokeweight=".94664pt" strokecolor="#545454">
                <v:path arrowok="t"/>
              </v:shape>
            </v:group>
            <v:group style="position:absolute;left:10697;top:5926;width:166;height:2" coordorigin="10697,5926" coordsize="166,2">
              <v:shape style="position:absolute;left:10697;top:5926;width:166;height:2" coordorigin="10697,5926" coordsize="166,0" path="m10697,5926l10863,5926e" filled="f" stroked="t" strokeweight=".47332pt" strokecolor="#282828">
                <v:path arrowok="t"/>
              </v:shape>
            </v:group>
            <v:group style="position:absolute;left:10806;top:5926;width:719;height:2" coordorigin="10806,5926" coordsize="719,2">
              <v:shape style="position:absolute;left:10806;top:5926;width:719;height:2" coordorigin="10806,5926" coordsize="719,0" path="m10806,5926l11525,5926e" filled="f" stroked="t" strokeweight=".94664pt" strokecolor="#5B5B5B">
                <v:path arrowok="t"/>
              </v:shape>
            </v:group>
            <v:group style="position:absolute;left:2490;top:5883;width:2;height:348" coordorigin="2490,5883" coordsize="2,348">
              <v:shape style="position:absolute;left:2490;top:5883;width:2;height:348" coordorigin="2490,5883" coordsize="0,348" path="m2490,6231l2490,5883e" filled="f" stroked="t" strokeweight=".70998pt" strokecolor="#444444">
                <v:path arrowok="t"/>
              </v:shape>
            </v:group>
            <v:group style="position:absolute;left:7833;top:5912;width:2;height:291" coordorigin="7833,5912" coordsize="2,291">
              <v:shape style="position:absolute;left:7833;top:5912;width:2;height:291" coordorigin="7833,5912" coordsize="0,291" path="m7833,6202l7833,5912e" filled="f" stroked="t" strokeweight=".23666pt" strokecolor="#5B5B5B">
                <v:path arrowok="t"/>
              </v:shape>
            </v:group>
            <v:group style="position:absolute;left:469;top:6174;width:2;height:238" coordorigin="469,6174" coordsize="2,238">
              <v:shape style="position:absolute;left:469;top:6174;width:2;height:238" coordorigin="469,6174" coordsize="0,238" path="m469,6412l469,6174e" filled="f" stroked="t" strokeweight=".47332pt" strokecolor="#2B2B2B">
                <v:path arrowok="t"/>
              </v:shape>
            </v:group>
            <v:group style="position:absolute;left:2490;top:6021;width:2;height:629" coordorigin="2490,6021" coordsize="2,629">
              <v:shape style="position:absolute;left:2490;top:6021;width:2;height:629" coordorigin="2490,6021" coordsize="0,629" path="m2490,6650l2490,6021e" filled="f" stroked="t" strokeweight=".70998pt" strokecolor="#4B4B4B">
                <v:path arrowok="t"/>
              </v:shape>
            </v:group>
            <v:group style="position:absolute;left:2480;top:6398;width:1515;height:2" coordorigin="2480,6398" coordsize="1515,2">
              <v:shape style="position:absolute;left:2480;top:6398;width:1515;height:2" coordorigin="2480,6398" coordsize="1515,0" path="m2480,6398l3995,6398e" filled="f" stroked="t" strokeweight=".47332pt" strokecolor="#484848">
                <v:path arrowok="t"/>
              </v:shape>
            </v:group>
            <v:group style="position:absolute;left:5031;top:6174;width:2;height:248" coordorigin="5031,6174" coordsize="2,248">
              <v:shape style="position:absolute;left:5031;top:6174;width:2;height:248" coordorigin="5031,6174" coordsize="0,248" path="m5031,6422l5031,6174e" filled="f" stroked="t" strokeweight=".47332pt" strokecolor="#343434">
                <v:path arrowok="t"/>
              </v:shape>
            </v:group>
            <v:group style="position:absolute;left:2509;top:6398;width:7488;height:2" coordorigin="2509,6398" coordsize="7488,2">
              <v:shape style="position:absolute;left:2509;top:6398;width:7488;height:2" coordorigin="2509,6398" coordsize="7488,0" path="m2509,6398l9997,6398e" filled="f" stroked="t" strokeweight=".94664pt" strokecolor="#4F4F4F">
                <v:path arrowok="t"/>
              </v:shape>
            </v:group>
            <v:group style="position:absolute;left:7833;top:6202;width:2;height:429" coordorigin="7833,6202" coordsize="2,429">
              <v:shape style="position:absolute;left:7833;top:6202;width:2;height:429" coordorigin="7833,6202" coordsize="0,429" path="m7833,6631l7833,6202e" filled="f" stroked="t" strokeweight=".23666pt" strokecolor="#444444">
                <v:path arrowok="t"/>
              </v:shape>
            </v:group>
            <v:group style="position:absolute;left:9940;top:6395;width:161;height:2" coordorigin="9940,6395" coordsize="161,2">
              <v:shape style="position:absolute;left:9940;top:6395;width:161;height:2" coordorigin="9940,6395" coordsize="161,0" path="m9940,6395l10101,6395e" filled="f" stroked="t" strokeweight=".47332pt" strokecolor="#383838">
                <v:path arrowok="t"/>
              </v:shape>
            </v:group>
            <v:group style="position:absolute;left:10025;top:6395;width:1505;height:2" coordorigin="10025,6395" coordsize="1505,2">
              <v:shape style="position:absolute;left:10025;top:6395;width:1505;height:2" coordorigin="10025,6395" coordsize="1505,0" path="m10025,6395l11530,6395e" filled="f" stroked="t" strokeweight=".70998pt" strokecolor="#545454">
                <v:path arrowok="t"/>
              </v:shape>
            </v:group>
            <v:group style="position:absolute;left:2485;top:6636;width:8269;height:2" coordorigin="2485,6636" coordsize="8269,2">
              <v:shape style="position:absolute;left:2485;top:6636;width:8269;height:2" coordorigin="2485,6636" coordsize="8269,0" path="m2485,6636l10754,6636e" filled="f" stroked="t" strokeweight=".94664pt" strokecolor="#4F4F4F">
                <v:path arrowok="t"/>
              </v:shape>
            </v:group>
            <v:group style="position:absolute;left:5036;top:6350;width:2;height:296" coordorigin="5036,6350" coordsize="2,296">
              <v:shape style="position:absolute;left:5036;top:6350;width:2;height:296" coordorigin="5036,6350" coordsize="0,296" path="m5036,6646l5036,6350e" filled="f" stroked="t" strokeweight=".70998pt" strokecolor="#3F3F3F">
                <v:path arrowok="t"/>
              </v:shape>
            </v:group>
            <v:group style="position:absolute;left:10697;top:6631;width:166;height:2" coordorigin="10697,6631" coordsize="166,2">
              <v:shape style="position:absolute;left:10697;top:6631;width:166;height:2" coordorigin="10697,6631" coordsize="166,0" path="m10697,6631l10863,6631e" filled="f" stroked="t" strokeweight=".47332pt" strokecolor="#2F2F2F">
                <v:path arrowok="t"/>
              </v:shape>
            </v:group>
            <v:group style="position:absolute;left:10806;top:6631;width:724;height:2" coordorigin="10806,6631" coordsize="724,2">
              <v:shape style="position:absolute;left:10806;top:6631;width:724;height:2" coordorigin="10806,6631" coordsize="724,0" path="m10806,6631l11530,6631e" filled="f" stroked="t" strokeweight=".94664pt" strokecolor="#606060">
                <v:path arrowok="t"/>
              </v:shape>
            </v:group>
            <v:group style="position:absolute;left:459;top:6877;width:8591;height:2" coordorigin="459,6877" coordsize="8591,2">
              <v:shape style="position:absolute;left:459;top:6877;width:8591;height:2" coordorigin="459,6877" coordsize="8591,0" path="m459,6877l9050,6877e" filled="f" stroked="t" strokeweight=".94664pt" strokecolor="#545454">
                <v:path arrowok="t"/>
              </v:shape>
            </v:group>
            <v:group style="position:absolute;left:2490;top:6550;width:2;height:367" coordorigin="2490,6550" coordsize="2,367">
              <v:shape style="position:absolute;left:2490;top:6550;width:2;height:367" coordorigin="2490,6550" coordsize="0,367" path="m2490,6917l2490,6550e" filled="f" stroked="t" strokeweight=".70998pt" strokecolor="#3F3F3F">
                <v:path arrowok="t"/>
              </v:shape>
            </v:group>
            <v:group style="position:absolute;left:8960;top:6872;width:426;height:2" coordorigin="8960,6872" coordsize="426,2">
              <v:shape style="position:absolute;left:8960;top:6872;width:426;height:2" coordorigin="8960,6872" coordsize="426,0" path="m8960,6872l9386,6872e" filled="f" stroked="t" strokeweight=".47332pt" strokecolor="#3F3F3F">
                <v:path arrowok="t"/>
              </v:shape>
            </v:group>
            <v:group style="position:absolute;left:9329;top:6872;width:2201;height:2" coordorigin="9329,6872" coordsize="2201,2">
              <v:shape style="position:absolute;left:9329;top:6872;width:2201;height:2" coordorigin="9329,6872" coordsize="2201,0" path="m9329,6872l11530,6872e" filled="f" stroked="t" strokeweight=".94664pt" strokecolor="#5B5B5B">
                <v:path arrowok="t"/>
              </v:shape>
            </v:group>
            <v:group style="position:absolute;left:2492;top:6832;width:2;height:810" coordorigin="2492,6832" coordsize="2,810">
              <v:shape style="position:absolute;left:2492;top:6832;width:2;height:810" coordorigin="2492,6832" coordsize="0,810" path="m2492,7642l2492,6832e" filled="f" stroked="t" strokeweight=".94664pt" strokecolor="#4F4F4F">
                <v:path arrowok="t"/>
              </v:shape>
            </v:group>
            <v:group style="position:absolute;left:464;top:7385;width:9107;height:2" coordorigin="464,7385" coordsize="9107,2">
              <v:shape style="position:absolute;left:464;top:7385;width:9107;height:2" coordorigin="464,7385" coordsize="9107,0" path="m464,7385l9571,7385e" filled="f" stroked="t" strokeweight=".94664pt" strokecolor="#4F4F4F">
                <v:path arrowok="t"/>
              </v:shape>
            </v:group>
            <v:group style="position:absolute;left:9329;top:7382;width:379;height:2" coordorigin="9329,7382" coordsize="379,2">
              <v:shape style="position:absolute;left:9329;top:7382;width:379;height:2" coordorigin="9329,7382" coordsize="379,0" path="m9329,7382l9708,7382e" filled="f" stroked="t" strokeweight=".70998pt" strokecolor="#3B3B3B">
                <v:path arrowok="t"/>
              </v:shape>
            </v:group>
            <v:group style="position:absolute;left:9637;top:7382;width:473;height:2" coordorigin="9637,7382" coordsize="473,2">
              <v:shape style="position:absolute;left:9637;top:7382;width:473;height:2" coordorigin="9637,7382" coordsize="473,0" path="m9637,7382l10110,7382e" filled="f" stroked="t" strokeweight=".94664pt" strokecolor="#575757">
                <v:path arrowok="t"/>
              </v:shape>
            </v:group>
            <v:group style="position:absolute;left:10044;top:7382;width:710;height:2" coordorigin="10044,7382" coordsize="710,2">
              <v:shape style="position:absolute;left:10044;top:7382;width:710;height:2" coordorigin="10044,7382" coordsize="710,0" path="m10044,7382l10754,7382e" filled="f" stroked="t" strokeweight=".70998pt" strokecolor="#444444">
                <v:path arrowok="t"/>
              </v:shape>
            </v:group>
            <v:group style="position:absolute;left:10602;top:7382;width:928;height:2" coordorigin="10602,7382" coordsize="928,2">
              <v:shape style="position:absolute;left:10602;top:7382;width:928;height:2" coordorigin="10602,7382" coordsize="928,0" path="m10602,7382l11530,7382e" filled="f" stroked="t" strokeweight=".94664pt" strokecolor="#575757">
                <v:path arrowok="t"/>
              </v:shape>
            </v:group>
            <v:group style="position:absolute;left:5031;top:7380;width:2;height:262" coordorigin="5031,7380" coordsize="2,262">
              <v:shape style="position:absolute;left:5031;top:7380;width:2;height:262" coordorigin="5031,7380" coordsize="0,262" path="m5031,7642l5031,7380e" filled="f" stroked="t" strokeweight=".47332pt" strokecolor="#3B3B3B">
                <v:path arrowok="t"/>
              </v:shape>
            </v:group>
            <v:group style="position:absolute;left:5022;top:7621;width:6508;height:2" coordorigin="5022,7621" coordsize="6508,2">
              <v:shape style="position:absolute;left:5022;top:7621;width:6508;height:2" coordorigin="5022,7621" coordsize="6508,0" path="m5022,7621l11530,7621e" filled="f" stroked="t" strokeweight=".70998pt" strokecolor="#4F4F4F">
                <v:path arrowok="t"/>
              </v:shape>
            </v:group>
            <v:group style="position:absolute;left:2490;top:7585;width:2;height:315" coordorigin="2490,7585" coordsize="2,315">
              <v:shape style="position:absolute;left:2490;top:7585;width:2;height:315" coordorigin="2490,7585" coordsize="0,315" path="m2490,7900l2490,7585e" filled="f" stroked="t" strokeweight=".47332pt" strokecolor="#2B2B2B">
                <v:path arrowok="t"/>
              </v:shape>
            </v:group>
            <v:group style="position:absolute;left:5031;top:7585;width:2;height:529" coordorigin="5031,7585" coordsize="2,529">
              <v:shape style="position:absolute;left:5031;top:7585;width:2;height:529" coordorigin="5031,7585" coordsize="0,529" path="m5031,8114l5031,7585e" filled="f" stroked="t" strokeweight=".94664pt" strokecolor="#545454">
                <v:path arrowok="t"/>
              </v:shape>
            </v:group>
            <v:group style="position:absolute;left:5022;top:7861;width:6503;height:2" coordorigin="5022,7861" coordsize="6503,2">
              <v:shape style="position:absolute;left:5022;top:7861;width:6503;height:2" coordorigin="5022,7861" coordsize="6503,0" path="m5022,7861l11525,7861e" filled="f" stroked="t" strokeweight=".94664pt" strokecolor="#4F4F4F">
                <v:path arrowok="t"/>
              </v:shape>
            </v:group>
            <v:group style="position:absolute;left:454;top:8109;width:525;height:2" coordorigin="454,8109" coordsize="525,2">
              <v:shape style="position:absolute;left:454;top:8109;width:525;height:2" coordorigin="454,8109" coordsize="525,0" path="m454,8109l980,8109e" filled="f" stroked="t" strokeweight=".70998pt" strokecolor="#545454">
                <v:path arrowok="t"/>
              </v:shape>
            </v:group>
            <v:group style="position:absolute;left:923;top:8109;width:8321;height:2" coordorigin="923,8109" coordsize="8321,2">
              <v:shape style="position:absolute;left:923;top:8109;width:8321;height:2" coordorigin="923,8109" coordsize="8321,0" path="m923,8109l9244,8109e" filled="f" stroked="t" strokeweight=".94664pt" strokecolor="#4F4F4F">
                <v:path arrowok="t"/>
              </v:shape>
            </v:group>
            <v:group style="position:absolute;left:9187;top:8105;width:199;height:2" coordorigin="9187,8105" coordsize="199,2">
              <v:shape style="position:absolute;left:9187;top:8105;width:199;height:2" coordorigin="9187,8105" coordsize="199,0" path="m9187,8105l9386,8105e" filled="f" stroked="t" strokeweight=".47332pt" strokecolor="#383838">
                <v:path arrowok="t"/>
              </v:shape>
            </v:group>
            <v:group style="position:absolute;left:9329;top:8105;width:2196;height:2" coordorigin="9329,8105" coordsize="2196,2">
              <v:shape style="position:absolute;left:9329;top:8105;width:2196;height:2" coordorigin="9329,8105" coordsize="2196,0" path="m9329,8105l11525,8105e" filled="f" stroked="t" strokeweight=".94664pt" strokecolor="#5B5B5B">
                <v:path arrowok="t"/>
              </v:shape>
            </v:group>
            <v:group style="position:absolute;left:473;top:992;width:2;height:334" coordorigin="473,992" coordsize="2,334">
              <v:shape style="position:absolute;left:473;top:992;width:2;height:334" coordorigin="473,992" coordsize="0,334" path="m473,1325l473,992e" filled="f" stroked="t" strokeweight=".47332pt" strokecolor="#878787">
                <v:path arrowok="t"/>
              </v:shape>
            </v:group>
            <v:group style="position:absolute;left:473;top:1220;width:2;height:458" coordorigin="473,1220" coordsize="2,458">
              <v:shape style="position:absolute;left:473;top:1220;width:2;height:458" coordorigin="473,1220" coordsize="0,458" path="m473,1678l473,1220e" filled="f" stroked="t" strokeweight=".94664pt" strokecolor="#9C9C9C">
                <v:path arrowok="t"/>
              </v:shape>
            </v:group>
            <v:group style="position:absolute;left:471;top:825;width:2;height:15661" coordorigin="471,825" coordsize="2,15661">
              <v:shape style="position:absolute;left:471;top:825;width:2;height:15661" coordorigin="471,825" coordsize="0,15661" path="m471,16486l471,825e" filled="f" stroked="t" strokeweight=".70998pt" strokecolor="#606060">
                <v:path arrowok="t"/>
              </v:shape>
            </v:group>
            <v:group style="position:absolute;left:2492;top:7842;width:2;height:1735" coordorigin="2492,7842" coordsize="2,1735">
              <v:shape style="position:absolute;left:2492;top:7842;width:2;height:1735" coordorigin="2492,7842" coordsize="0,1735" path="m2492,9578l2492,7842e" filled="f" stroked="t" strokeweight=".94664pt" strokecolor="#545454">
                <v:path arrowok="t"/>
              </v:shape>
            </v:group>
            <v:group style="position:absolute;left:459;top:8917;width:8558;height:2" coordorigin="459,8917" coordsize="8558,2">
              <v:shape style="position:absolute;left:459;top:8917;width:8558;height:2" coordorigin="459,8917" coordsize="8558,0" path="m459,8917l9017,8917e" filled="f" stroked="t" strokeweight=".70998pt" strokecolor="#575757">
                <v:path arrowok="t"/>
              </v:shape>
            </v:group>
            <v:group style="position:absolute;left:8960;top:8915;width:284;height:2" coordorigin="8960,8915" coordsize="284,2">
              <v:shape style="position:absolute;left:8960;top:8915;width:284;height:2" coordorigin="8960,8915" coordsize="284,0" path="m8960,8915l9244,8915e" filled="f" stroked="t" strokeweight=".47332pt" strokecolor="#3F3F3F">
                <v:path arrowok="t"/>
              </v:shape>
            </v:group>
            <v:group style="position:absolute;left:9187;top:8913;width:809;height:2" coordorigin="9187,8913" coordsize="809,2">
              <v:shape style="position:absolute;left:9187;top:8913;width:809;height:2" coordorigin="9187,8913" coordsize="809,0" path="m9187,8913l9997,8913e" filled="f" stroked="t" strokeweight=".94664pt" strokecolor="#575757">
                <v:path arrowok="t"/>
              </v:shape>
            </v:group>
            <v:group style="position:absolute;left:9940;top:8915;width:161;height:2" coordorigin="9940,8915" coordsize="161,2">
              <v:shape style="position:absolute;left:9940;top:8915;width:161;height:2" coordorigin="9940,8915" coordsize="161,0" path="m9940,8915l10101,8915e" filled="f" stroked="t" strokeweight=".47332pt" strokecolor="#3B3B3B">
                <v:path arrowok="t"/>
              </v:shape>
            </v:group>
            <v:group style="position:absolute;left:10044;top:8915;width:710;height:2" coordorigin="10044,8915" coordsize="710,2">
              <v:shape style="position:absolute;left:10044;top:8915;width:710;height:2" coordorigin="10044,8915" coordsize="710,0" path="m10044,8915l10754,8915e" filled="f" stroked="t" strokeweight=".70998pt" strokecolor="#545454">
                <v:path arrowok="t"/>
              </v:shape>
            </v:group>
            <v:group style="position:absolute;left:10697;top:8910;width:166;height:2" coordorigin="10697,8910" coordsize="166,2">
              <v:shape style="position:absolute;left:10697;top:8910;width:166;height:2" coordorigin="10697,8910" coordsize="166,0" path="m10697,8910l10863,8910e" filled="f" stroked="t" strokeweight=".47332pt" strokecolor="#383838">
                <v:path arrowok="t"/>
              </v:shape>
            </v:group>
            <v:group style="position:absolute;left:10806;top:8910;width:719;height:2" coordorigin="10806,8910" coordsize="719,2">
              <v:shape style="position:absolute;left:10806;top:8910;width:719;height:2" coordorigin="10806,8910" coordsize="719,0" path="m10806,8910l11525,8910e" filled="f" stroked="t" strokeweight=".70998pt" strokecolor="#646464">
                <v:path arrowok="t"/>
              </v:shape>
            </v:group>
            <v:group style="position:absolute;left:11518;top:8062;width:2;height:882" coordorigin="11518,8062" coordsize="2,882">
              <v:shape style="position:absolute;left:11518;top:8062;width:2;height:882" coordorigin="11518,8062" coordsize="0,882" path="m11518,8944l11518,8062e" filled="f" stroked="t" strokeweight=".94664pt" strokecolor="#646464">
                <v:path arrowok="t"/>
              </v:shape>
            </v:group>
            <v:group style="position:absolute;left:11521;top:8872;width:2;height:329" coordorigin="11521,8872" coordsize="2,329">
              <v:shape style="position:absolute;left:11521;top:8872;width:2;height:329" coordorigin="11521,8872" coordsize="0,329" path="m11521,9201l11521,8872e" filled="f" stroked="t" strokeweight=".47332pt" strokecolor="#484848">
                <v:path arrowok="t"/>
              </v:shape>
            </v:group>
            <v:group style="position:absolute;left:2492;top:9373;width:2;height:496" coordorigin="2492,9373" coordsize="2,496">
              <v:shape style="position:absolute;left:2492;top:9373;width:2;height:496" coordorigin="2492,9373" coordsize="0,496" path="m2492,9868l2492,9373e" filled="f" stroked="t" strokeweight=".47332pt" strokecolor="#3B3B3B">
                <v:path arrowok="t"/>
              </v:shape>
            </v:group>
            <v:group style="position:absolute;left:459;top:9840;width:10295;height:2" coordorigin="459,9840" coordsize="10295,2">
              <v:shape style="position:absolute;left:459;top:9840;width:10295;height:2" coordorigin="459,9840" coordsize="10295,0" path="m459,9840l10754,9840e" filled="f" stroked="t" strokeweight=".70998pt" strokecolor="#4F4F4F">
                <v:path arrowok="t"/>
              </v:shape>
            </v:group>
            <v:group style="position:absolute;left:10697;top:9835;width:166;height:2" coordorigin="10697,9835" coordsize="166,2">
              <v:shape style="position:absolute;left:10697;top:9835;width:166;height:2" coordorigin="10697,9835" coordsize="166,0" path="m10697,9835l10863,9835e" filled="f" stroked="t" strokeweight=".47332pt" strokecolor="#2B2B2B">
                <v:path arrowok="t"/>
              </v:shape>
            </v:group>
            <v:group style="position:absolute;left:10806;top:9835;width:724;height:2" coordorigin="10806,9835" coordsize="724,2">
              <v:shape style="position:absolute;left:10806;top:9835;width:724;height:2" coordorigin="10806,9835" coordsize="724,0" path="m10806,9835l11530,9835e" filled="f" stroked="t" strokeweight=".70998pt" strokecolor="#545454">
                <v:path arrowok="t"/>
              </v:shape>
            </v:group>
            <v:group style="position:absolute;left:454;top:10083;width:11080;height:2" coordorigin="454,10083" coordsize="11080,2">
              <v:shape style="position:absolute;left:454;top:10083;width:11080;height:2" coordorigin="454,10083" coordsize="11080,0" path="m454,10083l11535,10083e" filled="f" stroked="t" strokeweight=".94664pt" strokecolor="#545454">
                <v:path arrowok="t"/>
              </v:shape>
            </v:group>
            <v:group style="position:absolute;left:459;top:10326;width:6409;height:2" coordorigin="459,10326" coordsize="6409,2">
              <v:shape style="position:absolute;left:459;top:10326;width:6409;height:2" coordorigin="459,10326" coordsize="6409,0" path="m459,10326l6868,10326e" filled="f" stroked="t" strokeweight=".94664pt" strokecolor="#545454">
                <v:path arrowok="t"/>
              </v:shape>
            </v:group>
            <v:group style="position:absolute;left:6811;top:10324;width:270;height:2" coordorigin="6811,10324" coordsize="270,2">
              <v:shape style="position:absolute;left:6811;top:10324;width:270;height:2" coordorigin="6811,10324" coordsize="270,0" path="m6811,10324l7081,10324e" filled="f" stroked="t" strokeweight=".70998pt" strokecolor="#2F2F2F">
                <v:path arrowok="t"/>
              </v:shape>
            </v:group>
            <v:group style="position:absolute;left:6892;top:10321;width:2594;height:2" coordorigin="6892,10321" coordsize="2594,2">
              <v:shape style="position:absolute;left:6892;top:10321;width:2594;height:2" coordorigin="6892,10321" coordsize="2594,0" path="m6892,10321l9485,10321e" filled="f" stroked="t" strokeweight=".94664pt" strokecolor="#4B4B4B">
                <v:path arrowok="t"/>
              </v:shape>
            </v:group>
            <v:group style="position:absolute;left:9329;top:10319;width:379;height:2" coordorigin="9329,10319" coordsize="379,2">
              <v:shape style="position:absolute;left:9329;top:10319;width:379;height:2" coordorigin="9329,10319" coordsize="379,0" path="m9329,10319l9708,10319e" filled="f" stroked="t" strokeweight=".47332pt" strokecolor="#383838">
                <v:path arrowok="t"/>
              </v:shape>
            </v:group>
            <v:group style="position:absolute;left:9651;top:10319;width:1879;height:2" coordorigin="9651,10319" coordsize="1879,2">
              <v:shape style="position:absolute;left:9651;top:10319;width:1879;height:2" coordorigin="9651,10319" coordsize="1879,0" path="m9651,10319l11530,10319e" filled="f" stroked="t" strokeweight=".70998pt" strokecolor="#545454">
                <v:path arrowok="t"/>
              </v:shape>
            </v:group>
            <v:group style="position:absolute;left:895;top:10805;width:2901;height:2" coordorigin="895,10805" coordsize="2901,2">
              <v:shape style="position:absolute;left:895;top:10805;width:2901;height:2" coordorigin="895,10805" coordsize="2901,0" path="m895,10805l3796,10805e" filled="f" stroked="t" strokeweight=".70998pt" strokecolor="#5B5B5B">
                <v:path arrowok="t"/>
              </v:shape>
            </v:group>
            <v:group style="position:absolute;left:5136;top:10805;width:625;height:2" coordorigin="5136,10805" coordsize="625,2">
              <v:shape style="position:absolute;left:5136;top:10805;width:625;height:2" coordorigin="5136,10805" coordsize="625,0" path="m5136,10805l5760,10805e" filled="f" stroked="t" strokeweight=".70998pt" strokecolor="#545454">
                <v:path arrowok="t"/>
              </v:shape>
            </v:group>
            <v:group style="position:absolute;left:7805;top:10803;width:625;height:2" coordorigin="7805,10803" coordsize="625,2">
              <v:shape style="position:absolute;left:7805;top:10803;width:625;height:2" coordorigin="7805,10803" coordsize="625,0" path="m7805,10803l8430,10803e" filled="f" stroked="t" strokeweight=".47332pt" strokecolor="#383838">
                <v:path arrowok="t"/>
              </v:shape>
            </v:group>
            <v:group style="position:absolute;left:8960;top:10803;width:426;height:2" coordorigin="8960,10803" coordsize="426,2">
              <v:shape style="position:absolute;left:8960;top:10803;width:426;height:2" coordorigin="8960,10803" coordsize="426,0" path="m8960,10803l9386,10803e" filled="f" stroked="t" strokeweight=".47332pt" strokecolor="#282828">
                <v:path arrowok="t"/>
              </v:shape>
            </v:group>
            <v:group style="position:absolute;left:9372;top:10800;width:729;height:2" coordorigin="9372,10800" coordsize="729,2">
              <v:shape style="position:absolute;left:9372;top:10800;width:729;height:2" coordorigin="9372,10800" coordsize="729,0" path="m9372,10800l10101,10800e" filled="f" stroked="t" strokeweight=".70998pt" strokecolor="#5B5B5B">
                <v:path arrowok="t"/>
              </v:shape>
            </v:group>
            <v:group style="position:absolute;left:2509;top:10803;width:9026;height:2" coordorigin="2509,10803" coordsize="9026,2">
              <v:shape style="position:absolute;left:2509;top:10803;width:9026;height:2" coordorigin="2509,10803" coordsize="9026,0" path="m2509,10803l11535,10803e" filled="f" stroked="t" strokeweight=".94664pt" strokecolor="#575757">
                <v:path arrowok="t"/>
              </v:shape>
            </v:group>
            <v:group style="position:absolute;left:5590;top:11098;width:1898;height:2" coordorigin="5590,11098" coordsize="1898,2">
              <v:shape style="position:absolute;left:5590;top:11098;width:1898;height:2" coordorigin="5590,11098" coordsize="1898,0" path="m5590,11098l7488,11098e" filled="f" stroked="t" strokeweight=".23666pt" strokecolor="#808080">
                <v:path arrowok="t"/>
              </v:shape>
            </v:group>
            <v:group style="position:absolute;left:459;top:11098;width:2035;height:2" coordorigin="459,11098" coordsize="2035,2">
              <v:shape style="position:absolute;left:459;top:11098;width:2035;height:2" coordorigin="459,11098" coordsize="2035,0" path="m459,11098l2494,11098e" filled="f" stroked="t" strokeweight=".23666pt" strokecolor="#5B5B5B">
                <v:path arrowok="t"/>
              </v:shape>
            </v:group>
            <v:group style="position:absolute;left:2480;top:11122;width:544;height:2" coordorigin="2480,11122" coordsize="544,2">
              <v:shape style="position:absolute;left:2480;top:11122;width:544;height:2" coordorigin="2480,11122" coordsize="544,0" path="m2480,11122l3025,11122e" filled="f" stroked="t" strokeweight=".47332pt" strokecolor="#444444">
                <v:path arrowok="t"/>
              </v:shape>
            </v:group>
            <v:group style="position:absolute;left:3001;top:11098;width:1122;height:2" coordorigin="3001,11098" coordsize="1122,2">
              <v:shape style="position:absolute;left:3001;top:11098;width:1122;height:2" coordorigin="3001,11098" coordsize="1122,0" path="m3001,11098l4123,11098e" filled="f" stroked="t" strokeweight=".23666pt" strokecolor="#676767">
                <v:path arrowok="t"/>
              </v:shape>
            </v:group>
            <v:group style="position:absolute;left:4123;top:11098;width:1467;height:2" coordorigin="4123,11098" coordsize="1467,2">
              <v:shape style="position:absolute;left:4123;top:11098;width:1467;height:2" coordorigin="4123,11098" coordsize="1467,0" path="m4123,11098l5590,11098e" filled="f" stroked="t" strokeweight=".23666pt" strokecolor="#000000">
                <v:path arrowok="t"/>
              </v:shape>
            </v:group>
            <v:group style="position:absolute;left:7488;top:11098;width:346;height:2" coordorigin="7488,11098" coordsize="346,2">
              <v:shape style="position:absolute;left:7488;top:11098;width:346;height:2" coordorigin="7488,11098" coordsize="346,0" path="m7488,11098l7833,11098e" filled="f" stroked="t" strokeweight=".23666pt" strokecolor="#606060">
                <v:path arrowok="t"/>
              </v:shape>
            </v:group>
            <v:group style="position:absolute;left:7833;top:11098;width:970;height:2" coordorigin="7833,11098" coordsize="970,2">
              <v:shape style="position:absolute;left:7833;top:11098;width:970;height:2" coordorigin="7833,11098" coordsize="970,0" path="m7833,11098l8804,11098e" filled="f" stroked="t" strokeweight=".23666pt" strokecolor="#000000">
                <v:path arrowok="t"/>
              </v:shape>
            </v:group>
            <v:group style="position:absolute;left:8804;top:11098;width:185;height:2" coordorigin="8804,11098" coordsize="185,2">
              <v:shape style="position:absolute;left:8804;top:11098;width:185;height:2" coordorigin="8804,11098" coordsize="185,0" path="m8804,11098l8988,11098e" filled="f" stroked="t" strokeweight=".23666pt" strokecolor="#4B4B4B">
                <v:path arrowok="t"/>
              </v:shape>
            </v:group>
            <v:group style="position:absolute;left:8988;top:11098;width:227;height:2" coordorigin="8988,11098" coordsize="227,2">
              <v:shape style="position:absolute;left:8988;top:11098;width:227;height:2" coordorigin="8988,11098" coordsize="227,0" path="m8988,11098l9216,11098e" filled="f" stroked="t" strokeweight=".23666pt" strokecolor="#343434">
                <v:path arrowok="t"/>
              </v:shape>
            </v:group>
            <v:group style="position:absolute;left:9216;top:11098;width:857;height:2" coordorigin="9216,11098" coordsize="857,2">
              <v:shape style="position:absolute;left:9216;top:11098;width:857;height:2" coordorigin="9216,11098" coordsize="857,0" path="m9216,11098l10072,11098e" filled="f" stroked="t" strokeweight=".23666pt" strokecolor="#4B4B4B">
                <v:path arrowok="t"/>
              </v:shape>
            </v:group>
            <v:group style="position:absolute;left:10072;top:11098;width:653;height:2" coordorigin="10072,11098" coordsize="653,2">
              <v:shape style="position:absolute;left:10072;top:11098;width:653;height:2" coordorigin="10072,11098" coordsize="653,0" path="m10072,11098l10725,11098e" filled="f" stroked="t" strokeweight=".23666pt" strokecolor="#383838">
                <v:path arrowok="t"/>
              </v:shape>
            </v:group>
            <v:group style="position:absolute;left:10725;top:11098;width:795;height:2" coordorigin="10725,11098" coordsize="795,2">
              <v:shape style="position:absolute;left:10725;top:11098;width:795;height:2" coordorigin="10725,11098" coordsize="795,0" path="m10725,11098l11521,11098e" filled="f" stroked="t" strokeweight=".23666pt" strokecolor="#000000">
                <v:path arrowok="t"/>
              </v:shape>
            </v:group>
            <v:group style="position:absolute;left:464;top:11284;width:1392;height:2" coordorigin="464,11284" coordsize="1392,2">
              <v:shape style="position:absolute;left:464;top:11284;width:1392;height:2" coordorigin="464,11284" coordsize="1392,0" path="m464,11284l1855,11284e" filled="f" stroked="t" strokeweight=".70998pt" strokecolor="#606060">
                <v:path arrowok="t"/>
              </v:shape>
            </v:group>
            <v:group style="position:absolute;left:1827;top:11070;width:2;height:725" coordorigin="1827,11070" coordsize="2,725">
              <v:shape style="position:absolute;left:1827;top:11070;width:2;height:725" coordorigin="1827,11070" coordsize="0,725" path="m1827,11794l1827,11070e" filled="f" stroked="t" strokeweight=".70998pt" strokecolor="#4B4B4B">
                <v:path arrowok="t"/>
              </v:shape>
            </v:group>
            <v:group style="position:absolute;left:1784;top:11284;width:2210;height:2" coordorigin="1784,11284" coordsize="2210,2">
              <v:shape style="position:absolute;left:1784;top:11284;width:2210;height:2" coordorigin="1784,11284" coordsize="2210,0" path="m1784,11284l3995,11284e" filled="f" stroked="t" strokeweight=".47332pt" strokecolor="#4B4B4B">
                <v:path arrowok="t"/>
              </v:shape>
            </v:group>
            <v:group style="position:absolute;left:2490;top:9797;width:2;height:2388" coordorigin="2490,9797" coordsize="2,2388">
              <v:shape style="position:absolute;left:2490;top:9797;width:2;height:2388" coordorigin="2490,9797" coordsize="0,2388" path="m2490,12185l2490,9797e" filled="f" stroked="t" strokeweight=".94664pt" strokecolor="#4F4F4F">
                <v:path arrowok="t"/>
              </v:shape>
            </v:group>
            <v:group style="position:absolute;left:3938;top:11284;width:213;height:2" coordorigin="3938,11284" coordsize="213,2">
              <v:shape style="position:absolute;left:3938;top:11284;width:213;height:2" coordorigin="3938,11284" coordsize="213,0" path="m3938,11284l4151,11284e" filled="f" stroked="t" strokeweight=".47332pt" strokecolor="#2B2B2B">
                <v:path arrowok="t"/>
              </v:shape>
            </v:group>
            <v:group style="position:absolute;left:4094;top:11282;width:6660;height:2" coordorigin="4094,11282" coordsize="6660,2">
              <v:shape style="position:absolute;left:4094;top:11282;width:6660;height:2" coordorigin="4094,11282" coordsize="6660,0" path="m4094,11282l10754,11282e" filled="f" stroked="t" strokeweight=".94664pt" strokecolor="#4F4F4F">
                <v:path arrowok="t"/>
              </v:shape>
            </v:group>
            <v:group style="position:absolute;left:10697;top:11275;width:166;height:2" coordorigin="10697,11275" coordsize="166,2">
              <v:shape style="position:absolute;left:10697;top:11275;width:166;height:2" coordorigin="10697,11275" coordsize="166,0" path="m10697,11275l10863,11275e" filled="f" stroked="t" strokeweight=".47332pt" strokecolor="#2B2B2B">
                <v:path arrowok="t"/>
              </v:shape>
            </v:group>
            <v:group style="position:absolute;left:10806;top:11275;width:734;height:2" coordorigin="10806,11275" coordsize="734,2">
              <v:shape style="position:absolute;left:10806;top:11275;width:734;height:2" coordorigin="10806,11275" coordsize="734,0" path="m10806,11275l11540,11275e" filled="f" stroked="t" strokeweight=".70998pt" strokecolor="#606060">
                <v:path arrowok="t"/>
              </v:shape>
            </v:group>
            <v:group style="position:absolute;left:1169;top:11265;width:2;height:501" coordorigin="1169,11265" coordsize="2,501">
              <v:shape style="position:absolute;left:1169;top:11265;width:2;height:501" coordorigin="1169,11265" coordsize="0,501" path="m1169,11766l1169,11265e" filled="f" stroked="t" strokeweight=".23666pt" strokecolor="#5B5B5B">
                <v:path arrowok="t"/>
              </v:shape>
            </v:group>
            <v:group style="position:absolute;left:7495;top:11070;width:2;height:725" coordorigin="7495,11070" coordsize="2,725">
              <v:shape style="position:absolute;left:7495;top:11070;width:2;height:725" coordorigin="7495,11070" coordsize="0,725" path="m7495,11794l7495,11070e" filled="f" stroked="t" strokeweight=".94664pt" strokecolor="#606060">
                <v:path arrowok="t"/>
              </v:shape>
            </v:group>
            <v:group style="position:absolute;left:1169;top:11766;width:2;height:1292" coordorigin="1169,11766" coordsize="2,1292">
              <v:shape style="position:absolute;left:1169;top:11766;width:2;height:1292" coordorigin="1169,11766" coordsize="0,1292" path="m1169,13058l1169,11766e" filled="f" stroked="t" strokeweight=".23666pt" strokecolor="#000000">
                <v:path arrowok="t"/>
              </v:shape>
            </v:group>
            <v:group style="position:absolute;left:1827;top:11737;width:2;height:210" coordorigin="1827,11737" coordsize="2,210">
              <v:shape style="position:absolute;left:1827;top:11737;width:2;height:210" coordorigin="1827,11737" coordsize="0,210" path="m1827,11947l1827,11737e" filled="f" stroked="t" strokeweight=".47332pt" strokecolor="#232323">
                <v:path arrowok="t"/>
              </v:shape>
            </v:group>
            <v:group style="position:absolute;left:7497;top:11737;width:2;height:296" coordorigin="7497,11737" coordsize="2,296">
              <v:shape style="position:absolute;left:7497;top:11737;width:2;height:296" coordorigin="7497,11737" coordsize="0,296" path="m7497,12033l7497,11737e" filled="f" stroked="t" strokeweight=".47332pt" strokecolor="#2F2F2F">
                <v:path arrowok="t"/>
              </v:shape>
            </v:group>
            <v:group style="position:absolute;left:11530;top:11737;width:2;height:296" coordorigin="11530,11737" coordsize="2,296">
              <v:shape style="position:absolute;left:11530;top:11737;width:2;height:296" coordorigin="11530,11737" coordsize="0,296" path="m11530,12033l11530,11737e" filled="f" stroked="t" strokeweight=".47332pt" strokecolor="#3B3B3B">
                <v:path arrowok="t"/>
              </v:shape>
            </v:group>
            <v:group style="position:absolute;left:1829;top:11890;width:2;height:1545" coordorigin="1829,11890" coordsize="2,1545">
              <v:shape style="position:absolute;left:1829;top:11890;width:2;height:1545" coordorigin="1829,11890" coordsize="0,1545" path="m1829,13434l1829,11890e" filled="f" stroked="t" strokeweight=".70998pt" strokecolor="#4F4F4F">
                <v:path arrowok="t"/>
              </v:shape>
            </v:group>
            <v:group style="position:absolute;left:7500;top:11976;width:2;height:2231" coordorigin="7500,11976" coordsize="2,2231">
              <v:shape style="position:absolute;left:7500;top:11976;width:2;height:2231" coordorigin="7500,11976" coordsize="0,2231" path="m7500,14207l7500,11976e" filled="f" stroked="t" strokeweight=".70998pt" strokecolor="#545454">
                <v:path arrowok="t"/>
              </v:shape>
            </v:group>
            <v:group style="position:absolute;left:2494;top:12128;width:2;height:272" coordorigin="2494,12128" coordsize="2,272">
              <v:shape style="position:absolute;left:2494;top:12128;width:2;height:272" coordorigin="2494,12128" coordsize="0,272" path="m2494,12400l2494,12128e" filled="f" stroked="t" strokeweight=".47332pt" strokecolor="#1C1C1C">
                <v:path arrowok="t"/>
              </v:shape>
            </v:group>
            <v:group style="position:absolute;left:469;top:12281;width:2;height:119" coordorigin="469,12281" coordsize="2,119">
              <v:shape style="position:absolute;left:469;top:12281;width:2;height:119" coordorigin="469,12281" coordsize="0,119" path="m469,12400l469,12281e" filled="f" stroked="t" strokeweight=".47332pt" strokecolor="#3F3F3F">
                <v:path arrowok="t"/>
              </v:shape>
            </v:group>
            <v:group style="position:absolute;left:2497;top:12343;width:2;height:744" coordorigin="2497,12343" coordsize="2,744">
              <v:shape style="position:absolute;left:2497;top:12343;width:2;height:744" coordorigin="2497,12343" coordsize="0,744" path="m2497,13086l2497,12343e" filled="f" stroked="t" strokeweight=".70998pt" strokecolor="#484848">
                <v:path arrowok="t"/>
              </v:shape>
            </v:group>
            <v:group style="position:absolute;left:459;top:13401;width:492;height:2" coordorigin="459,13401" coordsize="492,2">
              <v:shape style="position:absolute;left:459;top:13401;width:492;height:2" coordorigin="459,13401" coordsize="492,0" path="m459,13401l951,13401e" filled="f" stroked="t" strokeweight=".23666pt" strokecolor="#575757">
                <v:path arrowok="t"/>
              </v:shape>
            </v:group>
            <v:group style="position:absolute;left:951;top:13401;width:222;height:2" coordorigin="951,13401" coordsize="222,2">
              <v:shape style="position:absolute;left:951;top:13401;width:222;height:2" coordorigin="951,13401" coordsize="222,0" path="m951,13401l1174,13401e" filled="f" stroked="t" strokeweight=".23666pt" strokecolor="#000000">
                <v:path arrowok="t"/>
              </v:shape>
            </v:group>
            <v:group style="position:absolute;left:1169;top:13058;width:2;height:348" coordorigin="1169,13058" coordsize="2,348">
              <v:shape style="position:absolute;left:1169;top:13058;width:2;height:348" coordorigin="1169,13058" coordsize="0,348" path="m1169,13406l1169,13058e" filled="f" stroked="t" strokeweight=".23666pt" strokecolor="#838383">
                <v:path arrowok="t"/>
              </v:shape>
            </v:group>
            <v:group style="position:absolute;left:1183;top:13370;width:587;height:2" coordorigin="1183,13370" coordsize="587,2">
              <v:shape style="position:absolute;left:1183;top:13370;width:587;height:2" coordorigin="1183,13370" coordsize="587,0" path="m1183,13370l1770,13370e" filled="f" stroked="t" strokeweight=".23666pt" strokecolor="#777777">
                <v:path arrowok="t"/>
              </v:shape>
            </v:group>
            <v:group style="position:absolute;left:2182;top:13370;width:317;height:2" coordorigin="2182,13370" coordsize="317,2">
              <v:shape style="position:absolute;left:2182;top:13370;width:317;height:2" coordorigin="2182,13370" coordsize="317,0" path="m2182,13370l2499,13370e" filled="f" stroked="t" strokeweight=".23666pt" strokecolor="#5B5B5B">
                <v:path arrowok="t"/>
              </v:shape>
            </v:group>
            <v:group style="position:absolute;left:2494;top:13029;width:2;height:405" coordorigin="2494,13029" coordsize="2,405">
              <v:shape style="position:absolute;left:2494;top:13029;width:2;height:405" coordorigin="2494,13029" coordsize="0,405" path="m2494,13434l2494,13029e" filled="f" stroked="t" strokeweight=".47332pt" strokecolor="#232323">
                <v:path arrowok="t"/>
              </v:shape>
            </v:group>
            <v:group style="position:absolute;left:1169;top:13401;width:2;height:2269" coordorigin="1169,13401" coordsize="2,2269">
              <v:shape style="position:absolute;left:1169;top:13401;width:2;height:2269" coordorigin="1169,13401" coordsize="0,2269" path="m1169,15670l1169,13401e" filled="f" stroked="t" strokeweight=".23666pt" strokecolor="#000000">
                <v:path arrowok="t"/>
              </v:shape>
            </v:group>
            <v:group style="position:absolute;left:1827;top:13372;width:2;height:234" coordorigin="1827,13372" coordsize="2,234">
              <v:shape style="position:absolute;left:1827;top:13372;width:2;height:234" coordorigin="1827,13372" coordsize="0,234" path="m1827,13606l1827,13372e" filled="f" stroked="t" strokeweight=".47332pt" strokecolor="#3B3B3B">
                <v:path arrowok="t"/>
              </v:shape>
            </v:group>
            <v:group style="position:absolute;left:2494;top:13372;width:2;height:629" coordorigin="2494,13372" coordsize="2,629">
              <v:shape style="position:absolute;left:2494;top:13372;width:2;height:629" coordorigin="2494,13372" coordsize="0,629" path="m2494,14002l2494,13372e" filled="f" stroked="t" strokeweight=".94664pt" strokecolor="#575757">
                <v:path arrowok="t"/>
              </v:shape>
            </v:group>
            <v:group style="position:absolute;left:1827;top:13549;width:2;height:253" coordorigin="1827,13549" coordsize="2,253">
              <v:shape style="position:absolute;left:1827;top:13549;width:2;height:253" coordorigin="1827,13549" coordsize="0,253" path="m1827,13802l1827,13549e" filled="f" stroked="t" strokeweight=".47332pt" strokecolor="#232323">
                <v:path arrowok="t"/>
              </v:shape>
            </v:group>
            <v:group style="position:absolute;left:1829;top:13744;width:2;height:729" coordorigin="1829,13744" coordsize="2,729">
              <v:shape style="position:absolute;left:1829;top:13744;width:2;height:729" coordorigin="1829,13744" coordsize="0,729" path="m1829,14474l1829,13744e" filled="f" stroked="t" strokeweight=".94664pt" strokecolor="#575757">
                <v:path arrowok="t"/>
              </v:shape>
            </v:group>
            <v:group style="position:absolute;left:11530;top:13744;width:2;height:257" coordorigin="11530,13744" coordsize="2,257">
              <v:shape style="position:absolute;left:11530;top:13744;width:2;height:257" coordorigin="11530,13744" coordsize="0,257" path="m11530,14002l11530,13744e" filled="f" stroked="t" strokeweight=".47332pt" strokecolor="#383838">
                <v:path arrowok="t"/>
              </v:shape>
            </v:group>
            <v:group style="position:absolute;left:2494;top:13945;width:2;height:467" coordorigin="2494,13945" coordsize="2,467">
              <v:shape style="position:absolute;left:2494;top:13945;width:2;height:467" coordorigin="2494,13945" coordsize="0,467" path="m2494,14412l2494,13945e" filled="f" stroked="t" strokeweight=".47332pt" strokecolor="#2B2B2B">
                <v:path arrowok="t"/>
              </v:shape>
            </v:group>
            <v:group style="position:absolute;left:7502;top:14150;width:2;height:262" coordorigin="7502,14150" coordsize="2,262">
              <v:shape style="position:absolute;left:7502;top:14150;width:2;height:262" coordorigin="7502,14150" coordsize="0,262" path="m7502,14412l7502,14150e" filled="f" stroked="t" strokeweight=".47332pt" strokecolor="#282828">
                <v:path arrowok="t"/>
              </v:shape>
            </v:group>
            <v:group style="position:absolute;left:8794;top:14316;width:2;height:95" coordorigin="8794,14316" coordsize="2,95">
              <v:shape style="position:absolute;left:8794;top:14316;width:2;height:95" coordorigin="8794,14316" coordsize="0,95" path="m8794,14412l8794,14316e" filled="f" stroked="t" strokeweight=".94664pt" strokecolor="#2B3B8C">
                <v:path arrowok="t"/>
              </v:shape>
            </v:group>
            <v:group style="position:absolute;left:1832;top:14355;width:2;height:386" coordorigin="1832,14355" coordsize="2,386">
              <v:shape style="position:absolute;left:1832;top:14355;width:2;height:386" coordorigin="1832,14355" coordsize="0,386" path="m1832,14741l1832,14355e" filled="f" stroked="t" strokeweight=".70998pt" strokecolor="#3F3F3F">
                <v:path arrowok="t"/>
              </v:shape>
            </v:group>
            <v:group style="position:absolute;left:2494;top:14355;width:2;height:753" coordorigin="2494,14355" coordsize="2,753">
              <v:shape style="position:absolute;left:2494;top:14355;width:2;height:753" coordorigin="2494,14355" coordsize="0,753" path="m2494,15108l2494,14355e" filled="f" stroked="t" strokeweight=".70998pt" strokecolor="#484848">
                <v:path arrowok="t"/>
              </v:shape>
            </v:group>
            <v:group style="position:absolute;left:7504;top:14355;width:2;height:2131" coordorigin="7504,14355" coordsize="2,2131">
              <v:shape style="position:absolute;left:7504;top:14355;width:2;height:2131" coordorigin="7504,14355" coordsize="0,2131" path="m7504,16486l7504,14355e" filled="f" stroked="t" strokeweight=".70998pt" strokecolor="#5B5B5B">
                <v:path arrowok="t"/>
              </v:shape>
            </v:group>
            <v:group style="position:absolute;left:9223;top:14545;width:2;height:210" coordorigin="9223,14545" coordsize="2,210">
              <v:shape style="position:absolute;left:9223;top:14545;width:2;height:210" coordorigin="9223,14545" coordsize="0,210" path="m9223,14755l9223,14545e" filled="f" stroked="t" strokeweight="2.839921pt" strokecolor="#6B6B6B">
                <v:path arrowok="t"/>
              </v:shape>
            </v:group>
            <v:group style="position:absolute;left:9216;top:14822;width:2;height:95" coordorigin="9216,14822" coordsize="2,95">
              <v:shape style="position:absolute;left:9216;top:14822;width:2;height:95" coordorigin="9216,14822" coordsize="0,95" path="m9216,14917l9216,14822e" filled="f" stroked="t" strokeweight="2.60326pt" strokecolor="#000000">
                <v:path arrowok="t"/>
              </v:shape>
            </v:group>
            <v:group style="position:absolute;left:1829;top:14660;width:2;height:448" coordorigin="1829,14660" coordsize="2,448">
              <v:shape style="position:absolute;left:1829;top:14660;width:2;height:448" coordorigin="1829,14660" coordsize="0,448" path="m1829,15108l1829,14660e" filled="f" stroked="t" strokeweight=".94664pt" strokecolor="#5B5B5B">
                <v:path arrowok="t"/>
              </v:shape>
            </v:group>
            <v:group style="position:absolute;left:469;top:15051;width:2;height:167" coordorigin="469,15051" coordsize="2,167">
              <v:shape style="position:absolute;left:469;top:15051;width:2;height:167" coordorigin="469,15051" coordsize="0,167" path="m469,15217l469,15051e" filled="f" stroked="t" strokeweight=".47332pt" strokecolor="#383838">
                <v:path arrowok="t"/>
              </v:shape>
            </v:group>
            <v:group style="position:absolute;left:2494;top:15051;width:2;height:167" coordorigin="2494,15051" coordsize="2,167">
              <v:shape style="position:absolute;left:2494;top:15051;width:2;height:167" coordorigin="2494,15051" coordsize="0,167" path="m2494,15217l2494,15051e" filled="f" stroked="t" strokeweight=".47332pt" strokecolor="#232323">
                <v:path arrowok="t"/>
              </v:shape>
            </v:group>
            <v:group style="position:absolute;left:1829;top:15051;width:2;height:648" coordorigin="1829,15051" coordsize="2,648">
              <v:shape style="position:absolute;left:1829;top:15051;width:2;height:648" coordorigin="1829,15051" coordsize="0,648" path="m1829,15699l1829,15051e" filled="f" stroked="t" strokeweight=".47332pt" strokecolor="#383838">
                <v:path arrowok="t"/>
              </v:shape>
            </v:group>
            <v:group style="position:absolute;left:2497;top:15160;width:2;height:1325" coordorigin="2497,15160" coordsize="2,1325">
              <v:shape style="position:absolute;left:2497;top:15160;width:2;height:1325" coordorigin="2497,15160" coordsize="0,1325" path="m2497,16486l2497,15160e" filled="f" stroked="t" strokeweight=".70998pt" strokecolor="#545454">
                <v:path arrowok="t"/>
              </v:shape>
            </v:group>
            <v:group style="position:absolute;left:11535;top:15160;width:2;height:281" coordorigin="11535,15160" coordsize="2,281">
              <v:shape style="position:absolute;left:11535;top:15160;width:2;height:281" coordorigin="11535,15160" coordsize="0,281" path="m11535,15441l11535,15160e" filled="f" stroked="t" strokeweight=".47332pt" strokecolor="#3F3F3F">
                <v:path arrowok="t"/>
              </v:shape>
            </v:group>
            <v:group style="position:absolute;left:1169;top:15670;width:2;height:801" coordorigin="1169,15670" coordsize="2,801">
              <v:shape style="position:absolute;left:1169;top:15670;width:2;height:801" coordorigin="1169,15670" coordsize="0,801" path="m1169,16471l1169,15670e" filled="f" stroked="t" strokeweight=".23666pt" strokecolor="#909090">
                <v:path arrowok="t"/>
              </v:shape>
            </v:group>
            <v:group style="position:absolute;left:1827;top:15642;width:2;height:849" coordorigin="1827,15642" coordsize="2,849">
              <v:shape style="position:absolute;left:1827;top:15642;width:2;height:849" coordorigin="1827,15642" coordsize="0,849" path="m1827,16490l1827,15642e" filled="f" stroked="t" strokeweight=".70998pt" strokecolor="#4F4F4F">
                <v:path arrowok="t"/>
              </v:shape>
            </v:group>
            <v:group style="position:absolute;left:459;top:16476;width:11080;height:2" coordorigin="459,16476" coordsize="11080,2">
              <v:shape style="position:absolute;left:459;top:16476;width:11080;height:2" coordorigin="459,16476" coordsize="11080,0" path="m459,16476l11540,16476e" filled="f" stroked="t" strokeweight=".70998pt" strokecolor="#5B5B5B">
                <v:path arrowok="t"/>
              </v:shape>
            </v:group>
            <v:group style="position:absolute;left:7455;top:16476;width:407;height:2" coordorigin="7455,16476" coordsize="407,2">
              <v:shape style="position:absolute;left:7455;top:16476;width:407;height:2" coordorigin="7455,16476" coordsize="407,0" path="m7455,16476l7862,16476e" filled="f" stroked="t" strokeweight=".47332pt" strokecolor="#383838">
                <v:path arrowok="t"/>
              </v:shape>
            </v:group>
            <v:group style="position:absolute;left:9187;top:16474;width:298;height:2" coordorigin="9187,16474" coordsize="298,2">
              <v:shape style="position:absolute;left:9187;top:16474;width:298;height:2" coordorigin="9187,16474" coordsize="298,0" path="m9187,16474l9485,16474e" filled="f" stroked="t" strokeweight=".70998pt" strokecolor="#444444">
                <v:path arrowok="t"/>
              </v:shape>
            </v:group>
            <v:group style="position:absolute;left:11532;top:15446;width:2;height:1035" coordorigin="11532,15446" coordsize="2,1035">
              <v:shape style="position:absolute;left:11532;top:15446;width:2;height:1035" coordorigin="11532,15446" coordsize="0,1035" path="m11532,16481l11532,15446e" filled="f" stroked="t" strokeweight=".94664pt" strokecolor="#646464">
                <v:path arrowok="t"/>
              </v:shape>
            </v:group>
            <v:group style="position:absolute;left:9216;top:14625;width:2;height:246" coordorigin="9216,14625" coordsize="2,246">
              <v:shape style="position:absolute;left:9216;top:14625;width:2;height:246" coordorigin="9216,14625" coordsize="0,246" path="m9216,14871l9216,14625e" filled="f" stroked="t" strokeweight="2.71765pt" strokecolor="#D3D6D8">
                <v:path arrowok="t"/>
              </v:shape>
            </v:group>
            <v:group style="position:absolute;left:9425;top:14779;width:2;height:148" coordorigin="9425,14779" coordsize="2,148">
              <v:shape style="position:absolute;left:9425;top:14779;width:2;height:148" coordorigin="9425,14779" coordsize="0,148" path="m9425,14927l9425,14779e" filled="f" stroked="t" strokeweight=".5675pt" strokecolor="#D3D6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A0A1A1"/>
          <w:spacing w:val="-7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0A1A1"/>
          <w:spacing w:val="0"/>
          <w:w w:val="187"/>
          <w:b/>
          <w:bCs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0A1A1"/>
          <w:spacing w:val="3"/>
          <w:w w:val="187"/>
          <w:b/>
          <w:bCs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0"/>
          <w:w w:val="99"/>
          <w:b/>
          <w:bCs/>
        </w:rPr>
        <w:t>ıı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38585"/>
          <w:spacing w:val="0"/>
          <w:w w:val="97"/>
          <w:b/>
          <w:bCs/>
        </w:rPr>
        <w:t>KAYA.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48" w:lineRule="exact"/>
        <w:ind w:left="2732" w:right="-56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838585"/>
          <w:spacing w:val="0"/>
          <w:w w:val="80"/>
        </w:rPr>
        <w:t>ıtfaiy</w:t>
      </w:r>
      <w:r>
        <w:rPr>
          <w:rFonts w:ascii="Arial" w:hAnsi="Arial" w:cs="Arial" w:eastAsia="Arial"/>
          <w:sz w:val="22"/>
          <w:szCs w:val="22"/>
          <w:color w:val="838585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838585"/>
          <w:spacing w:val="19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838585"/>
          <w:spacing w:val="0"/>
          <w:w w:val="80"/>
        </w:rPr>
        <w:t>Güne</w:t>
      </w:r>
      <w:r>
        <w:rPr>
          <w:rFonts w:ascii="Arial" w:hAnsi="Arial" w:cs="Arial" w:eastAsia="Arial"/>
          <w:sz w:val="22"/>
          <w:szCs w:val="22"/>
          <w:color w:val="838585"/>
          <w:spacing w:val="0"/>
          <w:w w:val="80"/>
        </w:rPr>
        <w:t>y</w:t>
      </w:r>
      <w:r>
        <w:rPr>
          <w:rFonts w:ascii="Arial" w:hAnsi="Arial" w:cs="Arial" w:eastAsia="Arial"/>
          <w:sz w:val="22"/>
          <w:szCs w:val="22"/>
          <w:color w:val="838585"/>
          <w:spacing w:val="-7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6B7072"/>
          <w:spacing w:val="0"/>
          <w:w w:val="80"/>
        </w:rPr>
        <w:t>Bölg</w:t>
      </w:r>
      <w:r>
        <w:rPr>
          <w:rFonts w:ascii="Arial" w:hAnsi="Arial" w:cs="Arial" w:eastAsia="Arial"/>
          <w:sz w:val="22"/>
          <w:szCs w:val="22"/>
          <w:color w:val="6B7072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6B7072"/>
          <w:spacing w:val="4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5D6062"/>
          <w:spacing w:val="-5"/>
          <w:w w:val="76"/>
        </w:rPr>
        <w:t>A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68"/>
        </w:rPr>
        <w:t>m1</w:t>
      </w:r>
      <w:r>
        <w:rPr>
          <w:rFonts w:ascii="Arial" w:hAnsi="Arial" w:cs="Arial" w:eastAsia="Arial"/>
          <w:sz w:val="22"/>
          <w:szCs w:val="22"/>
          <w:color w:val="444444"/>
          <w:spacing w:val="3"/>
          <w:w w:val="68"/>
        </w:rPr>
        <w:t>r</w:t>
      </w:r>
      <w:r>
        <w:rPr>
          <w:rFonts w:ascii="Arial" w:hAnsi="Arial" w:cs="Arial" w:eastAsia="Arial"/>
          <w:sz w:val="22"/>
          <w:szCs w:val="22"/>
          <w:color w:val="5D6062"/>
          <w:spacing w:val="0"/>
          <w:w w:val="122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140"/>
        <w:jc w:val="right"/>
        <w:rPr>
          <w:rFonts w:ascii="Courier New" w:hAnsi="Courier New" w:cs="Courier New" w:eastAsia="Courier New"/>
          <w:sz w:val="28"/>
          <w:szCs w:val="28"/>
        </w:rPr>
      </w:pPr>
      <w:rPr/>
      <w:r>
        <w:rPr>
          <w:rFonts w:ascii="Courier New" w:hAnsi="Courier New" w:cs="Courier New" w:eastAsia="Courier New"/>
          <w:sz w:val="28"/>
          <w:szCs w:val="28"/>
          <w:color w:val="313B79"/>
          <w:spacing w:val="0"/>
          <w:w w:val="362"/>
          <w:i/>
        </w:rPr>
        <w:t>o</w:t>
      </w:r>
      <w:r>
        <w:rPr>
          <w:rFonts w:ascii="Courier New" w:hAnsi="Courier New" w:cs="Courier New" w:eastAsia="Courier New"/>
          <w:sz w:val="28"/>
          <w:szCs w:val="28"/>
          <w:color w:val="000000"/>
          <w:spacing w:val="0"/>
          <w:w w:val="100"/>
        </w:rPr>
      </w:r>
    </w:p>
    <w:p>
      <w:pPr>
        <w:spacing w:before="7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ltf.Eri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4" w:lineRule="exac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5D6062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D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D6062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838585"/>
          <w:spacing w:val="0"/>
          <w:w w:val="77"/>
          <w:b/>
          <w:bCs/>
        </w:rPr>
        <w:t>ttı-..'l:_</w:t>
      </w:r>
      <w:r>
        <w:rPr>
          <w:rFonts w:ascii="Times New Roman" w:hAnsi="Times New Roman" w:cs="Times New Roman" w:eastAsia="Times New Roman"/>
          <w:sz w:val="13"/>
          <w:szCs w:val="13"/>
          <w:color w:val="838585"/>
          <w:spacing w:val="-2"/>
          <w:w w:val="78"/>
          <w:b/>
          <w:bCs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D6062"/>
          <w:spacing w:val="0"/>
          <w:w w:val="97"/>
          <w:b/>
          <w:bCs/>
        </w:rPr>
        <w:t>ilr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3" w:equalWidth="0">
            <w:col w:w="4813" w:space="739"/>
            <w:col w:w="457" w:space="3192"/>
            <w:col w:w="2039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521" w:right="4717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0249pt;margin-top:-14.964293pt;width:21.096321pt;height:56pt;mso-position-horizontal-relative:page;mso-position-vertical-relative:paragraph;z-index:-14793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2A2A2A"/>
                      <w:spacing w:val="0"/>
                      <w:w w:val="13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91" w:lineRule="exact"/>
        <w:ind w:left="873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İtfaiye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600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77"/>
          <w:b/>
          <w:bCs/>
        </w:rPr>
        <w:t>BÜYÜKŞEHIR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64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47" w:lineRule="auto"/>
        <w:ind w:left="130" w:right="3508" w:firstLine="-14"/>
        <w:jc w:val="left"/>
        <w:tabs>
          <w:tab w:pos="1480" w:val="left"/>
          <w:tab w:pos="3040" w:val="left"/>
          <w:tab w:pos="4480" w:val="left"/>
          <w:tab w:pos="5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8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1"/>
        </w:rPr>
        <w:t>SıraNo:l4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:13:05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_!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8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:10187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7"/>
          <w:position w:val="0"/>
        </w:rPr>
        <w:t>.!Bildirim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4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Bildiiile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6108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61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7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9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Konyalı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Topra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Tu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3"/>
          <w:w w:val="8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:6108/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Konyalı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Topra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Garaj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87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F3F3F"/>
          <w:spacing w:val="-4"/>
          <w:w w:val="8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130" w:right="-20"/>
        <w:jc w:val="left"/>
        <w:tabs>
          <w:tab w:pos="1460" w:val="left"/>
          <w:tab w:pos="43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200" w:right="100"/>
        </w:sectPr>
      </w:pPr>
      <w:rPr/>
    </w:p>
    <w:p>
      <w:pPr>
        <w:spacing w:before="15" w:after="0" w:line="240" w:lineRule="auto"/>
        <w:ind w:left="130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359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9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4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7"/>
          <w:w w:val="54"/>
          <w:position w:val="-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9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Garajı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3" w:equalWidth="0">
            <w:col w:w="6046" w:space="176"/>
            <w:col w:w="437" w:space="70"/>
            <w:col w:w="4891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88" w:lineRule="exact"/>
        <w:ind w:left="2552" w:right="-20"/>
        <w:jc w:val="left"/>
        <w:tabs>
          <w:tab w:pos="3140" w:val="left"/>
          <w:tab w:pos="3660" w:val="left"/>
          <w:tab w:pos="412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57"/>
        </w:rPr>
        <w:t>ı</w:t>
      </w:r>
      <w:r>
        <w:rPr>
          <w:rFonts w:ascii="Arial" w:hAnsi="Arial" w:cs="Arial" w:eastAsia="Arial"/>
          <w:sz w:val="45"/>
          <w:szCs w:val="45"/>
          <w:color w:val="3F3F3F"/>
          <w:spacing w:val="-69"/>
          <w:w w:val="57"/>
        </w:rPr>
        <w:t> </w:t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57"/>
        </w:rPr>
        <w:t>ı</w:t>
      </w:r>
      <w:r>
        <w:rPr>
          <w:rFonts w:ascii="Arial" w:hAnsi="Arial" w:cs="Arial" w:eastAsia="Arial"/>
          <w:sz w:val="45"/>
          <w:szCs w:val="45"/>
          <w:color w:val="525454"/>
          <w:spacing w:val="-69"/>
          <w:w w:val="57"/>
        </w:rPr>
        <w:t> </w:t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6E6E6E"/>
          <w:spacing w:val="0"/>
          <w:w w:val="57"/>
        </w:rPr>
        <w:t>ı</w:t>
      </w:r>
      <w:r>
        <w:rPr>
          <w:rFonts w:ascii="Arial" w:hAnsi="Arial" w:cs="Arial" w:eastAsia="Arial"/>
          <w:sz w:val="48"/>
          <w:szCs w:val="48"/>
          <w:color w:val="6E6E6E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6E6E6E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161616"/>
          <w:spacing w:val="0"/>
          <w:w w:val="57"/>
        </w:rPr>
        <w:t>ı</w:t>
      </w:r>
      <w:r>
        <w:rPr>
          <w:rFonts w:ascii="Arial" w:hAnsi="Arial" w:cs="Arial" w:eastAsia="Arial"/>
          <w:sz w:val="48"/>
          <w:szCs w:val="48"/>
          <w:color w:val="161616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6161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7"/>
          <w:position w:val="5"/>
        </w:rPr>
        <w:t>n</w:t>
      </w:r>
      <w:r>
        <w:rPr>
          <w:rFonts w:ascii="Arial" w:hAnsi="Arial" w:cs="Arial" w:eastAsia="Arial"/>
          <w:sz w:val="18"/>
          <w:szCs w:val="18"/>
          <w:color w:val="2A2A2A"/>
          <w:spacing w:val="4"/>
          <w:w w:val="211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5"/>
        </w:rPr>
        <w:t>:13:08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[sahibi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IKu·acı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Çavıı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9" w:right="-20"/>
        <w:jc w:val="left"/>
        <w:tabs>
          <w:tab w:pos="286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:13:06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13:07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1199" w:space="660"/>
            <w:col w:w="9761"/>
          </w:cols>
        </w:sectPr>
      </w:pPr>
      <w:rPr/>
    </w:p>
    <w:p>
      <w:pPr>
        <w:spacing w:before="0" w:after="0" w:line="240" w:lineRule="auto"/>
        <w:ind w:left="11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5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94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6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08" w:lineRule="exact"/>
        <w:ind w:left="1883" w:right="-20"/>
        <w:jc w:val="left"/>
        <w:tabs>
          <w:tab w:pos="3340" w:val="left"/>
          <w:tab w:pos="466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34" w:lineRule="exact"/>
        <w:ind w:left="116" w:right="2664"/>
        <w:jc w:val="left"/>
        <w:tabs>
          <w:tab w:pos="186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F3F3F"/>
          <w:spacing w:val="-70"/>
          <w:w w:val="100"/>
          <w:position w:val="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2"/>
          <w:w w:val="100"/>
          <w:position w:val="0"/>
        </w:rPr>
        <w:t>Y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7"/>
        </w:rPr>
        <w:t>:</w:t>
      </w:r>
      <w:r>
        <w:rPr>
          <w:rFonts w:ascii="Arial" w:hAnsi="Arial" w:cs="Arial" w:eastAsia="Arial"/>
          <w:sz w:val="16"/>
          <w:szCs w:val="16"/>
          <w:color w:val="3F3F3F"/>
          <w:spacing w:val="-40"/>
          <w:w w:val="100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.ıncı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35" w:right="3004" w:firstLine="-1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40" w:right="40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8" w:lineRule="exact"/>
        <w:ind w:left="173" w:right="-20"/>
        <w:jc w:val="left"/>
        <w:tabs>
          <w:tab w:pos="3120" w:val="left"/>
          <w:tab w:pos="4660" w:val="left"/>
          <w:tab w:pos="6580" w:val="left"/>
          <w:tab w:pos="8160" w:val="left"/>
          <w:tab w:pos="9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-4"/>
        </w:rPr>
        <w:t>Şum3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3"/>
        </w:rPr>
        <w:t>Kü2.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3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08" w:right="-20"/>
        <w:jc w:val="left"/>
        <w:tabs>
          <w:tab w:pos="658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8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garajı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öhdürme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2" w:lineRule="auto"/>
        <w:ind w:left="145" w:right="50" w:firstLine="17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konyalı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garajı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soruşturmada,kimliği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düşünilen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3" w:lineRule="auto"/>
        <w:ind w:left="135" w:right="4172" w:firstLine="80"/>
        <w:jc w:val="left"/>
        <w:tabs>
          <w:tab w:pos="600" w:val="left"/>
          <w:tab w:pos="18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.743847pt;margin-top:11.625217pt;width:21.547869pt;height:.1pt;mso-position-horizontal-relative:page;mso-position-vertical-relative:paragraph;z-index:-14807" coordorigin="795,233" coordsize="431,2">
            <v:shape style="position:absolute;left:795;top:233;width:431;height:2" coordorigin="795,233" coordsize="431,0" path="m795,233l1226,233e" filled="f" stroked="t" strokeweight=".239421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67"/>
        </w:rPr>
        <w:t>nıtalı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Jereç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5" w:right="-20"/>
        <w:jc w:val="left"/>
        <w:tabs>
          <w:tab w:pos="18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:14.10.2017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3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9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3"/>
          <w:position w:val="1"/>
        </w:rPr>
        <w:t>:13:34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73" w:right="-20"/>
        <w:jc w:val="left"/>
        <w:tabs>
          <w:tab w:pos="18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364" w:lineRule="exact"/>
        <w:ind w:left="2036" w:right="-20"/>
        <w:jc w:val="left"/>
        <w:tabs>
          <w:tab w:pos="4540" w:val="left"/>
          <w:tab w:pos="91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2"/>
          <w:position w:val="0"/>
        </w:rPr>
        <w:t>2</w:t>
      </w:r>
      <w:r>
        <w:rPr>
          <w:rFonts w:ascii="Arial" w:hAnsi="Arial" w:cs="Arial" w:eastAsia="Arial"/>
          <w:sz w:val="27"/>
          <w:szCs w:val="27"/>
          <w:color w:val="2A2A2A"/>
          <w:spacing w:val="34"/>
          <w:w w:val="52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2A2A2A"/>
          <w:spacing w:val="0"/>
          <w:w w:val="52"/>
          <w:i/>
          <w:position w:val="0"/>
        </w:rPr>
        <w:t>n</w:t>
      </w:r>
      <w:r>
        <w:rPr>
          <w:rFonts w:ascii="Arial" w:hAnsi="Arial" w:cs="Arial" w:eastAsia="Arial"/>
          <w:sz w:val="30"/>
          <w:szCs w:val="30"/>
          <w:color w:val="2A2A2A"/>
          <w:spacing w:val="0"/>
          <w:w w:val="52"/>
          <w:i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2A2A2A"/>
          <w:spacing w:val="26"/>
          <w:w w:val="5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52"/>
          <w:position w:val="0"/>
        </w:rPr>
        <w:t>r'!:'""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37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65"/>
          <w:position w:val="0"/>
        </w:rPr>
        <w:t>7rı17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60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8"/>
          <w:position w:val="3"/>
        </w:rPr>
        <w:t>·c:;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308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A2A2A"/>
          <w:spacing w:val="0"/>
          <w:w w:val="101"/>
        </w:rPr>
        <w:t>Cl)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58" w:lineRule="exact"/>
        <w:ind w:left="284"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v:group style="position:absolute;margin-left:177.889633pt;margin-top:6.821407pt;width:.1pt;height:12.941544pt;mso-position-horizontal-relative:page;mso-position-vertical-relative:paragraph;z-index:-14806" coordorigin="3558,136" coordsize="2,259">
            <v:shape style="position:absolute;left:3558;top:136;width:2;height:259" coordorigin="3558,136" coordsize="0,259" path="m3558,395l3558,136e" filled="f" stroked="t" strokeweight=".718262pt" strokecolor="#383B9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7"/>
          <w:szCs w:val="57"/>
          <w:color w:val="2A2A2A"/>
          <w:spacing w:val="-144"/>
          <w:w w:val="80"/>
          <w:position w:val="-28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</w:sectPr>
      </w:pPr>
      <w:rPr/>
    </w:p>
    <w:p>
      <w:pPr>
        <w:spacing w:before="0" w:after="0" w:line="204" w:lineRule="exact"/>
        <w:ind w:left="24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223814pt;margin-top:-17.94207pt;width:476.473526pt;height:72pt;mso-position-horizontal-relative:page;mso-position-vertical-relative:paragraph;z-index:-1479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4040" w:val="left"/>
                      <w:tab w:pos="87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A2A2A"/>
                      <w:spacing w:val="1"/>
                      <w:w w:val="100"/>
                      <w:i/>
                      <w:position w:val="92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A2A2A"/>
                      <w:spacing w:val="0"/>
                      <w:w w:val="100"/>
                      <w:i/>
                      <w:position w:val="92"/>
                    </w:rPr>
                    <w:t>Q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A2A2A"/>
                      <w:spacing w:val="-48"/>
                      <w:w w:val="100"/>
                      <w:i/>
                      <w:position w:val="92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A2A2A"/>
                      <w:spacing w:val="0"/>
                      <w:w w:val="100"/>
                      <w:i/>
                      <w:position w:val="92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A2A2A"/>
                      <w:spacing w:val="0"/>
                      <w:w w:val="100"/>
                      <w:i/>
                      <w:position w:val="9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85D"/>
                      <w:spacing w:val="0"/>
                      <w:w w:val="79"/>
                      <w:i/>
                      <w:position w:val="-1"/>
                    </w:rPr>
                    <w:t>olM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85D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85D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A2A2A"/>
                      <w:spacing w:val="0"/>
                      <w:w w:val="100"/>
                      <w:i/>
                      <w:position w:val="91"/>
                    </w:rPr>
                    <w:t>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A2A2A"/>
                      <w:spacing w:val="0"/>
                      <w:w w:val="100"/>
                      <w:i/>
                      <w:position w:val="9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A2A2A"/>
                      <w:spacing w:val="36"/>
                      <w:w w:val="100"/>
                      <w:i/>
                      <w:position w:val="9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0"/>
                      <w:w w:val="111"/>
                      <w:position w:val="91"/>
                    </w:rPr>
                    <w:t>12017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423" w:space="8250"/>
            <w:col w:w="2947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</w:sectPr>
      </w:pPr>
      <w:rPr/>
    </w:p>
    <w:p>
      <w:pPr>
        <w:spacing w:before="26" w:after="0" w:line="287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489.376038pt;margin-top:6.127505pt;width:2.992759pt;height:22.885816pt;mso-position-horizontal-relative:page;mso-position-vertical-relative:paragraph;z-index:-14805" coordorigin="9788,123" coordsize="60,458">
            <v:group style="position:absolute;left:9840;top:130;width:2;height:225" coordorigin="9840,130" coordsize="2,225">
              <v:shape style="position:absolute;left:9840;top:130;width:2;height:225" coordorigin="9840,130" coordsize="0,225" path="m9840,355l9840,130e" filled="f" stroked="t" strokeweight=".718262pt" strokecolor="#343F87">
                <v:path arrowok="t"/>
              </v:shape>
            </v:group>
            <v:group style="position:absolute;left:9823;top:197;width:2;height:302" coordorigin="9823,197" coordsize="2,302">
              <v:shape style="position:absolute;left:9823;top:197;width:2;height:302" coordorigin="9823,197" coordsize="0,302" path="m9823,499l9823,197e" filled="f" stroked="t" strokeweight="1.675945pt" strokecolor="#383B8C">
                <v:path arrowok="t"/>
              </v:shape>
            </v:group>
            <v:group style="position:absolute;left:9811;top:470;width:2;height:86" coordorigin="9811,470" coordsize="2,86">
              <v:shape style="position:absolute;left:9811;top:470;width:2;height:86" coordorigin="9811,470" coordsize="0,86" path="m9811,556l9811,470e" filled="f" stroked="t" strokeweight="2.394208pt" strokecolor="#4F54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0.869766pt;margin-top:-.077437pt;width:7.7675pt;height:17.500489pt;mso-position-horizontal-relative:page;mso-position-vertical-relative:paragraph;z-index:-14801" coordorigin="3017,-2" coordsize="155,350">
            <v:shape style="position:absolute;left:3017;top:-2;width:155;height:350" coordorigin="3017,-2" coordsize="155,350" path="m3017,-2l3173,-2,3173,348,3017,348,3017,-2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97.887375pt;margin-top:14.105953pt;width:.1pt;height:12.96045pt;mso-position-horizontal-relative:page;mso-position-vertical-relative:paragraph;z-index:-14800" coordorigin="3958,282" coordsize="2,259">
            <v:shape style="position:absolute;left:3958;top:282;width:2;height:259" coordorigin="3958,282" coordsize="0,259" path="m3958,541l3958,282e" filled="f" stroked="t" strokeweight="2.5253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166718pt;margin-top:15.674863pt;width:31.321963pt;height:41pt;mso-position-horizontal-relative:page;mso-position-vertical-relative:paragraph;z-index:-1479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Times New Roman" w:hAnsi="Times New Roman" w:cs="Times New Roman" w:eastAsia="Times New Roman"/>
                      <w:sz w:val="82"/>
                      <w:szCs w:val="8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232D93"/>
                      <w:w w:val="70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232D93"/>
                      <w:spacing w:val="-102"/>
                      <w:w w:val="70"/>
                      <w:i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444967"/>
                      <w:spacing w:val="0"/>
                      <w:w w:val="46"/>
                      <w:i/>
                    </w:rPr>
                    <w:t>/'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909091"/>
          <w:position w:val="-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909091"/>
          <w:spacing w:val="-87"/>
          <w:position w:val="-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239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5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2561" w:space="2506"/>
            <w:col w:w="6553"/>
          </w:cols>
        </w:sectPr>
      </w:pPr>
      <w:rPr/>
    </w:p>
    <w:p>
      <w:pPr>
        <w:spacing w:before="0" w:after="0" w:line="206" w:lineRule="exact"/>
        <w:ind w:left="212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68.426727pt;margin-top:4.95232pt;width:2.513919pt;height:23.485081pt;mso-position-horizontal-relative:page;mso-position-vertical-relative:paragraph;z-index:-14804" coordorigin="9369,99" coordsize="50,470">
            <v:group style="position:absolute;left:9404;top:113;width:2;height:331" coordorigin="9404,113" coordsize="2,331">
              <v:shape style="position:absolute;left:9404;top:113;width:2;height:331" coordorigin="9404,113" coordsize="0,331" path="m9404,444l9404,113e" filled="f" stroked="t" strokeweight="1.436525pt" strokecolor="#2B389C">
                <v:path arrowok="t"/>
              </v:shape>
            </v:group>
            <v:group style="position:absolute;left:9383;top:200;width:2;height:355" coordorigin="9383,200" coordsize="2,355">
              <v:shape style="position:absolute;left:9383;top:200;width:2;height:355" coordorigin="9383,200" coordsize="0,355" path="m9383,554l9383,200e" filled="f" stroked="t" strokeweight="1.436525pt" strokecolor="#2F3F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6E6E6E"/>
          <w:spacing w:val="12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tfa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100"/>
        </w:rPr>
        <w:t>ye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454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84"/>
        </w:rPr>
        <w:t>fVi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85"/>
        </w:rPr>
        <w:t>e</w:t>
      </w:r>
      <w:r>
        <w:rPr>
          <w:rFonts w:ascii="Arial" w:hAnsi="Arial" w:cs="Arial" w:eastAsia="Arial"/>
          <w:sz w:val="19"/>
          <w:szCs w:val="19"/>
          <w:color w:val="525454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rkez</w:t>
      </w:r>
      <w:r>
        <w:rPr>
          <w:rFonts w:ascii="Arial" w:hAnsi="Arial" w:cs="Arial" w:eastAsia="Arial"/>
          <w:sz w:val="19"/>
          <w:szCs w:val="19"/>
          <w:color w:val="2A2A2A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3"/>
        </w:rPr>
        <w:t>B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4"/>
        </w:rPr>
        <w:t>ö</w:t>
      </w:r>
      <w:r>
        <w:rPr>
          <w:rFonts w:ascii="Arial" w:hAnsi="Arial" w:cs="Arial" w:eastAsia="Arial"/>
          <w:sz w:val="19"/>
          <w:szCs w:val="19"/>
          <w:color w:val="3F3F3F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3A5A3"/>
          <w:spacing w:val="-1"/>
          <w:w w:val="115"/>
        </w:rPr>
        <w:t>l</w:t>
      </w:r>
      <w:r>
        <w:rPr>
          <w:rFonts w:ascii="Arial" w:hAnsi="Arial" w:cs="Arial" w:eastAsia="Arial"/>
          <w:sz w:val="19"/>
          <w:szCs w:val="19"/>
          <w:color w:val="7E7E80"/>
          <w:spacing w:val="7"/>
          <w:w w:val="112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08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60.884979pt;margin-top:3.498751pt;width:.1pt;height:10.065645pt;mso-position-horizontal-relative:page;mso-position-vertical-relative:paragraph;z-index:-14803" coordorigin="9218,70" coordsize="2,201">
            <v:shape style="position:absolute;left:9218;top:70;width:2;height:201" coordorigin="9218,70" coordsize="0,201" path="m9218,271l9218,70e" filled="f" stroked="t" strokeweight="1.197104pt" strokecolor="#2F3897">
              <v:path arrowok="t"/>
            </v:shape>
          </v:group>
          <w10:wrap type="none"/>
        </w:pict>
      </w:r>
      <w:r>
        <w:rPr/>
        <w:pict>
          <v:group style="position:absolute;margin-left:479.537323pt;margin-top:9.521378pt;width:.1pt;height:11.596192pt;mso-position-horizontal-relative:page;mso-position-vertical-relative:paragraph;z-index:-14799" coordorigin="9591,190" coordsize="2,232">
            <v:shape style="position:absolute;left:9591;top:190;width:2;height:232" coordorigin="9591,190" coordsize="0,232" path="m9591,422l9591,190e" filled="f" stroked="t" strokeweight="2.50592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454"/>
          <w:spacing w:val="2"/>
          <w:w w:val="112"/>
        </w:rPr>
        <w:t>A</w:t>
      </w:r>
      <w:r>
        <w:rPr>
          <w:rFonts w:ascii="Arial" w:hAnsi="Arial" w:cs="Arial" w:eastAsia="Arial"/>
          <w:sz w:val="19"/>
          <w:szCs w:val="19"/>
          <w:color w:val="7E7E80"/>
          <w:spacing w:val="0"/>
          <w:w w:val="93"/>
        </w:rPr>
        <w:t>nl</w:t>
      </w:r>
      <w:r>
        <w:rPr>
          <w:rFonts w:ascii="Arial" w:hAnsi="Arial" w:cs="Arial" w:eastAsia="Arial"/>
          <w:sz w:val="19"/>
          <w:szCs w:val="19"/>
          <w:color w:val="7E7E80"/>
          <w:spacing w:val="3"/>
          <w:w w:val="92"/>
        </w:rPr>
        <w:t>ı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22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6" w:lineRule="exact"/>
        <w:ind w:right="-20"/>
        <w:jc w:val="left"/>
        <w:rPr>
          <w:rFonts w:ascii="Times New Roman" w:hAnsi="Times New Roman" w:cs="Times New Roman" w:eastAsia="Times New Roman"/>
          <w:sz w:val="82"/>
          <w:szCs w:val="82"/>
        </w:rPr>
      </w:pPr>
      <w:rPr/>
      <w:r>
        <w:rPr/>
        <w:br w:type="column"/>
      </w:r>
      <w:r>
        <w:rPr>
          <w:rFonts w:ascii="Arial" w:hAnsi="Arial" w:cs="Arial" w:eastAsia="Arial"/>
          <w:sz w:val="57"/>
          <w:szCs w:val="57"/>
          <w:color w:val="444967"/>
          <w:w w:val="79"/>
          <w:position w:val="-16"/>
        </w:rPr>
        <w:t>1</w:t>
      </w:r>
      <w:r>
        <w:rPr>
          <w:rFonts w:ascii="Arial" w:hAnsi="Arial" w:cs="Arial" w:eastAsia="Arial"/>
          <w:sz w:val="57"/>
          <w:szCs w:val="57"/>
          <w:color w:val="444967"/>
          <w:spacing w:val="-97"/>
          <w:w w:val="79"/>
          <w:position w:val="-16"/>
        </w:rPr>
        <w:t>i</w:t>
      </w:r>
      <w:r>
        <w:rPr>
          <w:rFonts w:ascii="Times New Roman" w:hAnsi="Times New Roman" w:cs="Times New Roman" w:eastAsia="Times New Roman"/>
          <w:sz w:val="82"/>
          <w:szCs w:val="82"/>
          <w:color w:val="525454"/>
          <w:spacing w:val="-116"/>
          <w:w w:val="55"/>
          <w:position w:val="-31"/>
        </w:rPr>
        <w:t>-</w:t>
      </w:r>
      <w:r>
        <w:rPr>
          <w:rFonts w:ascii="Arial" w:hAnsi="Arial" w:cs="Arial" w:eastAsia="Arial"/>
          <w:sz w:val="57"/>
          <w:szCs w:val="57"/>
          <w:color w:val="444967"/>
          <w:spacing w:val="-54"/>
          <w:w w:val="78"/>
          <w:position w:val="-16"/>
        </w:rPr>
        <w:t>t</w:t>
      </w:r>
      <w:r>
        <w:rPr>
          <w:rFonts w:ascii="Arial" w:hAnsi="Arial" w:cs="Arial" w:eastAsia="Arial"/>
          <w:sz w:val="57"/>
          <w:szCs w:val="57"/>
          <w:color w:val="3F3F3F"/>
          <w:spacing w:val="0"/>
          <w:w w:val="30"/>
          <w:position w:val="-16"/>
        </w:rPr>
        <w:t>•</w:t>
      </w:r>
      <w:r>
        <w:rPr>
          <w:rFonts w:ascii="Arial" w:hAnsi="Arial" w:cs="Arial" w:eastAsia="Arial"/>
          <w:sz w:val="57"/>
          <w:szCs w:val="57"/>
          <w:color w:val="3F3F3F"/>
          <w:spacing w:val="-10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82"/>
          <w:szCs w:val="82"/>
          <w:color w:val="6E6E6E"/>
          <w:spacing w:val="0"/>
          <w:w w:val="50"/>
          <w:position w:val="-31"/>
        </w:rPr>
        <w:t>,.</w:t>
      </w:r>
      <w:r>
        <w:rPr>
          <w:rFonts w:ascii="Times New Roman" w:hAnsi="Times New Roman" w:cs="Times New Roman" w:eastAsia="Times New Roman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9630" w:space="149"/>
            <w:col w:w="1841"/>
          </w:cols>
        </w:sectPr>
      </w:pPr>
      <w:rPr/>
    </w:p>
    <w:p>
      <w:pPr>
        <w:spacing w:before="0" w:after="0" w:line="174" w:lineRule="exact"/>
        <w:ind w:right="-20"/>
        <w:jc w:val="right"/>
        <w:tabs>
          <w:tab w:pos="4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A3A5A3"/>
          <w:spacing w:val="-34"/>
          <w:w w:val="85"/>
        </w:rPr>
        <w:t>·</w:t>
      </w:r>
      <w:r>
        <w:rPr>
          <w:rFonts w:ascii="Arial" w:hAnsi="Arial" w:cs="Arial" w:eastAsia="Arial"/>
          <w:sz w:val="17"/>
          <w:szCs w:val="17"/>
          <w:color w:val="7E7E80"/>
          <w:spacing w:val="0"/>
          <w:w w:val="421"/>
        </w:rPr>
        <w:t>:</w:t>
      </w:r>
      <w:r>
        <w:rPr>
          <w:rFonts w:ascii="Arial" w:hAnsi="Arial" w:cs="Arial" w:eastAsia="Arial"/>
          <w:sz w:val="17"/>
          <w:szCs w:val="17"/>
          <w:color w:val="7E7E80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7E7E80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E6E6E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220"/>
        </w:rPr>
        <w:t>t}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00"/>
        </w:rPr>
        <w:t>'1.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8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5"/>
          <w:w w:val="185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0"/>
          <w:w w:val="17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10260" w:space="175"/>
            <w:col w:w="1185"/>
          </w:cols>
        </w:sectPr>
      </w:pPr>
      <w:rPr/>
    </w:p>
    <w:p>
      <w:pPr>
        <w:spacing w:before="48" w:after="0" w:line="253" w:lineRule="exact"/>
        <w:ind w:right="653"/>
        <w:jc w:val="right"/>
        <w:tabs>
          <w:tab w:pos="5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39"/>
          <w:szCs w:val="39"/>
          <w:color w:val="525454"/>
          <w:w w:val="85"/>
          <w:position w:val="-16"/>
        </w:rPr>
        <w:t>B</w:t>
      </w:r>
      <w:r>
        <w:rPr>
          <w:rFonts w:ascii="Arial" w:hAnsi="Arial" w:cs="Arial" w:eastAsia="Arial"/>
          <w:sz w:val="39"/>
          <w:szCs w:val="39"/>
          <w:color w:val="525454"/>
          <w:w w:val="100"/>
          <w:position w:val="-16"/>
        </w:rPr>
        <w:tab/>
      </w:r>
      <w:r>
        <w:rPr>
          <w:rFonts w:ascii="Arial" w:hAnsi="Arial" w:cs="Arial" w:eastAsia="Arial"/>
          <w:sz w:val="39"/>
          <w:szCs w:val="39"/>
          <w:color w:val="525454"/>
          <w:w w:val="100"/>
          <w:position w:val="-16"/>
        </w:rPr>
      </w:r>
      <w:r>
        <w:rPr>
          <w:rFonts w:ascii="Arial" w:hAnsi="Arial" w:cs="Arial" w:eastAsia="Arial"/>
          <w:sz w:val="39"/>
          <w:szCs w:val="39"/>
          <w:color w:val="3B4180"/>
          <w:w w:val="279"/>
          <w:position w:val="-16"/>
        </w:rPr>
        <w:t>J</w:t>
      </w:r>
      <w:r>
        <w:rPr>
          <w:rFonts w:ascii="Arial" w:hAnsi="Arial" w:cs="Arial" w:eastAsia="Arial"/>
          <w:sz w:val="39"/>
          <w:szCs w:val="39"/>
          <w:color w:val="3B4180"/>
          <w:spacing w:val="-66"/>
          <w:w w:val="100"/>
          <w:position w:val="-16"/>
        </w:rPr>
        <w:t> </w:t>
      </w:r>
      <w:r>
        <w:rPr>
          <w:rFonts w:ascii="Arial" w:hAnsi="Arial" w:cs="Arial" w:eastAsia="Arial"/>
          <w:sz w:val="39"/>
          <w:szCs w:val="39"/>
          <w:color w:val="3B4180"/>
          <w:spacing w:val="0"/>
          <w:w w:val="279"/>
          <w:position w:val="-16"/>
        </w:rPr>
        <w:t>j</w:t>
      </w:r>
      <w:r>
        <w:rPr>
          <w:rFonts w:ascii="Arial" w:hAnsi="Arial" w:cs="Arial" w:eastAsia="Arial"/>
          <w:sz w:val="39"/>
          <w:szCs w:val="39"/>
          <w:color w:val="3B4180"/>
          <w:spacing w:val="-78"/>
          <w:w w:val="100"/>
          <w:position w:val="-16"/>
        </w:rPr>
        <w:t> </w:t>
      </w:r>
      <w:r>
        <w:rPr>
          <w:rFonts w:ascii="Arial" w:hAnsi="Arial" w:cs="Arial" w:eastAsia="Arial"/>
          <w:sz w:val="39"/>
          <w:szCs w:val="39"/>
          <w:color w:val="525454"/>
          <w:spacing w:val="0"/>
          <w:w w:val="100"/>
          <w:position w:val="-16"/>
        </w:rPr>
        <w:t>t,ı/S't</w:t>
      </w:r>
      <w:r>
        <w:rPr>
          <w:rFonts w:ascii="Arial" w:hAnsi="Arial" w:cs="Arial" w:eastAsia="Arial"/>
          <w:sz w:val="39"/>
          <w:szCs w:val="39"/>
          <w:color w:val="525454"/>
          <w:spacing w:val="-78"/>
          <w:w w:val="100"/>
          <w:position w:val="-16"/>
        </w:rPr>
        <w:t>!</w:t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64"/>
          <w:i/>
          <w:position w:val="-16"/>
        </w:rPr>
        <w:t>1</w:t>
      </w:r>
      <w:r>
        <w:rPr>
          <w:rFonts w:ascii="Arial" w:hAnsi="Arial" w:cs="Arial" w:eastAsia="Arial"/>
          <w:sz w:val="33"/>
          <w:szCs w:val="33"/>
          <w:color w:val="525454"/>
          <w:spacing w:val="12"/>
          <w:w w:val="64"/>
          <w:i/>
          <w:position w:val="-16"/>
        </w:rPr>
        <w:t>o</w:t>
      </w:r>
      <w:r>
        <w:rPr>
          <w:rFonts w:ascii="Times New Roman" w:hAnsi="Times New Roman" w:cs="Times New Roman" w:eastAsia="Times New Roman"/>
          <w:sz w:val="35"/>
          <w:szCs w:val="35"/>
          <w:color w:val="909091"/>
          <w:spacing w:val="-28"/>
          <w:w w:val="110"/>
          <w:position w:val="-16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6E6E6E"/>
          <w:spacing w:val="0"/>
          <w:w w:val="39"/>
          <w:position w:val="-16"/>
        </w:rPr>
        <w:t>9.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00" w:right="100"/>
        </w:sectPr>
      </w:pPr>
      <w:rPr/>
    </w:p>
    <w:p>
      <w:pPr>
        <w:spacing w:before="0" w:after="0" w:line="280" w:lineRule="exact"/>
        <w:ind w:right="-20"/>
        <w:jc w:val="right"/>
        <w:tabs>
          <w:tab w:pos="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44.60434pt;margin-top:13.063615pt;width:.1pt;height:4.553507pt;mso-position-horizontal-relative:page;mso-position-vertical-relative:paragraph;z-index:-14802" coordorigin="8892,261" coordsize="2,91">
            <v:shape style="position:absolute;left:8892;top:261;width:2;height:91" coordorigin="8892,261" coordsize="0,91" path="m8892,352l8892,261e" filled="f" stroked="t" strokeweight="1.197104pt" strokecolor="#384477">
              <v:path arrowok="t"/>
            </v:shape>
          </v:group>
          <w10:wrap type="none"/>
        </w:pict>
      </w:r>
      <w:r>
        <w:rPr/>
        <w:pict>
          <v:group style="position:absolute;margin-left:550.077759pt;margin-top:4.228035pt;width:4.549208pt;height:19.398374pt;mso-position-horizontal-relative:page;mso-position-vertical-relative:paragraph;z-index:-14798" coordorigin="11002,85" coordsize="91,388">
            <v:group style="position:absolute;left:11047;top:130;width:2;height:269" coordorigin="11047,130" coordsize="2,269">
              <v:shape style="position:absolute;left:11047;top:130;width:2;height:269" coordorigin="11047,130" coordsize="0,269" path="m11047,399l11047,130e" filled="f" stroked="t" strokeweight="4.549208pt" strokecolor="#EBEBEB">
                <v:path arrowok="t"/>
              </v:shape>
            </v:group>
            <v:group style="position:absolute;left:11009;top:176;width:2;height:296" coordorigin="11009,176" coordsize="2,296">
              <v:shape style="position:absolute;left:11009;top:176;width:2;height:296" coordorigin="11009,176" coordsize="0,296" path="m11009,176l11009,473,11009,176x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0.8685pt;margin-top:20.760756pt;width:.1pt;height:15.481202pt;mso-position-horizontal-relative:page;mso-position-vertical-relative:paragraph;z-index:-14797" coordorigin="9217,415" coordsize="2,310">
            <v:shape style="position:absolute;left:9217;top:415;width:2;height:310" coordorigin="9217,415" coordsize="0,310" path="m9217,725l9217,415e" filled="f" stroked="t" strokeweight="1.2212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52"/>
          <w:position w:val="-1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w w:val="100"/>
          <w:position w:val="-11"/>
        </w:rPr>
      </w:r>
      <w:r>
        <w:rPr>
          <w:rFonts w:ascii="Times New Roman" w:hAnsi="Times New Roman" w:cs="Times New Roman" w:eastAsia="Times New Roman"/>
          <w:sz w:val="42"/>
          <w:szCs w:val="42"/>
          <w:color w:val="444967"/>
          <w:w w:val="191"/>
          <w:position w:val="-11"/>
        </w:rPr>
        <w:t>""</w:t>
      </w:r>
      <w:r>
        <w:rPr>
          <w:rFonts w:ascii="Times New Roman" w:hAnsi="Times New Roman" w:cs="Times New Roman" w:eastAsia="Times New Roman"/>
          <w:sz w:val="42"/>
          <w:szCs w:val="42"/>
          <w:color w:val="444967"/>
          <w:spacing w:val="-13"/>
          <w:w w:val="191"/>
          <w:position w:val="-1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-24"/>
          <w:w w:val="110"/>
          <w:position w:val="-18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6E6E6E"/>
          <w:spacing w:val="-176"/>
          <w:w w:val="51"/>
          <w:position w:val="-11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-15"/>
          <w:w w:val="149"/>
          <w:position w:val="-1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50"/>
          <w:w w:val="91"/>
          <w:position w:val="-11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6E6E6E"/>
          <w:spacing w:val="0"/>
          <w:w w:val="51"/>
          <w:position w:val="-11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6E6E6E"/>
          <w:spacing w:val="-5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69"/>
          <w:w w:val="69"/>
          <w:position w:val="-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39"/>
          <w:position w:val="-18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19"/>
          <w:w w:val="39"/>
          <w:position w:val="-1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68"/>
          <w:position w:val="-11"/>
        </w:rPr>
        <w:t>d'ı&lt;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3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68"/>
          <w:b/>
          <w:bCs/>
          <w:i/>
          <w:position w:val="-15"/>
        </w:rPr>
        <w:t>a: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29"/>
          <w:w w:val="68"/>
          <w:b/>
          <w:bCs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181"/>
          <w:i/>
          <w:position w:val="-1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63"/>
          <w:w w:val="181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11"/>
          <w:w w:val="127"/>
          <w:position w:val="-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3A5A3"/>
          <w:spacing w:val="0"/>
          <w:w w:val="89"/>
          <w:position w:val="-8"/>
        </w:rPr>
        <w:t>,.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10224" w:space="159"/>
            <w:col w:w="1237"/>
          </w:cols>
        </w:sectPr>
      </w:pPr>
      <w:rPr/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4" w:right="-79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TamerTAŞLI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-42" w:right="690"/>
        <w:jc w:val="center"/>
        <w:tabs>
          <w:tab w:pos="560" w:val="left"/>
          <w:tab w:pos="1240" w:val="left"/>
          <w:tab w:pos="19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454"/>
          <w:w w:val="75"/>
          <w:position w:val="-4"/>
        </w:rPr>
        <w:t>Mü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85D"/>
          <w:spacing w:val="0"/>
          <w:w w:val="76"/>
          <w:position w:val="-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8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8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18"/>
          <w:w w:val="294"/>
          <w:position w:val="-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09091"/>
          <w:spacing w:val="-19"/>
          <w:w w:val="129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55"/>
          <w:position w:val="-4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00"/>
          <w:position w:val="-4"/>
        </w:rPr>
      </w:r>
      <w:r>
        <w:rPr>
          <w:rFonts w:ascii="Arial" w:hAnsi="Arial" w:cs="Arial" w:eastAsia="Arial"/>
          <w:sz w:val="29"/>
          <w:szCs w:val="29"/>
          <w:color w:val="525454"/>
          <w:spacing w:val="0"/>
          <w:w w:val="65"/>
          <w:i/>
          <w:position w:val="-4"/>
        </w:rPr>
        <w:t>N</w:t>
      </w:r>
      <w:r>
        <w:rPr>
          <w:rFonts w:ascii="Arial" w:hAnsi="Arial" w:cs="Arial" w:eastAsia="Arial"/>
          <w:sz w:val="29"/>
          <w:szCs w:val="29"/>
          <w:color w:val="525454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9"/>
          <w:szCs w:val="29"/>
          <w:color w:val="525454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0"/>
          <w:w w:val="100"/>
          <w:position w:val="-4"/>
        </w:rPr>
        <w:t>'ır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0"/>
          <w:position w:val="-4"/>
        </w:rPr>
        <w:t>•'1)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271"/>
          <w:position w:val="-4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608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542.530273pt;margin-top:2.928161pt;width:5.245266pt;height:16.702866pt;mso-position-horizontal-relative:page;mso-position-vertical-relative:paragraph;z-index:-14796" coordorigin="10851,59" coordsize="105,334">
            <v:group style="position:absolute;left:10918;top:96;width:2;height:188" coordorigin="10918,96" coordsize="2,188">
              <v:shape style="position:absolute;left:10918;top:96;width:2;height:188" coordorigin="10918,96" coordsize="0,188" path="m10918,284l10918,96e" filled="f" stroked="t" strokeweight="3.74532pt" strokecolor="#EBEBEB">
                <v:path arrowok="t"/>
              </v:shape>
            </v:group>
            <v:group style="position:absolute;left:10874;top:208;width:2;height:162" coordorigin="10874,208" coordsize="2,162">
              <v:shape style="position:absolute;left:10874;top:208;width:2;height:162" coordorigin="10874,208" coordsize="0,162" path="m10874,369l10874,208e" filled="f" stroked="t" strokeweight="2.320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A3A5A3"/>
          <w:spacing w:val="0"/>
          <w:w w:val="39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3A5A3"/>
          <w:spacing w:val="0"/>
          <w:w w:val="39"/>
          <w:position w:val="-1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A3A5A3"/>
          <w:spacing w:val="6"/>
          <w:w w:val="39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16"/>
          <w:position w:val="-1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-18"/>
          <w:w w:val="117"/>
          <w:position w:val="-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157"/>
          <w:position w:val="-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E7E80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-3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34"/>
          <w:position w:val="-1"/>
        </w:rPr>
        <w:t>/'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685" w:right="-20"/>
        <w:jc w:val="left"/>
        <w:tabs>
          <w:tab w:pos="1240" w:val="left"/>
          <w:tab w:pos="20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454"/>
          <w:w w:val="229"/>
          <w:position w:val="-2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w w:val="23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0"/>
          <w:w w:val="72"/>
          <w:i/>
          <w:position w:val="-2"/>
        </w:rPr>
        <w:t>p.</w:t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7E7E80"/>
          <w:spacing w:val="0"/>
          <w:w w:val="100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E7E80"/>
          <w:spacing w:val="0"/>
          <w:w w:val="100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7E7E80"/>
          <w:spacing w:val="16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3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154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253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0"/>
          <w:w w:val="84"/>
          <w:position w:val="-2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-7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58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187"/>
          <w:position w:val="-2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854" w:right="847"/>
        <w:jc w:val="center"/>
        <w:tabs>
          <w:tab w:pos="18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6"/>
          <w:szCs w:val="16"/>
          <w:color w:val="909091"/>
          <w:spacing w:val="0"/>
          <w:w w:val="63"/>
          <w:position w:val="1"/>
        </w:rPr>
        <w:t>(</w:t>
      </w:r>
      <w:r>
        <w:rPr>
          <w:rFonts w:ascii="Arial" w:hAnsi="Arial" w:cs="Arial" w:eastAsia="Arial"/>
          <w:sz w:val="16"/>
          <w:szCs w:val="16"/>
          <w:color w:val="909091"/>
          <w:spacing w:val="0"/>
          <w:w w:val="63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909091"/>
          <w:spacing w:val="20"/>
          <w:w w:val="63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25454"/>
          <w:spacing w:val="0"/>
          <w:w w:val="100"/>
          <w:i/>
          <w:position w:val="1"/>
        </w:rPr>
        <w:t>if</w:t>
      </w:r>
      <w:r>
        <w:rPr>
          <w:rFonts w:ascii="Arial" w:hAnsi="Arial" w:cs="Arial" w:eastAsia="Arial"/>
          <w:sz w:val="16"/>
          <w:szCs w:val="16"/>
          <w:color w:val="525454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6"/>
          <w:szCs w:val="16"/>
          <w:color w:val="525454"/>
          <w:spacing w:val="1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76"/>
          <w:position w:val="1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19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-4"/>
          <w:w w:val="185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114"/>
          <w:position w:val="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363"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5"/>
          <w:w w:val="222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0"/>
          <w:w w:val="93"/>
          <w:position w:val="1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6E6E6E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296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-53"/>
          <w:w w:val="296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148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100"/>
          <w:cols w:num="2" w:equalWidth="0">
            <w:col w:w="5824" w:space="2590"/>
            <w:col w:w="3206"/>
          </w:cols>
        </w:sectPr>
      </w:pPr>
      <w:rPr/>
    </w:p>
    <w:p>
      <w:pPr>
        <w:spacing w:before="0" w:after="0" w:line="168" w:lineRule="exact"/>
        <w:ind w:right="1082"/>
        <w:jc w:val="right"/>
        <w:tabs>
          <w:tab w:pos="4300" w:val="left"/>
          <w:tab w:pos="54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14.604667pt;margin-top:38.345791pt;width:572.694461pt;height:796.982573pt;mso-position-horizontal-relative:page;mso-position-vertical-relative:page;z-index:-14808" coordorigin="292,767" coordsize="11454,15940">
            <v:group style="position:absolute;left:306;top:786;width:555;height:2" coordorigin="306,786" coordsize="555,2">
              <v:shape style="position:absolute;left:306;top:786;width:555;height:2" coordorigin="306,786" coordsize="555,0" path="m306,786l862,786e" filled="f" stroked="t" strokeweight=".478842pt" strokecolor="#3B3B3B">
                <v:path arrowok="t"/>
              </v:shape>
            </v:group>
            <v:group style="position:absolute;left:309;top:781;width:2;height:1773" coordorigin="309,781" coordsize="2,1773">
              <v:shape style="position:absolute;left:309;top:781;width:2;height:1773" coordorigin="309,781" coordsize="0,1773" path="m309,2555l309,781e" filled="f" stroked="t" strokeweight=".957683pt" strokecolor="#707070">
                <v:path arrowok="t"/>
              </v:shape>
            </v:group>
            <v:group style="position:absolute;left:306;top:786;width:2361;height:2" coordorigin="306,786" coordsize="2361,2">
              <v:shape style="position:absolute;left:306;top:786;width:2361;height:2" coordorigin="306,786" coordsize="2361,0" path="m306,786l2667,786e" filled="f" stroked="t" strokeweight=".957683pt" strokecolor="#575757">
                <v:path arrowok="t"/>
              </v:shape>
            </v:group>
            <v:group style="position:absolute;left:2059;top:776;width:2;height:911" coordorigin="2059,776" coordsize="2,911">
              <v:shape style="position:absolute;left:2059;top:776;width:2;height:911" coordorigin="2059,776" coordsize="0,911" path="m2059,1687l2059,776e" filled="f" stroked="t" strokeweight=".718262pt" strokecolor="#5B5B5B">
                <v:path arrowok="t"/>
              </v:shape>
            </v:group>
            <v:group style="position:absolute;left:2610;top:788;width:1010;height:2" coordorigin="2610,788" coordsize="1010,2">
              <v:shape style="position:absolute;left:2610;top:788;width:1010;height:2" coordorigin="2610,788" coordsize="1010,0" path="m2610,788l3620,788e" filled="f" stroked="t" strokeweight=".718262pt" strokecolor="#343434">
                <v:path arrowok="t"/>
              </v:shape>
            </v:group>
            <v:group style="position:absolute;left:3563;top:791;width:3716;height:2" coordorigin="3563,791" coordsize="3716,2">
              <v:shape style="position:absolute;left:3563;top:791;width:3716;height:2" coordorigin="3563,791" coordsize="3716,0" path="m3563,791l7278,791e" filled="f" stroked="t" strokeweight=".957683pt" strokecolor="#4B4B4B">
                <v:path arrowok="t"/>
              </v:shape>
            </v:group>
            <v:group style="position:absolute;left:7221;top:791;width:570;height:2" coordorigin="7221,791" coordsize="570,2">
              <v:shape style="position:absolute;left:7221;top:791;width:570;height:2" coordorigin="7221,791" coordsize="570,0" path="m7221,791l7791,791e" filled="f" stroked="t" strokeweight=".478842pt" strokecolor="#1F1F1F">
                <v:path arrowok="t"/>
              </v:shape>
            </v:group>
            <v:group style="position:absolute;left:9096;top:781;width:2;height:1515" coordorigin="9096,781" coordsize="2,1515">
              <v:shape style="position:absolute;left:9096;top:781;width:2;height:1515" coordorigin="9096,781" coordsize="0,1515" path="m9096,2296l9096,781e" filled="f" stroked="t" strokeweight=".478842pt" strokecolor="#3B3B3B">
                <v:path arrowok="t"/>
              </v:shape>
            </v:group>
            <v:group style="position:absolute;left:7671;top:791;width:4017;height:2" coordorigin="7671,791" coordsize="4017,2">
              <v:shape style="position:absolute;left:7671;top:791;width:4017;height:2" coordorigin="7671,791" coordsize="4017,0" path="m7671,791l11689,791e" filled="f" stroked="t" strokeweight=".957683pt" strokecolor="#575757">
                <v:path arrowok="t"/>
              </v:shape>
            </v:group>
            <v:group style="position:absolute;left:11689;top:776;width:2;height:5095" coordorigin="11689,776" coordsize="2,5095">
              <v:shape style="position:absolute;left:11689;top:776;width:2;height:5095" coordorigin="11689,776" coordsize="0,5095" path="m11689,5872l11689,776e" filled="f" stroked="t" strokeweight=".957683pt" strokecolor="#606060">
                <v:path arrowok="t"/>
              </v:shape>
            </v:group>
            <v:group style="position:absolute;left:2059;top:1630;width:2;height:661" coordorigin="2059,1630" coordsize="2,661">
              <v:shape style="position:absolute;left:2059;top:1630;width:2;height:661" coordorigin="2059,1630" coordsize="0,661" path="m2059,2291l2059,1630e" filled="f" stroked="t" strokeweight=".478842pt" strokecolor="#2F2F2F">
                <v:path arrowok="t"/>
              </v:shape>
            </v:group>
            <v:group style="position:absolute;left:302;top:2282;width:560;height:2" coordorigin="302,2282" coordsize="560,2">
              <v:shape style="position:absolute;left:302;top:2282;width:560;height:2" coordorigin="302,2282" coordsize="560,0" path="m302,2282l862,2282e" filled="f" stroked="t" strokeweight=".478842pt" strokecolor="#282828">
                <v:path arrowok="t"/>
              </v:shape>
            </v:group>
            <v:group style="position:absolute;left:804;top:2282;width:1279;height:2" coordorigin="804,2282" coordsize="1279,2">
              <v:shape style="position:absolute;left:804;top:2282;width:1279;height:2" coordorigin="804,2282" coordsize="1279,0" path="m804,2282l2083,2282e" filled="f" stroked="t" strokeweight=".957683pt" strokecolor="#575757">
                <v:path arrowok="t"/>
              </v:shape>
            </v:group>
            <v:group style="position:absolute;left:2021;top:2286;width:1168;height:2" coordorigin="2021,2286" coordsize="1168,2">
              <v:shape style="position:absolute;left:2021;top:2286;width:1168;height:2" coordorigin="2021,2286" coordsize="1168,0" path="m2021,2286l3189,2286e" filled="f" stroked="t" strokeweight=".478842pt" strokecolor="#1C1C1C">
                <v:path arrowok="t"/>
              </v:shape>
            </v:group>
            <v:group style="position:absolute;left:3132;top:2284;width:886;height:2" coordorigin="3132,2284" coordsize="886,2">
              <v:shape style="position:absolute;left:3132;top:2284;width:886;height:2" coordorigin="3132,2284" coordsize="886,0" path="m3132,2284l4017,2284e" filled="f" stroked="t" strokeweight=".718262pt" strokecolor="#3B3B3B">
                <v:path arrowok="t"/>
              </v:shape>
            </v:group>
            <v:group style="position:absolute;left:3678;top:2284;width:3242;height:2" coordorigin="3678,2284" coordsize="3242,2">
              <v:shape style="position:absolute;left:3678;top:2284;width:3242;height:2" coordorigin="3678,2284" coordsize="3242,0" path="m3678,2284l6919,2284e" filled="f" stroked="t" strokeweight=".957683pt" strokecolor="#545454">
                <v:path arrowok="t"/>
              </v:shape>
            </v:group>
            <v:group style="position:absolute;left:6862;top:2286;width:929;height:2" coordorigin="6862,2286" coordsize="929,2">
              <v:shape style="position:absolute;left:6862;top:2286;width:929;height:2" coordorigin="6862,2286" coordsize="929,0" path="m6862,2286l7791,2286e" filled="f" stroked="t" strokeweight=".478842pt" strokecolor="#1C1C1C">
                <v:path arrowok="t"/>
              </v:shape>
            </v:group>
            <v:group style="position:absolute;left:7733;top:2289;width:3965;height:2" coordorigin="7733,2289" coordsize="3965,2">
              <v:shape style="position:absolute;left:7733;top:2289;width:3965;height:2" coordorigin="7733,2289" coordsize="3965,0" path="m7733,2289l11698,2289e" filled="f" stroked="t" strokeweight=".957683pt" strokecolor="#5B5B5B">
                <v:path arrowok="t"/>
              </v:shape>
            </v:group>
            <v:group style="position:absolute;left:302;top:2521;width:2720;height:2" coordorigin="302,2521" coordsize="2720,2">
              <v:shape style="position:absolute;left:302;top:2521;width:2720;height:2" coordorigin="302,2521" coordsize="2720,0" path="m302,2521l3021,2521e" filled="f" stroked="t" strokeweight=".957683pt" strokecolor="#4F4F4F">
                <v:path arrowok="t"/>
              </v:shape>
            </v:group>
            <v:group style="position:absolute;left:2964;top:2524;width:268;height:2" coordorigin="2964,2524" coordsize="268,2">
              <v:shape style="position:absolute;left:2964;top:2524;width:268;height:2" coordorigin="2964,2524" coordsize="268,0" path="m2964,2524l3232,2524e" filled="f" stroked="t" strokeweight=".718262pt" strokecolor="#3B3B3B">
                <v:path arrowok="t"/>
              </v:shape>
            </v:group>
            <v:group style="position:absolute;left:3093;top:2526;width:8600;height:2" coordorigin="3093,2526" coordsize="8600,2">
              <v:shape style="position:absolute;left:3093;top:2526;width:8600;height:2" coordorigin="3093,2526" coordsize="8600,0" path="m3093,2526l11693,2526e" filled="f" stroked="t" strokeweight=".957683pt" strokecolor="#4F4F4F">
                <v:path arrowok="t"/>
              </v:shape>
            </v:group>
            <v:group style="position:absolute;left:302;top:2768;width:11392;height:2" coordorigin="302,2768" coordsize="11392,2">
              <v:shape style="position:absolute;left:302;top:2768;width:11392;height:2" coordorigin="302,2768" coordsize="11392,0" path="m302,2768l11693,2768e" filled="f" stroked="t" strokeweight=".957683pt" strokecolor="#4F4F4F">
                <v:path arrowok="t"/>
              </v:shape>
            </v:group>
            <v:group style="position:absolute;left:314;top:781;width:2;height:15194" coordorigin="314,781" coordsize="2,15194">
              <v:shape style="position:absolute;left:314;top:781;width:2;height:15194" coordorigin="314,781" coordsize="0,15194" path="m314,15976l314,781e" filled="f" stroked="t" strokeweight=".718262pt" strokecolor="#4B4B4B">
                <v:path arrowok="t"/>
              </v:shape>
            </v:group>
            <v:group style="position:absolute;left:302;top:3008;width:9539;height:2" coordorigin="302,3008" coordsize="9539,2">
              <v:shape style="position:absolute;left:302;top:3008;width:9539;height:2" coordorigin="302,3008" coordsize="9539,0" path="m302,3008l9840,3008e" filled="f" stroked="t" strokeweight=".957683pt" strokecolor="#4B4B4B">
                <v:path arrowok="t"/>
              </v:shape>
            </v:group>
            <v:group style="position:absolute;left:9783;top:3010;width:134;height:2" coordorigin="9783,3010" coordsize="134,2">
              <v:shape style="position:absolute;left:9783;top:3010;width:134;height:2" coordorigin="9783,3010" coordsize="134,0" path="m9783,3010l9917,3010e" filled="f" stroked="t" strokeweight=".478842pt" strokecolor="#0F0F0F">
                <v:path arrowok="t"/>
              </v:shape>
            </v:group>
            <v:group style="position:absolute;left:9859;top:3010;width:177;height:2" coordorigin="9859,3010" coordsize="177,2">
              <v:shape style="position:absolute;left:9859;top:3010;width:177;height:2" coordorigin="9859,3010" coordsize="177,0" path="m9859,3010l10037,3010e" filled="f" stroked="t" strokeweight=".478842pt" strokecolor="#232323">
                <v:path arrowok="t"/>
              </v:shape>
            </v:group>
            <v:group style="position:absolute;left:9979;top:3008;width:1714;height:2" coordorigin="9979,3008" coordsize="1714,2">
              <v:shape style="position:absolute;left:9979;top:3008;width:1714;height:2" coordorigin="9979,3008" coordsize="1714,0" path="m9979,3008l11693,3008e" filled="f" stroked="t" strokeweight=".718262pt" strokecolor="#4B4B4B">
                <v:path arrowok="t"/>
              </v:shape>
            </v:group>
            <v:group style="position:absolute;left:302;top:3250;width:11392;height:2" coordorigin="302,3250" coordsize="11392,2">
              <v:shape style="position:absolute;left:302;top:3250;width:11392;height:2" coordorigin="302,3250" coordsize="11392,0" path="m302,3250l11693,3250e" filled="f" stroked="t" strokeweight=".957683pt" strokecolor="#4B4B4B">
                <v:path arrowok="t"/>
              </v:shape>
            </v:group>
            <v:group style="position:absolute;left:9060;top:3250;width:781;height:2" coordorigin="9060,3250" coordsize="781,2">
              <v:shape style="position:absolute;left:9060;top:3250;width:781;height:2" coordorigin="9060,3250" coordsize="781,0" path="m9060,3250l9840,3250e" filled="f" stroked="t" strokeweight=".478842pt" strokecolor="#1C1C1C">
                <v:path arrowok="t"/>
              </v:shape>
            </v:group>
            <v:group style="position:absolute;left:9859;top:3250;width:177;height:2" coordorigin="9859,3250" coordsize="177,2">
              <v:shape style="position:absolute;left:9859;top:3250;width:177;height:2" coordorigin="9859,3250" coordsize="177,0" path="m9859,3250l10037,3250e" filled="f" stroked="t" strokeweight=".478842pt" strokecolor="#232323">
                <v:path arrowok="t"/>
              </v:shape>
            </v:group>
            <v:group style="position:absolute;left:302;top:3487;width:3840;height:2" coordorigin="302,3487" coordsize="3840,2">
              <v:shape style="position:absolute;left:302;top:3487;width:3840;height:2" coordorigin="302,3487" coordsize="3840,0" path="m302,3487l4142,3487e" filled="f" stroked="t" strokeweight=".957683pt" strokecolor="#4B4B4B">
                <v:path arrowok="t"/>
              </v:shape>
            </v:group>
            <v:group style="position:absolute;left:3960;top:3489;width:2428;height:2" coordorigin="3960,3489" coordsize="2428,2">
              <v:shape style="position:absolute;left:3960;top:3489;width:2428;height:2" coordorigin="3960,3489" coordsize="2428,0" path="m3960,3489l6388,3489e" filled="f" stroked="t" strokeweight=".478842pt" strokecolor="#3F3F3F">
                <v:path arrowok="t"/>
              </v:shape>
            </v:group>
            <v:group style="position:absolute;left:5066;top:3489;width:3060;height:2" coordorigin="5066,3489" coordsize="3060,2">
              <v:shape style="position:absolute;left:5066;top:3489;width:3060;height:2" coordorigin="5066,3489" coordsize="3060,0" path="m5066,3489l8126,3489e" filled="f" stroked="t" strokeweight=".957683pt" strokecolor="#4F4F4F">
                <v:path arrowok="t"/>
              </v:shape>
            </v:group>
            <v:group style="position:absolute;left:7733;top:3489;width:3965;height:2" coordorigin="7733,3489" coordsize="3965,2">
              <v:shape style="position:absolute;left:7733;top:3489;width:3965;height:2" coordorigin="7733,3489" coordsize="3965,0" path="m7733,3489l11698,3489e" filled="f" stroked="t" strokeweight=".478842pt" strokecolor="#3B3B3B">
                <v:path arrowok="t"/>
              </v:shape>
            </v:group>
            <v:group style="position:absolute;left:3776;top:3475;width:2;height:498" coordorigin="3776,3475" coordsize="2,498">
              <v:shape style="position:absolute;left:3776;top:3475;width:2;height:498" coordorigin="3776,3475" coordsize="0,498" path="m3776,3974l3776,3475e" filled="f" stroked="t" strokeweight=".718262pt" strokecolor="#4B4B4B">
                <v:path arrowok="t"/>
              </v:shape>
            </v:group>
            <v:group style="position:absolute;left:6622;top:3935;width:292;height:2" coordorigin="6622,3935" coordsize="292,2">
              <v:shape style="position:absolute;left:6622;top:3935;width:292;height:2" coordorigin="6622,3935" coordsize="292,0" path="m6622,3935l6914,3935e" filled="f" stroked="t" strokeweight=".478842pt" strokecolor="#838383">
                <v:path arrowok="t"/>
              </v:shape>
            </v:group>
            <v:group style="position:absolute;left:6907;top:3480;width:2;height:848" coordorigin="6907,3480" coordsize="2,848">
              <v:shape style="position:absolute;left:6907;top:3480;width:2;height:848" coordorigin="6907,3480" coordsize="0,848" path="m6907,4328l6907,3480e" filled="f" stroked="t" strokeweight=".718262pt" strokecolor="#444444">
                <v:path arrowok="t"/>
              </v:shape>
            </v:group>
            <v:group style="position:absolute;left:6881;top:3945;width:2308;height:2" coordorigin="6881,3945" coordsize="2308,2">
              <v:shape style="position:absolute;left:6881;top:3945;width:2308;height:2" coordorigin="6881,3945" coordsize="2308,0" path="m6881,3945l9189,3945e" filled="f" stroked="t" strokeweight=".239421pt" strokecolor="#575757">
                <v:path arrowok="t"/>
              </v:shape>
            </v:group>
            <v:group style="position:absolute;left:3768;top:3945;width:2830;height:2" coordorigin="3768,3945" coordsize="2830,2">
              <v:shape style="position:absolute;left:3768;top:3945;width:2830;height:2" coordorigin="3768,3945" coordsize="2830,0" path="m3768,3945l6598,3945e" filled="f" stroked="t" strokeweight=".718262pt" strokecolor="#5B5B5B">
                <v:path arrowok="t"/>
              </v:shape>
            </v:group>
            <v:group style="position:absolute;left:9189;top:3945;width:819;height:2" coordorigin="9189,3945" coordsize="819,2">
              <v:shape style="position:absolute;left:9189;top:3945;width:819;height:2" coordorigin="9189,3945" coordsize="819,0" path="m9189,3945l10008,3945e" filled="f" stroked="t" strokeweight=".239421pt" strokecolor="#000000">
                <v:path arrowok="t"/>
              </v:shape>
            </v:group>
            <v:group style="position:absolute;left:10008;top:3945;width:1690;height:2" coordorigin="10008,3945" coordsize="1690,2">
              <v:shape style="position:absolute;left:10008;top:3945;width:1690;height:2" coordorigin="10008,3945" coordsize="1690,0" path="m10008,3945l11698,3945e" filled="f" stroked="t" strokeweight=".239421pt" strokecolor="#646464">
                <v:path arrowok="t"/>
              </v:shape>
            </v:group>
            <v:group style="position:absolute;left:306;top:4323;width:555;height:2" coordorigin="306,4323" coordsize="555,2">
              <v:shape style="position:absolute;left:306;top:4323;width:555;height:2" coordorigin="306,4323" coordsize="555,0" path="m306,4323l862,4323e" filled="f" stroked="t" strokeweight=".478842pt" strokecolor="#4B4B4B">
                <v:path arrowok="t"/>
              </v:shape>
            </v:group>
            <v:group style="position:absolute;left:536;top:4323;width:1542;height:2" coordorigin="536,4323" coordsize="1542,2">
              <v:shape style="position:absolute;left:536;top:4323;width:1542;height:2" coordorigin="536,4323" coordsize="1542,0" path="m536,4323l2078,4323e" filled="f" stroked="t" strokeweight=".718262pt" strokecolor="#646464">
                <v:path arrowok="t"/>
              </v:shape>
            </v:group>
            <v:group style="position:absolute;left:2021;top:4326;width:1168;height:2" coordorigin="2021,4326" coordsize="1168,2">
              <v:shape style="position:absolute;left:2021;top:4326;width:1168;height:2" coordorigin="2021,4326" coordsize="1168,0" path="m2021,4326l3189,4326e" filled="f" stroked="t" strokeweight=".239421pt" strokecolor="#2F2F2F">
                <v:path arrowok="t"/>
              </v:shape>
            </v:group>
            <v:group style="position:absolute;left:3778;top:3916;width:2;height:412" coordorigin="3778,3916" coordsize="2,412">
              <v:shape style="position:absolute;left:3778;top:3916;width:2;height:412" coordorigin="3778,3916" coordsize="0,412" path="m3778,4328l3778,3916e" filled="f" stroked="t" strokeweight=".478842pt" strokecolor="#383838">
                <v:path arrowok="t"/>
              </v:shape>
            </v:group>
            <v:group style="position:absolute;left:3132;top:4321;width:3256;height:2" coordorigin="3132,4321" coordsize="3256,2">
              <v:shape style="position:absolute;left:3132;top:4321;width:3256;height:2" coordorigin="3132,4321" coordsize="3256,0" path="m3132,4321l6388,4321e" filled="f" stroked="t" strokeweight=".478842pt" strokecolor="#5B5B5B">
                <v:path arrowok="t"/>
              </v:shape>
            </v:group>
            <v:group style="position:absolute;left:6330;top:4326;width:599;height:2" coordorigin="6330,4326" coordsize="599,2">
              <v:shape style="position:absolute;left:6330;top:4326;width:599;height:2" coordorigin="6330,4326" coordsize="599,0" path="m6330,4326l6929,4326e" filled="f" stroked="t" strokeweight=".239421pt" strokecolor="#383838">
                <v:path arrowok="t"/>
              </v:shape>
            </v:group>
            <v:group style="position:absolute;left:6852;top:4326;width:4851;height:2" coordorigin="6852,4326" coordsize="4851,2">
              <v:shape style="position:absolute;left:6852;top:4326;width:4851;height:2" coordorigin="6852,4326" coordsize="4851,0" path="m6852,4326l11703,4326e" filled="f" stroked="t" strokeweight=".718262pt" strokecolor="#575757">
                <v:path arrowok="t"/>
              </v:shape>
            </v:group>
            <v:group style="position:absolute;left:306;top:4604;width:1925;height:2" coordorigin="306,4604" coordsize="1925,2">
              <v:shape style="position:absolute;left:306;top:4604;width:1925;height:2" coordorigin="306,4604" coordsize="1925,0" path="m306,4604l2231,4604e" filled="f" stroked="t" strokeweight=".957683pt" strokecolor="#646464">
                <v:path arrowok="t"/>
              </v:shape>
            </v:group>
            <v:group style="position:absolute;left:2064;top:4323;width:2;height:302" coordorigin="2064,4323" coordsize="2,302">
              <v:shape style="position:absolute;left:2064;top:4323;width:2;height:302" coordorigin="2064,4323" coordsize="0,302" path="m2064,4625l2064,4323e" filled="f" stroked="t" strokeweight=".478842pt" strokecolor="#383838">
                <v:path arrowok="t"/>
              </v:shape>
            </v:group>
            <v:group style="position:absolute;left:2021;top:4606;width:1599;height:2" coordorigin="2021,4606" coordsize="1599,2">
              <v:shape style="position:absolute;left:2021;top:4606;width:1599;height:2" coordorigin="2021,4606" coordsize="1599,0" path="m2021,4606l3620,4606e" filled="f" stroked="t" strokeweight=".478842pt" strokecolor="#383838">
                <v:path arrowok="t"/>
              </v:shape>
            </v:group>
            <v:group style="position:absolute;left:3534;top:4604;width:4257;height:2" coordorigin="3534,4604" coordsize="4257,2">
              <v:shape style="position:absolute;left:3534;top:4604;width:4257;height:2" coordorigin="3534,4604" coordsize="4257,0" path="m3534,4604l7791,4604e" filled="f" stroked="t" strokeweight=".718262pt" strokecolor="#575757">
                <v:path arrowok="t"/>
              </v:shape>
            </v:group>
            <v:group style="position:absolute;left:7733;top:4606;width:555;height:2" coordorigin="7733,4606" coordsize="555,2">
              <v:shape style="position:absolute;left:7733;top:4606;width:555;height:2" coordorigin="7733,4606" coordsize="555,0" path="m7733,4606l8289,4606e" filled="f" stroked="t" strokeweight=".478842pt" strokecolor="#383838">
                <v:path arrowok="t"/>
              </v:shape>
            </v:group>
            <v:group style="position:absolute;left:8231;top:4604;width:986;height:2" coordorigin="8231,4604" coordsize="986,2">
              <v:shape style="position:absolute;left:8231;top:4604;width:986;height:2" coordorigin="8231,4604" coordsize="986,0" path="m8231,4604l9218,4604e" filled="f" stroked="t" strokeweight=".718262pt" strokecolor="#4F4F4F">
                <v:path arrowok="t"/>
              </v:shape>
            </v:group>
            <v:group style="position:absolute;left:9160;top:4601;width:268;height:2" coordorigin="9160,4601" coordsize="268,2">
              <v:shape style="position:absolute;left:9160;top:4601;width:268;height:2" coordorigin="9160,4601" coordsize="268,0" path="m9160,4601l9428,4601e" filled="f" stroked="t" strokeweight=".478842pt" strokecolor="#3B3B3B">
                <v:path arrowok="t"/>
              </v:shape>
            </v:group>
            <v:group style="position:absolute;left:9371;top:4606;width:469;height:2" coordorigin="9371,4606" coordsize="469,2">
              <v:shape style="position:absolute;left:9371;top:4606;width:469;height:2" coordorigin="9371,4606" coordsize="469,0" path="m9371,4606l9840,4606e" filled="f" stroked="t" strokeweight=".957683pt" strokecolor="#575757">
                <v:path arrowok="t"/>
              </v:shape>
            </v:group>
            <v:group style="position:absolute;left:9740;top:4604;width:1963;height:2" coordorigin="9740,4604" coordsize="1963,2">
              <v:shape style="position:absolute;left:9740;top:4604;width:1963;height:2" coordorigin="9740,4604" coordsize="1963,0" path="m9740,4604l11703,4604e" filled="f" stroked="t" strokeweight=".957683pt" strokecolor="#707070">
                <v:path arrowok="t"/>
              </v:shape>
            </v:group>
            <v:group style="position:absolute;left:2064;top:4549;width:2;height:1045" coordorigin="2064,4549" coordsize="2,1045">
              <v:shape style="position:absolute;left:2064;top:4549;width:2;height:1045" coordorigin="2064,4549" coordsize="0,1045" path="m2064,5594l2064,4549e" filled="f" stroked="t" strokeweight=".478842pt" strokecolor="#232323">
                <v:path arrowok="t"/>
              </v:shape>
            </v:group>
            <v:group style="position:absolute;left:2059;top:4848;width:2825;height:2" coordorigin="2059,4848" coordsize="2825,2">
              <v:shape style="position:absolute;left:2059;top:4848;width:2825;height:2" coordorigin="2059,4848" coordsize="2825,0" path="m2059,4848l4884,4848e" filled="f" stroked="t" strokeweight=".957683pt" strokecolor="#4F4F4F">
                <v:path arrowok="t"/>
              </v:shape>
            </v:group>
            <v:group style="position:absolute;left:4827;top:4851;width:833;height:2" coordorigin="4827,4851" coordsize="833,2">
              <v:shape style="position:absolute;left:4827;top:4851;width:833;height:2" coordorigin="4827,4851" coordsize="833,0" path="m4827,4851l5660,4851e" filled="f" stroked="t" strokeweight=".478842pt" strokecolor="#1C1C1C">
                <v:path arrowok="t"/>
              </v:shape>
            </v:group>
            <v:group style="position:absolute;left:5602;top:4848;width:1317;height:2" coordorigin="5602,4848" coordsize="1317,2">
              <v:shape style="position:absolute;left:5602;top:4848;width:1317;height:2" coordorigin="5602,4848" coordsize="1317,0" path="m5602,4848l6919,4848e" filled="f" stroked="t" strokeweight=".718262pt" strokecolor="#3F3F3F">
                <v:path arrowok="t"/>
              </v:shape>
            </v:group>
            <v:group style="position:absolute;left:6819;top:4846;width:4884;height:2" coordorigin="6819,4846" coordsize="4884,2">
              <v:shape style="position:absolute;left:6819;top:4846;width:4884;height:2" coordorigin="6819,4846" coordsize="4884,0" path="m6819,4846l11703,4846e" filled="f" stroked="t" strokeweight=".957683pt" strokecolor="#545454">
                <v:path arrowok="t"/>
              </v:shape>
            </v:group>
            <v:group style="position:absolute;left:4858;top:4846;width:2;height:2176" coordorigin="4858,4846" coordsize="2,2176">
              <v:shape style="position:absolute;left:4858;top:4846;width:2;height:2176" coordorigin="4858,4846" coordsize="0,2176" path="m4858,7022l4858,4846e" filled="f" stroked="t" strokeweight=".957683pt" strokecolor="#4F4F4F">
                <v:path arrowok="t"/>
              </v:shape>
            </v:group>
            <v:group style="position:absolute;left:7767;top:4841;width:2;height:498" coordorigin="7767,4841" coordsize="2,498">
              <v:shape style="position:absolute;left:7767;top:4841;width:2;height:498" coordorigin="7767,4841" coordsize="0,498" path="m7767,5340l7767,4841e" filled="f" stroked="t" strokeweight=".957683pt" strokecolor="#444444">
                <v:path arrowok="t"/>
              </v:shape>
            </v:group>
            <v:group style="position:absolute;left:4846;top:5332;width:4085;height:2" coordorigin="4846,5332" coordsize="4085,2">
              <v:shape style="position:absolute;left:4846;top:5332;width:4085;height:2" coordorigin="4846,5332" coordsize="4085,0" path="m4846,5332l8930,5332e" filled="f" stroked="t" strokeweight=".957683pt" strokecolor="#484848">
                <v:path arrowok="t"/>
              </v:shape>
            </v:group>
            <v:group style="position:absolute;left:8873;top:5330;width:1164;height:2" coordorigin="8873,5330" coordsize="1164,2">
              <v:shape style="position:absolute;left:8873;top:5330;width:1164;height:2" coordorigin="8873,5330" coordsize="1164,0" path="m8873,5330l10037,5330e" filled="f" stroked="t" strokeweight=".478842pt" strokecolor="#131313">
                <v:path arrowok="t"/>
              </v:shape>
            </v:group>
            <v:group style="position:absolute;left:9979;top:5328;width:1724;height:2" coordorigin="9979,5328" coordsize="1724,2">
              <v:shape style="position:absolute;left:9979;top:5328;width:1724;height:2" coordorigin="9979,5328" coordsize="1724,0" path="m9979,5328l11703,5328e" filled="f" stroked="t" strokeweight=".478842pt" strokecolor="#383838">
                <v:path arrowok="t"/>
              </v:shape>
            </v:group>
            <v:group style="position:absolute;left:4846;top:5574;width:2433;height:2" coordorigin="4846,5574" coordsize="2433,2">
              <v:shape style="position:absolute;left:4846;top:5574;width:2433;height:2" coordorigin="4846,5574" coordsize="2433,0" path="m4846,5574l7278,5574e" filled="f" stroked="t" strokeweight=".718262pt" strokecolor="#484848">
                <v:path arrowok="t"/>
              </v:shape>
            </v:group>
            <v:group style="position:absolute;left:7221;top:5574;width:1068;height:2" coordorigin="7221,5574" coordsize="1068,2">
              <v:shape style="position:absolute;left:7221;top:5574;width:1068;height:2" coordorigin="7221,5574" coordsize="1068,0" path="m7221,5574l8289,5574e" filled="f" stroked="t" strokeweight=".478842pt" strokecolor="#131313">
                <v:path arrowok="t"/>
              </v:shape>
            </v:group>
            <v:group style="position:absolute;left:8207;top:5572;width:910;height:2" coordorigin="8207,5572" coordsize="910,2">
              <v:shape style="position:absolute;left:8207;top:5572;width:910;height:2" coordorigin="8207,5572" coordsize="910,0" path="m8207,5572l9117,5572e" filled="f" stroked="t" strokeweight=".718262pt" strokecolor="#383838">
                <v:path arrowok="t"/>
              </v:shape>
            </v:group>
            <v:group style="position:absolute;left:8207;top:5572;width:3496;height:2" coordorigin="8207,5572" coordsize="3496,2">
              <v:shape style="position:absolute;left:8207;top:5572;width:3496;height:2" coordorigin="8207,5572" coordsize="3496,0" path="m8207,5572l11703,5572e" filled="f" stroked="t" strokeweight=".957683pt" strokecolor="#4B4B4B">
                <v:path arrowok="t"/>
              </v:shape>
            </v:group>
            <v:group style="position:absolute;left:2064;top:5536;width:2;height:2943" coordorigin="2064,5536" coordsize="2,2943">
              <v:shape style="position:absolute;left:2064;top:5536;width:2;height:2943" coordorigin="2064,5536" coordsize="0,2943" path="m2064,8479l2064,5536e" filled="f" stroked="t" strokeweight=".957683pt" strokecolor="#5B5B5B">
                <v:path arrowok="t"/>
              </v:shape>
            </v:group>
            <v:group style="position:absolute;left:4846;top:5814;width:6857;height:2" coordorigin="4846,5814" coordsize="6857,2">
              <v:shape style="position:absolute;left:4846;top:5814;width:6857;height:2" coordorigin="4846,5814" coordsize="6857,0" path="m4846,5814l11703,5814e" filled="f" stroked="t" strokeweight=".957683pt" strokecolor="#4F4F4F">
                <v:path arrowok="t"/>
              </v:shape>
            </v:group>
            <v:group style="position:absolute;left:2059;top:6056;width:2274;height:2" coordorigin="2059,6056" coordsize="2274,2">
              <v:shape style="position:absolute;left:2059;top:6056;width:2274;height:2" coordorigin="2059,6056" coordsize="2274,0" path="m2059,6056l4334,6056e" filled="f" stroked="t" strokeweight=".957683pt" strokecolor="#4B4B4B">
                <v:path arrowok="t"/>
              </v:shape>
            </v:group>
            <v:group style="position:absolute;left:4276;top:6059;width:618;height:2" coordorigin="4276,6059" coordsize="618,2">
              <v:shape style="position:absolute;left:4276;top:6059;width:618;height:2" coordorigin="4276,6059" coordsize="618,0" path="m4276,6059l4894,6059e" filled="f" stroked="t" strokeweight=".478842pt" strokecolor="#1F1F1F">
                <v:path arrowok="t"/>
              </v:shape>
            </v:group>
            <v:group style="position:absolute;left:4817;top:6056;width:4300;height:2" coordorigin="4817,6056" coordsize="4300,2">
              <v:shape style="position:absolute;left:4817;top:6056;width:4300;height:2" coordorigin="4817,6056" coordsize="4300,0" path="m4817,6056l9117,6056e" filled="f" stroked="t" strokeweight=".957683pt" strokecolor="#4F4F4F">
                <v:path arrowok="t"/>
              </v:shape>
            </v:group>
            <v:group style="position:absolute;left:9060;top:6054;width:158;height:2" coordorigin="9060,6054" coordsize="158,2">
              <v:shape style="position:absolute;left:9060;top:6054;width:158;height:2" coordorigin="9060,6054" coordsize="158,0" path="m9060,6054l9218,6054e" filled="f" stroked="t" strokeweight=".718262pt" strokecolor="#3B3B3B">
                <v:path arrowok="t"/>
              </v:shape>
            </v:group>
            <v:group style="position:absolute;left:9160;top:6059;width:876;height:2" coordorigin="9160,6059" coordsize="876,2">
              <v:shape style="position:absolute;left:9160;top:6059;width:876;height:2" coordorigin="9160,6059" coordsize="876,0" path="m9160,6059l10037,6059e" filled="f" stroked="t" strokeweight=".478842pt" strokecolor="#181818">
                <v:path arrowok="t"/>
              </v:shape>
            </v:group>
            <v:group style="position:absolute;left:9979;top:6056;width:1729;height:2" coordorigin="9979,6056" coordsize="1729,2">
              <v:shape style="position:absolute;left:9979;top:6056;width:1729;height:2" coordorigin="9979,6056" coordsize="1729,0" path="m9979,6056l11708,6056e" filled="f" stroked="t" strokeweight=".718262pt" strokecolor="#3F3F3F">
                <v:path arrowok="t"/>
              </v:shape>
            </v:group>
            <v:group style="position:absolute;left:11703;top:3528;width:2;height:8053" coordorigin="11703,3528" coordsize="2,8053">
              <v:shape style="position:absolute;left:11703;top:3528;width:2;height:8053" coordorigin="11703,3528" coordsize="0,8053" path="m11703,11580l11703,3528e" filled="f" stroked="t" strokeweight=".718262pt" strokecolor="#5B5B5B">
                <v:path arrowok="t"/>
              </v:shape>
            </v:group>
            <v:group style="position:absolute;left:852;top:6298;width:8365;height:2" coordorigin="852,6298" coordsize="8365,2">
              <v:shape style="position:absolute;left:852;top:6298;width:8365;height:2" coordorigin="852,6298" coordsize="8365,0" path="m852,6298l9218,6298e" filled="f" stroked="t" strokeweight=".957683pt" strokecolor="#4F4F4F">
                <v:path arrowok="t"/>
              </v:shape>
            </v:group>
            <v:group style="position:absolute;left:9160;top:6298;width:876;height:2" coordorigin="9160,6298" coordsize="876,2">
              <v:shape style="position:absolute;left:9160;top:6298;width:876;height:2" coordorigin="9160,6298" coordsize="876,0" path="m9160,6298l10037,6298e" filled="f" stroked="t" strokeweight=".478842pt" strokecolor="#1F1F1F">
                <v:path arrowok="t"/>
              </v:shape>
            </v:group>
            <v:group style="position:absolute;left:9979;top:6296;width:1729;height:2" coordorigin="9979,6296" coordsize="1729,2">
              <v:shape style="position:absolute;left:9979;top:6296;width:1729;height:2" coordorigin="9979,6296" coordsize="1729,0" path="m9979,6296l11708,6296e" filled="f" stroked="t" strokeweight=".478842pt" strokecolor="#3F3F3F">
                <v:path arrowok="t"/>
              </v:shape>
            </v:group>
            <v:group style="position:absolute;left:7772;top:6250;width:2;height:776" coordorigin="7772,6250" coordsize="2,776">
              <v:shape style="position:absolute;left:7772;top:6250;width:2;height:776" coordorigin="7772,6250" coordsize="0,776" path="m7772,7027l7772,6250e" filled="f" stroked="t" strokeweight=".957683pt" strokecolor="#545454">
                <v:path arrowok="t"/>
              </v:shape>
            </v:group>
            <v:group style="position:absolute;left:2059;top:6775;width:4860;height:2" coordorigin="2059,6775" coordsize="4860,2">
              <v:shape style="position:absolute;left:2059;top:6775;width:4860;height:2" coordorigin="2059,6775" coordsize="4860,0" path="m2059,6775l6919,6775e" filled="f" stroked="t" strokeweight=".957683pt" strokecolor="#4F4F4F">
                <v:path arrowok="t"/>
              </v:shape>
            </v:group>
            <v:group style="position:absolute;left:6862;top:6773;width:417;height:2" coordorigin="6862,6773" coordsize="417,2">
              <v:shape style="position:absolute;left:6862;top:6773;width:417;height:2" coordorigin="6862,6773" coordsize="417,0" path="m6862,6773l7278,6773e" filled="f" stroked="t" strokeweight=".478842pt" strokecolor="#282828">
                <v:path arrowok="t"/>
              </v:shape>
            </v:group>
            <v:group style="position:absolute;left:7221;top:6778;width:579;height:2" coordorigin="7221,6778" coordsize="579,2">
              <v:shape style="position:absolute;left:7221;top:6778;width:579;height:2" coordorigin="7221,6778" coordsize="579,0" path="m7221,6778l7800,6778e" filled="f" stroked="t" strokeweight=".718262pt" strokecolor="#444444">
                <v:path arrowok="t"/>
              </v:shape>
            </v:group>
            <v:group style="position:absolute;left:7599;top:6773;width:4108;height:2" coordorigin="7599,6773" coordsize="4108,2">
              <v:shape style="position:absolute;left:7599;top:6773;width:4108;height:2" coordorigin="7599,6773" coordsize="4108,0" path="m7599,6773l11708,6773e" filled="f" stroked="t" strokeweight=".957683pt" strokecolor="#5B5B5B">
                <v:path arrowok="t"/>
              </v:shape>
            </v:group>
            <v:group style="position:absolute;left:316;top:6754;width:2;height:278" coordorigin="316,6754" coordsize="2,278">
              <v:shape style="position:absolute;left:316;top:6754;width:2;height:278" coordorigin="316,6754" coordsize="0,278" path="m316,7032l316,6754e" filled="f" stroked="t" strokeweight=".478842pt" strokecolor="#2B2B2B">
                <v:path arrowok="t"/>
              </v:shape>
            </v:group>
            <v:group style="position:absolute;left:2054;top:7015;width:2840;height:2" coordorigin="2054,7015" coordsize="2840,2">
              <v:shape style="position:absolute;left:2054;top:7015;width:2840;height:2" coordorigin="2054,7015" coordsize="2840,0" path="m2054,7015l4894,7015e" filled="f" stroked="t" strokeweight=".957683pt" strokecolor="#4F4F4F">
                <v:path arrowok="t"/>
              </v:shape>
            </v:group>
            <v:group style="position:absolute;left:4817;top:7015;width:2102;height:2" coordorigin="4817,7015" coordsize="2102,2">
              <v:shape style="position:absolute;left:4817;top:7015;width:2102;height:2" coordorigin="4817,7015" coordsize="2102,0" path="m4817,7015l6919,7015e" filled="f" stroked="t" strokeweight=".718262pt" strokecolor="#383838">
                <v:path arrowok="t"/>
              </v:shape>
            </v:group>
            <v:group style="position:absolute;left:6833;top:7012;width:4875;height:2" coordorigin="6833,7012" coordsize="4875,2">
              <v:shape style="position:absolute;left:6833;top:7012;width:4875;height:2" coordorigin="6833,7012" coordsize="4875,0" path="m6833,7012l11708,7012e" filled="f" stroked="t" strokeweight=".957683pt" strokecolor="#575757">
                <v:path arrowok="t"/>
              </v:shape>
            </v:group>
            <v:group style="position:absolute;left:311;top:7259;width:1777;height:2" coordorigin="311,7259" coordsize="1777,2">
              <v:shape style="position:absolute;left:311;top:7259;width:1777;height:2" coordorigin="311,7259" coordsize="1777,0" path="m311,7259l2088,7259e" filled="f" stroked="t" strokeweight=".957683pt" strokecolor="#5B5B5B">
                <v:path arrowok="t"/>
              </v:shape>
            </v:group>
            <v:group style="position:absolute;left:2011;top:7257;width:2322;height:2" coordorigin="2011,7257" coordsize="2322,2">
              <v:shape style="position:absolute;left:2011;top:7257;width:2322;height:2" coordorigin="2011,7257" coordsize="2322,0" path="m2011,7257l4334,7257e" filled="f" stroked="t" strokeweight=".718262pt" strokecolor="#3F3F3F">
                <v:path arrowok="t"/>
              </v:shape>
            </v:group>
            <v:group style="position:absolute;left:4276;top:7257;width:1551;height:2" coordorigin="4276,7257" coordsize="1551,2">
              <v:shape style="position:absolute;left:4276;top:7257;width:1551;height:2" coordorigin="4276,7257" coordsize="1551,0" path="m4276,7257l5828,7257e" filled="f" stroked="t" strokeweight=".478842pt" strokecolor="#131313">
                <v:path arrowok="t"/>
              </v:shape>
            </v:group>
            <v:group style="position:absolute;left:5770;top:7254;width:618;height:2" coordorigin="5770,7254" coordsize="618,2">
              <v:shape style="position:absolute;left:5770;top:7254;width:618;height:2" coordorigin="5770,7254" coordsize="618,0" path="m5770,7254l6388,7254e" filled="f" stroked="t" strokeweight=".718262pt" strokecolor="#3B3B3B">
                <v:path arrowok="t"/>
              </v:shape>
            </v:group>
            <v:group style="position:absolute;left:5823;top:7252;width:5885;height:2" coordorigin="5823,7252" coordsize="5885,2">
              <v:shape style="position:absolute;left:5823;top:7252;width:5885;height:2" coordorigin="5823,7252" coordsize="5885,0" path="m5823,7252l11708,7252e" filled="f" stroked="t" strokeweight=".957683pt" strokecolor="#4F4F4F">
                <v:path arrowok="t"/>
              </v:shape>
            </v:group>
            <v:group style="position:absolute;left:311;top:7729;width:4453;height:2" coordorigin="311,7729" coordsize="4453,2">
              <v:shape style="position:absolute;left:311;top:7729;width:4453;height:2" coordorigin="311,7729" coordsize="4453,0" path="m311,7729l4764,7729e" filled="f" stroked="t" strokeweight=".957683pt" strokecolor="#484848">
                <v:path arrowok="t"/>
              </v:shape>
            </v:group>
            <v:group style="position:absolute;left:4645;top:7731;width:1015;height:2" coordorigin="4645,7731" coordsize="1015,2">
              <v:shape style="position:absolute;left:4645;top:7731;width:1015;height:2" coordorigin="4645,7731" coordsize="1015,0" path="m4645,7731l5660,7731e" filled="f" stroked="t" strokeweight=".718262pt" strokecolor="#2B2B2B">
                <v:path arrowok="t"/>
              </v:shape>
            </v:group>
            <v:group style="position:absolute;left:5588;top:7727;width:6120;height:2" coordorigin="5588,7727" coordsize="6120,2">
              <v:shape style="position:absolute;left:5588;top:7727;width:6120;height:2" coordorigin="5588,7727" coordsize="6120,0" path="m5588,7727l11708,7727e" filled="f" stroked="t" strokeweight=".957683pt" strokecolor="#545454">
                <v:path arrowok="t"/>
              </v:shape>
            </v:group>
            <v:group style="position:absolute;left:4860;top:7722;width:2;height:738" coordorigin="4860,7722" coordsize="2,738">
              <v:shape style="position:absolute;left:4860;top:7722;width:2;height:738" coordorigin="4860,7722" coordsize="0,738" path="m4860,8460l4860,7722e" filled="f" stroked="t" strokeweight=".957683pt" strokecolor="#575757">
                <v:path arrowok="t"/>
              </v:shape>
            </v:group>
            <v:group style="position:absolute;left:4851;top:7969;width:6857;height:2" coordorigin="4851,7969" coordsize="6857,2">
              <v:shape style="position:absolute;left:4851;top:7969;width:6857;height:2" coordorigin="4851,7969" coordsize="6857,0" path="m4851,7969l11708,7969e" filled="f" stroked="t" strokeweight=".957683pt" strokecolor="#4F4F4F">
                <v:path arrowok="t"/>
              </v:shape>
            </v:group>
            <v:group style="position:absolute;left:7733;top:7969;width:555;height:2" coordorigin="7733,7969" coordsize="555,2">
              <v:shape style="position:absolute;left:7733;top:7969;width:555;height:2" coordorigin="7733,7969" coordsize="555,0" path="m7733,7969l8289,7969e" filled="f" stroked="t" strokeweight=".718262pt" strokecolor="#3B3B3B">
                <v:path arrowok="t"/>
              </v:shape>
            </v:group>
            <v:group style="position:absolute;left:4851;top:8211;width:2940;height:2" coordorigin="4851,8211" coordsize="2940,2">
              <v:shape style="position:absolute;left:4851;top:8211;width:2940;height:2" coordorigin="4851,8211" coordsize="2940,0" path="m4851,8211l7791,8211e" filled="f" stroked="t" strokeweight=".718262pt" strokecolor="#3B3B3B">
                <v:path arrowok="t"/>
              </v:shape>
            </v:group>
            <v:group style="position:absolute;left:7661;top:8211;width:4051;height:2" coordorigin="7661,8211" coordsize="4051,2">
              <v:shape style="position:absolute;left:7661;top:8211;width:4051;height:2" coordorigin="7661,8211" coordsize="4051,0" path="m7661,8211l11712,8211e" filled="f" stroked="t" strokeweight=".957683pt" strokecolor="#575757">
                <v:path arrowok="t"/>
              </v:shape>
            </v:group>
            <v:group style="position:absolute;left:311;top:8455;width:551;height:2" coordorigin="311,8455" coordsize="551,2">
              <v:shape style="position:absolute;left:311;top:8455;width:551;height:2" coordorigin="311,8455" coordsize="551,0" path="m311,8455l862,8455e" filled="f" stroked="t" strokeweight=".478842pt" strokecolor="#343434">
                <v:path arrowok="t"/>
              </v:shape>
            </v:group>
            <v:group style="position:absolute;left:804;top:8453;width:4089;height:2" coordorigin="804,8453" coordsize="4089,2">
              <v:shape style="position:absolute;left:804;top:8453;width:4089;height:2" coordorigin="804,8453" coordsize="4089,0" path="m804,8453l4894,8453e" filled="f" stroked="t" strokeweight=".957683pt" strokecolor="#4F4F4F">
                <v:path arrowok="t"/>
              </v:shape>
            </v:group>
            <v:group style="position:absolute;left:4817;top:8453;width:843;height:2" coordorigin="4817,8453" coordsize="843,2">
              <v:shape style="position:absolute;left:4817;top:8453;width:843;height:2" coordorigin="4817,8453" coordsize="843,0" path="m4817,8453l5660,8453e" filled="f" stroked="t" strokeweight=".478842pt" strokecolor="#2B2B2B">
                <v:path arrowok="t"/>
              </v:shape>
            </v:group>
            <v:group style="position:absolute;left:5420;top:8455;width:1954;height:2" coordorigin="5420,8455" coordsize="1954,2">
              <v:shape style="position:absolute;left:5420;top:8455;width:1954;height:2" coordorigin="5420,8455" coordsize="1954,0" path="m5420,8455l7374,8455e" filled="f" stroked="t" strokeweight=".718262pt" strokecolor="#3F3F3F">
                <v:path arrowok="t"/>
              </v:shape>
            </v:group>
            <v:group style="position:absolute;left:7221;top:8450;width:570;height:2" coordorigin="7221,8450" coordsize="570,2">
              <v:shape style="position:absolute;left:7221;top:8450;width:570;height:2" coordorigin="7221,8450" coordsize="570,0" path="m7221,8450l7791,8450e" filled="f" stroked="t" strokeweight=".478842pt" strokecolor="#181818">
                <v:path arrowok="t"/>
              </v:shape>
            </v:group>
            <v:group style="position:absolute;left:10008;top:8211;width:2;height:240" coordorigin="10008,8211" coordsize="2,240">
              <v:shape style="position:absolute;left:10008;top:8211;width:2;height:240" coordorigin="10008,8211" coordsize="0,240" path="m10008,8450l10008,8211e" filled="f" stroked="t" strokeweight=".239421pt" strokecolor="#4F4F4F">
                <v:path arrowok="t"/>
              </v:shape>
            </v:group>
            <v:group style="position:absolute;left:7733;top:8450;width:3979;height:2" coordorigin="7733,8450" coordsize="3979,2">
              <v:shape style="position:absolute;left:7733;top:8450;width:3979;height:2" coordorigin="7733,8450" coordsize="3979,0" path="m7733,8450l11712,8450e" filled="f" stroked="t" strokeweight=".957683pt" strokecolor="#545454">
                <v:path arrowok="t"/>
              </v:shape>
            </v:group>
            <v:group style="position:absolute;left:2073;top:6097;width:2;height:10574" coordorigin="2073,6097" coordsize="2,10574">
              <v:shape style="position:absolute;left:2073;top:6097;width:2;height:10574" coordorigin="2073,6097" coordsize="0,10574" path="m2073,16671l2073,6097e" filled="f" stroked="t" strokeweight=".478842pt" strokecolor="#484848">
                <v:path arrowok="t"/>
              </v:shape>
            </v:group>
            <v:group style="position:absolute;left:323;top:2238;width:2;height:14451" coordorigin="323,2238" coordsize="2,14451">
              <v:shape style="position:absolute;left:323;top:2238;width:2;height:14451" coordorigin="323,2238" coordsize="0,14451" path="m323,16690l323,2238e" filled="f" stroked="t" strokeweight=".478842pt" strokecolor="#444444">
                <v:path arrowok="t"/>
              </v:shape>
            </v:group>
            <v:group style="position:absolute;left:316;top:9160;width:1767;height:2" coordorigin="316,9160" coordsize="1767,2">
              <v:shape style="position:absolute;left:316;top:9160;width:1767;height:2" coordorigin="316,9160" coordsize="1767,0" path="m316,9160l2083,9160e" filled="f" stroked="t" strokeweight=".957683pt" strokecolor="#575757">
                <v:path arrowok="t"/>
              </v:shape>
            </v:group>
            <v:group style="position:absolute;left:2021;top:9160;width:646;height:2" coordorigin="2021,9160" coordsize="646,2">
              <v:shape style="position:absolute;left:2021;top:9160;width:646;height:2" coordorigin="2021,9160" coordsize="646,0" path="m2021,9160l2667,9160e" filled="f" stroked="t" strokeweight=".478842pt" strokecolor="#2B2B2B">
                <v:path arrowok="t"/>
              </v:shape>
            </v:group>
            <v:group style="position:absolute;left:2610;top:9155;width:9103;height:2" coordorigin="2610,9155" coordsize="9103,2">
              <v:shape style="position:absolute;left:2610;top:9155;width:9103;height:2" coordorigin="2610,9155" coordsize="9103,0" path="m2610,9155l11712,9155e" filled="f" stroked="t" strokeweight=".957683pt" strokecolor="#4F4F4F">
                <v:path arrowok="t"/>
              </v:shape>
            </v:group>
            <v:group style="position:absolute;left:321;top:9385;width:2;height:288" coordorigin="321,9385" coordsize="2,288">
              <v:shape style="position:absolute;left:321;top:9385;width:2;height:288" coordorigin="321,9385" coordsize="0,288" path="m321,9673l321,9385e" filled="f" stroked="t" strokeweight=".478842pt" strokecolor="#2F2F2F">
                <v:path arrowok="t"/>
              </v:shape>
            </v:group>
            <v:group style="position:absolute;left:11708;top:9385;width:2;height:288" coordorigin="11708,9385" coordsize="2,288">
              <v:shape style="position:absolute;left:11708;top:9385;width:2;height:288" coordorigin="11708,9385" coordsize="0,288" path="m11708,9673l11708,9385e" filled="f" stroked="t" strokeweight=".478842pt" strokecolor="#3B3B3B">
                <v:path arrowok="t"/>
              </v:shape>
            </v:group>
            <v:group style="position:absolute;left:316;top:10557;width:1944;height:2" coordorigin="316,10557" coordsize="1944,2">
              <v:shape style="position:absolute;left:316;top:10557;width:1944;height:2" coordorigin="316,10557" coordsize="1944,0" path="m316,10557l2260,10557e" filled="f" stroked="t" strokeweight=".957683pt" strokecolor="#545454">
                <v:path arrowok="t"/>
              </v:shape>
            </v:group>
            <v:group style="position:absolute;left:2071;top:9615;width:2;height:1941" coordorigin="2071,9615" coordsize="2,1941">
              <v:shape style="position:absolute;left:2071;top:9615;width:2;height:1941" coordorigin="2071,9615" coordsize="0,1941" path="m2071,11556l2071,9615e" filled="f" stroked="t" strokeweight=".957683pt" strokecolor="#606060">
                <v:path arrowok="t"/>
              </v:shape>
            </v:group>
            <v:group style="position:absolute;left:2011;top:10552;width:7906;height:2" coordorigin="2011,10552" coordsize="7906,2">
              <v:shape style="position:absolute;left:2011;top:10552;width:7906;height:2" coordorigin="2011,10552" coordsize="7906,0" path="m2011,10552l9917,10552e" filled="f" stroked="t" strokeweight=".718262pt" strokecolor="#3B3B3B">
                <v:path arrowok="t"/>
              </v:shape>
            </v:group>
            <v:group style="position:absolute;left:2528;top:10543;width:9189;height:2" coordorigin="2528,10543" coordsize="9189,2">
              <v:shape style="position:absolute;left:2528;top:10543;width:9189;height:2" coordorigin="2528,10543" coordsize="9189,0" path="m2528,10543l11717,10543e" filled="f" stroked="t" strokeweight=".478842pt" strokecolor="#3B3B3B">
                <v:path arrowok="t"/>
              </v:shape>
            </v:group>
            <v:group style="position:absolute;left:1384;top:10837;width:670;height:2" coordorigin="1384,10837" coordsize="670,2">
              <v:shape style="position:absolute;left:1384;top:10837;width:670;height:2" coordorigin="1384,10837" coordsize="670,0" path="m1384,10837l2054,10837e" filled="f" stroked="t" strokeweight=".239421pt" strokecolor="#000000">
                <v:path arrowok="t"/>
              </v:shape>
            </v:group>
            <v:group style="position:absolute;left:2049;top:10837;width:1111;height:2" coordorigin="2049,10837" coordsize="1111,2">
              <v:shape style="position:absolute;left:2049;top:10837;width:1111;height:2" coordorigin="2049,10837" coordsize="1111,0" path="m2049,10837l3160,10837e" filled="f" stroked="t" strokeweight=".239421pt" strokecolor="#707070">
                <v:path arrowok="t"/>
              </v:shape>
            </v:group>
            <v:group style="position:absolute;left:3160;top:10837;width:8538;height:2" coordorigin="3160,10837" coordsize="8538,2">
              <v:shape style="position:absolute;left:3160;top:10837;width:8538;height:2" coordorigin="3160,10837" coordsize="8538,0" path="m3160,10837l11698,10837e" filled="f" stroked="t" strokeweight=".239421pt" strokecolor="#000000">
                <v:path arrowok="t"/>
              </v:shape>
            </v:group>
            <v:group style="position:absolute;left:316;top:11041;width:1772;height:2" coordorigin="316,11041" coordsize="1772,2">
              <v:shape style="position:absolute;left:316;top:11041;width:1772;height:2" coordorigin="316,11041" coordsize="1772,0" path="m316,11041l2088,11041e" filled="f" stroked="t" strokeweight=".718262pt" strokecolor="#4F4F4F">
                <v:path arrowok="t"/>
              </v:shape>
            </v:group>
            <v:group style="position:absolute;left:2011;top:11039;width:656;height:2" coordorigin="2011,11039" coordsize="656,2">
              <v:shape style="position:absolute;left:2011;top:11039;width:656;height:2" coordorigin="2011,11039" coordsize="656,0" path="m2011,11039l2667,11039e" filled="f" stroked="t" strokeweight=".478842pt" strokecolor="#232323">
                <v:path arrowok="t"/>
              </v:shape>
            </v:group>
            <v:group style="position:absolute;left:2552;top:11034;width:9165;height:2" coordorigin="2552,11034" coordsize="9165,2">
              <v:shape style="position:absolute;left:2552;top:11034;width:9165;height:2" coordorigin="2552,11034" coordsize="9165,0" path="m2552,11034l11717,11034e" filled="f" stroked="t" strokeweight=".957683pt" strokecolor="#545454">
                <v:path arrowok="t"/>
              </v:shape>
            </v:group>
            <v:group style="position:absolute;left:321;top:11516;width:1762;height:2" coordorigin="321,11516" coordsize="1762,2">
              <v:shape style="position:absolute;left:321;top:11516;width:1762;height:2" coordorigin="321,11516" coordsize="1762,0" path="m321,11516l2083,11516e" filled="f" stroked="t" strokeweight=".957683pt" strokecolor="#606060">
                <v:path arrowok="t"/>
              </v:shape>
            </v:group>
            <v:group style="position:absolute;left:2021;top:11511;width:4367;height:2" coordorigin="2021,11511" coordsize="4367,2">
              <v:shape style="position:absolute;left:2021;top:11511;width:4367;height:2" coordorigin="2021,11511" coordsize="4367,0" path="m2021,11511l6388,11511e" filled="f" stroked="t" strokeweight=".957683pt" strokecolor="#4B4B4B">
                <v:path arrowok="t"/>
              </v:shape>
            </v:group>
            <v:group style="position:absolute;left:6330;top:11506;width:2600;height:2" coordorigin="6330,11506" coordsize="2600,2">
              <v:shape style="position:absolute;left:6330;top:11506;width:2600;height:2" coordorigin="6330,11506" coordsize="2600,0" path="m6330,11506l8930,11506e" filled="f" stroked="t" strokeweight=".718262pt" strokecolor="#383838">
                <v:path arrowok="t"/>
              </v:shape>
            </v:group>
            <v:group style="position:absolute;left:8873;top:11504;width:1164;height:2" coordorigin="8873,11504" coordsize="1164,2">
              <v:shape style="position:absolute;left:8873;top:11504;width:1164;height:2" coordorigin="8873,11504" coordsize="1164,0" path="m8873,11504l10037,11504e" filled="f" stroked="t" strokeweight=".478842pt" strokecolor="#232323">
                <v:path arrowok="t"/>
              </v:shape>
            </v:group>
            <v:group style="position:absolute;left:9979;top:11501;width:1738;height:2" coordorigin="9979,11501" coordsize="1738,2">
              <v:shape style="position:absolute;left:9979;top:11501;width:1738;height:2" coordorigin="9979,11501" coordsize="1738,0" path="m9979,11501l11717,11501e" filled="f" stroked="t" strokeweight=".718262pt" strokecolor="#444444">
                <v:path arrowok="t"/>
              </v:shape>
            </v:group>
            <v:group style="position:absolute;left:321;top:11755;width:1767;height:2" coordorigin="321,11755" coordsize="1767,2">
              <v:shape style="position:absolute;left:321;top:11755;width:1767;height:2" coordorigin="321,11755" coordsize="1767,0" path="m321,11755l2088,11755e" filled="f" stroked="t" strokeweight=".718262pt" strokecolor="#575757">
                <v:path arrowok="t"/>
              </v:shape>
            </v:group>
            <v:group style="position:absolute;left:2011;top:11748;width:6943;height:2" coordorigin="2011,11748" coordsize="6943,2">
              <v:shape style="position:absolute;left:2011;top:11748;width:6943;height:2" coordorigin="2011,11748" coordsize="6943,0" path="m2011,11748l8954,11748e" filled="f" stroked="t" strokeweight=".957683pt" strokecolor="#575757">
                <v:path arrowok="t"/>
              </v:shape>
            </v:group>
            <v:group style="position:absolute;left:8873;top:11743;width:967;height:2" coordorigin="8873,11743" coordsize="967,2">
              <v:shape style="position:absolute;left:8873;top:11743;width:967;height:2" coordorigin="8873,11743" coordsize="967,0" path="m8873,11743l9840,11743e" filled="f" stroked="t" strokeweight=".478842pt" strokecolor="#2B2B2B">
                <v:path arrowok="t"/>
              </v:shape>
            </v:group>
            <v:group style="position:absolute;left:9783;top:11738;width:134;height:2" coordorigin="9783,11738" coordsize="134,2">
              <v:shape style="position:absolute;left:9783;top:11738;width:134;height:2" coordorigin="9783,11738" coordsize="134,0" path="m9783,11738l9917,11738e" filled="f" stroked="t" strokeweight=".718262pt" strokecolor="#444444">
                <v:path arrowok="t"/>
              </v:shape>
            </v:group>
            <v:group style="position:absolute;left:9859;top:11743;width:177;height:2" coordorigin="9859,11743" coordsize="177,2">
              <v:shape style="position:absolute;left:9859;top:11743;width:177;height:2" coordorigin="9859,11743" coordsize="177,0" path="m9859,11743l10037,11743e" filled="f" stroked="t" strokeweight=".478842pt" strokecolor="#232323">
                <v:path arrowok="t"/>
              </v:shape>
            </v:group>
            <v:group style="position:absolute;left:9979;top:11741;width:1738;height:2" coordorigin="9979,11741" coordsize="1738,2">
              <v:shape style="position:absolute;left:9979;top:11741;width:1738;height:2" coordorigin="9979,11741" coordsize="1738,0" path="m9979,11741l11717,11741e" filled="f" stroked="t" strokeweight=".718262pt" strokecolor="#484848">
                <v:path arrowok="t"/>
              </v:shape>
            </v:group>
            <v:group style="position:absolute;left:11712;top:11480;width:2;height:297" coordorigin="11712,11480" coordsize="2,297">
              <v:shape style="position:absolute;left:11712;top:11480;width:2;height:297" coordorigin="11712,11480" coordsize="0,297" path="m11712,11777l11712,11480e" filled="f" stroked="t" strokeweight=".478842pt" strokecolor="#3B3B3B">
                <v:path arrowok="t"/>
              </v:shape>
            </v:group>
            <v:group style="position:absolute;left:311;top:12088;width:1082;height:2" coordorigin="311,12088" coordsize="1082,2">
              <v:shape style="position:absolute;left:311;top:12088;width:1082;height:2" coordorigin="311,12088" coordsize="1082,0" path="m311,12088l1393,12088e" filled="f" stroked="t" strokeweight=".239421pt" strokecolor="#484848">
                <v:path arrowok="t"/>
              </v:shape>
            </v:group>
            <v:group style="position:absolute;left:838;top:11748;width:2;height:1160" coordorigin="838,11748" coordsize="2,1160">
              <v:shape style="position:absolute;left:838;top:11748;width:2;height:1160" coordorigin="838,11748" coordsize="0,1160" path="m838,12908l838,11748e" filled="f" stroked="t" strokeweight=".957683pt" strokecolor="#4B4B4B">
                <v:path arrowok="t"/>
              </v:shape>
            </v:group>
            <v:group style="position:absolute;left:1398;top:11700;width:2;height:4994" coordorigin="1398,11700" coordsize="2,4994">
              <v:shape style="position:absolute;left:1398;top:11700;width:2;height:4994" coordorigin="1398,11700" coordsize="0,4994" path="m1398,16695l1398,11700e" filled="f" stroked="t" strokeweight=".957683pt" strokecolor="#646464">
                <v:path arrowok="t"/>
              </v:shape>
            </v:group>
            <v:group style="position:absolute;left:1374;top:12088;width:680;height:2" coordorigin="1374,12088" coordsize="680,2">
              <v:shape style="position:absolute;left:1374;top:12088;width:680;height:2" coordorigin="1374,12088" coordsize="680,0" path="m1374,12088l2054,12088e" filled="f" stroked="t" strokeweight=".239421pt" strokecolor="#5B5B5B">
                <v:path arrowok="t"/>
              </v:shape>
            </v:group>
            <v:group style="position:absolute;left:2049;top:12088;width:3582;height:2" coordorigin="2049,12088" coordsize="3582,2">
              <v:shape style="position:absolute;left:2049;top:12088;width:3582;height:2" coordorigin="2049,12088" coordsize="3582,0" path="m2049,12088l5631,12088e" filled="f" stroked="t" strokeweight=".239421pt" strokecolor="#282828">
                <v:path arrowok="t"/>
              </v:shape>
            </v:group>
            <v:group style="position:absolute;left:5631;top:12088;width:1623;height:2" coordorigin="5631,12088" coordsize="1623,2">
              <v:shape style="position:absolute;left:5631;top:12088;width:1623;height:2" coordorigin="5631,12088" coordsize="1623,0" path="m5631,12088l7254,12088e" filled="f" stroked="t" strokeweight=".239421pt" strokecolor="#000000">
                <v:path arrowok="t"/>
              </v:shape>
            </v:group>
            <v:group style="position:absolute;left:7250;top:11729;width:2;height:364" coordorigin="7250,11729" coordsize="2,364">
              <v:shape style="position:absolute;left:7250;top:11729;width:2;height:364" coordorigin="7250,11729" coordsize="0,364" path="m7250,12093l7250,11729e" filled="f" stroked="t" strokeweight=".239421pt" strokecolor="#575757">
                <v:path arrowok="t"/>
              </v:shape>
            </v:group>
            <v:group style="position:absolute;left:7250;top:12088;width:512;height:2" coordorigin="7250,12088" coordsize="512,2">
              <v:shape style="position:absolute;left:7250;top:12088;width:512;height:2" coordorigin="7250,12088" coordsize="512,0" path="m7250,12088l7762,12088e" filled="f" stroked="t" strokeweight=".239421pt" strokecolor="#4B4B4B">
                <v:path arrowok="t"/>
              </v:shape>
            </v:group>
            <v:group style="position:absolute;left:7762;top:12088;width:3931;height:2" coordorigin="7762,12088" coordsize="3931,2">
              <v:shape style="position:absolute;left:7762;top:12088;width:3931;height:2" coordorigin="7762,12088" coordsize="3931,0" path="m7762,12088l11693,12088e" filled="f" stroked="t" strokeweight=".239421pt" strokecolor="#000000">
                <v:path arrowok="t"/>
              </v:shape>
            </v:group>
            <v:group style="position:absolute;left:11715;top:10765;width:2;height:5805" coordorigin="11715,10765" coordsize="2,5805">
              <v:shape style="position:absolute;left:11715;top:10765;width:2;height:5805" coordorigin="11715,10765" coordsize="0,5805" path="m11715,16570l11715,10765e" filled="f" stroked="t" strokeweight=".478842pt" strokecolor="#5B5B5B">
                <v:path arrowok="t"/>
              </v:shape>
            </v:group>
            <v:group style="position:absolute;left:326;top:12060;width:2;height:695" coordorigin="326,12060" coordsize="2,695">
              <v:shape style="position:absolute;left:326;top:12060;width:2;height:695" coordorigin="326,12060" coordsize="0,695" path="m326,12755l326,12060e" filled="f" stroked="t" strokeweight=".478842pt" strokecolor="#2B2B2B">
                <v:path arrowok="t"/>
              </v:shape>
            </v:group>
            <v:group style="position:absolute;left:2078;top:12060;width:2;height:695" coordorigin="2078,12060" coordsize="2,695">
              <v:shape style="position:absolute;left:2078;top:12060;width:2;height:695" coordorigin="2078,12060" coordsize="0,695" path="m2078,12755l2078,12060e" filled="f" stroked="t" strokeweight=".478842pt" strokecolor="#1C1C1C">
                <v:path arrowok="t"/>
              </v:shape>
            </v:group>
            <v:group style="position:absolute;left:7250;top:12088;width:2;height:3806" coordorigin="7250,12088" coordsize="2,3806">
              <v:shape style="position:absolute;left:7250;top:12088;width:2;height:3806" coordorigin="7250,12088" coordsize="0,3806" path="m7250,15894l7250,12088e" filled="f" stroked="t" strokeweight=".239421pt" strokecolor="#000000">
                <v:path arrowok="t"/>
              </v:shape>
            </v:group>
            <v:group style="position:absolute;left:335;top:12697;width:2;height:4002" coordorigin="335,12697" coordsize="2,4002">
              <v:shape style="position:absolute;left:335;top:12697;width:2;height:4002" coordorigin="335,12697" coordsize="0,4002" path="m335,16699l335,12697e" filled="f" stroked="t" strokeweight=".718262pt" strokecolor="#545454">
                <v:path arrowok="t"/>
              </v:shape>
            </v:group>
            <v:group style="position:absolute;left:843;top:12850;width:2;height:345" coordorigin="843,12850" coordsize="2,345">
              <v:shape style="position:absolute;left:843;top:12850;width:2;height:345" coordorigin="843,12850" coordsize="0,345" path="m843,13196l843,12850e" filled="f" stroked="t" strokeweight=".478842pt" strokecolor="#1C1C1C">
                <v:path arrowok="t"/>
              </v:shape>
            </v:group>
            <v:group style="position:absolute;left:845;top:13138;width:2;height:642" coordorigin="845,13138" coordsize="2,642">
              <v:shape style="position:absolute;left:845;top:13138;width:2;height:642" coordorigin="845,13138" coordsize="0,642" path="m845,13780l845,13138e" filled="f" stroked="t" strokeweight=".718262pt" strokecolor="#3B3B3B">
                <v:path arrowok="t"/>
              </v:shape>
            </v:group>
            <v:group style="position:absolute;left:843;top:13517;width:2;height:2406" coordorigin="843,13517" coordsize="2,2406">
              <v:shape style="position:absolute;left:843;top:13517;width:2;height:2406" coordorigin="843,13517" coordsize="0,2406" path="m843,15923l843,13517e" filled="f" stroked="t" strokeweight=".957683pt" strokecolor="#545454">
                <v:path arrowok="t"/>
              </v:shape>
            </v:group>
            <v:group style="position:absolute;left:326;top:14085;width:1757;height:2" coordorigin="326,14085" coordsize="1757,2">
              <v:shape style="position:absolute;left:326;top:14085;width:1757;height:2" coordorigin="326,14085" coordsize="1757,0" path="m326,14085l2083,14085e" filled="f" stroked="t" strokeweight=".957683pt" strokecolor="#646464">
                <v:path arrowok="t"/>
              </v:shape>
            </v:group>
            <v:group style="position:absolute;left:330;top:14130;width:2;height:1050" coordorigin="330,14130" coordsize="2,1050">
              <v:shape style="position:absolute;left:330;top:14130;width:2;height:1050" coordorigin="330,14130" coordsize="0,1050" path="m330,15180l330,14130e" filled="f" stroked="t" strokeweight=".478842pt" strokecolor="#2B2B2B">
                <v:path arrowok="t"/>
              </v:shape>
            </v:group>
            <v:group style="position:absolute;left:11717;top:14926;width:2;height:1644" coordorigin="11717,14926" coordsize="2,1644">
              <v:shape style="position:absolute;left:11717;top:14926;width:2;height:1644" coordorigin="11717,14926" coordsize="0,1644" path="m11717,16570l11717,14926e" filled="f" stroked="t" strokeweight=".239421pt" strokecolor="#707070">
                <v:path arrowok="t"/>
              </v:shape>
            </v:group>
            <v:group style="position:absolute;left:330;top:15122;width:2;height:1567" coordorigin="330,15122" coordsize="2,1567">
              <v:shape style="position:absolute;left:330;top:15122;width:2;height:1567" coordorigin="330,15122" coordsize="0,1567" path="m330,16690l330,15122e" filled="f" stroked="t" strokeweight=".478842pt" strokecolor="#444444">
                <v:path arrowok="t"/>
              </v:shape>
            </v:group>
            <v:group style="position:absolute;left:848;top:15971;width:2;height:719" coordorigin="848,15971" coordsize="2,719">
              <v:shape style="position:absolute;left:848;top:15971;width:2;height:719" coordorigin="848,15971" coordsize="0,719" path="m848,16690l848,15971e" filled="f" stroked="t" strokeweight=".957683pt" strokecolor="#575757">
                <v:path arrowok="t"/>
              </v:shape>
            </v:group>
            <v:group style="position:absolute;left:330;top:16687;width:10582;height:2" coordorigin="330,16687" coordsize="10582,2">
              <v:shape style="position:absolute;left:330;top:16687;width:10582;height:2" coordorigin="330,16687" coordsize="10582,0" path="m330,16687l10913,16687e" filled="f" stroked="t" strokeweight=".957683pt" strokecolor="#5B5B5B">
                <v:path arrowok="t"/>
              </v:shape>
            </v:group>
            <v:group style="position:absolute;left:2081;top:8609;width:2;height:8086" coordorigin="2081,8609" coordsize="2,8086">
              <v:shape style="position:absolute;left:2081;top:8609;width:2;height:8086" coordorigin="2081,8609" coordsize="0,8086" path="m2081,16695l2081,8609e" filled="f" stroked="t" strokeweight=".478842pt" strokecolor="#383838">
                <v:path arrowok="t"/>
              </v:shape>
            </v:group>
            <v:group style="position:absolute;left:7250;top:15894;width:2;height:781" coordorigin="7250,15894" coordsize="2,781">
              <v:shape style="position:absolute;left:7250;top:15894;width:2;height:781" coordorigin="7250,15894" coordsize="0,781" path="m7250,16675l7250,15894e" filled="f" stroked="t" strokeweight=".239421pt" strokecolor="#4B4B4B">
                <v:path arrowok="t"/>
              </v:shape>
            </v:group>
            <v:group style="position:absolute;left:795;top:16678;width:10942;height:2" coordorigin="795,16678" coordsize="10942,2">
              <v:shape style="position:absolute;left:795;top:16678;width:10942;height:2" coordorigin="795,16678" coordsize="10942,0" path="m795,16678l11736,16678e" filled="f" stroked="t" strokeweight=".957683pt" strokecolor="#606060">
                <v:path arrowok="t"/>
              </v:shape>
            </v:group>
            <v:group style="position:absolute;left:5788;top:3695;width:2;height:256" coordorigin="5788,3695" coordsize="2,256">
              <v:shape style="position:absolute;left:5788;top:3695;width:2;height:256" coordorigin="5788,3695" coordsize="0,256" path="m5788,3950l5788,3695e" filled="f" stroked="t" strokeweight="2.66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7.020477pt;margin-top:3.269841pt;width:.1pt;height:6.916504pt;mso-position-horizontal-relative:page;mso-position-vertical-relative:paragraph;z-index:-14795" coordorigin="9740,65" coordsize="2,138">
            <v:shape style="position:absolute;left:9740;top:65;width:2;height:138" coordorigin="9740,65" coordsize="0,138" path="m9740,204l9740,65e" filled="f" stroked="t" strokeweight="1.5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339"/>
          <w:b/>
          <w:bCs/>
          <w:position w:val="-4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-10"/>
          <w:w w:val="33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"/>
          <w:w w:val="100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09091"/>
          <w:spacing w:val="0"/>
          <w:w w:val="100"/>
          <w:b/>
          <w:bCs/>
          <w:position w:val="-4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909091"/>
          <w:spacing w:val="0"/>
          <w:w w:val="100"/>
          <w:b/>
          <w:bCs/>
          <w:position w:val="-4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909091"/>
          <w:spacing w:val="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71"/>
          <w:b/>
          <w:bCs/>
          <w:position w:val="-4"/>
        </w:rPr>
        <w:t>-"tt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27"/>
          <w:w w:val="171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0"/>
          <w:w w:val="100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2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25454"/>
          <w:spacing w:val="0"/>
          <w:w w:val="93"/>
          <w:b/>
          <w:bCs/>
          <w:position w:val="-4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525454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525454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0"/>
          <w:w w:val="96"/>
          <w:b/>
          <w:bCs/>
          <w:i/>
          <w:position w:val="-4"/>
        </w:rPr>
        <w:t>1.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117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5.145966pt;margin-top:.722881pt;width:8.043729pt;height:6.821289pt;mso-position-horizontal-relative:page;mso-position-vertical-relative:paragraph;z-index:-14794" coordorigin="9903,14" coordsize="161,136">
            <v:shape style="position:absolute;left:9903;top:14;width:161;height:136" coordorigin="9903,14" coordsize="161,136" path="m9903,14l10064,14,10064,151,9903,151,9903,14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0"/>
          <w:szCs w:val="10"/>
          <w:color w:val="525454"/>
          <w:spacing w:val="0"/>
          <w:w w:val="524"/>
          <w:position w:val="1"/>
        </w:rPr>
        <w:t>'</w:t>
      </w:r>
      <w:r>
        <w:rPr>
          <w:rFonts w:ascii="Arial" w:hAnsi="Arial" w:cs="Arial" w:eastAsia="Arial"/>
          <w:sz w:val="10"/>
          <w:szCs w:val="10"/>
          <w:color w:val="525454"/>
          <w:spacing w:val="-102"/>
          <w:w w:val="524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3A5A3"/>
          <w:spacing w:val="0"/>
          <w:w w:val="285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A3A5A3"/>
          <w:spacing w:val="1"/>
          <w:w w:val="285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6E6E6E"/>
          <w:spacing w:val="0"/>
          <w:w w:val="191"/>
          <w:i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6E6E6E"/>
          <w:spacing w:val="-10"/>
          <w:w w:val="191"/>
          <w:i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7E7E80"/>
          <w:spacing w:val="0"/>
          <w:w w:val="191"/>
          <w:i/>
          <w:position w:val="1"/>
        </w:rPr>
        <w:t>r:ff.</w:t>
      </w:r>
      <w:r>
        <w:rPr>
          <w:rFonts w:ascii="Arial" w:hAnsi="Arial" w:cs="Arial" w:eastAsia="Arial"/>
          <w:sz w:val="10"/>
          <w:szCs w:val="10"/>
          <w:color w:val="7E7E80"/>
          <w:spacing w:val="2"/>
          <w:w w:val="19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091"/>
          <w:spacing w:val="0"/>
          <w:w w:val="90"/>
          <w:position w:val="1"/>
        </w:rPr>
        <w:t>rf"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00" w:right="100"/>
        </w:sectPr>
      </w:pPr>
      <w:rPr/>
    </w:p>
    <w:p>
      <w:pPr>
        <w:spacing w:before="82" w:after="0" w:line="214" w:lineRule="auto"/>
        <w:ind w:left="571" w:right="-152" w:firstLine="2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1F1F1F"/>
          <w:spacing w:val="-393"/>
          <w:w w:val="17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16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6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BELEDIYE</w:t>
      </w:r>
      <w:r>
        <w:rPr>
          <w:rFonts w:ascii="Arial" w:hAnsi="Arial" w:cs="Arial" w:eastAsia="Arial"/>
          <w:sz w:val="15"/>
          <w:szCs w:val="15"/>
          <w:color w:val="313131"/>
          <w:spacing w:val="7"/>
          <w:w w:val="108"/>
          <w:position w:val="0"/>
        </w:rPr>
        <w:t>S</w:t>
      </w:r>
      <w:r>
        <w:rPr>
          <w:rFonts w:ascii="Arial" w:hAnsi="Arial" w:cs="Arial" w:eastAsia="Arial"/>
          <w:sz w:val="15"/>
          <w:szCs w:val="15"/>
          <w:color w:val="0C0C0C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73" w:right="454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86.720001pt;margin-top:-4.310701pt;width:48pt;height:43.200001pt;mso-position-horizontal-relative:page;mso-position-vertical-relative:paragraph;z-index:-14790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1124" w:right="537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460" w:right="220"/>
          <w:cols w:num="2" w:equalWidth="0">
            <w:col w:w="1612" w:space="1237"/>
            <w:col w:w="8391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29" w:after="0" w:line="265" w:lineRule="exact"/>
        <w:ind w:left="103" w:right="-20"/>
        <w:jc w:val="left"/>
        <w:tabs>
          <w:tab w:pos="1640" w:val="left"/>
          <w:tab w:pos="510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7"/>
          <w:position w:val="-1"/>
        </w:rPr>
        <w:t>:</w:t>
      </w:r>
      <w:r>
        <w:rPr>
          <w:rFonts w:ascii="Arial" w:hAnsi="Arial" w:cs="Arial" w:eastAsia="Arial"/>
          <w:sz w:val="24"/>
          <w:szCs w:val="24"/>
          <w:color w:val="313131"/>
          <w:spacing w:val="-10"/>
          <w:w w:val="157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9"/>
          <w:w w:val="95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:12:24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3"/>
          <w:position w:val="-1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13" w:right="-20"/>
        <w:jc w:val="left"/>
        <w:tabs>
          <w:tab w:pos="1660" w:val="left"/>
          <w:tab w:pos="4080" w:val="left"/>
          <w:tab w:pos="5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6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14.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10.201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</w:rPr>
        <w:t>!Ka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66"/>
        </w:rPr>
        <w:t>O</w:t>
      </w:r>
      <w:r>
        <w:rPr>
          <w:rFonts w:ascii="Arial" w:hAnsi="Arial" w:cs="Arial" w:eastAsia="Arial"/>
          <w:sz w:val="26"/>
          <w:szCs w:val="26"/>
          <w:color w:val="313131"/>
          <w:spacing w:val="-10"/>
          <w:w w:val="16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86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9" w:lineRule="auto"/>
        <w:ind w:left="113" w:right="5333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Yazıbaşı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Marmara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9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85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Yazıbaşı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Marmara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</w:sectPr>
      </w:pPr>
      <w:rPr/>
    </w:p>
    <w:p>
      <w:pPr>
        <w:spacing w:before="5" w:after="0" w:line="226" w:lineRule="exact"/>
        <w:ind w:left="103" w:right="-70"/>
        <w:jc w:val="left"/>
        <w:tabs>
          <w:tab w:pos="1480" w:val="left"/>
          <w:tab w:pos="4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5862" w:space="564"/>
            <w:col w:w="4814"/>
          </w:cols>
        </w:sectPr>
      </w:pPr>
      <w:rPr/>
    </w:p>
    <w:p>
      <w:pPr>
        <w:spacing w:before="32" w:after="0" w:line="217" w:lineRule="exact"/>
        <w:ind w:left="108" w:right="-20"/>
        <w:jc w:val="left"/>
        <w:tabs>
          <w:tab w:pos="318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3193" w:right="-20"/>
        <w:jc w:val="left"/>
        <w:tabs>
          <w:tab w:pos="57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87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u w:val="single" w:color="000000"/>
          <w:position w:val="-6"/>
        </w:rPr>
        <w:t>Ocıonarm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-6"/>
        </w:rPr>
        <w:t>AhşaQ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-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-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73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260"/>
          <w:position w:val="-6"/>
        </w:rPr>
        <w:t>ı-----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261"/>
          <w:position w:val="-6"/>
        </w:rPr>
        <w:t>-</w:t>
      </w:r>
      <w:r>
        <w:rPr>
          <w:rFonts w:ascii="Arial" w:hAnsi="Arial" w:cs="Arial" w:eastAsia="Arial"/>
          <w:sz w:val="21"/>
          <w:szCs w:val="21"/>
          <w:color w:val="444444"/>
          <w:spacing w:val="-26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356"/>
          <w:position w:val="-6"/>
        </w:rPr>
        <w:t>---</w:t>
      </w:r>
      <w:r>
        <w:rPr>
          <w:rFonts w:ascii="Arial" w:hAnsi="Arial" w:cs="Arial" w:eastAsia="Arial"/>
          <w:sz w:val="21"/>
          <w:szCs w:val="21"/>
          <w:color w:val="1F1F1F"/>
          <w:spacing w:val="-103"/>
          <w:w w:val="356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59595B"/>
          <w:spacing w:val="0"/>
          <w:w w:val="356"/>
          <w:position w:val="-6"/>
        </w:rPr>
        <w:t>---------</w:t>
      </w:r>
      <w:r>
        <w:rPr>
          <w:rFonts w:ascii="Arial" w:hAnsi="Arial" w:cs="Arial" w:eastAsia="Arial"/>
          <w:sz w:val="21"/>
          <w:szCs w:val="21"/>
          <w:color w:val="59595B"/>
          <w:spacing w:val="21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65"/>
          <w:position w:val="-6"/>
        </w:rPr>
        <w:t>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</w:sectPr>
      </w:pPr>
      <w:rPr/>
    </w:p>
    <w:p>
      <w:pPr>
        <w:spacing w:before="0" w:after="0" w:line="404" w:lineRule="exact"/>
        <w:ind w:right="-20"/>
        <w:jc w:val="right"/>
        <w:tabs>
          <w:tab w:pos="600" w:val="left"/>
          <w:tab w:pos="15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42"/>
          <w:szCs w:val="42"/>
          <w:color w:val="313131"/>
          <w:w w:val="38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13131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13131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1F1F1F"/>
          <w:w w:val="38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1F1F1F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1F1F1F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9"/>
        </w:rPr>
        <w:t>:13: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7"/>
          <w:w w:val="99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3"/>
          <w:w w:val="10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5648" w:space="667"/>
            <w:col w:w="4925"/>
          </w:cols>
        </w:sectPr>
      </w:pPr>
      <w:rPr/>
    </w:p>
    <w:p>
      <w:pPr>
        <w:spacing w:before="0" w:after="0" w:line="209" w:lineRule="exact"/>
        <w:ind w:left="10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2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7"/>
          <w:w w:val="1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:Öğrenilemedi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5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5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1176" w:space="574"/>
            <w:col w:w="949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'ırdımcı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5"/>
          <w:w w:val="197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ıtmişse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70" w:right="776" w:firstLine="-5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w w:val="93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1" w:lineRule="exact"/>
        <w:ind w:left="19" w:right="-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60"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7"/>
          <w:w w:val="6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34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2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2:25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12:32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5" w:lineRule="exact"/>
        <w:ind w:left="2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6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34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\.raç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sonel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3" w:equalWidth="0">
            <w:col w:w="1548" w:space="141"/>
            <w:col w:w="2220" w:space="105"/>
            <w:col w:w="7226"/>
          </w:cols>
        </w:sectPr>
      </w:pPr>
      <w:rPr/>
    </w:p>
    <w:p>
      <w:pPr>
        <w:spacing w:before="0" w:after="0" w:line="229" w:lineRule="exact"/>
        <w:ind w:left="103" w:right="-20"/>
        <w:jc w:val="left"/>
        <w:tabs>
          <w:tab w:pos="1720" w:val="left"/>
          <w:tab w:pos="4240" w:val="left"/>
          <w:tab w:pos="616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0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7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7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4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2" w:lineRule="exact"/>
        <w:ind w:left="6182" w:right="-20"/>
        <w:jc w:val="left"/>
        <w:tabs>
          <w:tab w:pos="77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6"/>
          <w:szCs w:val="26"/>
          <w:color w:val="59595B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9595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9595B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7"/>
          <w:szCs w:val="27"/>
          <w:color w:val="59595B"/>
          <w:spacing w:val="0"/>
          <w:w w:val="100"/>
          <w:b/>
          <w:bCs/>
          <w:position w:val="-1"/>
        </w:rPr>
        <w:t>J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6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!Yangında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görmüştür.Maddi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</w:sectPr>
      </w:pPr>
      <w:rPr/>
    </w:p>
    <w:p>
      <w:pPr>
        <w:spacing w:before="4" w:after="0" w:line="242" w:lineRule="auto"/>
        <w:ind w:left="108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w w:val="96"/>
        </w:rPr>
        <w:t>Söndü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right="139" w:firstLine="19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tyapılan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utuşturmasıyla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1484" w:space="204"/>
            <w:col w:w="9552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</w:sectPr>
      </w:pPr>
      <w:rPr/>
    </w:p>
    <w:p>
      <w:pPr>
        <w:spacing w:before="34" w:after="0" w:line="254" w:lineRule="auto"/>
        <w:ind w:left="113" w:right="-54" w:firstLine="-10"/>
        <w:jc w:val="left"/>
        <w:tabs>
          <w:tab w:pos="1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:sigortalı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8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51" w:right="13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&lt;ilim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  <w:position w:val="-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2743" w:space="3606"/>
            <w:col w:w="4891"/>
          </w:cols>
        </w:sectPr>
      </w:pPr>
      <w:rPr/>
    </w:p>
    <w:p>
      <w:pPr>
        <w:spacing w:before="0" w:after="0" w:line="263" w:lineRule="exact"/>
        <w:ind w:left="118" w:right="-78"/>
        <w:jc w:val="left"/>
        <w:tabs>
          <w:tab w:pos="168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!Tarih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14.10.20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-10"/>
          <w:w w:val="11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4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:13:23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YaralıPiDE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48"/>
          <w:position w:val="-1"/>
        </w:rPr>
        <w:t>I.</w:t>
      </w:r>
      <w:r>
        <w:rPr>
          <w:rFonts w:ascii="Arial" w:hAnsi="Arial" w:cs="Arial" w:eastAsia="Arial"/>
          <w:sz w:val="18"/>
          <w:szCs w:val="18"/>
          <w:color w:val="313131"/>
          <w:spacing w:val="-22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9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2" w:equalWidth="0">
            <w:col w:w="6614" w:space="1631"/>
            <w:col w:w="2995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18" w:right="-20"/>
        <w:jc w:val="left"/>
        <w:tabs>
          <w:tab w:pos="23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707275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color w:val="59595B"/>
          <w:spacing w:val="-5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b/>
          <w:bCs/>
        </w:rPr>
      </w:r>
      <w:r>
        <w:rPr>
          <w:rFonts w:ascii="Arial" w:hAnsi="Arial" w:cs="Arial" w:eastAsia="Arial"/>
          <w:sz w:val="22"/>
          <w:szCs w:val="22"/>
          <w:color w:val="415D72"/>
          <w:spacing w:val="0"/>
          <w:w w:val="55"/>
          <w:b/>
          <w:bCs/>
        </w:rPr>
        <w:t>1</w:t>
      </w:r>
      <w:r>
        <w:rPr>
          <w:rFonts w:ascii="Arial" w:hAnsi="Arial" w:cs="Arial" w:eastAsia="Arial"/>
          <w:sz w:val="22"/>
          <w:szCs w:val="22"/>
          <w:color w:val="415D72"/>
          <w:spacing w:val="27"/>
          <w:w w:val="55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15D72"/>
          <w:spacing w:val="0"/>
          <w:w w:val="100"/>
          <w:b/>
          <w:bCs/>
        </w:rPr>
        <w:t>YILDIRIM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2" w:after="0" w:line="192" w:lineRule="exact"/>
        <w:ind w:left="1487" w:right="627"/>
        <w:jc w:val="center"/>
        <w:tabs>
          <w:tab w:pos="23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07275"/>
          <w:spacing w:val="0"/>
          <w:w w:val="141"/>
          <w:b/>
          <w:bCs/>
          <w:position w:val="-2"/>
        </w:rPr>
        <w:t>G'</w:t>
      </w:r>
      <w:r>
        <w:rPr>
          <w:rFonts w:ascii="Arial" w:hAnsi="Arial" w:cs="Arial" w:eastAsia="Arial"/>
          <w:sz w:val="19"/>
          <w:szCs w:val="19"/>
          <w:color w:val="707275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707275"/>
          <w:spacing w:val="-15"/>
          <w:w w:val="92"/>
          <w:b/>
          <w:bCs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55"/>
          <w:b/>
          <w:bCs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b/>
          <w:bCs/>
          <w:position w:val="-2"/>
        </w:rPr>
        <w:t>   </w:t>
      </w:r>
      <w:r>
        <w:rPr>
          <w:rFonts w:ascii="Arial" w:hAnsi="Arial" w:cs="Arial" w:eastAsia="Arial"/>
          <w:sz w:val="19"/>
          <w:szCs w:val="19"/>
          <w:color w:val="59595B"/>
          <w:spacing w:val="-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707275"/>
          <w:spacing w:val="0"/>
          <w:w w:val="100"/>
          <w:b/>
          <w:bCs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707275"/>
          <w:spacing w:val="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15D72"/>
          <w:spacing w:val="0"/>
          <w:w w:val="112"/>
          <w:b/>
          <w:bCs/>
          <w:position w:val="-2"/>
        </w:rPr>
        <w:t>1.Posta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1908" w:right="-99"/>
        <w:jc w:val="left"/>
        <w:tabs>
          <w:tab w:pos="372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Arial" w:hAnsi="Arial" w:cs="Arial" w:eastAsia="Arial"/>
          <w:sz w:val="19"/>
          <w:szCs w:val="19"/>
          <w:color w:val="415D72"/>
          <w:spacing w:val="0"/>
          <w:w w:val="100"/>
          <w:b/>
          <w:bCs/>
        </w:rPr>
        <w:t>Gru</w:t>
      </w:r>
      <w:r>
        <w:rPr>
          <w:rFonts w:ascii="Arial" w:hAnsi="Arial" w:cs="Arial" w:eastAsia="Arial"/>
          <w:sz w:val="19"/>
          <w:szCs w:val="19"/>
          <w:color w:val="415D72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9"/>
          <w:szCs w:val="19"/>
          <w:color w:val="415D72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12"/>
          <w:b/>
          <w:bCs/>
        </w:rPr>
        <w:t>arAmiri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9"/>
          <w:szCs w:val="39"/>
          <w:color w:val="1F2159"/>
          <w:spacing w:val="0"/>
          <w:w w:val="174"/>
          <w:i/>
        </w:rPr>
        <w:t>{</w:t>
      </w:r>
      <w:r>
        <w:rPr>
          <w:rFonts w:ascii="Times New Roman" w:hAnsi="Times New Roman" w:cs="Times New Roman" w:eastAsia="Times New Roman"/>
          <w:sz w:val="39"/>
          <w:szCs w:val="39"/>
          <w:color w:val="1F2159"/>
          <w:spacing w:val="-99"/>
          <w:w w:val="174"/>
          <w:i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54"/>
          <w:i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24"/>
          <w:w w:val="55"/>
          <w:i/>
        </w:rPr>
        <w:t>;</w:t>
      </w:r>
      <w:r>
        <w:rPr>
          <w:rFonts w:ascii="Times New Roman" w:hAnsi="Times New Roman" w:cs="Times New Roman" w:eastAsia="Times New Roman"/>
          <w:sz w:val="39"/>
          <w:szCs w:val="39"/>
          <w:color w:val="8E97AF"/>
          <w:spacing w:val="0"/>
          <w:w w:val="18"/>
          <w:i/>
        </w:rPr>
        <w:t>..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04" w:right="3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9.547058pt;margin-top:36.578804pt;width:34.618533pt;height:.1pt;mso-position-horizontal-relative:page;mso-position-vertical-relative:paragraph;z-index:-14787" coordorigin="5391,732" coordsize="692,2">
            <v:shape style="position:absolute;left:5391;top:732;width:692;height:2" coordorigin="5391,732" coordsize="692,0" path="m5391,732l6083,732e" filled="f" stroked="t" strokeweight=".954994pt" strokecolor="#5B5B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24" w:lineRule="exact"/>
        <w:ind w:left="752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85"/>
          <w:w w:val="214"/>
          <w:position w:val="2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0"/>
          <w:w w:val="50"/>
          <w:position w:val="0"/>
        </w:rPr>
        <w:t>z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4"/>
          <w:position w:val="2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4"/>
          <w:position w:val="2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16"/>
          <w:w w:val="44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65"/>
          <w:position w:val="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41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65"/>
          <w:position w:val="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16"/>
          <w:w w:val="65"/>
          <w:position w:val="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  <w:position w:val="0"/>
        </w:rPr>
        <w:t>tm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90"/>
          <w:w w:val="85"/>
          <w:position w:val="2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position w:val="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6"/>
          <w:w w:val="76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27"/>
          <w:w w:val="85"/>
          <w:position w:val="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-31"/>
          <w:w w:val="86"/>
          <w:position w:val="0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37"/>
          <w:w w:val="84"/>
          <w:position w:val="2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-14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37"/>
          <w:w w:val="85"/>
          <w:position w:val="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50"/>
          <w:position w:val="0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85"/>
          <w:position w:val="2"/>
        </w:rPr>
        <w:t>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79" w:lineRule="auto"/>
        <w:ind w:left="382" w:right="1397" w:firstLine="3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6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20"/>
          <w:cols w:num="3" w:equalWidth="0">
            <w:col w:w="4261" w:space="131"/>
            <w:col w:w="1480" w:space="1963"/>
            <w:col w:w="3405"/>
          </w:cols>
        </w:sectPr>
      </w:pPr>
      <w:rPr/>
    </w:p>
    <w:p>
      <w:pPr>
        <w:spacing w:before="29" w:after="0" w:line="240" w:lineRule="auto"/>
        <w:ind w:left="36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4.720001pt;margin-top:-3.584568pt;width:136.320007pt;height:103.68pt;mso-position-horizontal-relative:page;mso-position-vertical-relative:paragraph;z-index:-14789" type="#_x0000_t75">
            <v:imagedata r:id="rId41" o:title=""/>
          </v:shape>
        </w:pict>
      </w:r>
      <w:r>
        <w:rPr/>
        <w:pict>
          <v:group style="position:absolute;margin-left:26.620459pt;margin-top:36.736076pt;width:549.599049pt;height:783.523484pt;mso-position-horizontal-relative:page;mso-position-vertical-relative:page;z-index:-14788" coordorigin="532,735" coordsize="10992,15670">
            <v:group style="position:absolute;left:540;top:756;width:10954;height:2" coordorigin="540,756" coordsize="10954,2">
              <v:shape style="position:absolute;left:540;top:756;width:10954;height:2" coordorigin="540,756" coordsize="10954,0" path="m540,756l11493,756e" filled="f" stroked="t" strokeweight=".716246pt" strokecolor="#5B5B5B">
                <v:path arrowok="t"/>
              </v:shape>
            </v:group>
            <v:group style="position:absolute;left:552;top:751;width:2;height:5500" coordorigin="552,751" coordsize="2,5500">
              <v:shape style="position:absolute;left:552;top:751;width:2;height:5500" coordorigin="552,751" coordsize="0,5500" path="m552,6251l552,751e" filled="f" stroked="t" strokeweight=".716246pt" strokecolor="#575757">
                <v:path arrowok="t"/>
              </v:shape>
            </v:group>
            <v:group style="position:absolute;left:2139;top:747;width:2;height:1474" coordorigin="2139,747" coordsize="2,1474">
              <v:shape style="position:absolute;left:2139;top:747;width:2;height:1474" coordorigin="2139,747" coordsize="0,1474" path="m2139,2221l2139,747e" filled="f" stroked="t" strokeweight=".477497pt" strokecolor="#4F4F4F">
                <v:path arrowok="t"/>
              </v:shape>
            </v:group>
            <v:group style="position:absolute;left:8955;top:747;width:2;height:1479" coordorigin="8955,747" coordsize="2,1479">
              <v:shape style="position:absolute;left:8955;top:747;width:2;height:1479" coordorigin="8955,747" coordsize="0,1479" path="m8955,2226l8955,747e" filled="f" stroked="t" strokeweight=".954994pt" strokecolor="#606060">
                <v:path arrowok="t"/>
              </v:shape>
            </v:group>
            <v:group style="position:absolute;left:11496;top:742;width:2;height:15656" coordorigin="11496,742" coordsize="2,15656">
              <v:shape style="position:absolute;left:11496;top:742;width:2;height:15656" coordorigin="11496,742" coordsize="0,15656" path="m11496,16398l11496,742e" filled="f" stroked="t" strokeweight=".716246pt" strokecolor="#808080">
                <v:path arrowok="t"/>
              </v:shape>
            </v:group>
            <v:group style="position:absolute;left:544;top:2216;width:10949;height:2" coordorigin="544,2216" coordsize="10949,2">
              <v:shape style="position:absolute;left:544;top:2216;width:10949;height:2" coordorigin="544,2216" coordsize="10949,0" path="m544,2216l11493,2216e" filled="f" stroked="t" strokeweight=".716246pt" strokecolor="#545454">
                <v:path arrowok="t"/>
              </v:shape>
            </v:group>
            <v:group style="position:absolute;left:544;top:2460;width:10949;height:2" coordorigin="544,2460" coordsize="10949,2">
              <v:shape style="position:absolute;left:544;top:2460;width:10949;height:2" coordorigin="544,2460" coordsize="10949,0" path="m544,2460l11493,2460e" filled="f" stroked="t" strokeweight=".716246pt" strokecolor="#5B5B5B">
                <v:path arrowok="t"/>
              </v:shape>
            </v:group>
            <v:group style="position:absolute;left:544;top:2700;width:10949;height:2" coordorigin="544,2700" coordsize="10949,2">
              <v:shape style="position:absolute;left:544;top:2700;width:10949;height:2" coordorigin="544,2700" coordsize="10949,0" path="m544,2700l11493,2700e" filled="f" stroked="t" strokeweight=".716246pt" strokecolor="#5B5B5B">
                <v:path arrowok="t"/>
              </v:shape>
            </v:group>
            <v:group style="position:absolute;left:544;top:2944;width:10949;height:2" coordorigin="544,2944" coordsize="10949,2">
              <v:shape style="position:absolute;left:544;top:2944;width:10949;height:2" coordorigin="544,2944" coordsize="10949,0" path="m544,2944l11493,2944e" filled="f" stroked="t" strokeweight=".716246pt" strokecolor="#575757">
                <v:path arrowok="t"/>
              </v:shape>
            </v:group>
            <v:group style="position:absolute;left:544;top:3185;width:10949;height:2" coordorigin="544,3185" coordsize="10949,2">
              <v:shape style="position:absolute;left:544;top:3185;width:10949;height:2" coordorigin="544,3185" coordsize="10949,0" path="m544,3185l11493,3185e" filled="f" stroked="t" strokeweight=".716246pt" strokecolor="#545454">
                <v:path arrowok="t"/>
              </v:shape>
            </v:group>
            <v:group style="position:absolute;left:544;top:3427;width:10949;height:2" coordorigin="544,3427" coordsize="10949,2">
              <v:shape style="position:absolute;left:544;top:3427;width:10949;height:2" coordorigin="544,3427" coordsize="10949,0" path="m544,3427l11493,3427e" filled="f" stroked="t" strokeweight=".716246pt" strokecolor="#575757">
                <v:path arrowok="t"/>
              </v:shape>
            </v:group>
            <v:group style="position:absolute;left:540;top:4162;width:10959;height:2" coordorigin="540,4162" coordsize="10959,2">
              <v:shape style="position:absolute;left:540;top:4162;width:10959;height:2" coordorigin="540,4162" coordsize="10959,0" path="m540,4162l11498,4162e" filled="f" stroked="t" strokeweight=".716246pt" strokecolor="#4F4F4F">
                <v:path arrowok="t"/>
              </v:shape>
            </v:group>
            <v:group style="position:absolute;left:2149;top:4155;width:2;height:12239" coordorigin="2149,4155" coordsize="2,12239">
              <v:shape style="position:absolute;left:2149;top:4155;width:2;height:12239" coordorigin="2149,4155" coordsize="0,12239" path="m2149,16393l2149,4155e" filled="f" stroked="t" strokeweight=".716246pt" strokecolor="#4B4B4B">
                <v:path arrowok="t"/>
              </v:shape>
            </v:group>
            <v:group style="position:absolute;left:3634;top:3422;width:2;height:747" coordorigin="3634,3422" coordsize="2,747">
              <v:shape style="position:absolute;left:3634;top:3422;width:2;height:747" coordorigin="3634,3422" coordsize="0,747" path="m3634,4169l3634,3422e" filled="f" stroked="t" strokeweight=".716246pt" strokecolor="#444444">
                <v:path arrowok="t"/>
              </v:shape>
            </v:group>
            <v:group style="position:absolute;left:6761;top:3417;width:2;height:751" coordorigin="6761,3417" coordsize="2,751">
              <v:shape style="position:absolute;left:6761;top:3417;width:2;height:751" coordorigin="6761,3417" coordsize="0,751" path="m6761,4169l6761,3417e" filled="f" stroked="t" strokeweight=".477497pt" strokecolor="#2F2F2F">
                <v:path arrowok="t"/>
              </v:shape>
            </v:group>
            <v:group style="position:absolute;left:2139;top:4681;width:9359;height:2" coordorigin="2139,4681" coordsize="9359,2">
              <v:shape style="position:absolute;left:2139;top:4681;width:9359;height:2" coordorigin="2139,4681" coordsize="9359,0" path="m2139,4681l11498,4681e" filled="f" stroked="t" strokeweight=".716246pt" strokecolor="#5B5B5B">
                <v:path arrowok="t"/>
              </v:shape>
            </v:group>
            <v:group style="position:absolute;left:4708;top:4681;width:2;height:2183" coordorigin="4708,4681" coordsize="2,2183">
              <v:shape style="position:absolute;left:4708;top:4681;width:2;height:2183" coordorigin="4708,4681" coordsize="0,2183" path="m4708,6864l4708,4681e" filled="f" stroked="t" strokeweight=".716246pt" strokecolor="#444444">
                <v:path arrowok="t"/>
              </v:shape>
            </v:group>
            <v:group style="position:absolute;left:4699;top:5172;width:6800;height:2" coordorigin="4699,5172" coordsize="6800,2">
              <v:shape style="position:absolute;left:4699;top:5172;width:6800;height:2" coordorigin="4699,5172" coordsize="6800,0" path="m4699,5172l11498,5172e" filled="f" stroked="t" strokeweight=".716246pt" strokecolor="#575757">
                <v:path arrowok="t"/>
              </v:shape>
            </v:group>
            <v:group style="position:absolute;left:4699;top:5416;width:6804;height:2" coordorigin="4699,5416" coordsize="6804,2">
              <v:shape style="position:absolute;left:4699;top:5416;width:6804;height:2" coordorigin="4699,5416" coordsize="6804,0" path="m4699,5416l11503,5416e" filled="f" stroked="t" strokeweight=".477497pt" strokecolor="#545454">
                <v:path arrowok="t"/>
              </v:shape>
            </v:group>
            <v:group style="position:absolute;left:4699;top:5657;width:6804;height:2" coordorigin="4699,5657" coordsize="6804,2">
              <v:shape style="position:absolute;left:4699;top:5657;width:6804;height:2" coordorigin="4699,5657" coordsize="6804,0" path="m4699,5657l11503,5657e" filled="f" stroked="t" strokeweight=".716246pt" strokecolor="#575757">
                <v:path arrowok="t"/>
              </v:shape>
            </v:group>
            <v:group style="position:absolute;left:2134;top:5902;width:9368;height:2" coordorigin="2134,5902" coordsize="9368,2">
              <v:shape style="position:absolute;left:2134;top:5902;width:9368;height:2" coordorigin="2134,5902" coordsize="9368,0" path="m2134,5902l11503,5902e" filled="f" stroked="t" strokeweight=".716246pt" strokecolor="#575757">
                <v:path arrowok="t"/>
              </v:shape>
            </v:group>
            <v:group style="position:absolute;left:7630;top:6136;width:2;height:728" coordorigin="7630,6136" coordsize="2,728">
              <v:shape style="position:absolute;left:7630;top:6136;width:2;height:728" coordorigin="7630,6136" coordsize="0,728" path="m7630,6864l7630,6136e" filled="f" stroked="t" strokeweight=".477497pt" strokecolor="#383838">
                <v:path arrowok="t"/>
              </v:shape>
            </v:group>
            <v:group style="position:absolute;left:2134;top:6615;width:9368;height:2" coordorigin="2134,6615" coordsize="9368,2">
              <v:shape style="position:absolute;left:2134;top:6615;width:9368;height:2" coordorigin="2134,6615" coordsize="9368,0" path="m2134,6615l11503,6615e" filled="f" stroked="t" strokeweight=".716246pt" strokecolor="#5B5B5B">
                <v:path arrowok="t"/>
              </v:shape>
            </v:group>
            <v:group style="position:absolute;left:2139;top:6859;width:9364;height:2" coordorigin="2139,6859" coordsize="9364,2">
              <v:shape style="position:absolute;left:2139;top:6859;width:9364;height:2" coordorigin="2139,6859" coordsize="9364,0" path="m2139,6859l11503,6859e" filled="f" stroked="t" strokeweight=".716246pt" strokecolor="#575757">
                <v:path arrowok="t"/>
              </v:shape>
            </v:group>
            <v:group style="position:absolute;left:554;top:6720;width:2;height:4116" coordorigin="554,6720" coordsize="2,4116">
              <v:shape style="position:absolute;left:554;top:6720;width:2;height:4116" coordorigin="554,6720" coordsize="0,4116" path="m554,10836l554,6720e" filled="f" stroked="t" strokeweight=".954994pt" strokecolor="#545454">
                <v:path arrowok="t"/>
              </v:shape>
            </v:group>
            <v:group style="position:absolute;left:544;top:7098;width:10959;height:2" coordorigin="544,7098" coordsize="10959,2">
              <v:shape style="position:absolute;left:544;top:7098;width:10959;height:2" coordorigin="544,7098" coordsize="10959,0" path="m544,7098l11503,7098e" filled="f" stroked="t" strokeweight=".716246pt" strokecolor="#575757">
                <v:path arrowok="t"/>
              </v:shape>
            </v:group>
            <v:group style="position:absolute;left:544;top:4442;width:10954;height:2" coordorigin="544,4442" coordsize="10954,2">
              <v:shape style="position:absolute;left:544;top:4442;width:10954;height:2" coordorigin="544,4442" coordsize="10954,0" path="m544,4442l11498,4442e" filled="f" stroked="t" strokeweight=".716246pt" strokecolor="#575757">
                <v:path arrowok="t"/>
              </v:shape>
            </v:group>
            <v:group style="position:absolute;left:549;top:6146;width:10954;height:2" coordorigin="549,6146" coordsize="10954,2">
              <v:shape style="position:absolute;left:549;top:6146;width:10954;height:2" coordorigin="549,6146" coordsize="10954,0" path="m549,6146l11503,6146e" filled="f" stroked="t" strokeweight=".716246pt" strokecolor="#5B5B5B">
                <v:path arrowok="t"/>
              </v:shape>
            </v:group>
            <v:group style="position:absolute;left:544;top:7572;width:10954;height:2" coordorigin="544,7572" coordsize="10954,2">
              <v:shape style="position:absolute;left:544;top:7572;width:10954;height:2" coordorigin="544,7572" coordsize="10954,0" path="m544,7572l11498,7572e" filled="f" stroked="t" strokeweight=".716246pt" strokecolor="#5B5B5B">
                <v:path arrowok="t"/>
              </v:shape>
            </v:group>
            <v:group style="position:absolute;left:4711;top:7562;width:2;height:747" coordorigin="4711,7562" coordsize="2,747">
              <v:shape style="position:absolute;left:4711;top:7562;width:2;height:747" coordorigin="4711,7562" coordsize="0,747" path="m4711,8309l4711,7562e" filled="f" stroked="t" strokeweight=".954994pt" strokecolor="#606060">
                <v:path arrowok="t"/>
              </v:shape>
            </v:group>
            <v:group style="position:absolute;left:4699;top:7811;width:6804;height:2" coordorigin="4699,7811" coordsize="6804,2">
              <v:shape style="position:absolute;left:4699;top:7811;width:6804;height:2" coordorigin="4699,7811" coordsize="6804,0" path="m4699,7811l11503,7811e" filled="f" stroked="t" strokeweight=".716246pt" strokecolor="#5B5B5B">
                <v:path arrowok="t"/>
              </v:shape>
            </v:group>
            <v:group style="position:absolute;left:559;top:11052;width:2;height:5342" coordorigin="559,11052" coordsize="2,5342">
              <v:shape style="position:absolute;left:559;top:11052;width:2;height:5342" coordorigin="559,11052" coordsize="0,5342" path="m559,16393l559,11052e" filled="f" stroked="t" strokeweight=".716246pt" strokecolor="#484848">
                <v:path arrowok="t"/>
              </v:shape>
            </v:group>
            <v:group style="position:absolute;left:549;top:11138;width:10963;height:2" coordorigin="549,11138" coordsize="10963,2">
              <v:shape style="position:absolute;left:549;top:11138;width:10963;height:2" coordorigin="549,11138" coordsize="10963,0" path="m549,11138l11512,11138e" filled="f" stroked="t" strokeweight=".716246pt" strokecolor="#606060">
                <v:path arrowok="t"/>
              </v:shape>
            </v:group>
            <v:group style="position:absolute;left:549;top:8300;width:10954;height:2" coordorigin="549,8300" coordsize="10954,2">
              <v:shape style="position:absolute;left:549;top:8300;width:10954;height:2" coordorigin="549,8300" coordsize="10954,0" path="m549,8300l11503,8300e" filled="f" stroked="t" strokeweight=".716246pt" strokecolor="#5B5B5B">
                <v:path arrowok="t"/>
              </v:shape>
            </v:group>
            <v:group style="position:absolute;left:549;top:9233;width:10959;height:2" coordorigin="549,9233" coordsize="10959,2">
              <v:shape style="position:absolute;left:549;top:9233;width:10959;height:2" coordorigin="549,9233" coordsize="10959,0" path="m549,9233l11508,9233e" filled="f" stroked="t" strokeweight=".716246pt" strokecolor="#5B5B5B">
                <v:path arrowok="t"/>
              </v:shape>
            </v:group>
            <v:group style="position:absolute;left:544;top:10171;width:10963;height:2" coordorigin="544,10171" coordsize="10963,2">
              <v:shape style="position:absolute;left:544;top:10171;width:10963;height:2" coordorigin="544,10171" coordsize="10963,0" path="m544,10171l11508,10171e" filled="f" stroked="t" strokeweight=".716246pt" strokecolor="#575757">
                <v:path arrowok="t"/>
              </v:shape>
            </v:group>
            <v:group style="position:absolute;left:544;top:10410;width:10963;height:2" coordorigin="544,10410" coordsize="10963,2">
              <v:shape style="position:absolute;left:544;top:10410;width:10963;height:2" coordorigin="544,10410" coordsize="10963,0" path="m544,10410l11508,10410e" filled="f" stroked="t" strokeweight=".716246pt" strokecolor="#575757">
                <v:path arrowok="t"/>
              </v:shape>
            </v:group>
            <v:group style="position:absolute;left:549;top:10654;width:10963;height:2" coordorigin="549,10654" coordsize="10963,2">
              <v:shape style="position:absolute;left:549;top:10654;width:10963;height:2" coordorigin="549,10654" coordsize="10963,0" path="m549,10654l11512,10654e" filled="f" stroked="t" strokeweight=".716246pt" strokecolor="#5B5B5B">
                <v:path arrowok="t"/>
              </v:shape>
            </v:group>
            <v:group style="position:absolute;left:549;top:11377;width:10963;height:2" coordorigin="549,11377" coordsize="10963,2">
              <v:shape style="position:absolute;left:549;top:11377;width:10963;height:2" coordorigin="549,11377" coordsize="10963,0" path="m549,11377l11512,11377e" filled="f" stroked="t" strokeweight=".716246pt" strokecolor="#606060">
                <v:path arrowok="t"/>
              </v:shape>
            </v:group>
            <v:group style="position:absolute;left:1141;top:11368;width:2;height:5021" coordorigin="1141,11368" coordsize="2,5021">
              <v:shape style="position:absolute;left:1141;top:11368;width:2;height:5021" coordorigin="1141,11368" coordsize="0,5021" path="m1141,16388l1141,11368e" filled="f" stroked="t" strokeweight=".716246pt" strokecolor="#545454">
                <v:path arrowok="t"/>
              </v:shape>
            </v:group>
            <v:group style="position:absolute;left:1576;top:11372;width:2;height:5026" coordorigin="1576,11372" coordsize="2,5026">
              <v:shape style="position:absolute;left:1576;top:11372;width:2;height:5026" coordorigin="1576,11372" coordsize="0,5026" path="m1576,16398l1576,11372e" filled="f" stroked="t" strokeweight=".716246pt" strokecolor="#545454">
                <v:path arrowok="t"/>
              </v:shape>
            </v:group>
            <v:group style="position:absolute;left:7191;top:11372;width:2;height:5021" coordorigin="7191,11372" coordsize="2,5021">
              <v:shape style="position:absolute;left:7191;top:11372;width:2;height:5021" coordorigin="7191,11372" coordsize="0,5021" path="m7191,16393l7191,11372e" filled="f" stroked="t" strokeweight=".716246pt" strokecolor="#5B5B5B">
                <v:path arrowok="t"/>
              </v:shape>
            </v:group>
            <v:group style="position:absolute;left:549;top:11619;width:10963;height:2" coordorigin="549,11619" coordsize="10963,2">
              <v:shape style="position:absolute;left:549;top:11619;width:10963;height:2" coordorigin="549,11619" coordsize="10963,0" path="m549,11619l11512,11619e" filled="f" stroked="t" strokeweight=".716246pt" strokecolor="#5B5B5B">
                <v:path arrowok="t"/>
              </v:shape>
            </v:group>
            <v:group style="position:absolute;left:549;top:13694;width:1609;height:2" coordorigin="549,13694" coordsize="1609,2">
              <v:shape style="position:absolute;left:549;top:13694;width:1609;height:2" coordorigin="549,13694" coordsize="1609,0" path="m549,13694l2158,13694e" filled="f" stroked="t" strokeweight=".716246pt" strokecolor="#6B6B6B">
                <v:path arrowok="t"/>
              </v:shape>
            </v:group>
            <v:group style="position:absolute;left:549;top:16388;width:10968;height:2" coordorigin="549,16388" coordsize="10968,2">
              <v:shape style="position:absolute;left:549;top:16388;width:10968;height:2" coordorigin="549,16388" coordsize="10968,0" path="m549,16388l11517,16388e" filled="f" stroked="t" strokeweight=".71624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F3472"/>
          <w:spacing w:val="0"/>
          <w:w w:val="51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3472"/>
          <w:spacing w:val="-186"/>
          <w:w w:val="5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88E"/>
          <w:spacing w:val="0"/>
          <w:w w:val="51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88E"/>
          <w:spacing w:val="-65"/>
          <w:w w:val="5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EAF"/>
          <w:spacing w:val="0"/>
          <w:w w:val="228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696EAF"/>
          <w:spacing w:val="-44"/>
          <w:w w:val="2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238" w:right="5089"/>
        <w:jc w:val="center"/>
        <w:tabs>
          <w:tab w:pos="50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Berna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NÇ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9595B"/>
          <w:spacing w:val="0"/>
          <w:w w:val="93"/>
        </w:rPr>
        <w:t>.ı..."1r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6" w:after="0" w:line="214" w:lineRule="exact"/>
        <w:ind w:left="4548" w:right="634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  <w:position w:val="-1"/>
        </w:rPr>
        <w:t>İtf.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051" w:right="6581"/>
        <w:jc w:val="center"/>
        <w:tabs>
          <w:tab w:pos="44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4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5"/>
          <w:spacing w:val="-1"/>
          <w:w w:val="100"/>
          <w:b/>
          <w:bCs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8A8A8A"/>
          <w:spacing w:val="0"/>
          <w:w w:val="100"/>
          <w:b/>
          <w:bCs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8A8A8A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A8A8A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0"/>
          <w:w w:val="100"/>
          <w:b/>
          <w:bCs/>
        </w:rPr>
        <w:t>KAYA</w:t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-5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A8A8A"/>
          <w:spacing w:val="0"/>
          <w:w w:val="100"/>
          <w:b/>
          <w:bCs/>
        </w:rPr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62"/>
          <w:position w:val="12"/>
        </w:rPr>
        <w:t>{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90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A8A8A"/>
          <w:w w:val="91"/>
        </w:rPr>
        <w:t>I</w:t>
      </w:r>
      <w:r>
        <w:rPr>
          <w:rFonts w:ascii="Arial" w:hAnsi="Arial" w:cs="Arial" w:eastAsia="Arial"/>
          <w:sz w:val="23"/>
          <w:szCs w:val="23"/>
          <w:color w:val="8A8A8A"/>
          <w:spacing w:val="2"/>
          <w:w w:val="91"/>
        </w:rPr>
        <w:t>t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79"/>
        </w:rPr>
        <w:t>f</w:t>
      </w:r>
      <w:r>
        <w:rPr>
          <w:rFonts w:ascii="Arial" w:hAnsi="Arial" w:cs="Arial" w:eastAsia="Arial"/>
          <w:sz w:val="23"/>
          <w:szCs w:val="23"/>
          <w:color w:val="707275"/>
          <w:spacing w:val="2"/>
          <w:w w:val="80"/>
        </w:rPr>
        <w:t>a</w:t>
      </w:r>
      <w:r>
        <w:rPr>
          <w:rFonts w:ascii="Arial" w:hAnsi="Arial" w:cs="Arial" w:eastAsia="Arial"/>
          <w:sz w:val="23"/>
          <w:szCs w:val="23"/>
          <w:color w:val="59595B"/>
          <w:spacing w:val="-13"/>
          <w:w w:val="142"/>
        </w:rPr>
        <w:t>i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77"/>
        </w:rPr>
        <w:t>ye</w:t>
      </w:r>
      <w:r>
        <w:rPr>
          <w:rFonts w:ascii="Arial" w:hAnsi="Arial" w:cs="Arial" w:eastAsia="Arial"/>
          <w:sz w:val="23"/>
          <w:szCs w:val="23"/>
          <w:color w:val="707275"/>
          <w:spacing w:val="-1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76"/>
        </w:rPr>
        <w:t>Gün</w:t>
      </w:r>
      <w:r>
        <w:rPr>
          <w:rFonts w:ascii="Arial" w:hAnsi="Arial" w:cs="Arial" w:eastAsia="Arial"/>
          <w:sz w:val="23"/>
          <w:szCs w:val="23"/>
          <w:color w:val="707275"/>
          <w:spacing w:val="8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59595B"/>
          <w:spacing w:val="-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77"/>
        </w:rPr>
        <w:t>B</w:t>
      </w:r>
      <w:r>
        <w:rPr>
          <w:rFonts w:ascii="Arial" w:hAnsi="Arial" w:cs="Arial" w:eastAsia="Arial"/>
          <w:sz w:val="23"/>
          <w:szCs w:val="23"/>
          <w:color w:val="707275"/>
          <w:spacing w:val="-5"/>
          <w:w w:val="78"/>
        </w:rPr>
        <w:t>ö</w:t>
      </w:r>
      <w:r>
        <w:rPr>
          <w:rFonts w:ascii="Arial" w:hAnsi="Arial" w:cs="Arial" w:eastAsia="Arial"/>
          <w:sz w:val="23"/>
          <w:szCs w:val="23"/>
          <w:color w:val="59595B"/>
          <w:spacing w:val="-16"/>
          <w:w w:val="142"/>
        </w:rPr>
        <w:t>l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80"/>
        </w:rPr>
        <w:t>ge</w:t>
      </w:r>
      <w:r>
        <w:rPr>
          <w:rFonts w:ascii="Arial" w:hAnsi="Arial" w:cs="Arial" w:eastAsia="Arial"/>
          <w:sz w:val="23"/>
          <w:szCs w:val="23"/>
          <w:color w:val="707275"/>
          <w:spacing w:val="-2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7"/>
        </w:rPr>
        <w:t>A</w:t>
      </w:r>
      <w:r>
        <w:rPr>
          <w:rFonts w:ascii="Arial" w:hAnsi="Arial" w:cs="Arial" w:eastAsia="Arial"/>
          <w:sz w:val="23"/>
          <w:szCs w:val="23"/>
          <w:color w:val="59595B"/>
          <w:spacing w:val="5"/>
          <w:w w:val="78"/>
        </w:rPr>
        <w:t>m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90"/>
        </w:rPr>
        <w:t>in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1" w:after="0" w:line="240" w:lineRule="auto"/>
        <w:ind w:left="2761" w:right="7195"/>
        <w:jc w:val="center"/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F3472"/>
          <w:spacing w:val="0"/>
          <w:w w:val="200"/>
          <w:b/>
          <w:bCs/>
          <w:i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2F3472"/>
          <w:spacing w:val="-16"/>
          <w:w w:val="200"/>
          <w:b/>
          <w:bCs/>
          <w:i/>
        </w:rPr>
        <w:t> </w:t>
      </w:r>
      <w:r>
        <w:rPr>
          <w:rFonts w:ascii="Arial" w:hAnsi="Arial" w:cs="Arial" w:eastAsia="Arial"/>
          <w:sz w:val="44"/>
          <w:szCs w:val="44"/>
          <w:color w:val="44488E"/>
          <w:spacing w:val="0"/>
          <w:w w:val="101"/>
          <w:i/>
        </w:rPr>
        <w:t>di&amp;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220"/>
        </w:sectPr>
      </w:pPr>
      <w:rPr/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31" w:right="44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3448" w:right="45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9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left="701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089439pt;margin-top:-45.685146pt;width:480.662545pt;height:69pt;mso-position-horizontal-relative:page;mso-position-vertical-relative:paragraph;z-index:-14772" type="#_x0000_t202" filled="f" stroked="f">
            <v:textbox inset="0,0,0,0">
              <w:txbxContent>
                <w:p>
                  <w:pPr>
                    <w:spacing w:before="0" w:after="0" w:line="1380" w:lineRule="exact"/>
                    <w:ind w:right="-247"/>
                    <w:jc w:val="left"/>
                    <w:tabs>
                      <w:tab w:pos="8380" w:val="left"/>
                    </w:tabs>
                    <w:rPr>
                      <w:rFonts w:ascii="Times New Roman" w:hAnsi="Times New Roman" w:cs="Times New Roman" w:eastAsia="Times New Roman"/>
                      <w:sz w:val="138"/>
                      <w:szCs w:val="138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F2F2F"/>
                      <w:spacing w:val="0"/>
                      <w:w w:val="369"/>
                      <w:position w:val="2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F2F2F"/>
                      <w:spacing w:val="0"/>
                      <w:w w:val="100"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F2F2F"/>
                      <w:spacing w:val="0"/>
                      <w:w w:val="100"/>
                      <w:position w:val="2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2F2F2F"/>
                      <w:spacing w:val="0"/>
                      <w:w w:val="177"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38"/>
                      <w:szCs w:val="1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154037pt;margin-top:7.995394pt;width:44.095213pt;height:7.5pt;mso-position-horizontal-relative:page;mso-position-vertical-relative:paragraph;z-index:-1477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4"/>
                      <w:w w:val="96"/>
                    </w:rPr>
                    <w:t>B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94B4B"/>
                      <w:spacing w:val="0"/>
                      <w:w w:val="86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94B4B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90"/>
                    </w:rPr>
                    <w:t>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-3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94B4B"/>
                      <w:spacing w:val="0"/>
                      <w:w w:val="95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94B4B"/>
                      <w:spacing w:val="1"/>
                      <w:w w:val="96"/>
                    </w:rPr>
                    <w:t>D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101"/>
                    </w:rPr>
                    <w:t>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6"/>
                      <w:w w:val="101"/>
                    </w:rPr>
                    <w:t>Y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D5E"/>
                      <w:spacing w:val="0"/>
                      <w:w w:val="91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D5E"/>
                      <w:spacing w:val="7"/>
                      <w:w w:val="91"/>
                    </w:rPr>
                    <w:t>S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129"/>
                    </w:rPr>
                    <w:t>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1D1D1D"/>
          <w:spacing w:val="0"/>
          <w:w w:val="100"/>
          <w:position w:val="6"/>
        </w:rPr>
        <w:t>BÜYÜKŞEHIR</w:t>
      </w:r>
      <w:r>
        <w:rPr>
          <w:rFonts w:ascii="Arial" w:hAnsi="Arial" w:cs="Arial" w:eastAsia="Arial"/>
          <w:sz w:val="16"/>
          <w:szCs w:val="16"/>
          <w:color w:val="1D1D1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1D1D1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left="119" w:right="-20"/>
        <w:jc w:val="left"/>
        <w:tabs>
          <w:tab w:pos="1460" w:val="left"/>
          <w:tab w:pos="2840" w:val="left"/>
          <w:tab w:pos="516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!Bil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19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l:2938895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24" w:right="-20"/>
        <w:jc w:val="left"/>
        <w:tabs>
          <w:tab w:pos="1460" w:val="left"/>
          <w:tab w:pos="2840" w:val="left"/>
          <w:tab w:pos="418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Kay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10185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7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0" w:lineRule="auto"/>
        <w:ind w:left="128" w:right="5828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Çanıön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Mende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6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0"/>
          <w:w w:val="96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ç_aınön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6"/>
          <w:w w:val="10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0"/>
          <w:w w:val="98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tabs>
          <w:tab w:pos="1460" w:val="left"/>
          <w:tab w:pos="324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7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27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3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21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24" w:right="-20"/>
        <w:jc w:val="left"/>
        <w:tabs>
          <w:tab w:pos="330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  <w:position w:val="2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478" w:lineRule="exact"/>
        <w:ind w:left="4107" w:right="-20"/>
        <w:jc w:val="left"/>
        <w:tabs>
          <w:tab w:pos="4680" w:val="left"/>
          <w:tab w:pos="5180" w:val="left"/>
          <w:tab w:pos="564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8"/>
          <w:szCs w:val="48"/>
          <w:color w:val="2F2F2F"/>
          <w:spacing w:val="0"/>
          <w:w w:val="57"/>
          <w:position w:val="-7"/>
        </w:rPr>
        <w:t>ı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48"/>
          <w:szCs w:val="48"/>
          <w:color w:val="1D1D1D"/>
          <w:spacing w:val="0"/>
          <w:w w:val="57"/>
          <w:position w:val="-7"/>
        </w:rPr>
        <w:t>ı</w:t>
      </w:r>
      <w:r>
        <w:rPr>
          <w:rFonts w:ascii="Arial" w:hAnsi="Arial" w:cs="Arial" w:eastAsia="Arial"/>
          <w:sz w:val="48"/>
          <w:szCs w:val="48"/>
          <w:color w:val="1D1D1D"/>
          <w:spacing w:val="-65"/>
          <w:w w:val="57"/>
          <w:position w:val="-7"/>
        </w:rPr>
        <w:t> </w:t>
      </w:r>
      <w:r>
        <w:rPr>
          <w:rFonts w:ascii="Arial" w:hAnsi="Arial" w:cs="Arial" w:eastAsia="Arial"/>
          <w:sz w:val="48"/>
          <w:szCs w:val="48"/>
          <w:color w:val="1D1D1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8"/>
          <w:szCs w:val="48"/>
          <w:color w:val="1D1D1D"/>
          <w:spacing w:val="0"/>
          <w:w w:val="100"/>
          <w:position w:val="-7"/>
        </w:rPr>
      </w:r>
      <w:r>
        <w:rPr>
          <w:rFonts w:ascii="Arial" w:hAnsi="Arial" w:cs="Arial" w:eastAsia="Arial"/>
          <w:sz w:val="48"/>
          <w:szCs w:val="48"/>
          <w:color w:val="5B5D5E"/>
          <w:spacing w:val="0"/>
          <w:w w:val="57"/>
          <w:position w:val="-7"/>
        </w:rPr>
        <w:t>ı</w:t>
      </w:r>
      <w:r>
        <w:rPr>
          <w:rFonts w:ascii="Arial" w:hAnsi="Arial" w:cs="Arial" w:eastAsia="Arial"/>
          <w:sz w:val="48"/>
          <w:szCs w:val="48"/>
          <w:color w:val="5B5D5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8"/>
          <w:szCs w:val="48"/>
          <w:color w:val="5B5D5E"/>
          <w:spacing w:val="0"/>
          <w:w w:val="100"/>
          <w:position w:val="-7"/>
        </w:rPr>
      </w:r>
      <w:r>
        <w:rPr>
          <w:rFonts w:ascii="Arial" w:hAnsi="Arial" w:cs="Arial" w:eastAsia="Arial"/>
          <w:sz w:val="45"/>
          <w:szCs w:val="45"/>
          <w:color w:val="1D1D1D"/>
          <w:spacing w:val="0"/>
          <w:w w:val="57"/>
          <w:position w:val="-5"/>
        </w:rPr>
        <w:t>ı</w:t>
      </w:r>
      <w:r>
        <w:rPr>
          <w:rFonts w:ascii="Arial" w:hAnsi="Arial" w:cs="Arial" w:eastAsia="Arial"/>
          <w:sz w:val="45"/>
          <w:szCs w:val="45"/>
          <w:color w:val="1D1D1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5"/>
          <w:szCs w:val="45"/>
          <w:color w:val="1D1D1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2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5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3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5"/>
          <w:w w:val="106"/>
          <w:position w:val="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2"/>
        </w:rPr>
        <w:t>.55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19" w:right="-20"/>
        <w:jc w:val="left"/>
        <w:tabs>
          <w:tab w:pos="184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!Sahibi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2"/>
        </w:rPr>
      </w:r>
      <w:r>
        <w:rPr>
          <w:rFonts w:ascii="Arial" w:hAnsi="Arial" w:cs="Arial" w:eastAsia="Arial"/>
          <w:sz w:val="33"/>
          <w:szCs w:val="33"/>
          <w:color w:val="2F2F2F"/>
          <w:spacing w:val="4"/>
          <w:w w:val="89"/>
          <w:position w:val="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Kullanan: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8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4"/>
          <w:w w:val="9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KAYI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4"/>
          <w:w w:val="10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1875" w:right="-20"/>
        <w:jc w:val="left"/>
        <w:tabs>
          <w:tab w:pos="434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1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0"/>
          <w:w w:val="92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:12.21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6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500" w:right="240"/>
        </w:sectPr>
      </w:pPr>
      <w:rPr/>
    </w:p>
    <w:p>
      <w:pPr>
        <w:spacing w:before="0" w:after="0" w:line="221" w:lineRule="exact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616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582" w:space="1294"/>
            <w:col w:w="9304"/>
          </w:cols>
        </w:sectPr>
      </w:pPr>
      <w:rPr/>
    </w:p>
    <w:p>
      <w:pPr>
        <w:spacing w:before="0" w:after="0" w:line="258" w:lineRule="exact"/>
        <w:ind w:left="133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w w:val="8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9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343" w:right="46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50" w:lineRule="auto"/>
        <w:ind w:left="1880" w:right="4283" w:firstLine="2486"/>
        <w:jc w:val="left"/>
        <w:tabs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Emni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6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6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alg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119" w:right="2682"/>
        <w:jc w:val="left"/>
        <w:tabs>
          <w:tab w:pos="1860" w:val="left"/>
          <w:tab w:pos="434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:Yardımcı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2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6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11" w:lineRule="exact"/>
        <w:ind w:left="1822" w:right="719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2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2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585" w:right="71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BCBCBC"/>
          <w:spacing w:val="0"/>
          <w:w w:val="51"/>
          <w:position w:val="1"/>
        </w:rPr>
        <w:t>..</w:t>
      </w:r>
      <w:r>
        <w:rPr>
          <w:rFonts w:ascii="Arial" w:hAnsi="Arial" w:cs="Arial" w:eastAsia="Arial"/>
          <w:sz w:val="26"/>
          <w:szCs w:val="26"/>
          <w:color w:val="BCBCBC"/>
          <w:spacing w:val="0"/>
          <w:w w:val="51"/>
          <w:position w:val="1"/>
        </w:rPr>
        <w:t>   </w:t>
      </w:r>
      <w:r>
        <w:rPr>
          <w:rFonts w:ascii="Arial" w:hAnsi="Arial" w:cs="Arial" w:eastAsia="Arial"/>
          <w:sz w:val="26"/>
          <w:szCs w:val="26"/>
          <w:color w:val="BCBCBC"/>
          <w:spacing w:val="32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5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16" w:lineRule="exact"/>
        <w:ind w:left="119" w:right="2708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'(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7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öndür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4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6"/>
        </w:rPr>
        <w:t>Sönd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7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374" w:right="-20"/>
        <w:jc w:val="left"/>
        <w:tabs>
          <w:tab w:pos="2420" w:val="left"/>
          <w:tab w:pos="428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5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7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4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5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96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2431" w:right="-20"/>
        <w:jc w:val="left"/>
        <w:tabs>
          <w:tab w:pos="4280" w:val="left"/>
          <w:tab w:pos="5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sera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etrafında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1822" w:space="100"/>
            <w:col w:w="9258"/>
          </w:cols>
        </w:sectPr>
      </w:pPr>
      <w:rPr/>
    </w:p>
    <w:p>
      <w:pPr>
        <w:spacing w:before="5" w:after="0" w:line="240" w:lineRule="auto"/>
        <w:ind w:left="13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6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!Zara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8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Çamön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Mahallesinde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left="1875" w:right="55" w:firstLine="-1747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6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kontrolde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19" w:right="4147"/>
        <w:jc w:val="left"/>
        <w:tabs>
          <w:tab w:pos="1920" w:val="left"/>
          <w:tab w:pos="6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9"/>
          <w:position w:val="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4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deli: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10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62" w:lineRule="exact"/>
        <w:ind w:left="119" w:right="-20"/>
        <w:jc w:val="left"/>
        <w:tabs>
          <w:tab w:pos="184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9"/>
          <w:w w:val="38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5B5D5E"/>
          <w:spacing w:val="-18"/>
          <w:w w:val="86"/>
          <w:position w:val="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1"/>
          <w:w w:val="38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5B5D5E"/>
          <w:spacing w:val="-41"/>
          <w:w w:val="85"/>
          <w:position w:val="3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37"/>
          <w:position w:val="-8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3"/>
          <w:w w:val="37"/>
          <w:position w:val="-8"/>
        </w:rPr>
        <w:t>;</w:t>
      </w:r>
      <w:r>
        <w:rPr>
          <w:rFonts w:ascii="Arial" w:hAnsi="Arial" w:cs="Arial" w:eastAsia="Arial"/>
          <w:sz w:val="18"/>
          <w:szCs w:val="18"/>
          <w:color w:val="5B5D5E"/>
          <w:spacing w:val="-33"/>
          <w:w w:val="85"/>
          <w:position w:val="3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3"/>
          <w:w w:val="38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92"/>
          <w:w w:val="111"/>
          <w:position w:val="3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38"/>
          <w:position w:val="-8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6"/>
          <w:w w:val="100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ihin</w:t>
      </w:r>
      <w:r>
        <w:rPr>
          <w:rFonts w:ascii="Arial" w:hAnsi="Arial" w:cs="Arial" w:eastAsia="Arial"/>
          <w:sz w:val="18"/>
          <w:szCs w:val="18"/>
          <w:color w:val="2F2F2F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3"/>
          <w:w w:val="91"/>
          <w:position w:val="3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54"/>
          <w:w w:val="120"/>
          <w:position w:val="-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3"/>
        </w:rPr>
        <w:t>öıı[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91"/>
          <w:position w:val="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7"/>
          <w:w w:val="91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2"/>
          <w:position w:val="3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82"/>
          <w:position w:val="1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5"/>
          <w:w w:val="82"/>
          <w:position w:val="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2"/>
          <w:position w:val="1"/>
        </w:rPr>
        <w:t>aati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14.05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0" w:after="0" w:line="204" w:lineRule="exact"/>
        <w:ind w:left="267" w:right="-70"/>
        <w:jc w:val="left"/>
        <w:tabs>
          <w:tab w:pos="900" w:val="left"/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5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72"/>
        </w:rPr>
        <w:t>,;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3" w:equalWidth="0">
            <w:col w:w="1731" w:space="126"/>
            <w:col w:w="3133" w:space="3295"/>
            <w:col w:w="2895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0"/>
        </w:rPr>
        <w:t>·c::;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" w:lineRule="exact"/>
        <w:ind w:right="-17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F2F2F"/>
          <w:spacing w:val="0"/>
          <w:w w:val="171"/>
          <w:position w:val="-5"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1340" w:val="left"/>
          <w:tab w:pos="2460" w:val="left"/>
          <w:tab w:pos="66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</w:rPr>
        <w:t>Ü</w:t>
      </w:r>
      <w:r>
        <w:rPr>
          <w:rFonts w:ascii="Arial" w:hAnsi="Arial" w:cs="Arial" w:eastAsia="Arial"/>
          <w:sz w:val="20"/>
          <w:szCs w:val="20"/>
          <w:color w:val="494B4B"/>
          <w:spacing w:val="-5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3B4D60"/>
          <w:spacing w:val="0"/>
          <w:w w:val="59"/>
          <w:i/>
          <w:position w:val="-12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3B4D60"/>
          <w:spacing w:val="15"/>
          <w:w w:val="59"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B4D60"/>
          <w:spacing w:val="0"/>
          <w:w w:val="59"/>
          <w:position w:val="-12"/>
        </w:rPr>
        <w:t>5</w:t>
      </w:r>
      <w:r>
        <w:rPr>
          <w:rFonts w:ascii="Arial" w:hAnsi="Arial" w:cs="Arial" w:eastAsia="Arial"/>
          <w:sz w:val="27"/>
          <w:szCs w:val="27"/>
          <w:color w:val="3B4D60"/>
          <w:spacing w:val="42"/>
          <w:w w:val="59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B4D60"/>
          <w:spacing w:val="-3"/>
          <w:w w:val="59"/>
          <w:position w:val="-12"/>
        </w:rPr>
        <w:t>E</w:t>
      </w:r>
      <w:r>
        <w:rPr>
          <w:rFonts w:ascii="Arial" w:hAnsi="Arial" w:cs="Arial" w:eastAsia="Arial"/>
          <w:sz w:val="27"/>
          <w:szCs w:val="27"/>
          <w:color w:val="5B5D5E"/>
          <w:spacing w:val="1"/>
          <w:w w:val="59"/>
          <w:position w:val="-12"/>
        </w:rPr>
        <w:t>k</w:t>
      </w:r>
      <w:r>
        <w:rPr>
          <w:rFonts w:ascii="Arial" w:hAnsi="Arial" w:cs="Arial" w:eastAsia="Arial"/>
          <w:sz w:val="27"/>
          <w:szCs w:val="27"/>
          <w:color w:val="3B4D60"/>
          <w:spacing w:val="0"/>
          <w:w w:val="59"/>
          <w:position w:val="-12"/>
        </w:rPr>
        <w:t>im</w:t>
      </w:r>
      <w:r>
        <w:rPr>
          <w:rFonts w:ascii="Arial" w:hAnsi="Arial" w:cs="Arial" w:eastAsia="Arial"/>
          <w:sz w:val="27"/>
          <w:szCs w:val="27"/>
          <w:color w:val="3B4D60"/>
          <w:spacing w:val="23"/>
          <w:w w:val="59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B4D60"/>
          <w:spacing w:val="0"/>
          <w:w w:val="59"/>
          <w:position w:val="-1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405" w:space="1609"/>
            <w:col w:w="9166"/>
          </w:cols>
        </w:sectPr>
      </w:pPr>
      <w:rPr/>
    </w:p>
    <w:p>
      <w:pPr>
        <w:spacing w:before="0" w:after="0" w:line="271" w:lineRule="exact"/>
        <w:ind w:left="290" w:right="-20"/>
        <w:jc w:val="left"/>
        <w:tabs>
          <w:tab w:pos="2140" w:val="left"/>
          <w:tab w:pos="272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168945pt;margin-top:-8.341618pt;width:43.210215pt;height:10.0pt;mso-position-horizontal-relative:page;mso-position-vertical-relative:paragraph;z-index:-1477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-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838509pt;margin-top:11.551208pt;width:100.371214pt;height:15pt;mso-position-horizontal-relative:page;mso-position-vertical-relative:paragraph;z-index:-1476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2F2F2F"/>
                      <w:spacing w:val="-14"/>
                      <w:w w:val="53"/>
                    </w:rPr>
                    <w:t>l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707272"/>
                      <w:spacing w:val="-2"/>
                      <w:w w:val="62"/>
                    </w:rPr>
                    <w:t>G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B4D60"/>
                      <w:spacing w:val="-7"/>
                      <w:w w:val="116"/>
                    </w:rPr>
                    <w:t>ü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D5E"/>
                      <w:spacing w:val="0"/>
                      <w:w w:val="107"/>
                    </w:rPr>
                    <w:t>ne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D5E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D5E"/>
                      <w:spacing w:val="-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D5E"/>
                      <w:spacing w:val="3"/>
                      <w:w w:val="100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position w:val="-1"/>
                    </w:rPr>
                    <w:t>ö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15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B5D5E"/>
                      <w:spacing w:val="0"/>
                      <w:w w:val="100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B5D5E"/>
                      <w:spacing w:val="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-1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B4D60"/>
                      <w:spacing w:val="0"/>
                      <w:w w:val="100"/>
                      <w:b/>
                      <w:bCs/>
                      <w:position w:val="-1"/>
                    </w:rPr>
                    <w:t>Posta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431057pt;margin-top:7.324853pt;width:7.23877pt;height:11pt;mso-position-horizontal-relative:page;mso-position-vertical-relative:paragraph;z-index:-14768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F2F2F"/>
                      <w:spacing w:val="0"/>
                      <w:w w:val="79"/>
                      <w:i/>
                    </w:rPr>
                    <w:t>;§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7"/>
        </w:rPr>
        <w:t>;&gt;,</w:t>
      </w:r>
      <w:r>
        <w:rPr>
          <w:rFonts w:ascii="Arial" w:hAnsi="Arial" w:cs="Arial" w:eastAsia="Arial"/>
          <w:sz w:val="13"/>
          <w:szCs w:val="13"/>
          <w:color w:val="2F2F2F"/>
          <w:spacing w:val="-27"/>
          <w:w w:val="100"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20"/>
          <w:szCs w:val="20"/>
          <w:color w:val="3B4D60"/>
          <w:spacing w:val="2"/>
          <w:w w:val="117"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17"/>
          <w:position w:val="3"/>
        </w:rPr>
        <w:t>rd</w:t>
      </w:r>
      <w:r>
        <w:rPr>
          <w:rFonts w:ascii="Arial" w:hAnsi="Arial" w:cs="Arial" w:eastAsia="Arial"/>
          <w:sz w:val="20"/>
          <w:szCs w:val="20"/>
          <w:color w:val="5B5D5E"/>
          <w:spacing w:val="-63"/>
          <w:w w:val="117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3B4D60"/>
          <w:spacing w:val="0"/>
          <w:w w:val="75"/>
          <w:b/>
          <w:bCs/>
          <w:position w:val="2"/>
        </w:rPr>
        <w:t>YILO.RIM</w:t>
      </w:r>
      <w:r>
        <w:rPr>
          <w:rFonts w:ascii="Times New Roman" w:hAnsi="Times New Roman" w:cs="Times New Roman" w:eastAsia="Times New Roman"/>
          <w:sz w:val="25"/>
          <w:szCs w:val="25"/>
          <w:color w:val="3B4D60"/>
          <w:spacing w:val="0"/>
          <w:w w:val="75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4D60"/>
          <w:spacing w:val="18"/>
          <w:w w:val="75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4D60"/>
          <w:spacing w:val="0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B4D60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4D60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81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81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94B4B"/>
          <w:spacing w:val="31"/>
          <w:w w:val="8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7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226" w:right="-20"/>
        <w:jc w:val="left"/>
        <w:tabs>
          <w:tab w:pos="8260" w:val="left"/>
          <w:tab w:pos="97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922028pt;margin-top:7.185828pt;width:81.770004pt;height:37pt;mso-position-horizontal-relative:page;mso-position-vertical-relative:paragraph;z-index:-14767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D417C"/>
                      <w:spacing w:val="0"/>
                      <w:w w:val="221"/>
                    </w:rPr>
                    <w:t>44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-25"/>
          <w:w w:val="102"/>
          <w:position w:val="-11"/>
        </w:rPr>
        <w:t>.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71"/>
          <w:position w:val="-11"/>
        </w:rPr>
        <w:t>.:::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56"/>
          <w:position w:val="-1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0"/>
          <w:w w:val="56"/>
          <w:position w:val="-18"/>
        </w:rPr>
        <w:t>,."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0"/>
          <w:w w:val="56"/>
          <w:position w:val="-1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18"/>
          <w:w w:val="56"/>
          <w:position w:val="-1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0"/>
          <w:w w:val="59"/>
          <w:position w:val="-18"/>
        </w:rPr>
        <w:t>IJ'l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-18"/>
          <w:w w:val="59"/>
          <w:position w:val="-18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5B5D5E"/>
          <w:spacing w:val="0"/>
          <w:w w:val="87"/>
          <w:position w:val="-18"/>
        </w:rPr>
        <w:t>o,,,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B5D5E"/>
          <w:spacing w:val="0"/>
          <w:w w:val="100"/>
        </w:rPr>
        <w:t>up</w:t>
      </w:r>
      <w:r>
        <w:rPr>
          <w:rFonts w:ascii="Arial" w:hAnsi="Arial" w:cs="Arial" w:eastAsia="Arial"/>
          <w:sz w:val="19"/>
          <w:szCs w:val="19"/>
          <w:color w:val="5B5D5E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5B5D5E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5B5D5E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4D60"/>
          <w:spacing w:val="0"/>
          <w:w w:val="108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3"/>
          <w:position w:val="-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0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5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5"/>
        </w:rPr>
        <w:t>Yl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8" w:lineRule="exact"/>
        <w:ind w:left="189" w:right="304"/>
        <w:jc w:val="center"/>
        <w:tabs>
          <w:tab w:pos="18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ltfa;ye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9"/>
        </w:rPr>
        <w:t>B;dm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9"/>
        </w:rPr>
        <w:t> </w:t>
      </w:r>
      <w:r>
        <w:rPr>
          <w:rFonts w:ascii="Arial" w:hAnsi="Arial" w:cs="Arial" w:eastAsia="Arial"/>
          <w:sz w:val="28"/>
          <w:szCs w:val="28"/>
          <w:color w:val="707272"/>
          <w:spacing w:val="-39"/>
          <w:w w:val="147"/>
          <w:position w:val="-6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9"/>
          <w:w w:val="85"/>
          <w:position w:val="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-17"/>
          <w:w w:val="99"/>
          <w:position w:val="9"/>
        </w:rPr>
        <w:t>\</w:t>
      </w:r>
      <w:r>
        <w:rPr>
          <w:rFonts w:ascii="Arial" w:hAnsi="Arial" w:cs="Arial" w:eastAsia="Arial"/>
          <w:sz w:val="28"/>
          <w:szCs w:val="28"/>
          <w:color w:val="707272"/>
          <w:spacing w:val="0"/>
          <w:w w:val="147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70727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8"/>
          <w:szCs w:val="28"/>
          <w:color w:val="707272"/>
          <w:spacing w:val="0"/>
          <w:w w:val="100"/>
          <w:position w:val="-6"/>
        </w:rPr>
      </w:r>
      <w:r>
        <w:rPr>
          <w:rFonts w:ascii="Arial" w:hAnsi="Arial" w:cs="Arial" w:eastAsia="Arial"/>
          <w:sz w:val="60"/>
          <w:szCs w:val="60"/>
          <w:color w:val="2F2F2F"/>
          <w:spacing w:val="-29"/>
          <w:w w:val="77"/>
          <w:position w:val="-6"/>
        </w:rPr>
        <w:t>.</w:t>
      </w:r>
      <w:r>
        <w:rPr>
          <w:rFonts w:ascii="Arial" w:hAnsi="Arial" w:cs="Arial" w:eastAsia="Arial"/>
          <w:sz w:val="25"/>
          <w:szCs w:val="25"/>
          <w:color w:val="707272"/>
          <w:spacing w:val="0"/>
          <w:w w:val="77"/>
          <w:position w:val="9"/>
        </w:rPr>
        <w:t>J"ll.,:</w:t>
      </w:r>
      <w:r>
        <w:rPr>
          <w:rFonts w:ascii="Arial" w:hAnsi="Arial" w:cs="Arial" w:eastAsia="Arial"/>
          <w:sz w:val="25"/>
          <w:szCs w:val="25"/>
          <w:color w:val="707272"/>
          <w:spacing w:val="0"/>
          <w:w w:val="77"/>
          <w:position w:val="9"/>
        </w:rPr>
        <w:t>  </w:t>
      </w:r>
      <w:r>
        <w:rPr>
          <w:rFonts w:ascii="Arial" w:hAnsi="Arial" w:cs="Arial" w:eastAsia="Arial"/>
          <w:sz w:val="25"/>
          <w:szCs w:val="25"/>
          <w:color w:val="707272"/>
          <w:spacing w:val="24"/>
          <w:w w:val="77"/>
          <w:position w:val="9"/>
        </w:rPr>
        <w:t> </w:t>
      </w:r>
      <w:r>
        <w:rPr>
          <w:rFonts w:ascii="Arial" w:hAnsi="Arial" w:cs="Arial" w:eastAsia="Arial"/>
          <w:sz w:val="25"/>
          <w:szCs w:val="25"/>
          <w:color w:val="5B5D5E"/>
          <w:spacing w:val="0"/>
          <w:w w:val="277"/>
          <w:position w:val="9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-49" w:right="147"/>
        <w:jc w:val="center"/>
        <w:tabs>
          <w:tab w:pos="680" w:val="left"/>
          <w:tab w:pos="1440" w:val="left"/>
          <w:tab w:pos="25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72.509338pt;margin-top:9.460755pt;width:.1pt;height:12.706309pt;mso-position-horizontal-relative:page;mso-position-vertical-relative:paragraph;z-index:-14784" coordorigin="9450,189" coordsize="2,254">
            <v:shape style="position:absolute;left:9450;top:189;width:2;height:254" coordorigin="9450,189" coordsize="0,254" path="m9450,443l9450,189e" filled="f" stroked="t" strokeweight=".924224pt" strokecolor="#2F3490">
              <v:path arrowok="t"/>
            </v:shape>
          </v:group>
          <w10:wrap type="none"/>
        </w:pict>
      </w:r>
      <w:r>
        <w:rPr/>
        <w:pict>
          <v:group style="position:absolute;margin-left:511.848572pt;margin-top:-8.359122pt;width:.1pt;height:25.238771pt;mso-position-horizontal-relative:page;mso-position-vertical-relative:paragraph;z-index:-14779" coordorigin="10237,-167" coordsize="2,505">
            <v:shape style="position:absolute;left:10237;top:-167;width:2;height:505" coordorigin="10237,-167" coordsize="0,505" path="m10237,338l10237,-167e" filled="f" stroked="t" strokeweight="2.66225pt" strokecolor="#EDEDED">
              <v:path arrowok="t"/>
            </v:shape>
          </v:group>
          <w10:wrap type="none"/>
        </w:pict>
      </w:r>
      <w:r>
        <w:rPr/>
        <w:pict>
          <v:group style="position:absolute;margin-left:568.637024pt;margin-top:-5.760246pt;width:7.467839pt;height:33.182248pt;mso-position-horizontal-relative:page;mso-position-vertical-relative:paragraph;z-index:-14778" coordorigin="11373,-115" coordsize="149,664">
            <v:group style="position:absolute;left:11373;top:-115;width:93;height:431" coordorigin="11373,-115" coordsize="93,431">
              <v:shape style="position:absolute;left:11373;top:-115;width:93;height:431" coordorigin="11373,-115" coordsize="93,431" path="m11373,-115l11466,-115,11466,316,11373,316,11373,-115e" filled="t" fillcolor="#EDEDED" stroked="f">
                <v:path arrowok="t"/>
                <v:fill/>
              </v:shape>
            </v:group>
            <v:group style="position:absolute;left:11494;top:305;width:2;height:215" coordorigin="11494,305" coordsize="2,215">
              <v:shape style="position:absolute;left:11494;top:305;width:2;height:215" coordorigin="11494,305" coordsize="0,215" path="m11494,521l11494,305e" filled="f" stroked="t" strokeweight="2.7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6.865601pt;margin-top:9.066301pt;width:.1pt;height:9.25586pt;mso-position-horizontal-relative:page;mso-position-vertical-relative:paragraph;z-index:-14777" coordorigin="10337,181" coordsize="2,185">
            <v:shape style="position:absolute;left:10337;top:181;width:2;height:185" coordorigin="10337,181" coordsize="0,185" path="m10337,366l10337,181e" filled="f" stroked="t" strokeweight="2.271260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1.234802pt;margin-top:-8.104093pt;width:4.1958pt;height:7.5pt;mso-position-horizontal-relative:page;mso-position-vertical-relative:paragraph;z-index:-1476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39393"/>
                      <w:spacing w:val="0"/>
                      <w:w w:val="71"/>
                    </w:rPr>
                    <w:t>..;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B4D60"/>
          <w:w w:val="105"/>
          <w:b/>
          <w:bCs/>
          <w:position w:val="-5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3B4D60"/>
          <w:spacing w:val="-4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5B5D5E"/>
          <w:spacing w:val="0"/>
          <w:w w:val="60"/>
          <w:b/>
          <w:bCs/>
          <w:position w:val="-5"/>
        </w:rPr>
        <w:t>·</w:t>
      </w:r>
      <w:r>
        <w:rPr>
          <w:rFonts w:ascii="Arial" w:hAnsi="Arial" w:cs="Arial" w:eastAsia="Arial"/>
          <w:sz w:val="38"/>
          <w:szCs w:val="38"/>
          <w:color w:val="5B5D5E"/>
          <w:spacing w:val="-8"/>
          <w:w w:val="60"/>
          <w:b/>
          <w:bCs/>
          <w:position w:val="-5"/>
        </w:rPr>
        <w:t>·</w:t>
      </w:r>
      <w:r>
        <w:rPr>
          <w:rFonts w:ascii="Arial" w:hAnsi="Arial" w:cs="Arial" w:eastAsia="Arial"/>
          <w:sz w:val="38"/>
          <w:szCs w:val="38"/>
          <w:color w:val="3B4D60"/>
          <w:spacing w:val="0"/>
          <w:w w:val="159"/>
          <w:b/>
          <w:bCs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B4D60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B4D60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3"/>
          <w:szCs w:val="23"/>
          <w:color w:val="5B5D5E"/>
          <w:spacing w:val="-6"/>
          <w:w w:val="64"/>
          <w:b/>
          <w:bCs/>
          <w:position w:val="-5"/>
        </w:rPr>
        <w:t>1</w:t>
      </w:r>
      <w:r>
        <w:rPr>
          <w:rFonts w:ascii="Arial" w:hAnsi="Arial" w:cs="Arial" w:eastAsia="Arial"/>
          <w:sz w:val="23"/>
          <w:szCs w:val="23"/>
          <w:color w:val="3B4D60"/>
          <w:spacing w:val="0"/>
          <w:w w:val="64"/>
          <w:b/>
          <w:bCs/>
          <w:position w:val="-5"/>
        </w:rPr>
        <w:t>t</w:t>
      </w:r>
      <w:r>
        <w:rPr>
          <w:rFonts w:ascii="Arial" w:hAnsi="Arial" w:cs="Arial" w:eastAsia="Arial"/>
          <w:sz w:val="23"/>
          <w:szCs w:val="23"/>
          <w:color w:val="3B4D60"/>
          <w:spacing w:val="0"/>
          <w:w w:val="64"/>
          <w:b/>
          <w:bCs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3B4D60"/>
          <w:spacing w:val="0"/>
          <w:w w:val="64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D417C"/>
          <w:spacing w:val="0"/>
          <w:w w:val="64"/>
          <w:b/>
          <w:bCs/>
          <w:position w:val="-5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3D417C"/>
          <w:spacing w:val="0"/>
          <w:w w:val="64"/>
          <w:b/>
          <w:bCs/>
          <w:position w:val="-5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3D417C"/>
          <w:spacing w:val="-27"/>
          <w:w w:val="64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D417C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D417C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7"/>
          <w:szCs w:val="37"/>
          <w:color w:val="494B4B"/>
          <w:spacing w:val="0"/>
          <w:w w:val="77"/>
          <w:position w:val="-5"/>
        </w:rPr>
        <w:t>tJ</w:t>
      </w:r>
      <w:r>
        <w:rPr>
          <w:rFonts w:ascii="Arial" w:hAnsi="Arial" w:cs="Arial" w:eastAsia="Arial"/>
          <w:sz w:val="37"/>
          <w:szCs w:val="37"/>
          <w:color w:val="A7A8A8"/>
          <w:spacing w:val="0"/>
          <w:w w:val="49"/>
          <w:position w:val="-5"/>
        </w:rPr>
        <w:t>.</w:t>
      </w:r>
      <w:r>
        <w:rPr>
          <w:rFonts w:ascii="Arial" w:hAnsi="Arial" w:cs="Arial" w:eastAsia="Arial"/>
          <w:sz w:val="37"/>
          <w:szCs w:val="37"/>
          <w:color w:val="A7A8A8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37"/>
          <w:szCs w:val="37"/>
          <w:color w:val="A7A8A8"/>
          <w:spacing w:val="-13"/>
          <w:w w:val="10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939393"/>
          <w:spacing w:val="-18"/>
          <w:w w:val="215"/>
          <w:position w:val="-5"/>
        </w:rPr>
        <w:t>:</w:t>
      </w:r>
      <w:r>
        <w:rPr>
          <w:rFonts w:ascii="Arial" w:hAnsi="Arial" w:cs="Arial" w:eastAsia="Arial"/>
          <w:sz w:val="15"/>
          <w:szCs w:val="15"/>
          <w:color w:val="5B5D5E"/>
          <w:spacing w:val="0"/>
          <w:w w:val="139"/>
          <w:position w:val="-5"/>
        </w:rPr>
        <w:t>ı</w:t>
      </w:r>
      <w:r>
        <w:rPr>
          <w:rFonts w:ascii="Arial" w:hAnsi="Arial" w:cs="Arial" w:eastAsia="Arial"/>
          <w:sz w:val="15"/>
          <w:szCs w:val="15"/>
          <w:color w:val="5B5D5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5B5D5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0"/>
          <w:w w:val="55"/>
          <w:position w:val="-5"/>
        </w:rPr>
        <w:t>t: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0"/>
          <w:w w:val="56"/>
          <w:position w:val="-5"/>
        </w:rPr>
        <w:t>k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94B4B"/>
          <w:spacing w:val="-61"/>
          <w:w w:val="84"/>
          <w:position w:val="-5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A7A8A8"/>
          <w:spacing w:val="0"/>
          <w:w w:val="30"/>
          <w:position w:val="-5"/>
        </w:rPr>
        <w:t>··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00" w:right="240"/>
          <w:cols w:num="3" w:equalWidth="0">
            <w:col w:w="3485" w:space="1468"/>
            <w:col w:w="1841" w:space="1204"/>
            <w:col w:w="3182"/>
          </w:cols>
        </w:sectPr>
      </w:pPr>
      <w:rPr/>
    </w:p>
    <w:p>
      <w:pPr>
        <w:spacing w:before="0" w:after="0" w:line="75" w:lineRule="exact"/>
        <w:ind w:right="-20"/>
        <w:jc w:val="right"/>
        <w:tabs>
          <w:tab w:pos="7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65.346588pt;margin-top:1.436763pt;width:.1pt;height:5.647248pt;mso-position-horizontal-relative:page;mso-position-vertical-relative:paragraph;z-index:-14785" coordorigin="9307,29" coordsize="2,113">
            <v:shape style="position:absolute;left:9307;top:29;width:2;height:113" coordorigin="9307,29" coordsize="0,113" path="m9307,142l9307,29e" filled="f" stroked="t" strokeweight="1.386335pt" strokecolor="#232BA3">
              <v:path arrowok="t"/>
            </v:shape>
          </v:group>
          <w10:wrap type="none"/>
        </w:pict>
      </w:r>
      <w:r>
        <w:rPr/>
        <w:pict>
          <v:group style="position:absolute;margin-left:483.715546pt;margin-top:1.436763pt;width:.1pt;height:5.647248pt;mso-position-horizontal-relative:page;mso-position-vertical-relative:paragraph;z-index:-14783" coordorigin="9674,29" coordsize="2,113">
            <v:shape style="position:absolute;left:9674;top:29;width:2;height:113" coordorigin="9674,29" coordsize="0,113" path="m9674,142l9674,29e" filled="f" stroked="t" strokeweight="2.772671pt" strokecolor="#2B2F34">
              <v:path arrowok="t"/>
            </v:shape>
          </v:group>
          <w10:wrap type="none"/>
        </w:pict>
      </w:r>
      <w:r>
        <w:rPr/>
        <w:pict>
          <v:group style="position:absolute;margin-left:494.690704pt;margin-top:1.436763pt;width:.1pt;height:5.647248pt;mso-position-horizontal-relative:page;mso-position-vertical-relative:paragraph;z-index:-14782" coordorigin="9894,29" coordsize="2,113">
            <v:shape style="position:absolute;left:9894;top:29;width:2;height:113" coordorigin="9894,29" coordsize="0,113" path="m9894,142l9894,29e" filled="f" stroked="t" strokeweight="1.617391pt" strokecolor="#2B34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5B5D5E"/>
          <w:spacing w:val="0"/>
          <w:w w:val="53"/>
          <w:position w:val="-5"/>
        </w:rPr>
        <w:t>•</w:t>
      </w:r>
      <w:r>
        <w:rPr>
          <w:rFonts w:ascii="Arial" w:hAnsi="Arial" w:cs="Arial" w:eastAsia="Arial"/>
          <w:sz w:val="14"/>
          <w:szCs w:val="14"/>
          <w:color w:val="5B5D5E"/>
          <w:spacing w:val="0"/>
          <w:w w:val="53"/>
          <w:position w:val="-5"/>
        </w:rPr>
        <w:t>  </w:t>
      </w:r>
      <w:r>
        <w:rPr>
          <w:rFonts w:ascii="Arial" w:hAnsi="Arial" w:cs="Arial" w:eastAsia="Arial"/>
          <w:sz w:val="14"/>
          <w:szCs w:val="14"/>
          <w:color w:val="5B5D5E"/>
          <w:spacing w:val="9"/>
          <w:w w:val="53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53"/>
          <w:position w:val="-5"/>
        </w:rPr>
        <w:t>•</w:t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53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707272"/>
          <w:spacing w:val="20"/>
          <w:w w:val="53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25"/>
          <w:i/>
          <w:position w:val="-5"/>
        </w:rPr>
        <w:t>&lt;</w:t>
      </w:r>
      <w:r>
        <w:rPr>
          <w:rFonts w:ascii="Arial" w:hAnsi="Arial" w:cs="Arial" w:eastAsia="Arial"/>
          <w:sz w:val="14"/>
          <w:szCs w:val="14"/>
          <w:color w:val="A7A8A8"/>
          <w:spacing w:val="-7"/>
          <w:w w:val="25"/>
          <w:i/>
          <w:position w:val="-5"/>
        </w:rPr>
        <w:t>F</w:t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80"/>
          <w:i/>
          <w:position w:val="-5"/>
        </w:rPr>
        <w:t>.V'</w:t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707272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4"/>
          <w:szCs w:val="14"/>
          <w:color w:val="5B5D5E"/>
          <w:spacing w:val="0"/>
          <w:w w:val="94"/>
          <w:position w:val="-5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5B5D5E"/>
          <w:spacing w:val="7"/>
          <w:w w:val="63"/>
          <w:position w:val="-5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58"/>
          <w:position w:val="-5"/>
        </w:rPr>
        <w:t>•S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10378" w:space="124"/>
            <w:col w:w="67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06" w:lineRule="exact"/>
        <w:ind w:left="249"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77"/>
          <w:i/>
          <w:position w:val="-2"/>
        </w:rPr>
        <w:t>.::t!.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82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4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Tayya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94" w:right="74"/>
        <w:jc w:val="center"/>
        <w:tabs>
          <w:tab w:pos="840" w:val="left"/>
          <w:tab w:pos="1600" w:val="left"/>
          <w:tab w:pos="1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B4D60"/>
          <w:spacing w:val="0"/>
          <w:w w:val="53"/>
        </w:rPr>
        <w:t>t:l!</w:t>
      </w:r>
      <w:r>
        <w:rPr>
          <w:rFonts w:ascii="Arial" w:hAnsi="Arial" w:cs="Arial" w:eastAsia="Arial"/>
          <w:sz w:val="18"/>
          <w:szCs w:val="18"/>
          <w:color w:val="3B4D60"/>
          <w:spacing w:val="0"/>
          <w:w w:val="53"/>
        </w:rPr>
        <w:t> </w:t>
      </w:r>
      <w:r>
        <w:rPr>
          <w:rFonts w:ascii="Arial" w:hAnsi="Arial" w:cs="Arial" w:eastAsia="Arial"/>
          <w:sz w:val="18"/>
          <w:szCs w:val="18"/>
          <w:color w:val="3B4D60"/>
          <w:spacing w:val="16"/>
          <w:w w:val="53"/>
        </w:rPr>
        <w:t> 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</w:rPr>
        <w:t>gı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4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-46"/>
          <w:w w:val="115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79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828282"/>
          <w:spacing w:val="0"/>
          <w:w w:val="57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82"/>
          <w:i/>
        </w:rPr>
        <w:t>'r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21"/>
          <w:w w:val="182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B4B"/>
          <w:spacing w:val="0"/>
          <w:w w:val="100"/>
        </w:rPr>
        <w:t>,ı</w:t>
      </w:r>
      <w:r>
        <w:rPr>
          <w:rFonts w:ascii="Times New Roman" w:hAnsi="Times New Roman" w:cs="Times New Roman" w:eastAsia="Times New Roman"/>
          <w:sz w:val="16"/>
          <w:szCs w:val="16"/>
          <w:color w:val="49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9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13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63" w:lineRule="exact"/>
        <w:ind w:left="786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71.122986pt;margin-top:-2.417737pt;width:.1pt;height:3.52953pt;mso-position-horizontal-relative:page;mso-position-vertical-relative:paragraph;z-index:-14781" coordorigin="9422,-48" coordsize="2,71">
            <v:shape style="position:absolute;left:9422;top:-48;width:2;height:71" coordorigin="9422,-48" coordsize="0,71" path="m9422,22l9422,-48e" filled="f" stroked="t" strokeweight="1.617391pt" strokecolor="#384883">
              <v:path arrowok="t"/>
            </v:shape>
          </v:group>
          <w10:wrap type="none"/>
        </w:pict>
      </w:r>
      <w:r>
        <w:rPr/>
        <w:pict>
          <v:group style="position:absolute;margin-left:484.177643pt;margin-top:-2.417737pt;width:.1pt;height:8.000268pt;mso-position-horizontal-relative:page;mso-position-vertical-relative:paragraph;z-index:-14780" coordorigin="9684,-48" coordsize="2,160">
            <v:shape style="position:absolute;left:9684;top:-48;width:2;height:160" coordorigin="9684,-48" coordsize="0,160" path="m9684,112l9684,-48e" filled="f" stroked="t" strokeweight="1.386335pt" strokecolor="#48444B">
              <v:path arrowok="t"/>
            </v:shape>
          </v:group>
          <w10:wrap type="none"/>
        </w:pict>
      </w:r>
      <w:r>
        <w:rPr/>
        <w:pict>
          <v:group style="position:absolute;margin-left:561.707947pt;margin-top:2.218022pt;width:4.623300pt;height:7.404053pt;mso-position-horizontal-relative:page;mso-position-vertical-relative:paragraph;z-index:-14776" coordorigin="11234,44" coordsize="92,148">
            <v:shape style="position:absolute;left:11234;top:44;width:92;height:148" coordorigin="11234,44" coordsize="92,148" path="m11234,44l11327,44,11327,192,11234,192,11234,44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3.621307pt;margin-top:4.128499pt;width:.1pt;height:13.461915pt;mso-position-horizontal-relative:page;mso-position-vertical-relative:paragraph;z-index:-14775" coordorigin="9072,83" coordsize="2,269">
            <v:shape style="position:absolute;left:9072;top:83;width:2;height:269" coordorigin="9072,83" coordsize="0,269" path="m9072,352l9072,83e" filled="f" stroked="t" strokeweight="1.175pt" strokecolor="#EDEDED">
              <v:path arrowok="t"/>
            </v:shape>
          </v:group>
          <w10:wrap type="none"/>
        </w:pict>
      </w:r>
      <w:r>
        <w:rPr/>
        <w:pict>
          <v:group style="position:absolute;margin-left:550.39679pt;margin-top:4.128499pt;width:.1pt;height:13.461915pt;mso-position-horizontal-relative:page;mso-position-vertical-relative:paragraph;z-index:-14774" coordorigin="11008,83" coordsize="2,269">
            <v:shape style="position:absolute;left:11008;top:83;width:2;height:269" coordorigin="11008,83" coordsize="0,269" path="m11008,352l11008,83e" filled="f" stroked="t" strokeweight="3.829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32"/>
          <w:i/>
          <w:position w:val="-3"/>
        </w:rPr>
        <w:t>}</w:t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45"/>
          <w:position w:val="-3"/>
        </w:rPr>
        <w:t>ı: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6"/>
          <w:w w:val="45"/>
          <w:position w:val="-3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-8"/>
          <w:w w:val="165"/>
          <w:position w:val="-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7"/>
          <w:w w:val="97"/>
          <w:position w:val="-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14"/>
          <w:position w:val="-3"/>
        </w:rPr>
        <w:t>l"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0"/>
          <w:w w:val="204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91"/>
          <w:position w:val="-3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47"/>
          <w:w w:val="191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467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85"/>
          <w:w w:val="46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D5E"/>
          <w:spacing w:val="0"/>
          <w:w w:val="103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35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30"/>
          <w:w w:val="95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222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3"/>
          <w:position w:val="-2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53"/>
          <w:position w:val="-2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3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8"/>
          <w:w w:val="112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5"/>
          <w:position w:val="-2"/>
        </w:rPr>
        <w:t>r.ı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6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2"/>
          <w:w w:val="83"/>
          <w:position w:val="-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B5D5E"/>
          <w:spacing w:val="0"/>
          <w:w w:val="64"/>
          <w:position w:val="-2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943" w:right="-20"/>
        <w:jc w:val="left"/>
        <w:tabs>
          <w:tab w:pos="1360" w:val="left"/>
          <w:tab w:pos="21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0.042236pt;margin-top:1.628264pt;width:21.76337pt;height:27.5pt;mso-position-horizontal-relative:page;mso-position-vertical-relative:paragraph;z-index:-14765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F2F2F"/>
                      <w:spacing w:val="0"/>
                      <w:w w:val="52"/>
                      <w:position w:val="-1"/>
                    </w:rPr>
                    <w:t>......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F2F2F"/>
                      <w:spacing w:val="16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5B5D5E"/>
                      <w:spacing w:val="0"/>
                      <w:w w:val="65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i/>
          <w:position w:val="1"/>
        </w:rPr>
        <w:t>J'</w:t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202"/>
          <w:position w:val="1"/>
        </w:rPr>
        <w:t>lj</w:t>
      </w:r>
      <w:r>
        <w:rPr>
          <w:rFonts w:ascii="Arial" w:hAnsi="Arial" w:cs="Arial" w:eastAsia="Arial"/>
          <w:sz w:val="11"/>
          <w:szCs w:val="11"/>
          <w:color w:val="2F2F2F"/>
          <w:spacing w:val="-35"/>
          <w:w w:val="202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15"/>
          <w:w w:val="82"/>
          <w:position w:val="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94B4B"/>
          <w:spacing w:val="2"/>
          <w:w w:val="63"/>
          <w:position w:val="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-13"/>
          <w:w w:val="150"/>
          <w:position w:val="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5B5D5E"/>
          <w:spacing w:val="0"/>
          <w:w w:val="187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5B5D5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D5E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>"'r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5B5D5E"/>
          <w:spacing w:val="0"/>
          <w:w w:val="105"/>
          <w:position w:val="1"/>
        </w:rPr>
        <w:t>ıp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1012" w:right="89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  <w:i/>
          <w:position w:val="-3"/>
        </w:rPr>
        <w:t>{&gt;lt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  <w:i/>
          <w:position w:val="-3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7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16"/>
          <w:i/>
          <w:position w:val="-3"/>
        </w:rPr>
        <w:t>{,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130" w:right="1036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B4B"/>
          <w:w w:val="52"/>
          <w:position w:val="1"/>
        </w:rPr>
        <w:t>.......</w:t>
      </w:r>
      <w:r>
        <w:rPr>
          <w:rFonts w:ascii="Times New Roman" w:hAnsi="Times New Roman" w:cs="Times New Roman" w:eastAsia="Times New Roman"/>
          <w:sz w:val="26"/>
          <w:szCs w:val="26"/>
          <w:color w:val="494B4B"/>
          <w:spacing w:val="7"/>
          <w:w w:val="52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939393"/>
          <w:spacing w:val="0"/>
          <w:w w:val="154"/>
          <w:position w:val="1"/>
        </w:rPr>
        <w:t>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00" w:right="240"/>
          <w:cols w:num="3" w:equalWidth="0">
            <w:col w:w="402" w:space="4593"/>
            <w:col w:w="1094" w:space="2487"/>
            <w:col w:w="2604"/>
          </w:cols>
        </w:sectPr>
      </w:pPr>
      <w:rPr/>
    </w:p>
    <w:p>
      <w:pPr>
        <w:spacing w:before="0" w:after="0" w:line="153" w:lineRule="exact"/>
        <w:ind w:left="249" w:right="-20"/>
        <w:jc w:val="left"/>
        <w:tabs>
          <w:tab w:pos="5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9.113045pt;margin-top:40.831268pt;width:549.913055pt;height:752.36333pt;mso-position-horizontal-relative:page;mso-position-vertical-relative:page;z-index:-14786" coordorigin="582,817" coordsize="10998,15047">
            <v:group style="position:absolute;left:596;top:835;width:9099;height:2" coordorigin="596,835" coordsize="9099,2">
              <v:shape style="position:absolute;left:596;top:835;width:9099;height:2" coordorigin="596,835" coordsize="9099,0" path="m596,835l9695,835e" filled="f" stroked="t" strokeweight=".693168pt" strokecolor="#4F4F4F">
                <v:path arrowok="t"/>
              </v:shape>
            </v:group>
            <v:group style="position:absolute;left:2361;top:828;width:2;height:1167" coordorigin="2361,828" coordsize="2,1167">
              <v:shape style="position:absolute;left:2361;top:828;width:2;height:1167" coordorigin="2361,828" coordsize="0,1167" path="m2361,1995l2361,828e" filled="f" stroked="t" strokeweight=".693168pt" strokecolor="#707070">
                <v:path arrowok="t"/>
              </v:shape>
            </v:group>
            <v:group style="position:absolute;left:8958;top:833;width:2;height:1167" coordorigin="8958,833" coordsize="2,1167">
              <v:shape style="position:absolute;left:8958;top:833;width:2;height:1167" coordorigin="8958,833" coordsize="0,1167" path="m8958,2000l8958,833e" filled="f" stroked="t" strokeweight=".924224pt" strokecolor="#484848">
                <v:path arrowok="t"/>
              </v:shape>
            </v:group>
            <v:group style="position:absolute;left:9284;top:835;width:2264;height:2" coordorigin="9284,835" coordsize="2264,2">
              <v:shape style="position:absolute;left:9284;top:835;width:2264;height:2" coordorigin="9284,835" coordsize="2264,0" path="m9284,835l11548,835e" filled="f" stroked="t" strokeweight=".693168pt" strokecolor="#676767">
                <v:path arrowok="t"/>
              </v:shape>
            </v:group>
            <v:group style="position:absolute;left:11548;top:828;width:2;height:5746" coordorigin="11548,828" coordsize="2,5746">
              <v:shape style="position:absolute;left:11548;top:828;width:2;height:5746" coordorigin="11548,828" coordsize="0,5746" path="m11548,6574l11548,828e" filled="f" stroked="t" strokeweight=".924224pt" strokecolor="#484848">
                <v:path arrowok="t"/>
              </v:shape>
            </v:group>
            <v:group style="position:absolute;left:605;top:1988;width:10952;height:2" coordorigin="605,1988" coordsize="10952,2">
              <v:shape style="position:absolute;left:605;top:1988;width:10952;height:2" coordorigin="605,1988" coordsize="10952,0" path="m605,1988l11557,1988e" filled="f" stroked="t" strokeweight=".924224pt" strokecolor="#444444">
                <v:path arrowok="t"/>
              </v:shape>
            </v:group>
            <v:group style="position:absolute;left:605;top:2226;width:10952;height:2" coordorigin="605,2226" coordsize="10952,2">
              <v:shape style="position:absolute;left:605;top:2226;width:10952;height:2" coordorigin="605,2226" coordsize="10952,0" path="m605,2226l11557,2226e" filled="f" stroked="t" strokeweight=".924224pt" strokecolor="#444444">
                <v:path arrowok="t"/>
              </v:shape>
            </v:group>
            <v:group style="position:absolute;left:601;top:2466;width:10957;height:2" coordorigin="601,2466" coordsize="10957,2">
              <v:shape style="position:absolute;left:601;top:2466;width:10957;height:2" coordorigin="601,2466" coordsize="10957,0" path="m601,2466l11557,2466e" filled="f" stroked="t" strokeweight=".924224pt" strokecolor="#444444">
                <v:path arrowok="t"/>
              </v:shape>
            </v:group>
            <v:group style="position:absolute;left:610;top:824;width:2;height:15017" coordorigin="610,824" coordsize="2,15017">
              <v:shape style="position:absolute;left:610;top:824;width:2;height:15017" coordorigin="610,824" coordsize="0,15017" path="m610,15841l610,824e" filled="f" stroked="t" strokeweight=".693168pt" strokecolor="#444444">
                <v:path arrowok="t"/>
              </v:shape>
            </v:group>
            <v:group style="position:absolute;left:601;top:2704;width:10952;height:2" coordorigin="601,2704" coordsize="10952,2">
              <v:shape style="position:absolute;left:601;top:2704;width:10952;height:2" coordorigin="601,2704" coordsize="10952,0" path="m601,2704l11553,2704e" filled="f" stroked="t" strokeweight=".924224pt" strokecolor="#444444">
                <v:path arrowok="t"/>
              </v:shape>
            </v:group>
            <v:group style="position:absolute;left:605;top:2944;width:10952;height:2" coordorigin="605,2944" coordsize="10952,2">
              <v:shape style="position:absolute;left:605;top:2944;width:10952;height:2" coordorigin="605,2944" coordsize="10952,0" path="m605,2944l11557,2944e" filled="f" stroked="t" strokeweight=".924224pt" strokecolor="#444444">
                <v:path arrowok="t"/>
              </v:shape>
            </v:group>
            <v:group style="position:absolute;left:601;top:3181;width:10957;height:2" coordorigin="601,3181" coordsize="10957,2">
              <v:shape style="position:absolute;left:601;top:3181;width:10957;height:2" coordorigin="601,3181" coordsize="10957,0" path="m601,3181l11557,3181e" filled="f" stroked="t" strokeweight=".924224pt" strokecolor="#444444">
                <v:path arrowok="t"/>
              </v:shape>
            </v:group>
            <v:group style="position:absolute;left:3805;top:3130;width:2;height:786" coordorigin="3805,3130" coordsize="2,786">
              <v:shape style="position:absolute;left:3805;top:3130;width:2;height:786" coordorigin="3805,3130" coordsize="0,786" path="m3805,3915l3805,3130e" filled="f" stroked="t" strokeweight=".924224pt" strokecolor="#383838">
                <v:path arrowok="t"/>
              </v:shape>
            </v:group>
            <v:group style="position:absolute;left:3799;top:3600;width:1881;height:2" coordorigin="3799,3600" coordsize="1881,2">
              <v:shape style="position:absolute;left:3799;top:3600;width:1881;height:2" coordorigin="3799,3600" coordsize="1881,0" path="m3799,3600l5679,3600e" filled="f" stroked="t" strokeweight=".693168pt" strokecolor="#4F4F4F">
                <v:path arrowok="t"/>
              </v:shape>
            </v:group>
            <v:group style="position:absolute;left:5467;top:3600;width:675;height:2" coordorigin="5467,3600" coordsize="675,2">
              <v:shape style="position:absolute;left:5467;top:3600;width:675;height:2" coordorigin="5467,3600" coordsize="675,0" path="m5467,3600l6141,3600e" filled="f" stroked="t" strokeweight=".924224pt" strokecolor="#838383">
                <v:path arrowok="t"/>
              </v:shape>
            </v:group>
            <v:group style="position:absolute;left:5716;top:3595;width:1100;height:2" coordorigin="5716,3595" coordsize="1100,2">
              <v:shape style="position:absolute;left:5716;top:3595;width:1100;height:2" coordorigin="5716,3595" coordsize="1100,0" path="m5716,3595l6816,3595e" filled="f" stroked="t" strokeweight=".693168pt" strokecolor="#ACACAC">
                <v:path arrowok="t"/>
              </v:shape>
            </v:group>
            <v:group style="position:absolute;left:6613;top:3595;width:250;height:2" coordorigin="6613,3595" coordsize="250,2">
              <v:shape style="position:absolute;left:6613;top:3595;width:250;height:2" coordorigin="6613,3595" coordsize="250,0" path="m6613,3595l6862,3595e" filled="f" stroked="t" strokeweight=".693168pt" strokecolor="#939393">
                <v:path arrowok="t"/>
              </v:shape>
            </v:group>
            <v:group style="position:absolute;left:6710;top:3598;width:4848;height:2" coordorigin="6710,3598" coordsize="4848,2">
              <v:shape style="position:absolute;left:6710;top:3598;width:4848;height:2" coordorigin="6710,3598" coordsize="4848,0" path="m6710,3598l11557,3598e" filled="f" stroked="t" strokeweight=".924224pt" strokecolor="#484848">
                <v:path arrowok="t"/>
              </v:shape>
            </v:group>
            <v:group style="position:absolute;left:605;top:3906;width:3235;height:2" coordorigin="605,3906" coordsize="3235,2">
              <v:shape style="position:absolute;left:605;top:3906;width:3235;height:2" coordorigin="605,3906" coordsize="3235,0" path="m605,3906l3840,3906e" filled="f" stroked="t" strokeweight=".924224pt" strokecolor="#484848">
                <v:path arrowok="t"/>
              </v:shape>
            </v:group>
            <v:group style="position:absolute;left:3244;top:3899;width:2278;height:2" coordorigin="3244,3899" coordsize="2278,2">
              <v:shape style="position:absolute;left:3244;top:3899;width:2278;height:2" coordorigin="3244,3899" coordsize="2278,0" path="m3244,3899l5522,3899e" filled="f" stroked="t" strokeweight="1.386335pt" strokecolor="#383838">
                <v:path arrowok="t"/>
              </v:shape>
            </v:group>
            <v:group style="position:absolute;left:5467;top:3899;width:1460;height:2" coordorigin="5467,3899" coordsize="1460,2">
              <v:shape style="position:absolute;left:5467;top:3899;width:1460;height:2" coordorigin="5467,3899" coordsize="1460,0" path="m5467,3899l6927,3899e" filled="f" stroked="t" strokeweight="1.386335pt" strokecolor="#4B4B4B">
                <v:path arrowok="t"/>
              </v:shape>
            </v:group>
            <v:group style="position:absolute;left:6832;top:3172;width:2;height:744" coordorigin="6832,3172" coordsize="2,744">
              <v:shape style="position:absolute;left:6832;top:3172;width:2;height:744" coordorigin="6832,3172" coordsize="0,744" path="m6832,3915l6832,3172e" filled="f" stroked="t" strokeweight=".924224pt" strokecolor="#3F3F3F">
                <v:path arrowok="t"/>
              </v:shape>
            </v:group>
            <v:group style="position:absolute;left:6788;top:3908;width:4769;height:2" coordorigin="6788,3908" coordsize="4769,2">
              <v:shape style="position:absolute;left:6788;top:3908;width:4769;height:2" coordorigin="6788,3908" coordsize="4769,0" path="m6788,3908l11557,3908e" filled="f" stroked="t" strokeweight=".924224pt" strokecolor="#444444">
                <v:path arrowok="t"/>
              </v:shape>
            </v:group>
            <v:group style="position:absolute;left:601;top:4179;width:10961;height:2" coordorigin="601,4179" coordsize="10961,2">
              <v:shape style="position:absolute;left:601;top:4179;width:10961;height:2" coordorigin="601,4179" coordsize="10961,0" path="m601,4179l11562,4179e" filled="f" stroked="t" strokeweight=".924224pt" strokecolor="#444444">
                <v:path arrowok="t"/>
              </v:shape>
            </v:group>
            <v:group style="position:absolute;left:2352;top:4417;width:9210;height:2" coordorigin="2352,4417" coordsize="9210,2">
              <v:shape style="position:absolute;left:2352;top:4417;width:9210;height:2" coordorigin="2352,4417" coordsize="9210,0" path="m2352,4417l11562,4417e" filled="f" stroked="t" strokeweight=".924224pt" strokecolor="#484848">
                <v:path arrowok="t"/>
              </v:shape>
            </v:group>
            <v:group style="position:absolute;left:4843;top:4405;width:2;height:979" coordorigin="4843,4405" coordsize="2,979">
              <v:shape style="position:absolute;left:4843;top:4405;width:2;height:979" coordorigin="4843,4405" coordsize="0,979" path="m4843,5384l4843,4405e" filled="f" stroked="t" strokeweight=".693168pt" strokecolor="#444444">
                <v:path arrowok="t"/>
              </v:shape>
            </v:group>
            <v:group style="position:absolute;left:4834;top:4894;width:6728;height:2" coordorigin="4834,4894" coordsize="6728,2">
              <v:shape style="position:absolute;left:4834;top:4894;width:6728;height:2" coordorigin="4834,4894" coordsize="6728,0" path="m4834,4894l11562,4894e" filled="f" stroked="t" strokeweight=".924224pt" strokecolor="#444444">
                <v:path arrowok="t"/>
              </v:shape>
            </v:group>
            <v:group style="position:absolute;left:7579;top:4395;width:2;height:494" coordorigin="7579,4395" coordsize="2,494">
              <v:shape style="position:absolute;left:7579;top:4395;width:2;height:494" coordorigin="7579,4395" coordsize="0,494" path="m7579,4890l7579,4395e" filled="f" stroked="t" strokeweight=".231056pt" strokecolor="#484848">
                <v:path arrowok="t"/>
              </v:shape>
            </v:group>
            <v:group style="position:absolute;left:612;top:4852;width:2;height:791" coordorigin="612,4852" coordsize="2,791">
              <v:shape style="position:absolute;left:612;top:4852;width:2;height:791" coordorigin="612,4852" coordsize="0,791" path="m612,5643l612,4852e" filled="f" stroked="t" strokeweight=".693168pt" strokecolor="#3F3F3F">
                <v:path arrowok="t"/>
              </v:shape>
            </v:group>
            <v:group style="position:absolute;left:4838;top:5132;width:6724;height:2" coordorigin="4838,5132" coordsize="6724,2">
              <v:shape style="position:absolute;left:4838;top:5132;width:6724;height:2" coordorigin="4838,5132" coordsize="6724,0" path="m4838,5132l11562,5132e" filled="f" stroked="t" strokeweight=".924224pt" strokecolor="#484848">
                <v:path arrowok="t"/>
              </v:shape>
            </v:group>
            <v:group style="position:absolute;left:4838;top:5372;width:6724;height:2" coordorigin="4838,5372" coordsize="6724,2">
              <v:shape style="position:absolute;left:4838;top:5372;width:6724;height:2" coordorigin="4838,5372" coordsize="6724,0" path="m4838,5372l11562,5372e" filled="f" stroked="t" strokeweight=".924224pt" strokecolor="#444444">
                <v:path arrowok="t"/>
              </v:shape>
            </v:group>
            <v:group style="position:absolute;left:2352;top:5607;width:9210;height:2" coordorigin="2352,5607" coordsize="9210,2">
              <v:shape style="position:absolute;left:2352;top:5607;width:9210;height:2" coordorigin="2352,5607" coordsize="9210,0" path="m2352,5607l11562,5607e" filled="f" stroked="t" strokeweight=".924224pt" strokecolor="#444444">
                <v:path arrowok="t"/>
              </v:shape>
            </v:group>
            <v:group style="position:absolute;left:4843;top:5327;width:2;height:306" coordorigin="4843,5327" coordsize="2,306">
              <v:shape style="position:absolute;left:4843;top:5327;width:2;height:306" coordorigin="4843,5327" coordsize="0,306" path="m4843,5633l4843,5327e" filled="f" stroked="t" strokeweight=".462112pt" strokecolor="#343434">
                <v:path arrowok="t"/>
              </v:shape>
            </v:group>
            <v:group style="position:absolute;left:601;top:5843;width:8489;height:2" coordorigin="601,5843" coordsize="8489,2">
              <v:shape style="position:absolute;left:601;top:5843;width:8489;height:2" coordorigin="601,5843" coordsize="8489,0" path="m601,5843l9090,5843e" filled="f" stroked="t" strokeweight=".924224pt" strokecolor="#444444">
                <v:path arrowok="t"/>
              </v:shape>
            </v:group>
            <v:group style="position:absolute;left:8923;top:5852;width:2639;height:2" coordorigin="8923,5852" coordsize="2639,2">
              <v:shape style="position:absolute;left:8923;top:5852;width:2639;height:2" coordorigin="8923,5852" coordsize="2639,0" path="m8923,5852l11562,5852e" filled="f" stroked="t" strokeweight=".924224pt" strokecolor="#484848">
                <v:path arrowok="t"/>
              </v:shape>
            </v:group>
            <v:group style="position:absolute;left:4843;top:5558;width:2;height:998" coordorigin="4843,5558" coordsize="2,998">
              <v:shape style="position:absolute;left:4843;top:5558;width:2;height:998" coordorigin="4843,5558" coordsize="0,998" path="m4843,6556l4843,5558e" filled="f" stroked="t" strokeweight=".693168pt" strokecolor="#3F3F3F">
                <v:path arrowok="t"/>
              </v:shape>
            </v:group>
            <v:group style="position:absolute;left:7579;top:5840;width:2;height:245" coordorigin="7579,5840" coordsize="2,245">
              <v:shape style="position:absolute;left:7579;top:5840;width:2;height:245" coordorigin="7579,5840" coordsize="0,245" path="m7579,6085l7579,5840e" filled="f" stroked="t" strokeweight=".231056pt" strokecolor="#4B4B4B">
                <v:path arrowok="t"/>
              </v:shape>
            </v:group>
            <v:group style="position:absolute;left:2352;top:6313;width:7616;height:2" coordorigin="2352,6313" coordsize="7616,2">
              <v:shape style="position:absolute;left:2352;top:6313;width:7616;height:2" coordorigin="2352,6313" coordsize="7616,0" path="m2352,6313l9968,6313e" filled="f" stroked="t" strokeweight=".924224pt" strokecolor="#444444">
                <v:path arrowok="t"/>
              </v:shape>
            </v:group>
            <v:group style="position:absolute;left:7579;top:6085;width:2;height:461" coordorigin="7579,6085" coordsize="2,461">
              <v:shape style="position:absolute;left:7579;top:6085;width:2;height:461" coordorigin="7579,6085" coordsize="0,461" path="m7579,6546l7579,6085e" filled="f" stroked="t" strokeweight=".231056pt" strokecolor="#282828">
                <v:path arrowok="t"/>
              </v:shape>
            </v:group>
            <v:group style="position:absolute;left:9372;top:6316;width:2190;height:2" coordorigin="9372,6316" coordsize="2190,2">
              <v:shape style="position:absolute;left:9372;top:6316;width:2190;height:2" coordorigin="9372,6316" coordsize="2190,0" path="m9372,6316l11562,6316e" filled="f" stroked="t" strokeweight=".924224pt" strokecolor="#484848">
                <v:path arrowok="t"/>
              </v:shape>
            </v:group>
            <v:group style="position:absolute;left:2348;top:6551;width:9215;height:2" coordorigin="2348,6551" coordsize="9215,2">
              <v:shape style="position:absolute;left:2348;top:6551;width:9215;height:2" coordorigin="2348,6551" coordsize="9215,0" path="m2348,6551l11562,6551e" filled="f" stroked="t" strokeweight=".924224pt" strokecolor="#484848">
                <v:path arrowok="t"/>
              </v:shape>
            </v:group>
            <v:group style="position:absolute;left:605;top:6788;width:10961;height:2" coordorigin="605,6788" coordsize="10961,2">
              <v:shape style="position:absolute;left:605;top:6788;width:10961;height:2" coordorigin="605,6788" coordsize="10961,0" path="m605,6788l11567,6788e" filled="f" stroked="t" strokeweight=".924224pt" strokecolor="#484848">
                <v:path arrowok="t"/>
              </v:shape>
            </v:group>
            <v:group style="position:absolute;left:612;top:6405;width:2;height:871" coordorigin="612,6405" coordsize="2,871">
              <v:shape style="position:absolute;left:612;top:6405;width:2;height:871" coordorigin="612,6405" coordsize="0,871" path="m612,7276l612,6405e" filled="f" stroked="t" strokeweight=".693168pt" strokecolor="#3B3B3B">
                <v:path arrowok="t"/>
              </v:shape>
            </v:group>
            <v:group style="position:absolute;left:11555;top:6344;width:2;height:527" coordorigin="11555,6344" coordsize="2,527">
              <v:shape style="position:absolute;left:11555;top:6344;width:2;height:527" coordorigin="11555,6344" coordsize="0,527" path="m11555,6871l11555,6344e" filled="f" stroked="t" strokeweight=".693168pt" strokecolor="#4B4B4B">
                <v:path arrowok="t"/>
              </v:shape>
            </v:group>
            <v:group style="position:absolute;left:610;top:7254;width:10952;height:2" coordorigin="610,7254" coordsize="10952,2">
              <v:shape style="position:absolute;left:610;top:7254;width:10952;height:2" coordorigin="610,7254" coordsize="10952,0" path="m610,7254l11562,7254e" filled="f" stroked="t" strokeweight=".924224pt" strokecolor="#444444">
                <v:path arrowok="t"/>
              </v:shape>
            </v:group>
            <v:group style="position:absolute;left:11557;top:6716;width:2;height:6174" coordorigin="11557,6716" coordsize="2,6174">
              <v:shape style="position:absolute;left:11557;top:6716;width:2;height:6174" coordorigin="11557,6716" coordsize="0,6174" path="m11557,12890l11557,6716e" filled="f" stroked="t" strokeweight=".924224pt" strokecolor="#484848">
                <v:path arrowok="t"/>
              </v:shape>
            </v:group>
            <v:group style="position:absolute;left:4848;top:7243;width:2;height:753" coordorigin="4848,7243" coordsize="2,753">
              <v:shape style="position:absolute;left:4848;top:7243;width:2;height:753" coordorigin="4848,7243" coordsize="0,753" path="m4848,7996l4848,7243e" filled="f" stroked="t" strokeweight=".693168pt" strokecolor="#484848">
                <v:path arrowok="t"/>
              </v:shape>
            </v:group>
            <v:group style="position:absolute;left:4838;top:7516;width:6724;height:2" coordorigin="4838,7516" coordsize="6724,2">
              <v:shape style="position:absolute;left:4838;top:7516;width:6724;height:2" coordorigin="4838,7516" coordsize="6724,0" path="m4838,7516l11562,7516e" filled="f" stroked="t" strokeweight=".924224pt" strokecolor="#484848">
                <v:path arrowok="t"/>
              </v:shape>
            </v:group>
            <v:group style="position:absolute;left:9838;top:7518;width:416;height:2" coordorigin="9838,7518" coordsize="416,2">
              <v:shape style="position:absolute;left:9838;top:7518;width:416;height:2" coordorigin="9838,7518" coordsize="416,0" path="m9838,7518l10254,7518e" filled="f" stroked="t" strokeweight=".693168pt" strokecolor="#3F3F3F">
                <v:path arrowok="t"/>
              </v:shape>
            </v:group>
            <v:group style="position:absolute;left:4838;top:7753;width:6728;height:2" coordorigin="4838,7753" coordsize="6728,2">
              <v:shape style="position:absolute;left:4838;top:7753;width:6728;height:2" coordorigin="4838,7753" coordsize="6728,0" path="m4838,7753l11567,7753e" filled="f" stroked="t" strokeweight=".924224pt" strokecolor="#484848">
                <v:path arrowok="t"/>
              </v:shape>
            </v:group>
            <v:group style="position:absolute;left:610;top:7984;width:7620;height:2" coordorigin="610,7984" coordsize="7620,2">
              <v:shape style="position:absolute;left:610;top:7984;width:7620;height:2" coordorigin="610,7984" coordsize="7620,0" path="m610,7984l8230,7984e" filled="f" stroked="t" strokeweight=".924224pt" strokecolor="#484848">
                <v:path arrowok="t"/>
              </v:shape>
            </v:group>
            <v:group style="position:absolute;left:7551;top:7993;width:4016;height:2" coordorigin="7551,7993" coordsize="4016,2">
              <v:shape style="position:absolute;left:7551;top:7993;width:4016;height:2" coordorigin="7551,7993" coordsize="4016,0" path="m7551,7993l11567,7993e" filled="f" stroked="t" strokeweight=".924224pt" strokecolor="#484848">
                <v:path arrowok="t"/>
              </v:shape>
            </v:group>
            <v:group style="position:absolute;left:605;top:8784;width:10961;height:2" coordorigin="605,8784" coordsize="10961,2">
              <v:shape style="position:absolute;left:605;top:8784;width:10961;height:2" coordorigin="605,8784" coordsize="10961,0" path="m605,8784l11567,8784e" filled="f" stroked="t" strokeweight=".924224pt" strokecolor="#484848">
                <v:path arrowok="t"/>
              </v:shape>
            </v:group>
            <v:group style="position:absolute;left:612;top:8400;width:2;height:504" coordorigin="612,8400" coordsize="2,504">
              <v:shape style="position:absolute;left:612;top:8400;width:2;height:504" coordorigin="612,8400" coordsize="0,504" path="m612,8904l612,8400e" filled="f" stroked="t" strokeweight=".693168pt" strokecolor="#3F3F3F">
                <v:path arrowok="t"/>
              </v:shape>
            </v:group>
            <v:group style="position:absolute;left:601;top:9673;width:10971;height:2" coordorigin="601,9673" coordsize="10971,2">
              <v:shape style="position:absolute;left:601;top:9673;width:10971;height:2" coordorigin="601,9673" coordsize="10971,0" path="m601,9673l11571,9673e" filled="f" stroked="t" strokeweight=".924224pt" strokecolor="#484848">
                <v:path arrowok="t"/>
              </v:shape>
            </v:group>
            <v:group style="position:absolute;left:9284;top:9678;width:508;height:2" coordorigin="9284,9678" coordsize="508,2">
              <v:shape style="position:absolute;left:9284;top:9678;width:508;height:2" coordorigin="9284,9678" coordsize="508,0" path="m9284,9678l9792,9678e" filled="f" stroked="t" strokeweight=".693168pt" strokecolor="#444444">
                <v:path arrowok="t"/>
              </v:shape>
            </v:group>
            <v:group style="position:absolute;left:601;top:9909;width:10966;height:2" coordorigin="601,9909" coordsize="10966,2">
              <v:shape style="position:absolute;left:601;top:9909;width:10966;height:2" coordorigin="601,9909" coordsize="10966,0" path="m601,9909l11567,9909e" filled="f" stroked="t" strokeweight=".924224pt" strokecolor="#484848">
                <v:path arrowok="t"/>
              </v:shape>
            </v:group>
            <v:group style="position:absolute;left:612;top:9370;width:2;height:664" coordorigin="612,9370" coordsize="2,664">
              <v:shape style="position:absolute;left:612;top:9370;width:2;height:664" coordorigin="612,9370" coordsize="0,664" path="m612,10033l612,9370e" filled="f" stroked="t" strokeweight=".693168pt" strokecolor="#4B4B4B">
                <v:path arrowok="t"/>
              </v:shape>
            </v:group>
            <v:group style="position:absolute;left:605;top:10146;width:8568;height:2" coordorigin="605,10146" coordsize="8568,2">
              <v:shape style="position:absolute;left:605;top:10146;width:8568;height:2" coordorigin="605,10146" coordsize="8568,0" path="m605,10146l9173,10146e" filled="f" stroked="t" strokeweight=".924224pt" strokecolor="#484848">
                <v:path arrowok="t"/>
              </v:shape>
            </v:group>
            <v:group style="position:absolute;left:9117;top:10151;width:222;height:2" coordorigin="9117,10151" coordsize="222,2">
              <v:shape style="position:absolute;left:9117;top:10151;width:222;height:2" coordorigin="9117,10151" coordsize="222,0" path="m9117,10151l9339,10151e" filled="f" stroked="t" strokeweight=".693168pt" strokecolor="#343434">
                <v:path arrowok="t"/>
              </v:shape>
            </v:group>
            <v:group style="position:absolute;left:9201;top:10153;width:2366;height:2" coordorigin="9201,10153" coordsize="2366,2">
              <v:shape style="position:absolute;left:9201;top:10153;width:2366;height:2" coordorigin="9201,10153" coordsize="2366,0" path="m9201,10153l11567,10153e" filled="f" stroked="t" strokeweight=".924224pt" strokecolor="#484848">
                <v:path arrowok="t"/>
              </v:shape>
            </v:group>
            <v:group style="position:absolute;left:601;top:10614;width:10971;height:2" coordorigin="601,10614" coordsize="10971,2">
              <v:shape style="position:absolute;left:601;top:10614;width:10971;height:2" coordorigin="601,10614" coordsize="10971,0" path="m601,10614l11571,10614e" filled="f" stroked="t" strokeweight=".924224pt" strokecolor="#484848">
                <v:path arrowok="t"/>
              </v:shape>
            </v:group>
            <v:group style="position:absolute;left:612;top:10179;width:2;height:706" coordorigin="612,10179" coordsize="2,706">
              <v:shape style="position:absolute;left:612;top:10179;width:2;height:706" coordorigin="612,10179" coordsize="0,706" path="m612,10885l612,10179e" filled="f" stroked="t" strokeweight=".693168pt" strokecolor="#4F4F4F">
                <v:path arrowok="t"/>
              </v:shape>
            </v:group>
            <v:group style="position:absolute;left:9284;top:10619;width:176;height:2" coordorigin="9284,10619" coordsize="176,2">
              <v:shape style="position:absolute;left:9284;top:10619;width:176;height:2" coordorigin="9284,10619" coordsize="176,0" path="m9284,10619l9459,10619e" filled="f" stroked="t" strokeweight=".693168pt" strokecolor="#3F3F3F">
                <v:path arrowok="t"/>
              </v:shape>
            </v:group>
            <v:group style="position:absolute;left:1040;top:10857;width:10527;height:2" coordorigin="1040,10857" coordsize="10527,2">
              <v:shape style="position:absolute;left:1040;top:10857;width:10527;height:2" coordorigin="1040,10857" coordsize="10527,0" path="m1040,10857l11567,10857e" filled="f" stroked="t" strokeweight=".924224pt" strokecolor="#4B4B4B">
                <v:path arrowok="t"/>
              </v:shape>
            </v:group>
            <v:group style="position:absolute;left:1698;top:10843;width:2;height:85" coordorigin="1698,10843" coordsize="2,85">
              <v:shape style="position:absolute;left:1698;top:10843;width:2;height:85" coordorigin="1698,10843" coordsize="0,85" path="m1698,10927l1698,10843e" filled="f" stroked="t" strokeweight=".693168pt" strokecolor="#343434">
                <v:path arrowok="t"/>
              </v:shape>
            </v:group>
            <v:group style="position:absolute;left:2357;top:3897;width:2;height:11953" coordorigin="2357,3897" coordsize="2,11953">
              <v:shape style="position:absolute;left:2357;top:3897;width:2;height:11953" coordorigin="2357,3897" coordsize="0,11953" path="m2357,15850l2357,3897e" filled="f" stroked="t" strokeweight=".924224pt" strokecolor="#3B3B3B">
                <v:path arrowok="t"/>
              </v:shape>
            </v:group>
            <v:group style="position:absolute;left:601;top:11094;width:10971;height:2" coordorigin="601,11094" coordsize="10971,2">
              <v:shape style="position:absolute;left:601;top:11094;width:10971;height:2" coordorigin="601,11094" coordsize="10971,0" path="m601,11094l11571,11094e" filled="f" stroked="t" strokeweight=".924224pt" strokecolor="#484848">
                <v:path arrowok="t"/>
              </v:shape>
            </v:group>
            <v:group style="position:absolute;left:7237;top:10847;width:2;height:5007" coordorigin="7237,10847" coordsize="2,5007">
              <v:shape style="position:absolute;left:7237;top:10847;width:2;height:5007" coordorigin="7237,10847" coordsize="0,5007" path="m7237,15855l7237,10847e" filled="f" stroked="t" strokeweight=".924224pt" strokecolor="#3F3F3F">
                <v:path arrowok="t"/>
              </v:shape>
            </v:group>
            <v:group style="position:absolute;left:1698;top:11040;width:2;height:4800" coordorigin="1698,11040" coordsize="2,4800">
              <v:shape style="position:absolute;left:1698;top:11040;width:2;height:4800" coordorigin="1698,11040" coordsize="0,4800" path="m1698,15841l1698,11040e" filled="f" stroked="t" strokeweight=".924224pt" strokecolor="#3B3B3B">
                <v:path arrowok="t"/>
              </v:shape>
            </v:group>
            <v:group style="position:absolute;left:1130;top:11040;width:2;height:4805" coordorigin="1130,11040" coordsize="2,4805">
              <v:shape style="position:absolute;left:1130;top:11040;width:2;height:4805" coordorigin="1130,11040" coordsize="0,4805" path="m1130,15845l1130,11040e" filled="f" stroked="t" strokeweight=".924224pt" strokecolor="#3B3B3B">
                <v:path arrowok="t"/>
              </v:shape>
            </v:group>
            <v:group style="position:absolute;left:7239;top:11690;width:2;height:146" coordorigin="7239,11690" coordsize="2,146">
              <v:shape style="position:absolute;left:7239;top:11690;width:2;height:146" coordorigin="7239,11690" coordsize="0,146" path="m7239,11836l7239,11690e" filled="f" stroked="t" strokeweight=".693168pt" strokecolor="#383838">
                <v:path arrowok="t"/>
              </v:shape>
            </v:group>
            <v:group style="position:absolute;left:612;top:11610;width:2;height:955" coordorigin="612,11610" coordsize="2,955">
              <v:shape style="position:absolute;left:612;top:11610;width:2;height:955" coordorigin="612,11610" coordsize="0,955" path="m612,12565l612,11610e" filled="f" stroked="t" strokeweight=".462112pt" strokecolor="#444444">
                <v:path arrowok="t"/>
              </v:shape>
            </v:group>
            <v:group style="position:absolute;left:11562;top:12584;width:2;height:668" coordorigin="11562,12584" coordsize="2,668">
              <v:shape style="position:absolute;left:11562;top:12584;width:2;height:668" coordorigin="11562,12584" coordsize="0,668" path="m11562,13252l11562,12584e" filled="f" stroked="t" strokeweight=".693168pt" strokecolor="#646464">
                <v:path arrowok="t"/>
              </v:shape>
            </v:group>
            <v:group style="position:absolute;left:605;top:12970;width:522;height:2" coordorigin="605,12970" coordsize="522,2">
              <v:shape style="position:absolute;left:605;top:12970;width:522;height:2" coordorigin="605,12970" coordsize="522,0" path="m605,12970l1128,12970e" filled="f" stroked="t" strokeweight=".231056pt" strokecolor="#131313">
                <v:path arrowok="t"/>
              </v:shape>
            </v:group>
            <v:group style="position:absolute;left:610;top:12885;width:2;height:118" coordorigin="610,12885" coordsize="2,118">
              <v:shape style="position:absolute;left:610;top:12885;width:2;height:118" coordorigin="610,12885" coordsize="0,118" path="m610,13003l610,12885e" filled="f" stroked="t" strokeweight=".462112pt" strokecolor="#1C1C1C">
                <v:path arrowok="t"/>
              </v:shape>
            </v:group>
            <v:group style="position:absolute;left:1109;top:12970;width:809;height:2" coordorigin="1109,12970" coordsize="809,2">
              <v:shape style="position:absolute;left:1109;top:12970;width:809;height:2" coordorigin="1109,12970" coordsize="809,0" path="m1109,12970l1918,12970e" filled="f" stroked="t" strokeweight=".231056pt" strokecolor="#383838">
                <v:path arrowok="t"/>
              </v:shape>
            </v:group>
            <v:group style="position:absolute;left:1918;top:12970;width:444;height:2" coordorigin="1918,12970" coordsize="444,2">
              <v:shape style="position:absolute;left:1918;top:12970;width:444;height:2" coordorigin="1918,12970" coordsize="444,0" path="m1918,12970l2361,12970e" filled="f" stroked="t" strokeweight=".231056pt" strokecolor="#1F1F1F">
                <v:path arrowok="t"/>
              </v:shape>
            </v:group>
            <v:group style="position:absolute;left:11560;top:12885;width:2;height:367" coordorigin="11560,12885" coordsize="2,367">
              <v:shape style="position:absolute;left:11560;top:12885;width:2;height:367" coordorigin="11560,12885" coordsize="0,367" path="m11560,13252l11560,12885e" filled="f" stroked="t" strokeweight=".231056pt" strokecolor="#808080">
                <v:path arrowok="t"/>
              </v:shape>
            </v:group>
            <v:group style="position:absolute;left:11555;top:12942;width:2;height:311" coordorigin="11555,12942" coordsize="2,311">
              <v:shape style="position:absolute;left:11555;top:12942;width:2;height:311" coordorigin="11555,12942" coordsize="0,311" path="m11555,13252l11555,12942e" filled="f" stroked="t" strokeweight=".462112pt" strokecolor="#9C9C9C">
                <v:path arrowok="t"/>
              </v:shape>
            </v:group>
            <v:group style="position:absolute;left:608;top:14095;width:2;height:649" coordorigin="608,14095" coordsize="2,649">
              <v:shape style="position:absolute;left:608;top:14095;width:2;height:649" coordorigin="608,14095" coordsize="0,649" path="m608,14744l608,14095e" filled="f" stroked="t" strokeweight=".693168pt" strokecolor="#484848">
                <v:path arrowok="t"/>
              </v:shape>
            </v:group>
            <v:group style="position:absolute;left:592;top:15838;width:5795;height:2" coordorigin="592,15838" coordsize="5795,2">
              <v:shape style="position:absolute;left:592;top:15838;width:5795;height:2" coordorigin="592,15838" coordsize="5795,0" path="m592,15838l6386,15838e" filled="f" stroked="t" strokeweight=".924224pt" strokecolor="#575757">
                <v:path arrowok="t"/>
              </v:shape>
            </v:group>
            <v:group style="position:absolute;left:5467;top:15845;width:559;height:2" coordorigin="5467,15845" coordsize="559,2">
              <v:shape style="position:absolute;left:5467;top:15845;width:559;height:2" coordorigin="5467,15845" coordsize="559,0" path="m5467,15845l6026,15845e" filled="f" stroked="t" strokeweight=".924224pt" strokecolor="#606464">
                <v:path arrowok="t"/>
              </v:shape>
            </v:group>
            <v:group style="position:absolute;left:6044;top:15850;width:5444;height:2" coordorigin="6044,15850" coordsize="5444,2">
              <v:shape style="position:absolute;left:6044;top:15850;width:5444;height:2" coordorigin="6044,15850" coordsize="5444,0" path="m6044,15850l11488,15850e" filled="f" stroked="t" strokeweight=".924224pt" strokecolor="#5B5B5B">
                <v:path arrowok="t"/>
              </v:shape>
            </v:group>
            <v:group style="position:absolute;left:9284;top:15852;width:176;height:2" coordorigin="9284,15852" coordsize="176,2">
              <v:shape style="position:absolute;left:9284;top:15852;width:176;height:2" coordorigin="9284,15852" coordsize="176,0" path="m9284,15852l9459,15852e" filled="f" stroked="t" strokeweight=".693168pt" strokecolor="#4B4B4B">
                <v:path arrowok="t"/>
              </v:shape>
            </v:group>
            <v:group style="position:absolute;left:2102;top:6445;width:116;height:355" coordorigin="2102,6445" coordsize="116,355">
              <v:shape style="position:absolute;left:2102;top:6445;width:116;height:355" coordorigin="2102,6445" coordsize="116,355" path="m2102,6445l2218,6445,2218,6800,2102,6800,2102,6445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47.828766pt;margin-top:6.719111pt;width:15.496779pt;height:18.173585pt;mso-position-horizontal-relative:page;mso-position-vertical-relative:paragraph;z-index:-14773" coordorigin="2957,134" coordsize="310,363">
            <v:shape style="position:absolute;left:2957;top:134;width:310;height:363" coordorigin="2957,134" coordsize="310,363" path="m2957,134l3267,134,3267,498,2957,498,2957,134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230"/>
          <w:position w:val="1"/>
        </w:rPr>
        <w:t>(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230"/>
          <w:position w:val="1"/>
        </w:rPr>
        <w:t>;</w:t>
      </w:r>
      <w:r>
        <w:rPr>
          <w:rFonts w:ascii="Arial" w:hAnsi="Arial" w:cs="Arial" w:eastAsia="Arial"/>
          <w:sz w:val="13"/>
          <w:szCs w:val="13"/>
          <w:color w:val="2F2F2F"/>
          <w:spacing w:val="-83"/>
          <w:w w:val="23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253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49"/>
          <w:position w:val="17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0"/>
          <w:w w:val="281"/>
          <w:position w:val="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  <w:position w:val="3"/>
        </w:rPr>
        <w:t>,güı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4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100"/>
          <w:position w:val="-2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32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39393"/>
          <w:w w:val="76"/>
          <w:position w:val="-4"/>
        </w:rPr>
        <w:t>ıtf</w:t>
      </w:r>
      <w:r>
        <w:rPr>
          <w:rFonts w:ascii="Arial" w:hAnsi="Arial" w:cs="Arial" w:eastAsia="Arial"/>
          <w:sz w:val="24"/>
          <w:szCs w:val="24"/>
          <w:color w:val="939393"/>
          <w:spacing w:val="4"/>
          <w:w w:val="77"/>
          <w:position w:val="-4"/>
        </w:rPr>
        <w:t>a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76"/>
          <w:position w:val="-4"/>
        </w:rPr>
        <w:t>iye</w:t>
      </w:r>
      <w:r>
        <w:rPr>
          <w:rFonts w:ascii="Arial" w:hAnsi="Arial" w:cs="Arial" w:eastAsia="Arial"/>
          <w:sz w:val="24"/>
          <w:szCs w:val="24"/>
          <w:color w:val="707272"/>
          <w:spacing w:val="-30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939393"/>
          <w:spacing w:val="0"/>
          <w:w w:val="71"/>
          <w:position w:val="-4"/>
        </w:rPr>
        <w:t>Güne</w:t>
      </w:r>
      <w:r>
        <w:rPr>
          <w:rFonts w:ascii="Arial" w:hAnsi="Arial" w:cs="Arial" w:eastAsia="Arial"/>
          <w:sz w:val="24"/>
          <w:szCs w:val="24"/>
          <w:color w:val="939393"/>
          <w:spacing w:val="0"/>
          <w:w w:val="71"/>
          <w:position w:val="-4"/>
        </w:rPr>
        <w:t>y</w:t>
      </w:r>
      <w:r>
        <w:rPr>
          <w:rFonts w:ascii="Arial" w:hAnsi="Arial" w:cs="Arial" w:eastAsia="Arial"/>
          <w:sz w:val="24"/>
          <w:szCs w:val="24"/>
          <w:color w:val="939393"/>
          <w:spacing w:val="-7"/>
          <w:w w:val="71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71"/>
          <w:position w:val="-4"/>
        </w:rPr>
        <w:t>Bölg</w:t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71"/>
          <w:position w:val="-4"/>
        </w:rPr>
        <w:t>e</w:t>
      </w:r>
      <w:r>
        <w:rPr>
          <w:rFonts w:ascii="Arial" w:hAnsi="Arial" w:cs="Arial" w:eastAsia="Arial"/>
          <w:sz w:val="24"/>
          <w:szCs w:val="24"/>
          <w:color w:val="828282"/>
          <w:spacing w:val="8"/>
          <w:w w:val="71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74"/>
          <w:position w:val="-4"/>
        </w:rPr>
        <w:t>Amirı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63" w:lineRule="exact"/>
        <w:ind w:left="2883" w:right="-20"/>
        <w:jc w:val="left"/>
        <w:rPr>
          <w:rFonts w:ascii="Arial" w:hAnsi="Arial" w:cs="Arial" w:eastAsia="Arial"/>
          <w:sz w:val="70"/>
          <w:szCs w:val="70"/>
        </w:rPr>
      </w:pPr>
      <w:rPr/>
      <w:r>
        <w:rPr>
          <w:rFonts w:ascii="Arial" w:hAnsi="Arial" w:cs="Arial" w:eastAsia="Arial"/>
          <w:sz w:val="70"/>
          <w:szCs w:val="70"/>
          <w:color w:val="3D417C"/>
          <w:spacing w:val="0"/>
          <w:w w:val="215"/>
          <w:position w:val="2"/>
        </w:rPr>
        <w:t>%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0" w:after="0" w:line="667" w:lineRule="exact"/>
        <w:ind w:left="851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90"/>
          <w:szCs w:val="90"/>
          <w:color w:val="2F2F2F"/>
          <w:spacing w:val="0"/>
          <w:w w:val="174"/>
          <w:b/>
          <w:bCs/>
          <w:i/>
          <w:position w:val="-29"/>
        </w:rPr>
        <w:t>l</w:t>
      </w:r>
      <w:r>
        <w:rPr>
          <w:rFonts w:ascii="Arial" w:hAnsi="Arial" w:cs="Arial" w:eastAsia="Arial"/>
          <w:sz w:val="90"/>
          <w:szCs w:val="90"/>
          <w:color w:val="2F2F2F"/>
          <w:spacing w:val="0"/>
          <w:w w:val="100"/>
          <w:b/>
          <w:bCs/>
          <w:i/>
          <w:position w:val="-29"/>
        </w:rPr>
        <w:tab/>
      </w:r>
      <w:r>
        <w:rPr>
          <w:rFonts w:ascii="Arial" w:hAnsi="Arial" w:cs="Arial" w:eastAsia="Arial"/>
          <w:sz w:val="90"/>
          <w:szCs w:val="90"/>
          <w:color w:val="2F2F2F"/>
          <w:spacing w:val="0"/>
          <w:w w:val="100"/>
          <w:b/>
          <w:bCs/>
          <w:i/>
          <w:position w:val="-29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320" w:right="24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33" w:lineRule="exact"/>
        <w:ind w:left="856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3"/>
        </w:rPr>
        <w:t>IZ</w:t>
      </w:r>
      <w:r>
        <w:rPr>
          <w:rFonts w:ascii="Arial" w:hAnsi="Arial" w:cs="Arial" w:eastAsia="Arial"/>
          <w:sz w:val="15"/>
          <w:szCs w:val="15"/>
          <w:color w:val="2F2F2F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0"/>
          <w:position w:val="-3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tabs>
          <w:tab w:pos="63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4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8"/>
          <w:position w:val="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4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8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4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8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4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8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4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8"/>
          <w:position w:val="4"/>
        </w:rPr>
        <w:t>G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284"/>
          <w:position w:val="4"/>
        </w:rPr>
        <w:t>I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81"/>
          <w:position w:val="-2"/>
        </w:rPr>
        <w:t>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  <w:cols w:num="2" w:equalWidth="0">
            <w:col w:w="1328" w:space="2455"/>
            <w:col w:w="7577"/>
          </w:cols>
        </w:sectPr>
      </w:pPr>
      <w:rPr/>
    </w:p>
    <w:p>
      <w:pPr>
        <w:spacing w:before="0" w:after="0" w:line="198" w:lineRule="exact"/>
        <w:ind w:left="58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63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7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8" w:right="-20"/>
        <w:jc w:val="left"/>
        <w:tabs>
          <w:tab w:pos="1480" w:val="left"/>
          <w:tab w:pos="318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7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ı4.10.20ı7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5"/>
          <w:position w:val="1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8"/>
          <w:position w:val="0"/>
        </w:rPr>
        <w:t>ı2.ı4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6733035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30" w:lineRule="exact"/>
        <w:ind w:left="123" w:right="3136"/>
        <w:jc w:val="left"/>
        <w:tabs>
          <w:tab w:pos="1480" w:val="left"/>
          <w:tab w:pos="3180" w:val="left"/>
          <w:tab w:pos="452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  <w:position w:val="0"/>
        </w:rPr>
        <w:t>ı4.ı0.20ı7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5"/>
          <w:position w:val="0"/>
        </w:rPr>
        <w:t>ıoı84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20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0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riı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0"/>
        </w:rPr>
        <w:t>R1M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Çörl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ınevkisi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öplU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lDİKİLİ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Çan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örltı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mevkisi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Çandar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ID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iKtLİ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27" w:right="-20"/>
        <w:jc w:val="left"/>
        <w:tabs>
          <w:tab w:pos="1480" w:val="left"/>
          <w:tab w:pos="4940" w:val="left"/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69" w:lineRule="exact"/>
        <w:ind w:left="123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4"/>
          <w:position w:val="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3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6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8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36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23.493958pt;margin-top:5.929511pt;width:78.534987pt;height:1.791781pt;mso-position-horizontal-relative:page;mso-position-vertical-relative:paragraph;z-index:-14763" coordorigin="8470,119" coordsize="1571,36">
            <v:group style="position:absolute;left:8472;top:121;width:885;height:2" coordorigin="8472,121" coordsize="885,2">
              <v:shape style="position:absolute;left:8472;top:121;width:885;height:2" coordorigin="8472,121" coordsize="885,0" path="m8472,121l9358,121e" filled="f" stroked="t" strokeweight=".237985pt" strokecolor="#6B6B6B">
                <v:path arrowok="t"/>
              </v:shape>
            </v:group>
            <v:group style="position:absolute;left:9300;top:123;width:219;height:2" coordorigin="9300,123" coordsize="219,2">
              <v:shape style="position:absolute;left:9300;top:123;width:219;height:2" coordorigin="9300,123" coordsize="219,0" path="m9300,123l9519,123e" filled="f" stroked="t" strokeweight=".47597pt" strokecolor="#939393">
                <v:path arrowok="t"/>
              </v:shape>
            </v:group>
            <v:group style="position:absolute;left:9491;top:152;width:547;height:2" coordorigin="9491,152" coordsize="547,2">
              <v:shape style="position:absolute;left:9491;top:152;width:547;height:2" coordorigin="9491,152" coordsize="547,0" path="m9491,152l10038,152e" filled="f" stroked="t" strokeweight=".23798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383606pt;margin-top:6.048503pt;width:36.173691pt;height:.1pt;mso-position-horizontal-relative:page;mso-position-vertical-relative:paragraph;z-index:-14762" coordorigin="10148,121" coordsize="723,2">
            <v:shape style="position:absolute;left:10148;top:121;width:723;height:2" coordorigin="10148,121" coordsize="723,0" path="m10148,121l10871,121e" filled="f" stroked="t" strokeweight=".237985pt" strokecolor="#7474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911255pt;margin-top:2.072045pt;width:11.235121pt;height:26pt;mso-position-horizontal-relative:page;mso-position-vertical-relative:paragraph;z-index:-1476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1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  <w:position w:val="1"/>
        </w:rPr>
        <w:t>a,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9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92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5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0"/>
          <w:position w:val="1"/>
        </w:rPr>
        <w:t>).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459" w:right="-20"/>
        <w:jc w:val="left"/>
        <w:tabs>
          <w:tab w:pos="5040" w:val="left"/>
          <w:tab w:pos="60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2"/>
          <w:position w:val="-9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52"/>
          <w:position w:val="-9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2"/>
          <w:position w:val="-7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23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Belediyesi.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5"/>
          <w:w w:val="43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KAÇARER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50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:12.15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:12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1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  <w:position w:val="0"/>
        </w:rPr>
        <w:t>6ı5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79" w:right="44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tLeast"/>
        <w:ind w:left="2150" w:right="4083" w:firstLine="2551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6"/>
        </w:rPr>
        <w:t>Emniyet-Jan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left="108" w:right="-20"/>
        <w:jc w:val="left"/>
        <w:tabs>
          <w:tab w:pos="52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2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6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9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2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7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9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6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-1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84"/>
          <w:position w:val="-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3"/>
          <w:position w:val="-1"/>
        </w:rPr>
        <w:t>NCE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30" w:lineRule="exact"/>
        <w:ind w:left="137" w:right="2613" w:firstLine="-1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51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söndilrücü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17" w:lineRule="exact"/>
        <w:ind w:left="132" w:right="-20"/>
        <w:jc w:val="left"/>
        <w:tabs>
          <w:tab w:pos="2340" w:val="left"/>
          <w:tab w:pos="5100" w:val="left"/>
          <w:tab w:pos="6540" w:val="left"/>
          <w:tab w:pos="8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52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1"/>
        </w:rPr>
        <w:t>KöpUk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3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5101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4" w:after="0" w:line="266" w:lineRule="exact"/>
        <w:ind w:left="13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2"/>
          <w:position w:val="-1"/>
        </w:rPr>
        <w:t>yoktur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4" w:lineRule="auto"/>
        <w:ind w:left="142" w:right="47" w:firstLine="2023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Çandarlı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yakılmı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9" w:lineRule="auto"/>
        <w:ind w:left="146" w:right="3903" w:firstLine="-5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ane;ı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12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52"/>
          <w:position w:val="-1"/>
        </w:rPr>
        <w:t>ırl</w:t>
      </w:r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6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51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85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D4D4D"/>
          <w:spacing w:val="-13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  <w:position w:val="1"/>
        </w:rPr>
        <w:t>ı4.ı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18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  <w:position w:val="1"/>
        </w:rPr>
        <w:t>20ı7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65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15.40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98" w:lineRule="auto"/>
        <w:ind w:left="2326" w:right="1018" w:firstLine="-2085"/>
        <w:jc w:val="left"/>
        <w:tabs>
          <w:tab w:pos="1040" w:val="left"/>
          <w:tab w:pos="1540" w:val="left"/>
          <w:tab w:pos="4840" w:val="left"/>
          <w:tab w:pos="8580" w:val="left"/>
          <w:tab w:pos="89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112762pt;margin-top:47.026505pt;width:44.394085pt;height:10pt;mso-position-horizontal-relative:page;mso-position-vertical-relative:paragraph;z-index:-147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-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77"/>
          <w:szCs w:val="77"/>
          <w:color w:val="2F2F2F"/>
          <w:spacing w:val="-63"/>
          <w:w w:val="28"/>
          <w:position w:val="0"/>
        </w:rPr>
        <w:t>i</w:t>
      </w:r>
      <w:r>
        <w:rPr>
          <w:rFonts w:ascii="Arial" w:hAnsi="Arial" w:cs="Arial" w:eastAsia="Arial"/>
          <w:sz w:val="77"/>
          <w:szCs w:val="77"/>
          <w:color w:val="383D75"/>
          <w:spacing w:val="0"/>
          <w:w w:val="83"/>
          <w:position w:val="0"/>
        </w:rPr>
        <w:t>r</w:t>
      </w:r>
      <w:r>
        <w:rPr>
          <w:rFonts w:ascii="Arial" w:hAnsi="Arial" w:cs="Arial" w:eastAsia="Arial"/>
          <w:sz w:val="77"/>
          <w:szCs w:val="77"/>
          <w:color w:val="383D7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77"/>
          <w:szCs w:val="77"/>
          <w:color w:val="383D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45"/>
          <w:szCs w:val="45"/>
          <w:color w:val="676767"/>
          <w:spacing w:val="0"/>
          <w:w w:val="57"/>
          <w:i/>
          <w:position w:val="-13"/>
        </w:rPr>
        <w:t>J</w:t>
      </w:r>
      <w:r>
        <w:rPr>
          <w:rFonts w:ascii="Arial" w:hAnsi="Arial" w:cs="Arial" w:eastAsia="Arial"/>
          <w:sz w:val="45"/>
          <w:szCs w:val="45"/>
          <w:color w:val="676767"/>
          <w:spacing w:val="10"/>
          <w:w w:val="57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52"/>
          <w:i/>
          <w:position w:val="-13"/>
        </w:rPr>
        <w:t>1;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-30"/>
          <w:w w:val="100"/>
          <w:i/>
          <w:position w:val="-13"/>
        </w:rPr>
        <w:t> </w:t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i/>
          <w:position w:val="-13"/>
        </w:rPr>
        <w:t>ig</w:t>
      </w:r>
      <w:r>
        <w:rPr>
          <w:rFonts w:ascii="Arial" w:hAnsi="Arial" w:cs="Arial" w:eastAsia="Arial"/>
          <w:sz w:val="42"/>
          <w:szCs w:val="42"/>
          <w:color w:val="676767"/>
          <w:spacing w:val="9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767"/>
          <w:spacing w:val="0"/>
          <w:w w:val="58"/>
          <w:position w:val="-13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676767"/>
          <w:spacing w:val="-3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767"/>
          <w:spacing w:val="0"/>
          <w:w w:val="58"/>
          <w:position w:val="-13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left="913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607918pt;margin-top:2.078297pt;width:44.832809pt;height:12.5pt;mso-position-horizontal-relative:page;mso-position-vertical-relative:paragraph;z-index:-14759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-20"/>
                      <w:w w:val="8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767"/>
                      <w:spacing w:val="0"/>
                      <w:w w:val="113"/>
                    </w:rPr>
                    <w:t>N:!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767"/>
                      <w:spacing w:val="-13"/>
                      <w:w w:val="113"/>
                    </w:rPr>
                    <w:t>ı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76767"/>
                      <w:spacing w:val="0"/>
                      <w:w w:val="148"/>
                    </w:rPr>
                    <w:t>m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76767"/>
                      <w:spacing w:val="1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76767"/>
                      <w:spacing w:val="0"/>
                      <w:w w:val="196"/>
                    </w:rPr>
                    <w:t>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376495pt;margin-top:-2.566514pt;width:19.030951pt;height:9pt;mso-position-horizontal-relative:page;mso-position-vertical-relative:paragraph;z-index:-14756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676767"/>
                      <w:spacing w:val="0"/>
                      <w:w w:val="600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9"/>
        </w:rPr>
        <w:t>IJVl:ı'</w: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676767"/>
          <w:spacing w:val="47"/>
          <w:w w:val="10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676767"/>
          <w:spacing w:val="-10"/>
          <w:w w:val="53"/>
          <w:position w:val="-9"/>
        </w:rPr>
        <w:t>ı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63"/>
          <w:position w:val="-9"/>
        </w:rPr>
        <w:t>..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2F2F2F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113"/>
          <w:position w:val="-9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9" w:after="0" w:line="495" w:lineRule="exact"/>
        <w:ind w:left="324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383D75"/>
          <w:spacing w:val="0"/>
          <w:w w:val="50"/>
          <w:i/>
          <w:position w:val="-4"/>
        </w:rPr>
        <w:t>/,/AA</w:t>
      </w:r>
      <w:r>
        <w:rPr>
          <w:rFonts w:ascii="Times New Roman" w:hAnsi="Times New Roman" w:cs="Times New Roman" w:eastAsia="Times New Roman"/>
          <w:sz w:val="47"/>
          <w:szCs w:val="47"/>
          <w:color w:val="383D75"/>
          <w:spacing w:val="-42"/>
          <w:w w:val="50"/>
          <w:i/>
          <w:position w:val="-4"/>
        </w:rPr>
        <w:t>A</w:t>
      </w:r>
      <w:r>
        <w:rPr>
          <w:rFonts w:ascii="Times New Roman" w:hAnsi="Times New Roman" w:cs="Times New Roman" w:eastAsia="Times New Roman"/>
          <w:sz w:val="47"/>
          <w:szCs w:val="47"/>
          <w:color w:val="2F2F2F"/>
          <w:spacing w:val="0"/>
          <w:w w:val="50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2F2F2F"/>
          <w:spacing w:val="-51"/>
          <w:w w:val="5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2F2F2F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2F2F2F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79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D57"/>
          <w:spacing w:val="0"/>
          <w:w w:val="175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D57"/>
          <w:spacing w:val="0"/>
          <w:w w:val="174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D57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right="-20"/>
        <w:jc w:val="left"/>
        <w:tabs>
          <w:tab w:pos="82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511597pt;margin-top:-10.833023pt;width:23.604556pt;height:34.5pt;mso-position-horizontal-relative:page;mso-position-vertical-relative:paragraph;z-index:-14755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3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4D4D4D"/>
                      <w:spacing w:val="0"/>
                      <w:w w:val="246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383D75"/>
          <w:spacing w:val="0"/>
          <w:w w:val="70"/>
          <w:i/>
        </w:rPr>
        <w:t>"'"""5'</w:t>
      </w:r>
      <w:r>
        <w:rPr>
          <w:rFonts w:ascii="Arial" w:hAnsi="Arial" w:cs="Arial" w:eastAsia="Arial"/>
          <w:sz w:val="36"/>
          <w:szCs w:val="36"/>
          <w:color w:val="383D75"/>
          <w:spacing w:val="0"/>
          <w:w w:val="100"/>
          <w:i/>
        </w:rPr>
        <w:tab/>
      </w:r>
      <w:r>
        <w:rPr>
          <w:rFonts w:ascii="Arial" w:hAnsi="Arial" w:cs="Arial" w:eastAsia="Arial"/>
          <w:sz w:val="36"/>
          <w:szCs w:val="36"/>
          <w:color w:val="383D75"/>
          <w:spacing w:val="0"/>
          <w:w w:val="100"/>
          <w:i/>
        </w:rPr>
      </w:r>
      <w:r>
        <w:rPr>
          <w:rFonts w:ascii="Arial" w:hAnsi="Arial" w:cs="Arial" w:eastAsia="Arial"/>
          <w:sz w:val="36"/>
          <w:szCs w:val="36"/>
          <w:color w:val="707795"/>
          <w:spacing w:val="0"/>
          <w:w w:val="131"/>
        </w:rPr>
        <w:t>'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  <w:cols w:num="3" w:equalWidth="0">
            <w:col w:w="806" w:space="1406"/>
            <w:col w:w="1902" w:space="1020"/>
            <w:col w:w="6226"/>
          </w:cols>
        </w:sectPr>
      </w:pPr>
      <w:rPr/>
    </w:p>
    <w:p>
      <w:pPr>
        <w:spacing w:before="0" w:after="0" w:line="29" w:lineRule="exact"/>
        <w:ind w:left="2161" w:right="772"/>
        <w:jc w:val="center"/>
        <w:tabs>
          <w:tab w:pos="9300" w:val="left"/>
          <w:tab w:pos="103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120"/>
          <w:position w:val="8"/>
        </w:rPr>
        <w:t>Itfaiy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20"/>
          <w:position w:val="8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2"/>
          <w:w w:val="12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8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  <w:t>Bo</w:t>
      </w:r>
      <w:r>
        <w:rPr>
          <w:rFonts w:ascii="Arial" w:hAnsi="Arial" w:cs="Arial" w:eastAsia="Arial"/>
          <w:sz w:val="20"/>
          <w:szCs w:val="20"/>
          <w:color w:val="2F2F2F"/>
          <w:spacing w:val="-5"/>
          <w:w w:val="100"/>
          <w:position w:val="8"/>
        </w:rPr>
        <w:t>!</w:t>
      </w:r>
      <w:r>
        <w:rPr>
          <w:rFonts w:ascii="Arial" w:hAnsi="Arial" w:cs="Arial" w:eastAsia="Arial"/>
          <w:sz w:val="20"/>
          <w:szCs w:val="20"/>
          <w:color w:val="4D4D4D"/>
          <w:spacing w:val="3"/>
          <w:w w:val="100"/>
          <w:position w:val="8"/>
        </w:rPr>
        <w:t>q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  <w:t>e</w:t>
        <w:tab/>
      </w:r>
      <w:r>
        <w:rPr>
          <w:rFonts w:ascii="Arial" w:hAnsi="Arial" w:cs="Arial" w:eastAsia="Arial"/>
          <w:sz w:val="20"/>
          <w:szCs w:val="20"/>
          <w:color w:val="2F2F2F"/>
          <w:spacing w:val="-16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41"/>
          <w:szCs w:val="41"/>
          <w:color w:val="2F2F2F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2F2F2F"/>
          <w:spacing w:val="-45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676767"/>
          <w:spacing w:val="-14"/>
          <w:w w:val="100"/>
          <w:position w:val="2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BABABA"/>
          <w:spacing w:val="0"/>
          <w:w w:val="100"/>
          <w:position w:val="2"/>
        </w:rPr>
        <w:t>-·</w:t>
      </w:r>
      <w:r>
        <w:rPr>
          <w:rFonts w:ascii="Times New Roman" w:hAnsi="Times New Roman" w:cs="Times New Roman" w:eastAsia="Times New Roman"/>
          <w:sz w:val="41"/>
          <w:szCs w:val="41"/>
          <w:color w:val="BABAB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BABAB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51"/>
          <w:position w:val="9"/>
        </w:rPr>
        <w:t>.........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right="568"/>
        <w:jc w:val="right"/>
        <w:tabs>
          <w:tab w:pos="2540" w:val="left"/>
          <w:tab w:pos="6040" w:val="left"/>
          <w:tab w:pos="6940" w:val="left"/>
          <w:tab w:pos="80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  <w:t>1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7"/>
        </w:rPr>
        <w:t>Posteı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3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7"/>
        </w:rPr>
        <w:t>Cııu!Jid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23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  <w:t>Am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  <w:t>i</w:t>
      </w:r>
      <w:r>
        <w:rPr>
          <w:rFonts w:ascii="Arial" w:hAnsi="Arial" w:cs="Arial" w:eastAsia="Arial"/>
          <w:sz w:val="20"/>
          <w:szCs w:val="20"/>
          <w:color w:val="676767"/>
          <w:spacing w:val="49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67"/>
          <w:position w:val="7"/>
        </w:rPr>
        <w:t>·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KAÇARER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100"/>
          <w:b/>
          <w:bCs/>
          <w:position w:val="2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9"/>
          <w:w w:val="100"/>
          <w:b/>
          <w:bCs/>
          <w:position w:val="2"/>
        </w:rPr>
        <w:t>ü</w:t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100"/>
          <w:b/>
          <w:bCs/>
          <w:position w:val="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6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266"/>
          <w:position w:val="2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63D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0"/>
          <w:w w:val="70"/>
          <w:i/>
          <w:position w:val="2"/>
        </w:rPr>
        <w:t>'f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79"/>
          <w:w w:val="70"/>
          <w:i/>
          <w:position w:val="2"/>
        </w:rPr>
        <w:t>C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37"/>
          <w:w w:val="65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0"/>
          <w:w w:val="420"/>
          <w:i/>
          <w:position w:val="2"/>
        </w:rPr>
        <w:t>\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410"/>
        <w:jc w:val="right"/>
        <w:tabs>
          <w:tab w:pos="3300" w:val="left"/>
          <w:tab w:pos="4380" w:val="left"/>
          <w:tab w:pos="5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564911pt;margin-top:4.016019pt;width:94.781725pt;height:17.5pt;mso-position-horizontal-relative:page;mso-position-vertical-relative:paragraph;z-index:-14758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9"/>
                      <w:w w:val="81"/>
                    </w:rPr>
                    <w:t>M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81"/>
                    </w:rPr>
                    <w:t>O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81"/>
                    </w:rPr>
                    <w:t>d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-9"/>
                      <w:w w:val="81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98989"/>
                      <w:spacing w:val="0"/>
                      <w:w w:val="368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98989"/>
                      <w:spacing w:val="-21"/>
                      <w:w w:val="3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76767"/>
                      <w:spacing w:val="19"/>
                      <w:w w:val="129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76767"/>
                      <w:spacing w:val="-87"/>
                      <w:w w:val="7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F2F2F"/>
                      <w:spacing w:val="0"/>
                      <w:w w:val="7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F2F2F"/>
                      <w:spacing w:val="4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0"/>
                      <w:w w:val="52"/>
                      <w:i/>
                    </w:rPr>
                    <w:t>'J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0"/>
                      <w:w w:val="52"/>
                      <w:i/>
                    </w:rPr>
                    <w:t>3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0"/>
                      <w:w w:val="52"/>
                      <w:i/>
                    </w:rPr>
                    <w:t>  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24"/>
                      <w:w w:val="52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0"/>
                      <w:w w:val="257"/>
                    </w:rPr>
                    <w:t>')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0"/>
                      <w:w w:val="256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0"/>
                      <w:w w:val="10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BABABA"/>
                      <w:spacing w:val="0"/>
                      <w:w w:val="4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26"/>
          <w:position w:val="-2"/>
        </w:rPr>
        <w:t>l</w:t>
      </w:r>
      <w:r>
        <w:rPr>
          <w:rFonts w:ascii="Arial" w:hAnsi="Arial" w:cs="Arial" w:eastAsia="Arial"/>
          <w:sz w:val="22"/>
          <w:szCs w:val="22"/>
          <w:color w:val="676767"/>
          <w:spacing w:val="-25"/>
          <w:w w:val="125"/>
          <w:position w:val="-2"/>
        </w:rPr>
        <w:t>ı</w:t>
      </w:r>
      <w:r>
        <w:rPr>
          <w:rFonts w:ascii="Arial" w:hAnsi="Arial" w:cs="Arial" w:eastAsia="Arial"/>
          <w:sz w:val="22"/>
          <w:szCs w:val="22"/>
          <w:color w:val="4D4D4D"/>
          <w:spacing w:val="-1"/>
          <w:w w:val="197"/>
          <w:position w:val="-2"/>
        </w:rPr>
        <w:t>l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73"/>
          <w:position w:val="-2"/>
        </w:rPr>
        <w:t>'i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85"/>
          <w:position w:val="-2"/>
        </w:rPr>
        <w:t>ve</w: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83"/>
          <w:i/>
          <w:position w:val="-2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432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30"/>
          <w:position w:val="-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3"/>
          <w:w w:val="13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E9E9E"/>
          <w:spacing w:val="0"/>
          <w:w w:val="80"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526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5"/>
          <w:position w:val="-5"/>
        </w:rPr>
        <w:t>G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5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4"/>
          <w:w w:val="125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5"/>
          <w:position w:val="-5"/>
        </w:rPr>
        <w:t>.,,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5"/>
          <w:position w:val="-5"/>
        </w:rPr>
        <w:t>  </w:t>
      </w:r>
      <w:r>
        <w:rPr>
          <w:rFonts w:ascii="Arial" w:hAnsi="Arial" w:cs="Arial" w:eastAsia="Arial"/>
          <w:sz w:val="14"/>
          <w:szCs w:val="14"/>
          <w:color w:val="2F2F2F"/>
          <w:spacing w:val="21"/>
          <w:w w:val="125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25"/>
          <w:position w:val="-5"/>
        </w:rPr>
        <w:t>\.::.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25"/>
          <w:position w:val="-5"/>
        </w:rPr>
        <w:t>_</w:t>
      </w:r>
      <w:r>
        <w:rPr>
          <w:rFonts w:ascii="Arial" w:hAnsi="Arial" w:cs="Arial" w:eastAsia="Arial"/>
          <w:sz w:val="14"/>
          <w:szCs w:val="14"/>
          <w:color w:val="676767"/>
          <w:spacing w:val="18"/>
          <w:w w:val="125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70"/>
          <w:position w:val="-5"/>
        </w:rPr>
        <w:t>ı;.ı;</w:t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70"/>
          <w:position w:val="-5"/>
        </w:rPr>
        <w:t>    </w:t>
      </w:r>
      <w:r>
        <w:rPr>
          <w:rFonts w:ascii="Arial" w:hAnsi="Arial" w:cs="Arial" w:eastAsia="Arial"/>
          <w:sz w:val="15"/>
          <w:szCs w:val="15"/>
          <w:color w:val="676767"/>
          <w:spacing w:val="27"/>
          <w:w w:val="7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25"/>
          <w:position w:val="-5"/>
        </w:rPr>
        <w:t>!!</w:t>
      </w:r>
      <w:r>
        <w:rPr>
          <w:rFonts w:ascii="Arial" w:hAnsi="Arial" w:cs="Arial" w:eastAsia="Arial"/>
          <w:sz w:val="24"/>
          <w:szCs w:val="24"/>
          <w:color w:val="2F2F2F"/>
          <w:spacing w:val="-22"/>
          <w:w w:val="125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25"/>
          <w:position w:val="-5"/>
        </w:rPr>
        <w:t>:0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20" w:right="240"/>
        </w:sectPr>
      </w:pPr>
      <w:rPr/>
    </w:p>
    <w:p>
      <w:pPr>
        <w:spacing w:before="0" w:after="0" w:line="132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9"/>
          <w:position w:val="-10"/>
        </w:rPr>
        <w:t>.</w:t>
      </w:r>
      <w:r>
        <w:rPr>
          <w:rFonts w:ascii="Arial" w:hAnsi="Arial" w:cs="Arial" w:eastAsia="Arial"/>
          <w:sz w:val="37"/>
          <w:szCs w:val="37"/>
          <w:color w:val="2F2F2F"/>
          <w:spacing w:val="0"/>
          <w:w w:val="50"/>
          <w:position w:val="-19"/>
        </w:rPr>
        <w:t>.</w:t>
      </w:r>
      <w:r>
        <w:rPr>
          <w:rFonts w:ascii="Arial" w:hAnsi="Arial" w:cs="Arial" w:eastAsia="Arial"/>
          <w:sz w:val="37"/>
          <w:szCs w:val="37"/>
          <w:color w:val="2F2F2F"/>
          <w:spacing w:val="-85"/>
          <w:w w:val="50"/>
          <w:position w:val="-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0"/>
        </w:rPr>
        <w:t>,</w:t>
      </w:r>
      <w:r>
        <w:rPr>
          <w:rFonts w:ascii="Arial" w:hAnsi="Arial" w:cs="Arial" w:eastAsia="Arial"/>
          <w:sz w:val="37"/>
          <w:szCs w:val="37"/>
          <w:color w:val="2F2F2F"/>
          <w:spacing w:val="16"/>
          <w:w w:val="50"/>
          <w:position w:val="-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48"/>
          <w:position w:val="-10"/>
        </w:rPr>
        <w:t>·ıto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84"/>
          <w:position w:val="-19"/>
        </w:rPr>
        <w:t>.</w:t>
      </w:r>
      <w:r>
        <w:rPr>
          <w:rFonts w:ascii="Arial" w:hAnsi="Arial" w:cs="Arial" w:eastAsia="Arial"/>
          <w:sz w:val="18"/>
          <w:szCs w:val="18"/>
          <w:color w:val="676767"/>
          <w:spacing w:val="-23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-16"/>
          <w:w w:val="122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8"/>
          <w:i/>
          <w:position w:val="-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"/>
          <w:w w:val="88"/>
          <w:i/>
          <w:position w:val="-10"/>
        </w:rPr>
        <w:t>ı</w:t>
      </w:r>
      <w:r>
        <w:rPr>
          <w:rFonts w:ascii="Arial" w:hAnsi="Arial" w:cs="Arial" w:eastAsia="Arial"/>
          <w:sz w:val="24"/>
          <w:szCs w:val="24"/>
          <w:color w:val="9E9E9E"/>
          <w:spacing w:val="-98"/>
          <w:w w:val="51"/>
          <w:position w:val="-1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14"/>
          <w:w w:val="109"/>
          <w:i/>
          <w:position w:val="-10"/>
        </w:rPr>
        <w:t>:</w:t>
      </w:r>
      <w:r>
        <w:rPr>
          <w:rFonts w:ascii="Arial" w:hAnsi="Arial" w:cs="Arial" w:eastAsia="Arial"/>
          <w:sz w:val="24"/>
          <w:szCs w:val="24"/>
          <w:color w:val="9E9E9E"/>
          <w:spacing w:val="-27"/>
          <w:w w:val="50"/>
          <w:position w:val="-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61"/>
          <w:w w:val="109"/>
          <w:i/>
          <w:position w:val="-10"/>
        </w:rPr>
        <w:t>r</w:t>
      </w:r>
      <w:r>
        <w:rPr>
          <w:rFonts w:ascii="Arial" w:hAnsi="Arial" w:cs="Arial" w:eastAsia="Arial"/>
          <w:sz w:val="24"/>
          <w:szCs w:val="24"/>
          <w:color w:val="9E9E9E"/>
          <w:spacing w:val="-24"/>
          <w:w w:val="50"/>
          <w:position w:val="-1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74"/>
          <w:w w:val="127"/>
          <w:i/>
          <w:position w:val="-10"/>
        </w:rPr>
        <w:t>:</w:t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50"/>
          <w:position w:val="-19"/>
        </w:rPr>
        <w:t>..</w:t>
      </w:r>
      <w:r>
        <w:rPr>
          <w:rFonts w:ascii="Arial" w:hAnsi="Arial" w:cs="Arial" w:eastAsia="Arial"/>
          <w:sz w:val="24"/>
          <w:szCs w:val="24"/>
          <w:color w:val="9E9E9E"/>
          <w:spacing w:val="-33"/>
          <w:w w:val="50"/>
          <w:position w:val="-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7"/>
          <w:i/>
          <w:position w:val="-10"/>
        </w:rPr>
        <w:t>.;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1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76767"/>
          <w:w w:val="201"/>
          <w:position w:val="-1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23"/>
          <w:w w:val="201"/>
          <w:position w:val="-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9"/>
          <w:w w:val="146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201"/>
          <w:position w:val="-1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46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  <w:cols w:num="2" w:equalWidth="0">
            <w:col w:w="10249" w:space="156"/>
            <w:col w:w="955"/>
          </w:cols>
        </w:sectPr>
      </w:pPr>
      <w:rPr/>
    </w:p>
    <w:p>
      <w:pPr>
        <w:spacing w:before="0" w:after="0" w:line="351" w:lineRule="exact"/>
        <w:ind w:left="2645" w:right="-20"/>
        <w:jc w:val="left"/>
        <w:tabs>
          <w:tab w:pos="3200" w:val="left"/>
          <w:tab w:pos="9140" w:val="left"/>
          <w:tab w:pos="99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53"/>
          <w:szCs w:val="53"/>
          <w:color w:val="5459A8"/>
          <w:w w:val="99"/>
          <w:i/>
          <w:position w:val="-35"/>
        </w:rPr>
      </w:r>
      <w:r>
        <w:rPr>
          <w:rFonts w:ascii="Arial" w:hAnsi="Arial" w:cs="Arial" w:eastAsia="Arial"/>
          <w:sz w:val="53"/>
          <w:szCs w:val="53"/>
          <w:color w:val="5459A8"/>
          <w:w w:val="99"/>
          <w:i/>
          <w:u w:val="single" w:color="7077B8"/>
          <w:position w:val="-35"/>
        </w:rPr>
        <w:t> </w:t>
      </w:r>
      <w:r>
        <w:rPr>
          <w:rFonts w:ascii="Arial" w:hAnsi="Arial" w:cs="Arial" w:eastAsia="Arial"/>
          <w:sz w:val="53"/>
          <w:szCs w:val="53"/>
          <w:color w:val="5459A8"/>
          <w:w w:val="100"/>
          <w:i/>
          <w:u w:val="single" w:color="7077B8"/>
          <w:position w:val="-35"/>
        </w:rPr>
        <w:tab/>
      </w:r>
      <w:r>
        <w:rPr>
          <w:rFonts w:ascii="Arial" w:hAnsi="Arial" w:cs="Arial" w:eastAsia="Arial"/>
          <w:sz w:val="53"/>
          <w:szCs w:val="53"/>
          <w:color w:val="5459A8"/>
          <w:w w:val="100"/>
          <w:i/>
          <w:u w:val="single" w:color="7077B8"/>
          <w:position w:val="-35"/>
        </w:rPr>
      </w:r>
      <w:r>
        <w:rPr>
          <w:rFonts w:ascii="Arial" w:hAnsi="Arial" w:cs="Arial" w:eastAsia="Arial"/>
          <w:sz w:val="53"/>
          <w:szCs w:val="53"/>
          <w:color w:val="5459A8"/>
          <w:w w:val="100"/>
          <w:i/>
          <w:position w:val="-35"/>
        </w:rPr>
      </w:r>
      <w:r>
        <w:rPr>
          <w:rFonts w:ascii="Arial" w:hAnsi="Arial" w:cs="Arial" w:eastAsia="Arial"/>
          <w:sz w:val="53"/>
          <w:szCs w:val="53"/>
          <w:color w:val="5459A8"/>
          <w:spacing w:val="0"/>
          <w:w w:val="334"/>
          <w:i/>
          <w:position w:val="-35"/>
        </w:rPr>
        <w:t>J</w:t>
      </w:r>
      <w:r>
        <w:rPr>
          <w:rFonts w:ascii="Arial" w:hAnsi="Arial" w:cs="Arial" w:eastAsia="Arial"/>
          <w:sz w:val="53"/>
          <w:szCs w:val="53"/>
          <w:color w:val="5459A8"/>
          <w:spacing w:val="0"/>
          <w:w w:val="100"/>
          <w:i/>
          <w:position w:val="-35"/>
        </w:rPr>
        <w:tab/>
      </w:r>
      <w:r>
        <w:rPr>
          <w:rFonts w:ascii="Arial" w:hAnsi="Arial" w:cs="Arial" w:eastAsia="Arial"/>
          <w:sz w:val="53"/>
          <w:szCs w:val="53"/>
          <w:color w:val="5459A8"/>
          <w:spacing w:val="0"/>
          <w:w w:val="100"/>
          <w:i/>
          <w:position w:val="-35"/>
        </w:rPr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334"/>
          <w:position w:val="-6"/>
        </w:rPr>
        <w:t>'</w:t>
      </w:r>
      <w:r>
        <w:rPr>
          <w:rFonts w:ascii="Arial" w:hAnsi="Arial" w:cs="Arial" w:eastAsia="Arial"/>
          <w:sz w:val="12"/>
          <w:szCs w:val="12"/>
          <w:color w:val="676767"/>
          <w:spacing w:val="-41"/>
          <w:w w:val="334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75"/>
          <w:i/>
          <w:position w:val="-6"/>
        </w:rPr>
        <w:t>o(-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75"/>
          <w:i/>
          <w:position w:val="-6"/>
        </w:rPr>
        <w:t>     </w:t>
      </w:r>
      <w:r>
        <w:rPr>
          <w:rFonts w:ascii="Arial" w:hAnsi="Arial" w:cs="Arial" w:eastAsia="Arial"/>
          <w:sz w:val="12"/>
          <w:szCs w:val="12"/>
          <w:color w:val="2F2F2F"/>
          <w:spacing w:val="11"/>
          <w:w w:val="75"/>
          <w:i/>
          <w:position w:val="-6"/>
        </w:rPr>
        <w:t> 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75"/>
          <w:i/>
          <w:position w:val="-6"/>
        </w:rPr>
        <w:t>: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75"/>
          <w:i/>
          <w:position w:val="-6"/>
        </w:rPr>
        <w:t>j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  <w:position w:val="-6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  <w:position w:val="-6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58"/>
          <w:position w:val="-6"/>
        </w:rPr>
        <w:t>-1;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59"/>
          <w:position w:val="-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100"/>
          <w:position w:val="-6"/>
        </w:rPr>
        <w:t>-;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100"/>
          <w:position w:val="-6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591"/>
          <w:position w:val="-6"/>
        </w:rPr>
        <w:t>'/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</w:sectPr>
      </w:pPr>
      <w:rPr/>
    </w:p>
    <w:p>
      <w:pPr>
        <w:spacing w:before="19" w:after="0" w:line="97" w:lineRule="exact"/>
        <w:ind w:left="2436" w:right="-89"/>
        <w:jc w:val="left"/>
        <w:tabs>
          <w:tab w:pos="37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33"/>
          <w:szCs w:val="33"/>
          <w:color w:val="6469AE"/>
          <w:spacing w:val="0"/>
          <w:w w:val="100"/>
          <w:position w:val="-23"/>
        </w:rPr>
        <w:t>.,</w:t>
      </w:r>
      <w:r>
        <w:rPr>
          <w:rFonts w:ascii="Arial" w:hAnsi="Arial" w:cs="Arial" w:eastAsia="Arial"/>
          <w:sz w:val="33"/>
          <w:szCs w:val="33"/>
          <w:color w:val="6469AE"/>
          <w:spacing w:val="-86"/>
          <w:w w:val="100"/>
          <w:position w:val="-23"/>
        </w:rPr>
        <w:t> </w:t>
      </w:r>
      <w:r>
        <w:rPr>
          <w:rFonts w:ascii="Arial" w:hAnsi="Arial" w:cs="Arial" w:eastAsia="Arial"/>
          <w:sz w:val="33"/>
          <w:szCs w:val="33"/>
          <w:color w:val="6469AE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33"/>
          <w:szCs w:val="33"/>
          <w:color w:val="6469AE"/>
          <w:spacing w:val="0"/>
          <w:w w:val="100"/>
          <w:position w:val="-23"/>
        </w:rPr>
      </w:r>
      <w:r>
        <w:rPr>
          <w:rFonts w:ascii="Arial" w:hAnsi="Arial" w:cs="Arial" w:eastAsia="Arial"/>
          <w:sz w:val="17"/>
          <w:szCs w:val="17"/>
          <w:color w:val="6469AE"/>
          <w:spacing w:val="0"/>
          <w:w w:val="100"/>
          <w:position w:val="-23"/>
        </w:rPr>
        <w:t>,..._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-10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7"/>
        </w:rPr>
        <w:t>AhmetAYDIN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7"/>
        </w:rPr>
      </w:r>
      <w:r>
        <w:rPr>
          <w:rFonts w:ascii="Arial" w:hAnsi="Arial" w:cs="Arial" w:eastAsia="Arial"/>
          <w:sz w:val="37"/>
          <w:szCs w:val="37"/>
          <w:color w:val="676767"/>
          <w:spacing w:val="0"/>
          <w:w w:val="65"/>
          <w:position w:val="-21"/>
        </w:rPr>
        <w:t>""</w:t>
      </w:r>
      <w:r>
        <w:rPr>
          <w:rFonts w:ascii="Arial" w:hAnsi="Arial" w:cs="Arial" w:eastAsia="Arial"/>
          <w:sz w:val="37"/>
          <w:szCs w:val="37"/>
          <w:color w:val="676767"/>
          <w:spacing w:val="-39"/>
          <w:w w:val="65"/>
          <w:position w:val="-2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0"/>
          <w:w w:val="91"/>
          <w:b/>
          <w:bCs/>
          <w:position w:val="-28"/>
        </w:rPr>
        <w:t>;u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0" w:after="0" w:line="26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4D4D4D"/>
          <w:spacing w:val="-19"/>
          <w:w w:val="171"/>
          <w:position w:val="-19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-2"/>
          <w:w w:val="215"/>
          <w:b/>
          <w:bCs/>
          <w:position w:val="-27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10"/>
          <w:w w:val="50"/>
          <w:b/>
          <w:bCs/>
          <w:position w:val="-27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51"/>
          <w:b/>
          <w:bCs/>
          <w:position w:val="-27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14"/>
          <w:w w:val="100"/>
          <w:b/>
          <w:bCs/>
          <w:position w:val="-27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0"/>
          <w:position w:val="-19"/>
        </w:rPr>
        <w:t>.</w:t>
      </w:r>
      <w:r>
        <w:rPr>
          <w:rFonts w:ascii="Arial" w:hAnsi="Arial" w:cs="Arial" w:eastAsia="Arial"/>
          <w:sz w:val="22"/>
          <w:szCs w:val="22"/>
          <w:color w:val="2F2F2F"/>
          <w:spacing w:val="37"/>
          <w:w w:val="70"/>
          <w:position w:val="-19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40"/>
          <w:b/>
          <w:bCs/>
          <w:position w:val="-27"/>
        </w:rPr>
        <w:t>r-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  <w:cols w:num="3" w:equalWidth="0">
            <w:col w:w="3989" w:space="788"/>
            <w:col w:w="4881" w:space="144"/>
            <w:col w:w="1558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0.109716pt;margin-top:38.846478pt;width:559.740275pt;height:778.687918pt;mso-position-horizontal-relative:page;mso-position-vertical-relative:page;z-index:-14764" coordorigin="402,777" coordsize="11195,15574">
            <v:group style="position:absolute;left:409;top:794;width:11128;height:2" coordorigin="409,794" coordsize="11128,2">
              <v:shape style="position:absolute;left:409;top:794;width:11128;height:2" coordorigin="409,794" coordsize="11128,0" path="m409,794l11538,794e" filled="f" stroked="t" strokeweight=".713954pt" strokecolor="#646464">
                <v:path arrowok="t"/>
              </v:shape>
            </v:group>
            <v:group style="position:absolute;left:709;top:794;width:462;height:2" coordorigin="709,794" coordsize="462,2">
              <v:shape style="position:absolute;left:709;top:794;width:462;height:2" coordorigin="709,794" coordsize="462,0" path="m709,794l1171,794e" filled="f" stroked="t" strokeweight=".47597pt" strokecolor="#484848">
                <v:path arrowok="t"/>
              </v:shape>
            </v:group>
            <v:group style="position:absolute;left:2442;top:789;width:2;height:1539" coordorigin="2442,789" coordsize="2,1539">
              <v:shape style="position:absolute;left:2442;top:789;width:2;height:1539" coordorigin="2442,789" coordsize="0,1539" path="m2442,2328l2442,789e" filled="f" stroked="t" strokeweight=".713954pt" strokecolor="#545454">
                <v:path arrowok="t"/>
              </v:shape>
            </v:group>
            <v:group style="position:absolute;left:2965;top:798;width:566;height:2" coordorigin="2965,798" coordsize="566,2">
              <v:shape style="position:absolute;left:2965;top:798;width:566;height:2" coordorigin="2965,798" coordsize="566,0" path="m2965,798l3532,798e" filled="f" stroked="t" strokeweight=".47597pt" strokecolor="#3F3F3F">
                <v:path arrowok="t"/>
              </v:shape>
            </v:group>
            <v:group style="position:absolute;left:3475;top:803;width:4027;height:2" coordorigin="3475,803" coordsize="4027,2">
              <v:shape style="position:absolute;left:3475;top:803;width:4027;height:2" coordorigin="3475,803" coordsize="4027,0" path="m3475,803l7501,803e" filled="f" stroked="t" strokeweight=".713954pt" strokecolor="#646464">
                <v:path arrowok="t"/>
              </v:shape>
            </v:group>
            <v:group style="position:absolute;left:7444;top:803;width:395;height:2" coordorigin="7444,803" coordsize="395,2">
              <v:shape style="position:absolute;left:7444;top:803;width:395;height:2" coordorigin="7444,803" coordsize="395,0" path="m7444,803l7839,803e" filled="f" stroked="t" strokeweight=".47597pt" strokecolor="#575757">
                <v:path arrowok="t"/>
              </v:shape>
            </v:group>
            <v:group style="position:absolute;left:7725;top:806;width:1280;height:2" coordorigin="7725,806" coordsize="1280,2">
              <v:shape style="position:absolute;left:7725;top:806;width:1280;height:2" coordorigin="7725,806" coordsize="1280,0" path="m7725,806l9005,806e" filled="f" stroked="t" strokeweight=".951939pt" strokecolor="#707070">
                <v:path arrowok="t"/>
              </v:shape>
            </v:group>
            <v:group style="position:absolute;left:8948;top:803;width:195;height:2" coordorigin="8948,803" coordsize="195,2">
              <v:shape style="position:absolute;left:8948;top:803;width:195;height:2" coordorigin="8948,803" coordsize="195,0" path="m8948,803l9143,803e" filled="f" stroked="t" strokeweight=".47597pt" strokecolor="#3B3B3B">
                <v:path arrowok="t"/>
              </v:shape>
            </v:group>
            <v:group style="position:absolute;left:9110;top:784;width:2;height:526" coordorigin="9110,784" coordsize="2,526">
              <v:shape style="position:absolute;left:9110;top:784;width:2;height:526" coordorigin="9110,784" coordsize="0,526" path="m9110,1310l9110,784e" filled="f" stroked="t" strokeweight=".237985pt" strokecolor="#444444">
                <v:path arrowok="t"/>
              </v:shape>
            </v:group>
            <v:group style="position:absolute;left:9082;top:806;width:838;height:2" coordorigin="9082,806" coordsize="838,2">
              <v:shape style="position:absolute;left:9082;top:806;width:838;height:2" coordorigin="9082,806" coordsize="838,0" path="m9082,806l9919,806e" filled="f" stroked="t" strokeweight=".47597pt" strokecolor="#5B5B5B">
                <v:path arrowok="t"/>
              </v:shape>
            </v:group>
            <v:group style="position:absolute;left:9838;top:806;width:1699;height:2" coordorigin="9838,806" coordsize="1699,2">
              <v:shape style="position:absolute;left:9838;top:806;width:1699;height:2" coordorigin="9838,806" coordsize="1699,0" path="m9838,806l11538,806e" filled="f" stroked="t" strokeweight=".713954pt" strokecolor="#747474">
                <v:path arrowok="t"/>
              </v:shape>
            </v:group>
            <v:group style="position:absolute;left:11533;top:803;width:2;height:535" coordorigin="11533,803" coordsize="2,535">
              <v:shape style="position:absolute;left:11533;top:803;width:2;height:535" coordorigin="11533,803" coordsize="0,535" path="m11533,1339l11533,803e" filled="f" stroked="t" strokeweight=".47597pt" strokecolor="#575757">
                <v:path arrowok="t"/>
              </v:shape>
            </v:group>
            <v:group style="position:absolute;left:9110;top:1310;width:2;height:526" coordorigin="9110,1310" coordsize="2,526">
              <v:shape style="position:absolute;left:9110;top:1310;width:2;height:526" coordorigin="9110,1310" coordsize="0,526" path="m9110,1836l9110,1310e" filled="f" stroked="t" strokeweight=".237985pt" strokecolor="#000000">
                <v:path arrowok="t"/>
              </v:shape>
            </v:group>
            <v:group style="position:absolute;left:419;top:784;width:2;height:4413" coordorigin="419,784" coordsize="2,4413">
              <v:shape style="position:absolute;left:419;top:784;width:2;height:4413" coordorigin="419,784" coordsize="0,4413" path="m419,5197l419,784e" filled="f" stroked="t" strokeweight=".713954pt" strokecolor="#575757">
                <v:path arrowok="t"/>
              </v:shape>
            </v:group>
            <v:group style="position:absolute;left:419;top:1587;width:2;height:277" coordorigin="419,1587" coordsize="2,277">
              <v:shape style="position:absolute;left:419;top:1587;width:2;height:277" coordorigin="419,1587" coordsize="0,277" path="m419,1865l419,1587e" filled="f" stroked="t" strokeweight=".47597pt" strokecolor="#2F2F2F">
                <v:path arrowok="t"/>
              </v:shape>
            </v:group>
            <v:group style="position:absolute;left:409;top:2314;width:357;height:2" coordorigin="409,2314" coordsize="357,2">
              <v:shape style="position:absolute;left:409;top:2314;width:357;height:2" coordorigin="409,2314" coordsize="357,0" path="m409,2314l766,2314e" filled="f" stroked="t" strokeweight=".47597pt" strokecolor="#484848">
                <v:path arrowok="t"/>
              </v:shape>
            </v:group>
            <v:group style="position:absolute;left:447;top:2321;width:6611;height:2" coordorigin="447,2321" coordsize="6611,2">
              <v:shape style="position:absolute;left:447;top:2321;width:6611;height:2" coordorigin="447,2321" coordsize="6611,0" path="m447,2321l7059,2321e" filled="f" stroked="t" strokeweight=".713954pt" strokecolor="#606060">
                <v:path arrowok="t"/>
              </v:shape>
            </v:group>
            <v:group style="position:absolute;left:7002;top:2324;width:500;height:2" coordorigin="7002,2324" coordsize="500,2">
              <v:shape style="position:absolute;left:7002;top:2324;width:500;height:2" coordorigin="7002,2324" coordsize="500,0" path="m7002,2324l7501,2324e" filled="f" stroked="t" strokeweight=".47597pt" strokecolor="#484848">
                <v:path arrowok="t"/>
              </v:shape>
            </v:group>
            <v:group style="position:absolute;left:7444;top:2326;width:4098;height:2" coordorigin="7444,2326" coordsize="4098,2">
              <v:shape style="position:absolute;left:7444;top:2326;width:4098;height:2" coordorigin="7444,2326" coordsize="4098,0" path="m7444,2326l11542,2326e" filled="f" stroked="t" strokeweight=".713954pt" strokecolor="#6B6B6B">
                <v:path arrowok="t"/>
              </v:shape>
            </v:group>
            <v:group style="position:absolute;left:8815;top:2324;width:328;height:2" coordorigin="8815,2324" coordsize="328,2">
              <v:shape style="position:absolute;left:8815;top:2324;width:328;height:2" coordorigin="8815,2324" coordsize="328,0" path="m8815,2324l9143,2324e" filled="f" stroked="t" strokeweight=".47597pt" strokecolor="#3F3F3F">
                <v:path arrowok="t"/>
              </v:shape>
            </v:group>
            <v:group style="position:absolute;left:9110;top:1836;width:2;height:483" coordorigin="9110,1836" coordsize="2,483">
              <v:shape style="position:absolute;left:9110;top:1836;width:2;height:483" coordorigin="9110,1836" coordsize="0,483" path="m9110,2319l9110,1836e" filled="f" stroked="t" strokeweight=".237985pt" strokecolor="#575757">
                <v:path arrowok="t"/>
              </v:shape>
            </v:group>
            <v:group style="position:absolute;left:9082;top:2326;width:438;height:2" coordorigin="9082,2326" coordsize="438,2">
              <v:shape style="position:absolute;left:9082;top:2326;width:438;height:2" coordorigin="9082,2326" coordsize="438,0" path="m9082,2326l9519,2326e" filled="f" stroked="t" strokeweight=".47597pt" strokecolor="#575757">
                <v:path arrowok="t"/>
              </v:shape>
            </v:group>
            <v:group style="position:absolute;left:11538;top:794;width:2;height:2500" coordorigin="11538,794" coordsize="2,2500">
              <v:shape style="position:absolute;left:11538;top:794;width:2;height:2500" coordorigin="11538,794" coordsize="0,2500" path="m11538,3294l11538,794e" filled="f" stroked="t" strokeweight=".713954pt" strokecolor="#676767">
                <v:path arrowok="t"/>
              </v:shape>
            </v:group>
            <v:group style="position:absolute;left:409;top:2555;width:1366;height:2" coordorigin="409,2555" coordsize="1366,2">
              <v:shape style="position:absolute;left:409;top:2555;width:1366;height:2" coordorigin="409,2555" coordsize="1366,0" path="m409,2555l1775,2555e" filled="f" stroked="t" strokeweight=".47597pt" strokecolor="#4F4F4F">
                <v:path arrowok="t"/>
              </v:shape>
            </v:group>
            <v:group style="position:absolute;left:1428;top:2560;width:10119;height:2" coordorigin="1428,2560" coordsize="10119,2">
              <v:shape style="position:absolute;left:1428;top:2560;width:10119;height:2" coordorigin="1428,2560" coordsize="10119,0" path="m1428,2560l11547,2560e" filled="f" stroked="t" strokeweight=".713954pt" strokecolor="#646464">
                <v:path arrowok="t"/>
              </v:shape>
            </v:group>
            <v:group style="position:absolute;left:3484;top:2314;width:2;height:492" coordorigin="3484,2314" coordsize="2,492">
              <v:shape style="position:absolute;left:3484;top:2314;width:2;height:492" coordorigin="3484,2314" coordsize="0,492" path="m3484,2806l3484,2314e" filled="f" stroked="t" strokeweight=".951939pt" strokecolor="#575757">
                <v:path arrowok="t"/>
              </v:shape>
            </v:group>
            <v:group style="position:absolute;left:414;top:2799;width:8458;height:2" coordorigin="414,2799" coordsize="8458,2">
              <v:shape style="position:absolute;left:414;top:2799;width:8458;height:2" coordorigin="414,2799" coordsize="8458,0" path="m414,2799l8872,2799e" filled="f" stroked="t" strokeweight=".713954pt" strokecolor="#5B5B5B">
                <v:path arrowok="t"/>
              </v:shape>
            </v:group>
            <v:group style="position:absolute;left:8815;top:2802;width:543;height:2" coordorigin="8815,2802" coordsize="543,2">
              <v:shape style="position:absolute;left:8815;top:2802;width:543;height:2" coordorigin="8815,2802" coordsize="543,0" path="m8815,2802l9358,2802e" filled="f" stroked="t" strokeweight=".47597pt" strokecolor="#484848">
                <v:path arrowok="t"/>
              </v:shape>
            </v:group>
            <v:group style="position:absolute;left:9300;top:2802;width:2247;height:2" coordorigin="9300,2802" coordsize="2247,2">
              <v:shape style="position:absolute;left:9300;top:2802;width:2247;height:2" coordorigin="9300,2802" coordsize="2247,0" path="m9300,2802l11547,2802e" filled="f" stroked="t" strokeweight=".713954pt" strokecolor="#707070">
                <v:path arrowok="t"/>
              </v:shape>
            </v:group>
            <v:group style="position:absolute;left:414;top:3036;width:5888;height:2" coordorigin="414,3036" coordsize="5888,2">
              <v:shape style="position:absolute;left:414;top:3036;width:5888;height:2" coordorigin="414,3036" coordsize="5888,0" path="m414,3036l6302,3036e" filled="f" stroked="t" strokeweight=".713954pt" strokecolor="#575757">
                <v:path arrowok="t"/>
              </v:shape>
            </v:group>
            <v:group style="position:absolute;left:419;top:2773;width:2;height:292" coordorigin="419,2773" coordsize="2,292">
              <v:shape style="position:absolute;left:419;top:2773;width:2;height:292" coordorigin="419,2773" coordsize="0,292" path="m419,3065l419,2773e" filled="f" stroked="t" strokeweight=".47597pt" strokecolor="#444444">
                <v:path arrowok="t"/>
              </v:shape>
            </v:group>
            <v:group style="position:absolute;left:5931;top:3038;width:428;height:2" coordorigin="5931,3038" coordsize="428,2">
              <v:shape style="position:absolute;left:5931;top:3038;width:428;height:2" coordorigin="5931,3038" coordsize="428,0" path="m5931,3038l6359,3038e" filled="f" stroked="t" strokeweight=".951939pt" strokecolor="#707070">
                <v:path arrowok="t"/>
              </v:shape>
            </v:group>
            <v:group style="position:absolute;left:6302;top:3036;width:757;height:2" coordorigin="6302,3036" coordsize="757,2">
              <v:shape style="position:absolute;left:6302;top:3036;width:757;height:2" coordorigin="6302,3036" coordsize="757,0" path="m6302,3036l7059,3036e" filled="f" stroked="t" strokeweight=".47597pt" strokecolor="#4B4B4B">
                <v:path arrowok="t"/>
              </v:shape>
            </v:group>
            <v:group style="position:absolute;left:6940;top:3036;width:900;height:2" coordorigin="6940,3036" coordsize="900,2">
              <v:shape style="position:absolute;left:6940;top:3036;width:900;height:2" coordorigin="6940,3036" coordsize="900,0" path="m6940,3036l7839,3036e" filled="f" stroked="t" strokeweight=".951939pt" strokecolor="#707070">
                <v:path arrowok="t"/>
              </v:shape>
            </v:group>
            <v:group style="position:absolute;left:7782;top:3036;width:624;height:2" coordorigin="7782,3036" coordsize="624,2">
              <v:shape style="position:absolute;left:7782;top:3036;width:624;height:2" coordorigin="7782,3036" coordsize="624,0" path="m7782,3036l8406,3036e" filled="f" stroked="t" strokeweight=".47597pt" strokecolor="#444444">
                <v:path arrowok="t"/>
              </v:shape>
            </v:group>
            <v:group style="position:absolute;left:8349;top:3038;width:524;height:2" coordorigin="8349,3038" coordsize="524,2">
              <v:shape style="position:absolute;left:8349;top:3038;width:524;height:2" coordorigin="8349,3038" coordsize="524,0" path="m8349,3038l8872,3038e" filled="f" stroked="t" strokeweight=".47597pt" strokecolor="#606060">
                <v:path arrowok="t"/>
              </v:shape>
            </v:group>
            <v:group style="position:absolute;left:8739;top:3038;width:1180;height:2" coordorigin="8739,3038" coordsize="1180,2">
              <v:shape style="position:absolute;left:8739;top:3038;width:1180;height:2" coordorigin="8739,3038" coordsize="1180,0" path="m8739,3038l9919,3038e" filled="f" stroked="t" strokeweight=".951939pt" strokecolor="#747474">
                <v:path arrowok="t"/>
              </v:shape>
            </v:group>
            <v:group style="position:absolute;left:9862;top:3036;width:205;height:2" coordorigin="9862,3036" coordsize="205,2">
              <v:shape style="position:absolute;left:9862;top:3036;width:205;height:2" coordorigin="9862,3036" coordsize="205,0" path="m9862,3036l10067,3036e" filled="f" stroked="t" strokeweight=".47597pt" strokecolor="#4B4B4B">
                <v:path arrowok="t"/>
              </v:shape>
            </v:group>
            <v:group style="position:absolute;left:10010;top:3038;width:1542;height:2" coordorigin="10010,3038" coordsize="1542,2">
              <v:shape style="position:absolute;left:10010;top:3038;width:1542;height:2" coordorigin="10010,3038" coordsize="1542,0" path="m10010,3038l11552,3038e" filled="f" stroked="t" strokeweight=".47597pt" strokecolor="#6B6B6B">
                <v:path arrowok="t"/>
              </v:shape>
            </v:group>
            <v:group style="position:absolute;left:11540;top:2773;width:2;height:292" coordorigin="11540,2773" coordsize="2,292">
              <v:shape style="position:absolute;left:11540;top:2773;width:2;height:292" coordorigin="11540,2773" coordsize="0,292" path="m11540,3065l11540,2773e" filled="f" stroked="t" strokeweight=".47597pt" strokecolor="#606060">
                <v:path arrowok="t"/>
              </v:shape>
            </v:group>
            <v:group style="position:absolute;left:414;top:3268;width:1361;height:2" coordorigin="414,3268" coordsize="1361,2">
              <v:shape style="position:absolute;left:414;top:3268;width:1361;height:2" coordorigin="414,3268" coordsize="1361,0" path="m414,3268l1775,3268e" filled="f" stroked="t" strokeweight=".951939pt" strokecolor="#646464">
                <v:path arrowok="t"/>
              </v:shape>
            </v:group>
            <v:group style="position:absolute;left:419;top:2993;width:2;height:301" coordorigin="419,2993" coordsize="2,301">
              <v:shape style="position:absolute;left:419;top:2993;width:2;height:301" coordorigin="419,2993" coordsize="0,301" path="m419,3294l419,2993e" filled="f" stroked="t" strokeweight=".47597pt" strokecolor="#2F2F2F">
                <v:path arrowok="t"/>
              </v:shape>
            </v:group>
            <v:group style="position:absolute;left:1718;top:3275;width:5340;height:2" coordorigin="1718,3275" coordsize="5340,2">
              <v:shape style="position:absolute;left:1718;top:3275;width:5340;height:2" coordorigin="1718,3275" coordsize="5340,0" path="m1718,3275l7059,3275e" filled="f" stroked="t" strokeweight=".47597pt" strokecolor="#545454">
                <v:path arrowok="t"/>
              </v:shape>
            </v:group>
            <v:group style="position:absolute;left:6906;top:3275;width:933;height:2" coordorigin="6906,3275" coordsize="933,2">
              <v:shape style="position:absolute;left:6906;top:3275;width:933;height:2" coordorigin="6906,3275" coordsize="933,0" path="m6906,3275l7839,3275e" filled="f" stroked="t" strokeweight=".951939pt" strokecolor="#676767">
                <v:path arrowok="t"/>
              </v:shape>
            </v:group>
            <v:group style="position:absolute;left:7782;top:3275;width:624;height:2" coordorigin="7782,3275" coordsize="624,2">
              <v:shape style="position:absolute;left:7782;top:3275;width:624;height:2" coordorigin="7782,3275" coordsize="624,0" path="m7782,3275l8406,3275e" filled="f" stroked="t" strokeweight=".47597pt" strokecolor="#484848">
                <v:path arrowok="t"/>
              </v:shape>
            </v:group>
            <v:group style="position:absolute;left:8306;top:3273;width:1066;height:2" coordorigin="8306,3273" coordsize="1066,2">
              <v:shape style="position:absolute;left:8306;top:3273;width:1066;height:2" coordorigin="8306,3273" coordsize="1066,0" path="m8306,3273l9372,3273e" filled="f" stroked="t" strokeweight=".951939pt" strokecolor="#747474">
                <v:path arrowok="t"/>
              </v:shape>
            </v:group>
            <v:group style="position:absolute;left:9300;top:3275;width:219;height:2" coordorigin="9300,3275" coordsize="219,2">
              <v:shape style="position:absolute;left:9300;top:3275;width:219;height:2" coordorigin="9300,3275" coordsize="219,0" path="m9300,3275l9519,3275e" filled="f" stroked="t" strokeweight=".47597pt" strokecolor="#606060">
                <v:path arrowok="t"/>
              </v:shape>
            </v:group>
            <v:group style="position:absolute;left:9462;top:3275;width:604;height:2" coordorigin="9462,3275" coordsize="604,2">
              <v:shape style="position:absolute;left:9462;top:3275;width:604;height:2" coordorigin="9462,3275" coordsize="604,0" path="m9462,3275l10067,3275e" filled="f" stroked="t" strokeweight=".47597pt" strokecolor="#484848">
                <v:path arrowok="t"/>
              </v:shape>
            </v:group>
            <v:group style="position:absolute;left:10010;top:3275;width:1542;height:2" coordorigin="10010,3275" coordsize="1542,2">
              <v:shape style="position:absolute;left:10010;top:3275;width:1542;height:2" coordorigin="10010,3275" coordsize="1542,0" path="m10010,3275l11552,3275e" filled="f" stroked="t" strokeweight=".713954pt" strokecolor="#707070">
                <v:path arrowok="t"/>
              </v:shape>
            </v:group>
            <v:group style="position:absolute;left:414;top:3512;width:3118;height:2" coordorigin="414,3512" coordsize="3118,2">
              <v:shape style="position:absolute;left:414;top:3512;width:3118;height:2" coordorigin="414,3512" coordsize="3118,0" path="m414,3512l3532,3512e" filled="f" stroked="t" strokeweight=".713954pt" strokecolor="#545454">
                <v:path arrowok="t"/>
              </v:shape>
            </v:group>
            <v:group style="position:absolute;left:3475;top:3514;width:1019;height:2" coordorigin="3475,3514" coordsize="1019,2">
              <v:shape style="position:absolute;left:3475;top:3514;width:1019;height:2" coordorigin="3475,3514" coordsize="1019,0" path="m3475,3514l4493,3514e" filled="f" stroked="t" strokeweight=".951939pt" strokecolor="#676767">
                <v:path arrowok="t"/>
              </v:shape>
            </v:group>
            <v:group style="position:absolute;left:4046;top:3514;width:814;height:2" coordorigin="4046,3514" coordsize="814,2">
              <v:shape style="position:absolute;left:4046;top:3514;width:814;height:2" coordorigin="4046,3514" coordsize="814,0" path="m4046,3514l4860,3514e" filled="f" stroked="t" strokeweight=".713954pt" strokecolor="#545454">
                <v:path arrowok="t"/>
              </v:shape>
            </v:group>
            <v:group style="position:absolute;left:4803;top:3514;width:366;height:2" coordorigin="4803,3514" coordsize="366,2">
              <v:shape style="position:absolute;left:4803;top:3514;width:366;height:2" coordorigin="4803,3514" coordsize="366,0" path="m4803,3514l5169,3514e" filled="f" stroked="t" strokeweight=".47597pt" strokecolor="#383838">
                <v:path arrowok="t"/>
              </v:shape>
            </v:group>
            <v:group style="position:absolute;left:5112;top:3516;width:1947;height:2" coordorigin="5112,3516" coordsize="1947,2">
              <v:shape style="position:absolute;left:5112;top:3516;width:1947;height:2" coordorigin="5112,3516" coordsize="1947,0" path="m5112,3516l7059,3516e" filled="f" stroked="t" strokeweight=".47597pt" strokecolor="#545454">
                <v:path arrowok="t"/>
              </v:shape>
            </v:group>
            <v:group style="position:absolute;left:6935;top:3514;width:4617;height:2" coordorigin="6935,3514" coordsize="4617,2">
              <v:shape style="position:absolute;left:6935;top:3514;width:4617;height:2" coordorigin="6935,3514" coordsize="4617,0" path="m6935,3514l11552,3514e" filled="f" stroked="t" strokeweight=".713954pt" strokecolor="#676767">
                <v:path arrowok="t"/>
              </v:shape>
            </v:group>
            <v:group style="position:absolute;left:11547;top:3222;width:2;height:555" coordorigin="11547,3222" coordsize="2,555">
              <v:shape style="position:absolute;left:11547;top:3222;width:2;height:555" coordorigin="11547,3222" coordsize="0,555" path="m11547,3777l11547,3222e" filled="f" stroked="t" strokeweight=".47597pt" strokecolor="#4F4F4F">
                <v:path arrowok="t"/>
              </v:shape>
            </v:group>
            <v:group style="position:absolute;left:3943;top:3504;width:2;height:459" coordorigin="3943,3504" coordsize="2,459">
              <v:shape style="position:absolute;left:3943;top:3504;width:2;height:459" coordorigin="3943,3504" coordsize="0,459" path="m3943,3963l3943,3504e" filled="f" stroked="t" strokeweight=".951939pt" strokecolor="#676767">
                <v:path arrowok="t"/>
              </v:shape>
            </v:group>
            <v:group style="position:absolute;left:3941;top:3939;width:2418;height:2" coordorigin="3941,3939" coordsize="2418,2">
              <v:shape style="position:absolute;left:3941;top:3939;width:2418;height:2" coordorigin="3941,3939" coordsize="2418,0" path="m3941,3939l6359,3939e" filled="f" stroked="t" strokeweight=".713954pt" strokecolor="#747474">
                <v:path arrowok="t"/>
              </v:shape>
            </v:group>
            <v:group style="position:absolute;left:7025;top:3904;width:743;height:2" coordorigin="7025,3904" coordsize="743,2">
              <v:shape style="position:absolute;left:7025;top:3904;width:743;height:2" coordorigin="7025,3904" coordsize="743,0" path="m7025,3904l7768,3904e" filled="f" stroked="t" strokeweight=".237985pt" strokecolor="#747474">
                <v:path arrowok="t"/>
              </v:shape>
            </v:group>
            <v:group style="position:absolute;left:6302;top:3935;width:743;height:2" coordorigin="6302,3935" coordsize="743,2">
              <v:shape style="position:absolute;left:6302;top:3935;width:743;height:2" coordorigin="6302,3935" coordsize="743,0" path="m6302,3935l7044,3935e" filled="f" stroked="t" strokeweight=".47597pt" strokecolor="#A3A3A3">
                <v:path arrowok="t"/>
              </v:shape>
            </v:group>
            <v:group style="position:absolute;left:7037;top:3509;width:2;height:464" coordorigin="7037,3509" coordsize="2,464">
              <v:shape style="position:absolute;left:7037;top:3509;width:2;height:464" coordorigin="7037,3509" coordsize="0,464" path="m7037,3973l7037,3509e" filled="f" stroked="t" strokeweight=".951939pt" strokecolor="#707070">
                <v:path arrowok="t"/>
              </v:shape>
            </v:group>
            <v:group style="position:absolute;left:11552;top:2352;width:2;height:3959" coordorigin="11552,2352" coordsize="2,3959">
              <v:shape style="position:absolute;left:11552;top:2352;width:2;height:3959" coordorigin="11552,2352" coordsize="0,3959" path="m11552,6311l11552,2352e" filled="f" stroked="t" strokeweight=".713954pt" strokecolor="#676767">
                <v:path arrowok="t"/>
              </v:shape>
            </v:group>
            <v:group style="position:absolute;left:419;top:4269;width:800;height:2" coordorigin="419,4269" coordsize="800,2">
              <v:shape style="position:absolute;left:419;top:4269;width:800;height:2" coordorigin="419,4269" coordsize="800,0" path="m419,4269l1218,4269e" filled="f" stroked="t" strokeweight=".951939pt" strokecolor="#676767">
                <v:path arrowok="t"/>
              </v:shape>
            </v:group>
            <v:group style="position:absolute;left:424;top:3906;width:2;height:698" coordorigin="424,3906" coordsize="2,698">
              <v:shape style="position:absolute;left:424;top:3906;width:2;height:698" coordorigin="424,3906" coordsize="0,698" path="m424,4604l424,3906e" filled="f" stroked="t" strokeweight=".47597pt" strokecolor="#3B3B3B">
                <v:path arrowok="t"/>
              </v:shape>
            </v:group>
            <v:group style="position:absolute;left:1114;top:4272;width:1342;height:2" coordorigin="1114,4272" coordsize="1342,2">
              <v:shape style="position:absolute;left:1114;top:4272;width:1342;height:2" coordorigin="1114,4272" coordsize="1342,0" path="m1114,4272l2456,4272e" filled="f" stroked="t" strokeweight=".47597pt" strokecolor="#484848">
                <v:path arrowok="t"/>
              </v:shape>
            </v:group>
            <v:group style="position:absolute;left:2361;top:4272;width:1218;height:2" coordorigin="2361,4272" coordsize="1218,2">
              <v:shape style="position:absolute;left:2361;top:4272;width:1218;height:2" coordorigin="2361,4272" coordsize="1218,0" path="m2361,4272l3579,4272e" filled="f" stroked="t" strokeweight=".951939pt" strokecolor="#676767">
                <v:path arrowok="t"/>
              </v:shape>
            </v:group>
            <v:group style="position:absolute;left:3475;top:4272;width:500;height:2" coordorigin="3475,4272" coordsize="500,2">
              <v:shape style="position:absolute;left:3475;top:4272;width:500;height:2" coordorigin="3475,4272" coordsize="500,0" path="m3475,4272l3974,4272e" filled="f" stroked="t" strokeweight=".47597pt" strokecolor="#4B4B4B">
                <v:path arrowok="t"/>
              </v:shape>
            </v:group>
            <v:group style="position:absolute;left:3951;top:3906;width:2;height:373" coordorigin="3951,3906" coordsize="2,373">
              <v:shape style="position:absolute;left:3951;top:3906;width:2;height:373" coordorigin="3951,3906" coordsize="0,373" path="m3951,4279l3951,3906e" filled="f" stroked="t" strokeweight=".951939pt" strokecolor="#1C1C1C">
                <v:path arrowok="t"/>
              </v:shape>
            </v:group>
            <v:group style="position:absolute;left:3941;top:4260;width:162;height:2" coordorigin="3941,4260" coordsize="162,2">
              <v:shape style="position:absolute;left:3941;top:4260;width:162;height:2" coordorigin="3941,4260" coordsize="162,0" path="m3941,4260l4103,4260e" filled="f" stroked="t" strokeweight="1.427909pt" strokecolor="#5B5B5B">
                <v:path arrowok="t"/>
              </v:shape>
            </v:group>
            <v:group style="position:absolute;left:4027;top:4262;width:1252;height:2" coordorigin="4027,4262" coordsize="1252,2">
              <v:shape style="position:absolute;left:4027;top:4262;width:1252;height:2" coordorigin="4027,4262" coordsize="1252,0" path="m4027,4262l5279,4262e" filled="f" stroked="t" strokeweight="1.903878pt" strokecolor="#707070">
                <v:path arrowok="t"/>
              </v:shape>
            </v:group>
            <v:group style="position:absolute;left:5140;top:4255;width:595;height:2" coordorigin="5140,4255" coordsize="595,2">
              <v:shape style="position:absolute;left:5140;top:4255;width:595;height:2" coordorigin="5140,4255" coordsize="595,0" path="m5140,4255l5735,4255e" filled="f" stroked="t" strokeweight="1.189924pt" strokecolor="#5B5B5B">
                <v:path arrowok="t"/>
              </v:shape>
            </v:group>
            <v:group style="position:absolute;left:5735;top:4255;width:224;height:2" coordorigin="5735,4255" coordsize="224,2">
              <v:shape style="position:absolute;left:5735;top:4255;width:224;height:2" coordorigin="5735,4255" coordsize="224,0" path="m5735,4255l5959,4255e" filled="f" stroked="t" strokeweight=".713954pt" strokecolor="#777777">
                <v:path arrowok="t"/>
              </v:shape>
            </v:group>
            <v:group style="position:absolute;left:5959;top:4255;width:1080;height:2" coordorigin="5959,4255" coordsize="1080,2">
              <v:shape style="position:absolute;left:5959;top:4255;width:1080;height:2" coordorigin="5959,4255" coordsize="1080,0" path="m5959,4255l7040,4255e" filled="f" stroked="t" strokeweight=".713954pt" strokecolor="#A3A3A3">
                <v:path arrowok="t"/>
              </v:shape>
            </v:group>
            <v:group style="position:absolute;left:7040;top:3901;width:2;height:387" coordorigin="7040,3901" coordsize="2,387">
              <v:shape style="position:absolute;left:7040;top:3901;width:2;height:387" coordorigin="7040,3901" coordsize="0,387" path="m7040,4288l7040,3901e" filled="f" stroked="t" strokeweight=".47597pt" strokecolor="#4B4B4B">
                <v:path arrowok="t"/>
              </v:shape>
            </v:group>
            <v:group style="position:absolute;left:6102;top:4274;width:5455;height:2" coordorigin="6102,4274" coordsize="5455,2">
              <v:shape style="position:absolute;left:6102;top:4274;width:5455;height:2" coordorigin="6102,4274" coordsize="5455,0" path="m6102,4274l11557,4274e" filled="f" stroked="t" strokeweight=".713954pt" strokecolor="#6B6B6B">
                <v:path arrowok="t"/>
              </v:shape>
            </v:group>
            <v:group style="position:absolute;left:414;top:4556;width:2047;height:2" coordorigin="414,4556" coordsize="2047,2">
              <v:shape style="position:absolute;left:414;top:4556;width:2047;height:2" coordorigin="414,4556" coordsize="2047,0" path="m414,4556l2461,4556e" filled="f" stroked="t" strokeweight=".47597pt" strokecolor="#484848">
                <v:path arrowok="t"/>
              </v:shape>
            </v:group>
            <v:group style="position:absolute;left:2451;top:4260;width:2;height:1984" coordorigin="2451,4260" coordsize="2,1984">
              <v:shape style="position:absolute;left:2451;top:4260;width:2;height:1984" coordorigin="2451,4260" coordsize="0,1984" path="m2451,6244l2451,4260e" filled="f" stroked="t" strokeweight=".713954pt" strokecolor="#575757">
                <v:path arrowok="t"/>
              </v:shape>
            </v:group>
            <v:group style="position:absolute;left:2399;top:4561;width:2880;height:2" coordorigin="2399,4561" coordsize="2880,2">
              <v:shape style="position:absolute;left:2399;top:4561;width:2880;height:2" coordorigin="2399,4561" coordsize="2880,0" path="m2399,4561l5279,4561e" filled="f" stroked="t" strokeweight=".713954pt" strokecolor="#606060">
                <v:path arrowok="t"/>
              </v:shape>
            </v:group>
            <v:group style="position:absolute;left:5112;top:4561;width:652;height:2" coordorigin="5112,4561" coordsize="652,2">
              <v:shape style="position:absolute;left:5112;top:4561;width:652;height:2" coordorigin="5112,4561" coordsize="652,0" path="m5112,4561l5764,4561e" filled="f" stroked="t" strokeweight=".47597pt" strokecolor="#545454">
                <v:path arrowok="t"/>
              </v:shape>
            </v:group>
            <v:group style="position:absolute;left:5707;top:4561;width:3165;height:2" coordorigin="5707,4561" coordsize="3165,2">
              <v:shape style="position:absolute;left:5707;top:4561;width:3165;height:2" coordorigin="5707,4561" coordsize="3165,0" path="m5707,4561l8872,4561e" filled="f" stroked="t" strokeweight=".713954pt" strokecolor="#646464">
                <v:path arrowok="t"/>
              </v:shape>
            </v:group>
            <v:group style="position:absolute;left:8815;top:4561;width:324;height:2" coordorigin="8815,4561" coordsize="324,2">
              <v:shape style="position:absolute;left:8815;top:4561;width:324;height:2" coordorigin="8815,4561" coordsize="324,0" path="m8815,4561l9139,4561e" filled="f" stroked="t" strokeweight=".47597pt" strokecolor="#3B3B3B">
                <v:path arrowok="t"/>
              </v:shape>
            </v:group>
            <v:group style="position:absolute;left:9082;top:4561;width:276;height:2" coordorigin="9082,4561" coordsize="276,2">
              <v:shape style="position:absolute;left:9082;top:4561;width:276;height:2" coordorigin="9082,4561" coordsize="276,0" path="m9082,4561l9358,4561e" filled="f" stroked="t" strokeweight=".47597pt" strokecolor="#4F4F4F">
                <v:path arrowok="t"/>
              </v:shape>
            </v:group>
            <v:group style="position:absolute;left:9300;top:4561;width:2256;height:2" coordorigin="9300,4561" coordsize="2256,2">
              <v:shape style="position:absolute;left:9300;top:4561;width:2256;height:2" coordorigin="9300,4561" coordsize="2256,0" path="m9300,4561l11557,4561e" filled="f" stroked="t" strokeweight=".713954pt" strokecolor="#707070">
                <v:path arrowok="t"/>
              </v:shape>
            </v:group>
            <v:group style="position:absolute;left:2442;top:4800;width:2884;height:2" coordorigin="2442,4800" coordsize="2884,2">
              <v:shape style="position:absolute;left:2442;top:4800;width:2884;height:2" coordorigin="2442,4800" coordsize="2884,0" path="m2442,4800l5326,4800e" filled="f" stroked="t" strokeweight=".713954pt" strokecolor="#606060">
                <v:path arrowok="t"/>
              </v:shape>
            </v:group>
            <v:group style="position:absolute;left:5112;top:4800;width:876;height:2" coordorigin="5112,4800" coordsize="876,2">
              <v:shape style="position:absolute;left:5112;top:4800;width:876;height:2" coordorigin="5112,4800" coordsize="876,0" path="m5112,4800l5988,4800e" filled="f" stroked="t" strokeweight=".47597pt" strokecolor="#4B4B4B">
                <v:path arrowok="t"/>
              </v:shape>
            </v:group>
            <v:group style="position:absolute;left:5931;top:4800;width:1128;height:2" coordorigin="5931,4800" coordsize="1128,2">
              <v:shape style="position:absolute;left:5931;top:4800;width:1128;height:2" coordorigin="5931,4800" coordsize="1128,0" path="m5931,4800l7059,4800e" filled="f" stroked="t" strokeweight=".951939pt" strokecolor="#676767">
                <v:path arrowok="t"/>
              </v:shape>
            </v:group>
            <v:group style="position:absolute;left:7002;top:4800;width:500;height:2" coordorigin="7002,4800" coordsize="500,2">
              <v:shape style="position:absolute;left:7002;top:4800;width:500;height:2" coordorigin="7002,4800" coordsize="500,0" path="m7002,4800l7501,4800e" filled="f" stroked="t" strokeweight=".47597pt" strokecolor="#3F3F3F">
                <v:path arrowok="t"/>
              </v:shape>
            </v:group>
            <v:group style="position:absolute;left:7444;top:4800;width:1428;height:2" coordorigin="7444,4800" coordsize="1428,2">
              <v:shape style="position:absolute;left:7444;top:4800;width:1428;height:2" coordorigin="7444,4800" coordsize="1428,0" path="m7444,4800l8872,4800e" filled="f" stroked="t" strokeweight=".713954pt" strokecolor="#676767">
                <v:path arrowok="t"/>
              </v:shape>
            </v:group>
            <v:group style="position:absolute;left:8815;top:4800;width:324;height:2" coordorigin="8815,4800" coordsize="324,2">
              <v:shape style="position:absolute;left:8815;top:4800;width:324;height:2" coordorigin="8815,4800" coordsize="324,0" path="m8815,4800l9139,4800e" filled="f" stroked="t" strokeweight=".47597pt" strokecolor="#3B3B3B">
                <v:path arrowok="t"/>
              </v:shape>
            </v:group>
            <v:group style="position:absolute;left:9082;top:4800;width:276;height:2" coordorigin="9082,4800" coordsize="276,2">
              <v:shape style="position:absolute;left:9082;top:4800;width:276;height:2" coordorigin="9082,4800" coordsize="276,0" path="m9082,4800l9358,4800e" filled="f" stroked="t" strokeweight=".47597pt" strokecolor="#4F4F4F">
                <v:path arrowok="t"/>
              </v:shape>
            </v:group>
            <v:group style="position:absolute;left:9300;top:4800;width:2256;height:2" coordorigin="9300,4800" coordsize="2256,2">
              <v:shape style="position:absolute;left:9300;top:4800;width:2256;height:2" coordorigin="9300,4800" coordsize="2256,0" path="m9300,4800l11557,4800e" filled="f" stroked="t" strokeweight=".713954pt" strokecolor="#707070">
                <v:path arrowok="t"/>
              </v:shape>
            </v:group>
            <v:group style="position:absolute;left:5140;top:4781;width:2;height:263" coordorigin="5140,4781" coordsize="2,263">
              <v:shape style="position:absolute;left:5140;top:4781;width:2;height:263" coordorigin="5140,4781" coordsize="0,263" path="m5140,5044l5140,4781e" filled="f" stroked="t" strokeweight=".237985pt" strokecolor="#6B6B6B">
                <v:path arrowok="t"/>
              </v:shape>
            </v:group>
            <v:group style="position:absolute;left:7811;top:4781;width:2;height:263" coordorigin="7811,4781" coordsize="2,263">
              <v:shape style="position:absolute;left:7811;top:4781;width:2;height:263" coordorigin="7811,4781" coordsize="0,263" path="m7811,5044l7811,4781e" filled="f" stroked="t" strokeweight=".237985pt" strokecolor="#7C7C7C">
                <v:path arrowok="t"/>
              </v:shape>
            </v:group>
            <v:group style="position:absolute;left:426;top:5015;width:2;height:292" coordorigin="426,5015" coordsize="2,292">
              <v:shape style="position:absolute;left:426;top:5015;width:2;height:292" coordorigin="426,5015" coordsize="0,292" path="m426,5307l426,5015e" filled="f" stroked="t" strokeweight=".713954pt" strokecolor="#606060">
                <v:path arrowok="t"/>
              </v:shape>
            </v:group>
            <v:group style="position:absolute;left:2456;top:5015;width:2;height:2486" coordorigin="2456,5015" coordsize="2,2486">
              <v:shape style="position:absolute;left:2456;top:5015;width:2;height:2486" coordorigin="2456,5015" coordsize="0,2486" path="m2456,7501l2456,5015e" filled="f" stroked="t" strokeweight=".713954pt" strokecolor="#545454">
                <v:path arrowok="t"/>
              </v:shape>
            </v:group>
            <v:group style="position:absolute;left:5140;top:5044;width:2;height:234" coordorigin="5140,5044" coordsize="2,234">
              <v:shape style="position:absolute;left:5140;top:5044;width:2;height:234" coordorigin="5140,5044" coordsize="0,234" path="m5140,5278l5140,5044e" filled="f" stroked="t" strokeweight=".237985pt" strokecolor="#979797">
                <v:path arrowok="t"/>
              </v:shape>
            </v:group>
            <v:group style="position:absolute;left:5112;top:5292;width:652;height:2" coordorigin="5112,5292" coordsize="652,2">
              <v:shape style="position:absolute;left:5112;top:5292;width:652;height:2" coordorigin="5112,5292" coordsize="652,0" path="m5112,5292l5764,5292e" filled="f" stroked="t" strokeweight=".951939pt" strokecolor="#707070">
                <v:path arrowok="t"/>
              </v:shape>
            </v:group>
            <v:group style="position:absolute;left:5707;top:5288;width:281;height:2" coordorigin="5707,5288" coordsize="281,2">
              <v:shape style="position:absolute;left:5707;top:5288;width:281;height:2" coordorigin="5707,5288" coordsize="281,0" path="m5707,5288l5988,5288e" filled="f" stroked="t" strokeweight=".47597pt" strokecolor="#444444">
                <v:path arrowok="t"/>
              </v:shape>
            </v:group>
            <v:group style="position:absolute;left:5931;top:5288;width:1128;height:2" coordorigin="5931,5288" coordsize="1128,2">
              <v:shape style="position:absolute;left:5931;top:5288;width:1128;height:2" coordorigin="5931,5288" coordsize="1128,0" path="m5931,5288l7059,5288e" filled="f" stroked="t" strokeweight=".713954pt" strokecolor="#6B6B6B">
                <v:path arrowok="t"/>
              </v:shape>
            </v:group>
            <v:group style="position:absolute;left:7002;top:5288;width:842;height:2" coordorigin="7002,5288" coordsize="842,2">
              <v:shape style="position:absolute;left:7002;top:5288;width:842;height:2" coordorigin="7002,5288" coordsize="842,0" path="m7002,5288l7844,5288e" filled="f" stroked="t" strokeweight=".47597pt" strokecolor="#4F4F4F">
                <v:path arrowok="t"/>
              </v:shape>
            </v:group>
            <v:group style="position:absolute;left:7811;top:5044;width:2;height:244" coordorigin="7811,5044" coordsize="2,244">
              <v:shape style="position:absolute;left:7811;top:5044;width:2;height:244" coordorigin="7811,5044" coordsize="0,244" path="m7811,5288l7811,5044e" filled="f" stroked="t" strokeweight=".237985pt" strokecolor="#5B5B5B">
                <v:path arrowok="t"/>
              </v:shape>
            </v:group>
            <v:group style="position:absolute;left:7725;top:5290;width:1147;height:2" coordorigin="7725,5290" coordsize="1147,2">
              <v:shape style="position:absolute;left:7725;top:5290;width:1147;height:2" coordorigin="7725,5290" coordsize="1147,0" path="m7725,5290l8872,5290e" filled="f" stroked="t" strokeweight=".951939pt" strokecolor="#777777">
                <v:path arrowok="t"/>
              </v:shape>
            </v:group>
            <v:group style="position:absolute;left:8815;top:5288;width:543;height:2" coordorigin="8815,5288" coordsize="543,2">
              <v:shape style="position:absolute;left:8815;top:5288;width:543;height:2" coordorigin="8815,5288" coordsize="543,0" path="m8815,5288l9358,5288e" filled="f" stroked="t" strokeweight=".47597pt" strokecolor="#4B4B4B">
                <v:path arrowok="t"/>
              </v:shape>
            </v:group>
            <v:group style="position:absolute;left:9300;top:5290;width:381;height:2" coordorigin="9300,5290" coordsize="381,2">
              <v:shape style="position:absolute;left:9300;top:5290;width:381;height:2" coordorigin="9300,5290" coordsize="381,0" path="m9300,5290l9681,5290e" filled="f" stroked="t" strokeweight=".47597pt" strokecolor="#606060">
                <v:path arrowok="t"/>
              </v:shape>
            </v:group>
            <v:group style="position:absolute;left:9624;top:5288;width:1937;height:2" coordorigin="9624,5288" coordsize="1937,2">
              <v:shape style="position:absolute;left:9624;top:5288;width:1937;height:2" coordorigin="9624,5288" coordsize="1937,0" path="m9624,5288l11561,5288e" filled="f" stroked="t" strokeweight=".713954pt" strokecolor="#747474">
                <v:path arrowok="t"/>
              </v:shape>
            </v:group>
            <v:group style="position:absolute;left:424;top:5249;width:2;height:306" coordorigin="424,5249" coordsize="2,306">
              <v:shape style="position:absolute;left:424;top:5249;width:2;height:306" coordorigin="424,5249" coordsize="0,306" path="m424,5555l424,5249e" filled="f" stroked="t" strokeweight=".47597pt" strokecolor="#484848">
                <v:path arrowok="t"/>
              </v:shape>
            </v:group>
            <v:group style="position:absolute;left:5155;top:5278;width:2;height:196" coordorigin="5155,5278" coordsize="2,196">
              <v:shape style="position:absolute;left:5155;top:5278;width:2;height:196" coordorigin="5155,5278" coordsize="0,196" path="m5155,5474l5155,5278e" filled="f" stroked="t" strokeweight=".951939pt" strokecolor="#444444">
                <v:path arrowok="t"/>
              </v:shape>
            </v:group>
            <v:group style="position:absolute;left:5107;top:5536;width:6454;height:2" coordorigin="5107,5536" coordsize="6454,2">
              <v:shape style="position:absolute;left:5107;top:5536;width:6454;height:2" coordorigin="5107,5536" coordsize="6454,0" path="m5107,5536l11561,5536e" filled="f" stroked="t" strokeweight=".713954pt" strokecolor="#6B6B6B">
                <v:path arrowok="t"/>
              </v:shape>
            </v:group>
            <v:group style="position:absolute;left:8815;top:5536;width:324;height:2" coordorigin="8815,5536" coordsize="324,2">
              <v:shape style="position:absolute;left:8815;top:5536;width:324;height:2" coordorigin="8815,5536" coordsize="324,0" path="m8815,5536l9139,5536e" filled="f" stroked="t" strokeweight=".47597pt" strokecolor="#3F3F3F">
                <v:path arrowok="t"/>
              </v:shape>
            </v:group>
            <v:group style="position:absolute;left:9082;top:5536;width:276;height:2" coordorigin="9082,5536" coordsize="276,2">
              <v:shape style="position:absolute;left:9082;top:5536;width:276;height:2" coordorigin="9082,5536" coordsize="276,0" path="m9082,5536l9358,5536e" filled="f" stroked="t" strokeweight=".47597pt" strokecolor="#545454">
                <v:path arrowok="t"/>
              </v:shape>
            </v:group>
            <v:group style="position:absolute;left:433;top:5498;width:2;height:7353" coordorigin="433,5498" coordsize="2,7353">
              <v:shape style="position:absolute;left:433;top:5498;width:2;height:7353" coordorigin="433,5498" coordsize="0,7353" path="m433,12851l433,5498e" filled="f" stroked="t" strokeweight=".713954pt" strokecolor="#5B5B5B">
                <v:path arrowok="t"/>
              </v:shape>
            </v:group>
            <v:group style="position:absolute;left:5157;top:5527;width:2;height:201" coordorigin="5157,5527" coordsize="2,201">
              <v:shape style="position:absolute;left:5157;top:5527;width:2;height:201" coordorigin="5157,5527" coordsize="0,201" path="m5157,5728l5157,5527e" filled="f" stroked="t" strokeweight=".713954pt" strokecolor="#3B3B3B">
                <v:path arrowok="t"/>
              </v:shape>
            </v:group>
            <v:group style="position:absolute;left:7782;top:5790;width:624;height:2" coordorigin="7782,5790" coordsize="624,2">
              <v:shape style="position:absolute;left:7782;top:5790;width:624;height:2" coordorigin="7782,5790" coordsize="624,0" path="m7782,5790l8406,5790e" filled="f" stroked="t" strokeweight=".47597pt" strokecolor="#4F4F4F">
                <v:path arrowok="t"/>
              </v:shape>
            </v:group>
            <v:group style="position:absolute;left:9300;top:5790;width:619;height:2" coordorigin="9300,5790" coordsize="619,2">
              <v:shape style="position:absolute;left:9300;top:5790;width:619;height:2" coordorigin="9300,5790" coordsize="619,0" path="m9300,5790l9919,5790e" filled="f" stroked="t" strokeweight=".47597pt" strokecolor="#575757">
                <v:path arrowok="t"/>
              </v:shape>
            </v:group>
            <v:group style="position:absolute;left:5017;top:5787;width:6545;height:2" coordorigin="5017,5787" coordsize="6545,2">
              <v:shape style="position:absolute;left:5017;top:5787;width:6545;height:2" coordorigin="5017,5787" coordsize="6545,0" path="m5017,5787l11561,5787e" filled="f" stroked="t" strokeweight=".713954pt" strokecolor="#6B6B6B">
                <v:path arrowok="t"/>
              </v:shape>
            </v:group>
            <v:group style="position:absolute;left:2451;top:6029;width:571;height:2" coordorigin="2451,6029" coordsize="571,2">
              <v:shape style="position:absolute;left:2451;top:6029;width:571;height:2" coordorigin="2451,6029" coordsize="571,0" path="m2451,6029l3022,6029e" filled="f" stroked="t" strokeweight=".951939pt" strokecolor="#676767">
                <v:path arrowok="t"/>
              </v:shape>
            </v:group>
            <v:group style="position:absolute;left:2965;top:6034;width:1000;height:2" coordorigin="2965,6034" coordsize="1000,2">
              <v:shape style="position:absolute;left:2965;top:6034;width:1000;height:2" coordorigin="2965,6034" coordsize="1000,0" path="m2965,6034l3965,6034e" filled="f" stroked="t" strokeweight=".713954pt" strokecolor="#4F4F4F">
                <v:path arrowok="t"/>
              </v:shape>
            </v:group>
            <v:group style="position:absolute;left:3908;top:6034;width:195;height:2" coordorigin="3908,6034" coordsize="195,2">
              <v:shape style="position:absolute;left:3908;top:6034;width:195;height:2" coordorigin="3908,6034" coordsize="195,0" path="m3908,6034l4103,6034e" filled="f" stroked="t" strokeweight=".47597pt" strokecolor="#3F3F3F">
                <v:path arrowok="t"/>
              </v:shape>
            </v:group>
            <v:group style="position:absolute;left:4046;top:6031;width:3793;height:2" coordorigin="4046,6031" coordsize="3793,2">
              <v:shape style="position:absolute;left:4046;top:6031;width:3793;height:2" coordorigin="4046,6031" coordsize="3793,0" path="m4046,6031l7839,6031e" filled="f" stroked="t" strokeweight=".713954pt" strokecolor="#646464">
                <v:path arrowok="t"/>
              </v:shape>
            </v:group>
            <v:group style="position:absolute;left:5140;top:5780;width:2;height:488" coordorigin="5140,5780" coordsize="2,488">
              <v:shape style="position:absolute;left:5140;top:5780;width:2;height:488" coordorigin="5140,5780" coordsize="0,488" path="m5140,6268l5140,5780e" filled="f" stroked="t" strokeweight=".713954pt" strokecolor="#3F3F3F">
                <v:path arrowok="t"/>
              </v:shape>
            </v:group>
            <v:group style="position:absolute;left:7782;top:6029;width:624;height:2" coordorigin="7782,6029" coordsize="624,2">
              <v:shape style="position:absolute;left:7782;top:6029;width:624;height:2" coordorigin="7782,6029" coordsize="624,0" path="m7782,6029l8406,6029e" filled="f" stroked="t" strokeweight=".47597pt" strokecolor="#5B5B5B">
                <v:path arrowok="t"/>
              </v:shape>
            </v:group>
            <v:group style="position:absolute;left:8349;top:6031;width:1171;height:2" coordorigin="8349,6031" coordsize="1171,2">
              <v:shape style="position:absolute;left:8349;top:6031;width:1171;height:2" coordorigin="8349,6031" coordsize="1171,0" path="m8349,6031l9519,6031e" filled="f" stroked="t" strokeweight=".951939pt" strokecolor="#707070">
                <v:path arrowok="t"/>
              </v:shape>
            </v:group>
            <v:group style="position:absolute;left:9462;top:6029;width:604;height:2" coordorigin="9462,6029" coordsize="604,2">
              <v:shape style="position:absolute;left:9462;top:6029;width:604;height:2" coordorigin="9462,6029" coordsize="604,0" path="m9462,6029l10067,6029e" filled="f" stroked="t" strokeweight=".47597pt" strokecolor="#4B4B4B">
                <v:path arrowok="t"/>
              </v:shape>
            </v:group>
            <v:group style="position:absolute;left:10010;top:6029;width:1556;height:2" coordorigin="10010,6029" coordsize="1556,2">
              <v:shape style="position:absolute;left:10010;top:6029;width:1556;height:2" coordorigin="10010,6029" coordsize="1556,0" path="m10010,6029l11566,6029e" filled="f" stroked="t" strokeweight=".713954pt" strokecolor="#6B6B6B">
                <v:path arrowok="t"/>
              </v:shape>
            </v:group>
            <v:group style="position:absolute;left:823;top:6273;width:6678;height:2" coordorigin="823,6273" coordsize="6678,2">
              <v:shape style="position:absolute;left:823;top:6273;width:6678;height:2" coordorigin="823,6273" coordsize="6678,0" path="m823,6273l7501,6273e" filled="f" stroked="t" strokeweight=".713954pt" strokecolor="#646464">
                <v:path arrowok="t"/>
              </v:shape>
            </v:group>
            <v:group style="position:absolute;left:7444;top:6273;width:395;height:2" coordorigin="7444,6273" coordsize="395,2">
              <v:shape style="position:absolute;left:7444;top:6273;width:395;height:2" coordorigin="7444,6273" coordsize="395,0" path="m7444,6273l7839,6273e" filled="f" stroked="t" strokeweight=".47597pt" strokecolor="#575757">
                <v:path arrowok="t"/>
              </v:shape>
            </v:group>
            <v:group style="position:absolute;left:7725;top:6275;width:1147;height:2" coordorigin="7725,6275" coordsize="1147,2">
              <v:shape style="position:absolute;left:7725;top:6275;width:1147;height:2" coordorigin="7725,6275" coordsize="1147,0" path="m7725,6275l8872,6275e" filled="f" stroked="t" strokeweight=".951939pt" strokecolor="#707070">
                <v:path arrowok="t"/>
              </v:shape>
            </v:group>
            <v:group style="position:absolute;left:8815;top:6273;width:324;height:2" coordorigin="8815,6273" coordsize="324,2">
              <v:shape style="position:absolute;left:8815;top:6273;width:324;height:2" coordorigin="8815,6273" coordsize="324,0" path="m8815,6273l9139,6273e" filled="f" stroked="t" strokeweight=".47597pt" strokecolor="#383838">
                <v:path arrowok="t"/>
              </v:shape>
            </v:group>
            <v:group style="position:absolute;left:9082;top:6273;width:276;height:2" coordorigin="9082,6273" coordsize="276,2">
              <v:shape style="position:absolute;left:9082;top:6273;width:276;height:2" coordorigin="9082,6273" coordsize="276,0" path="m9082,6273l9358,6273e" filled="f" stroked="t" strokeweight=".47597pt" strokecolor="#4F4F4F">
                <v:path arrowok="t"/>
              </v:shape>
            </v:group>
            <v:group style="position:absolute;left:9300;top:6273;width:2261;height:2" coordorigin="9300,6273" coordsize="2261,2">
              <v:shape style="position:absolute;left:9300;top:6273;width:2261;height:2" coordorigin="9300,6273" coordsize="2261,0" path="m9300,6273l11561,6273e" filled="f" stroked="t" strokeweight=".713954pt" strokecolor="#707070">
                <v:path arrowok="t"/>
              </v:shape>
            </v:group>
            <v:group style="position:absolute;left:5140;top:6253;width:2;height:292" coordorigin="5140,6253" coordsize="2,292">
              <v:shape style="position:absolute;left:5140;top:6253;width:2;height:292" coordorigin="5140,6253" coordsize="0,292" path="m5140,6545l5140,6253e" filled="f" stroked="t" strokeweight=".237985pt" strokecolor="#606060">
                <v:path arrowok="t"/>
              </v:shape>
            </v:group>
            <v:group style="position:absolute;left:7811;top:6253;width:2;height:292" coordorigin="7811,6253" coordsize="2,292">
              <v:shape style="position:absolute;left:7811;top:6253;width:2;height:292" coordorigin="7811,6253" coordsize="0,292" path="m7811,6545l7811,6253e" filled="f" stroked="t" strokeweight=".237985pt" strokecolor="#6B6B6B">
                <v:path arrowok="t"/>
              </v:shape>
            </v:group>
            <v:group style="position:absolute;left:11557;top:6225;width:2;height:349" coordorigin="11557,6225" coordsize="2,349">
              <v:shape style="position:absolute;left:11557;top:6225;width:2;height:349" coordorigin="11557,6225" coordsize="0,349" path="m11557,6574l11557,6225e" filled="f" stroked="t" strokeweight=".47597pt" strokecolor="#606060">
                <v:path arrowok="t"/>
              </v:shape>
            </v:group>
            <v:group style="position:absolute;left:2451;top:6743;width:3536;height:2" coordorigin="2451,6743" coordsize="3536,2">
              <v:shape style="position:absolute;left:2451;top:6743;width:3536;height:2" coordorigin="2451,6743" coordsize="3536,0" path="m2451,6743l5988,6743e" filled="f" stroked="t" strokeweight=".713954pt" strokecolor="#646464">
                <v:path arrowok="t"/>
              </v:shape>
            </v:group>
            <v:group style="position:absolute;left:5140;top:6545;width:2;height:196" coordorigin="5140,6545" coordsize="2,196">
              <v:shape style="position:absolute;left:5140;top:6545;width:2;height:196" coordorigin="5140,6545" coordsize="0,196" path="m5140,6741l5140,6545e" filled="f" stroked="t" strokeweight=".237985pt" strokecolor="#878787">
                <v:path arrowok="t"/>
              </v:shape>
            </v:group>
            <v:group style="position:absolute;left:5931;top:6743;width:428;height:2" coordorigin="5931,6743" coordsize="428,2">
              <v:shape style="position:absolute;left:5931;top:6743;width:428;height:2" coordorigin="5931,6743" coordsize="428,0" path="m5931,6743l6359,6743e" filled="f" stroked="t" strokeweight=".47597pt" strokecolor="#4F4F4F">
                <v:path arrowok="t"/>
              </v:shape>
            </v:group>
            <v:group style="position:absolute;left:6302;top:6741;width:1199;height:2" coordorigin="6302,6741" coordsize="1199,2">
              <v:shape style="position:absolute;left:6302;top:6741;width:1199;height:2" coordorigin="6302,6741" coordsize="1199,0" path="m6302,6741l7501,6741e" filled="f" stroked="t" strokeweight=".713954pt" strokecolor="#676767">
                <v:path arrowok="t"/>
              </v:shape>
            </v:group>
            <v:group style="position:absolute;left:7444;top:6741;width:400;height:2" coordorigin="7444,6741" coordsize="400,2">
              <v:shape style="position:absolute;left:7444;top:6741;width:400;height:2" coordorigin="7444,6741" coordsize="400,0" path="m7444,6741l7844,6741e" filled="f" stroked="t" strokeweight=".47597pt" strokecolor="#545454">
                <v:path arrowok="t"/>
              </v:shape>
            </v:group>
            <v:group style="position:absolute;left:7811;top:6545;width:2;height:196" coordorigin="7811,6545" coordsize="2,196">
              <v:shape style="position:absolute;left:7811;top:6545;width:2;height:196" coordorigin="7811,6545" coordsize="0,196" path="m7811,6741l7811,6545e" filled="f" stroked="t" strokeweight=".237985pt" strokecolor="#2B2B2B">
                <v:path arrowok="t"/>
              </v:shape>
            </v:group>
            <v:group style="position:absolute;left:7782;top:6743;width:3779;height:2" coordorigin="7782,6743" coordsize="3779,2">
              <v:shape style="position:absolute;left:7782;top:6743;width:3779;height:2" coordorigin="7782,6743" coordsize="3779,0" path="m7782,6743l11561,6743e" filled="f" stroked="t" strokeweight=".713954pt" strokecolor="#676767">
                <v:path arrowok="t"/>
              </v:shape>
            </v:group>
            <v:group style="position:absolute;left:8815;top:6743;width:866;height:2" coordorigin="8815,6743" coordsize="866,2">
              <v:shape style="position:absolute;left:8815;top:6743;width:866;height:2" coordorigin="8815,6743" coordsize="866,0" path="m8815,6743l9681,6743e" filled="f" stroked="t" strokeweight=".47597pt" strokecolor="#4F4F4F">
                <v:path arrowok="t"/>
              </v:shape>
            </v:group>
            <v:group style="position:absolute;left:11557;top:6516;width:2;height:253" coordorigin="11557,6516" coordsize="2,253">
              <v:shape style="position:absolute;left:11557;top:6516;width:2;height:253" coordorigin="11557,6516" coordsize="0,253" path="m11557,6770l11557,6516e" filled="f" stroked="t" strokeweight=".47597pt" strokecolor="#4B4B4B">
                <v:path arrowok="t"/>
              </v:shape>
            </v:group>
            <v:group style="position:absolute;left:2456;top:6985;width:2723;height:2" coordorigin="2456,6985" coordsize="2723,2">
              <v:shape style="position:absolute;left:2456;top:6985;width:2723;height:2" coordorigin="2456,6985" coordsize="2723,0" path="m2456,6985l5179,6985e" filled="f" stroked="t" strokeweight=".47597pt" strokecolor="#5B5B5B">
                <v:path arrowok="t"/>
              </v:shape>
            </v:group>
            <v:group style="position:absolute;left:5124;top:6732;width:2;height:258" coordorigin="5124,6732" coordsize="2,258">
              <v:shape style="position:absolute;left:5124;top:6732;width:2;height:258" coordorigin="5124,6732" coordsize="0,258" path="m5124,6990l5124,6732e" filled="f" stroked="t" strokeweight=".713954pt" strokecolor="#545454">
                <v:path arrowok="t"/>
              </v:shape>
            </v:group>
            <v:group style="position:absolute;left:5107;top:6985;width:881;height:2" coordorigin="5107,6985" coordsize="881,2">
              <v:shape style="position:absolute;left:5107;top:6985;width:881;height:2" coordorigin="5107,6985" coordsize="881,0" path="m5107,6985l5988,6985e" filled="f" stroked="t" strokeweight=".951939pt" strokecolor="#676767">
                <v:path arrowok="t"/>
              </v:shape>
            </v:group>
            <v:group style="position:absolute;left:5931;top:6983;width:428;height:2" coordorigin="5931,6983" coordsize="428,2">
              <v:shape style="position:absolute;left:5931;top:6983;width:428;height:2" coordorigin="5931,6983" coordsize="428,0" path="m5931,6983l6359,6983e" filled="f" stroked="t" strokeweight=".47597pt" strokecolor="#545454">
                <v:path arrowok="t"/>
              </v:shape>
            </v:group>
            <v:group style="position:absolute;left:6302;top:6983;width:1199;height:2" coordorigin="6302,6983" coordsize="1199,2">
              <v:shape style="position:absolute;left:6302;top:6983;width:1199;height:2" coordorigin="6302,6983" coordsize="1199,0" path="m6302,6983l7501,6983e" filled="f" stroked="t" strokeweight=".951939pt" strokecolor="#707070">
                <v:path arrowok="t"/>
              </v:shape>
            </v:group>
            <v:group style="position:absolute;left:7444;top:6980;width:400;height:2" coordorigin="7444,6980" coordsize="400,2">
              <v:shape style="position:absolute;left:7444;top:6980;width:400;height:2" coordorigin="7444,6980" coordsize="400,0" path="m7444,6980l7844,6980e" filled="f" stroked="t" strokeweight=".47597pt" strokecolor="#545454">
                <v:path arrowok="t"/>
              </v:shape>
            </v:group>
            <v:group style="position:absolute;left:7811;top:6727;width:2;height:249" coordorigin="7811,6727" coordsize="2,249">
              <v:shape style="position:absolute;left:7811;top:6727;width:2;height:249" coordorigin="7811,6727" coordsize="0,249" path="m7811,6975l7811,6727e" filled="f" stroked="t" strokeweight=".237985pt" strokecolor="#4F4F4F">
                <v:path arrowok="t"/>
              </v:shape>
            </v:group>
            <v:group style="position:absolute;left:7782;top:6983;width:1090;height:2" coordorigin="7782,6983" coordsize="1090,2">
              <v:shape style="position:absolute;left:7782;top:6983;width:1090;height:2" coordorigin="7782,6983" coordsize="1090,0" path="m7782,6983l8872,6983e" filled="f" stroked="t" strokeweight=".951939pt" strokecolor="#707070">
                <v:path arrowok="t"/>
              </v:shape>
            </v:group>
            <v:group style="position:absolute;left:8815;top:6983;width:866;height:2" coordorigin="8815,6983" coordsize="866,2">
              <v:shape style="position:absolute;left:8815;top:6983;width:866;height:2" coordorigin="8815,6983" coordsize="866,0" path="m8815,6983l9681,6983e" filled="f" stroked="t" strokeweight=".47597pt" strokecolor="#4F4F4F">
                <v:path arrowok="t"/>
              </v:shape>
            </v:group>
            <v:group style="position:absolute;left:9624;top:6980;width:1947;height:2" coordorigin="9624,6980" coordsize="1947,2">
              <v:shape style="position:absolute;left:9624;top:6980;width:1947;height:2" coordorigin="9624,6980" coordsize="1947,0" path="m9624,6980l11571,6980e" filled="f" stroked="t" strokeweight=".713954pt" strokecolor="#6B6B6B">
                <v:path arrowok="t"/>
              </v:shape>
            </v:group>
            <v:group style="position:absolute;left:9805;top:6980;width:538;height:2" coordorigin="9805,6980" coordsize="538,2">
              <v:shape style="position:absolute;left:9805;top:6980;width:538;height:2" coordorigin="9805,6980" coordsize="538,0" path="m9805,6980l10343,6980e" filled="f" stroked="t" strokeweight=".951939pt" strokecolor="#808080">
                <v:path arrowok="t"/>
              </v:shape>
            </v:group>
            <v:group style="position:absolute;left:11564;top:4016;width:2;height:5235" coordorigin="11564,4016" coordsize="2,5235">
              <v:shape style="position:absolute;left:11564;top:4016;width:2;height:5235" coordorigin="11564,4016" coordsize="0,5235" path="m11564,9251l11564,4016e" filled="f" stroked="t" strokeweight=".713954pt" strokecolor="#707070">
                <v:path arrowok="t"/>
              </v:shape>
            </v:group>
            <v:group style="position:absolute;left:428;top:7219;width:338;height:2" coordorigin="428,7219" coordsize="338,2">
              <v:shape style="position:absolute;left:428;top:7219;width:338;height:2" coordorigin="428,7219" coordsize="338,0" path="m428,7219l766,7219e" filled="f" stroked="t" strokeweight=".47597pt" strokecolor="#444444">
                <v:path arrowok="t"/>
              </v:shape>
            </v:group>
            <v:group style="position:absolute;left:709;top:7219;width:10857;height:2" coordorigin="709,7219" coordsize="10857,2">
              <v:shape style="position:absolute;left:709;top:7219;width:10857;height:2" coordorigin="709,7219" coordsize="10857,0" path="m709,7219l11566,7219e" filled="f" stroked="t" strokeweight=".713954pt" strokecolor="#6B6B6B">
                <v:path arrowok="t"/>
              </v:shape>
            </v:group>
            <v:group style="position:absolute;left:5707;top:7219;width:281;height:2" coordorigin="5707,7219" coordsize="281,2">
              <v:shape style="position:absolute;left:5707;top:7219;width:281;height:2" coordorigin="5707,7219" coordsize="281,0" path="m5707,7219l5988,7219e" filled="f" stroked="t" strokeweight=".47597pt" strokecolor="#444444">
                <v:path arrowok="t"/>
              </v:shape>
            </v:group>
            <v:group style="position:absolute;left:7002;top:7219;width:500;height:2" coordorigin="7002,7219" coordsize="500,2">
              <v:shape style="position:absolute;left:7002;top:7219;width:500;height:2" coordorigin="7002,7219" coordsize="500,0" path="m7002,7219l7501,7219e" filled="f" stroked="t" strokeweight=".47597pt" strokecolor="#4F4F4F">
                <v:path arrowok="t"/>
              </v:shape>
            </v:group>
            <v:group style="position:absolute;left:8815;top:7219;width:324;height:2" coordorigin="8815,7219" coordsize="324,2">
              <v:shape style="position:absolute;left:8815;top:7219;width:324;height:2" coordorigin="8815,7219" coordsize="324,0" path="m8815,7219l9139,7219e" filled="f" stroked="t" strokeweight=".47597pt" strokecolor="#444444">
                <v:path arrowok="t"/>
              </v:shape>
            </v:group>
            <v:group style="position:absolute;left:433;top:4532;width:2;height:6426" coordorigin="433,4532" coordsize="2,6426">
              <v:shape style="position:absolute;left:433;top:4532;width:2;height:6426" coordorigin="433,4532" coordsize="0,6426" path="m433,10958l433,4532e" filled="f" stroked="t" strokeweight=".47597pt" strokecolor="#575757">
                <v:path arrowok="t"/>
              </v:shape>
            </v:group>
            <v:group style="position:absolute;left:428;top:7688;width:743;height:2" coordorigin="428,7688" coordsize="743,2">
              <v:shape style="position:absolute;left:428;top:7688;width:743;height:2" coordorigin="428,7688" coordsize="743,0" path="m428,7688l1171,7688e" filled="f" stroked="t" strokeweight=".47597pt" strokecolor="#3F3F3F">
                <v:path arrowok="t"/>
              </v:shape>
            </v:group>
            <v:group style="position:absolute;left:452;top:7690;width:3513;height:2" coordorigin="452,7690" coordsize="3513,2">
              <v:shape style="position:absolute;left:452;top:7690;width:3513;height:2" coordorigin="452,7690" coordsize="3513,0" path="m452,7690l3965,7690e" filled="f" stroked="t" strokeweight=".713954pt" strokecolor="#646464">
                <v:path arrowok="t"/>
              </v:shape>
            </v:group>
            <v:group style="position:absolute;left:3908;top:7688;width:195;height:2" coordorigin="3908,7688" coordsize="195,2">
              <v:shape style="position:absolute;left:3908;top:7688;width:195;height:2" coordorigin="3908,7688" coordsize="195,0" path="m3908,7688l4103,7688e" filled="f" stroked="t" strokeweight=".47597pt" strokecolor="#484848">
                <v:path arrowok="t"/>
              </v:shape>
            </v:group>
            <v:group style="position:absolute;left:4046;top:7688;width:1718;height:2" coordorigin="4046,7688" coordsize="1718,2">
              <v:shape style="position:absolute;left:4046;top:7688;width:1718;height:2" coordorigin="4046,7688" coordsize="1718,0" path="m4046,7688l5764,7688e" filled="f" stroked="t" strokeweight=".713954pt" strokecolor="#646464">
                <v:path arrowok="t"/>
              </v:shape>
            </v:group>
            <v:group style="position:absolute;left:5707;top:7688;width:281;height:2" coordorigin="5707,7688" coordsize="281,2">
              <v:shape style="position:absolute;left:5707;top:7688;width:281;height:2" coordorigin="5707,7688" coordsize="281,0" path="m5707,7688l5988,7688e" filled="f" stroked="t" strokeweight=".47597pt" strokecolor="#444444">
                <v:path arrowok="t"/>
              </v:shape>
            </v:group>
            <v:group style="position:absolute;left:5931;top:7688;width:1128;height:2" coordorigin="5931,7688" coordsize="1128,2">
              <v:shape style="position:absolute;left:5931;top:7688;width:1128;height:2" coordorigin="5931,7688" coordsize="1128,0" path="m5931,7688l7059,7688e" filled="f" stroked="t" strokeweight=".951939pt" strokecolor="#707070">
                <v:path arrowok="t"/>
              </v:shape>
            </v:group>
            <v:group style="position:absolute;left:7002;top:7688;width:500;height:2" coordorigin="7002,7688" coordsize="500,2">
              <v:shape style="position:absolute;left:7002;top:7688;width:500;height:2" coordorigin="7002,7688" coordsize="500,0" path="m7002,7688l7501,7688e" filled="f" stroked="t" strokeweight=".47597pt" strokecolor="#444444">
                <v:path arrowok="t"/>
              </v:shape>
            </v:group>
            <v:group style="position:absolute;left:7444;top:7685;width:961;height:2" coordorigin="7444,7685" coordsize="961,2">
              <v:shape style="position:absolute;left:7444;top:7685;width:961;height:2" coordorigin="7444,7685" coordsize="961,0" path="m7444,7685l8406,7685e" filled="f" stroked="t" strokeweight=".951939pt" strokecolor="#707070">
                <v:path arrowok="t"/>
              </v:shape>
            </v:group>
            <v:group style="position:absolute;left:8349;top:7685;width:524;height:2" coordorigin="8349,7685" coordsize="524,2">
              <v:shape style="position:absolute;left:8349;top:7685;width:524;height:2" coordorigin="8349,7685" coordsize="524,0" path="m8349,7685l8872,7685e" filled="f" stroked="t" strokeweight=".47597pt" strokecolor="#5B5B5B">
                <v:path arrowok="t"/>
              </v:shape>
            </v:group>
            <v:group style="position:absolute;left:8815;top:7685;width:919;height:2" coordorigin="8815,7685" coordsize="919,2">
              <v:shape style="position:absolute;left:8815;top:7685;width:919;height:2" coordorigin="8815,7685" coordsize="919,0" path="m8815,7685l9734,7685e" filled="f" stroked="t" strokeweight=".951939pt" strokecolor="#7C7C7C">
                <v:path arrowok="t"/>
              </v:shape>
            </v:group>
            <v:group style="position:absolute;left:9624;top:7688;width:295;height:2" coordorigin="9624,7688" coordsize="295,2">
              <v:shape style="position:absolute;left:9624;top:7688;width:295;height:2" coordorigin="9624,7688" coordsize="295,0" path="m9624,7688l9919,7688e" filled="f" stroked="t" strokeweight=".713954pt" strokecolor="#606060">
                <v:path arrowok="t"/>
              </v:shape>
            </v:group>
            <v:group style="position:absolute;left:9862;top:7683;width:205;height:2" coordorigin="9862,7683" coordsize="205,2">
              <v:shape style="position:absolute;left:9862;top:7683;width:205;height:2" coordorigin="9862,7683" coordsize="205,0" path="m9862,7683l10067,7683e" filled="f" stroked="t" strokeweight=".47597pt" strokecolor="#545454">
                <v:path arrowok="t"/>
              </v:shape>
            </v:group>
            <v:group style="position:absolute;left:10010;top:7683;width:1566;height:2" coordorigin="10010,7683" coordsize="1566,2">
              <v:shape style="position:absolute;left:10010;top:7683;width:1566;height:2" coordorigin="10010,7683" coordsize="1566,0" path="m10010,7683l11576,7683e" filled="f" stroked="t" strokeweight=".713954pt" strokecolor="#6B6B6B">
                <v:path arrowok="t"/>
              </v:shape>
            </v:group>
            <v:group style="position:absolute;left:2456;top:7358;width:2;height:588" coordorigin="2456,7358" coordsize="2,588">
              <v:shape style="position:absolute;left:2456;top:7358;width:2;height:588" coordorigin="2456,7358" coordsize="0,588" path="m2456,7946l2456,7358e" filled="f" stroked="t" strokeweight=".951939pt" strokecolor="#676767">
                <v:path arrowok="t"/>
              </v:shape>
            </v:group>
            <v:group style="position:absolute;left:5140;top:7669;width:2;height:249" coordorigin="5140,7669" coordsize="2,249">
              <v:shape style="position:absolute;left:5140;top:7669;width:2;height:249" coordorigin="5140,7669" coordsize="0,249" path="m5140,7917l5140,7669e" filled="f" stroked="t" strokeweight=".237985pt" strokecolor="#838383">
                <v:path arrowok="t"/>
              </v:shape>
            </v:group>
            <v:group style="position:absolute;left:5088;top:7929;width:3784;height:2" coordorigin="5088,7929" coordsize="3784,2">
              <v:shape style="position:absolute;left:5088;top:7929;width:3784;height:2" coordorigin="5088,7929" coordsize="3784,0" path="m5088,7929l8872,7929e" filled="f" stroked="t" strokeweight=".713954pt" strokecolor="#707070">
                <v:path arrowok="t"/>
              </v:shape>
            </v:group>
            <v:group style="position:absolute;left:8815;top:7927;width:324;height:2" coordorigin="8815,7927" coordsize="324,2">
              <v:shape style="position:absolute;left:8815;top:7927;width:324;height:2" coordorigin="8815,7927" coordsize="324,0" path="m8815,7927l9139,7927e" filled="f" stroked="t" strokeweight=".47597pt" strokecolor="#3F3F3F">
                <v:path arrowok="t"/>
              </v:shape>
            </v:group>
            <v:group style="position:absolute;left:9082;top:7927;width:276;height:2" coordorigin="9082,7927" coordsize="276,2">
              <v:shape style="position:absolute;left:9082;top:7927;width:276;height:2" coordorigin="9082,7927" coordsize="276,0" path="m9082,7927l9358,7927e" filled="f" stroked="t" strokeweight=".47597pt" strokecolor="#575757">
                <v:path arrowok="t"/>
              </v:shape>
            </v:group>
            <v:group style="position:absolute;left:9300;top:7927;width:2275;height:2" coordorigin="9300,7927" coordsize="2275,2">
              <v:shape style="position:absolute;left:9300;top:7927;width:2275;height:2" coordorigin="9300,7927" coordsize="2275,0" path="m9300,7927l11576,7927e" filled="f" stroked="t" strokeweight=".713954pt" strokecolor="#777777">
                <v:path arrowok="t"/>
              </v:shape>
            </v:group>
            <v:group style="position:absolute;left:2427;top:7917;width:2;height:263" coordorigin="2427,7917" coordsize="2,263">
              <v:shape style="position:absolute;left:2427;top:7917;width:2;height:263" coordorigin="2427,7917" coordsize="0,263" path="m2427,8180l2427,7917e" filled="f" stroked="t" strokeweight=".237985pt" strokecolor="#000000">
                <v:path arrowok="t"/>
              </v:shape>
            </v:group>
            <v:group style="position:absolute;left:5140;top:7917;width:2;height:263" coordorigin="5140,7917" coordsize="2,263">
              <v:shape style="position:absolute;left:5140;top:7917;width:2;height:263" coordorigin="5140,7917" coordsize="0,263" path="m5140,8180l5140,7917e" filled="f" stroked="t" strokeweight=".237985pt" strokecolor="#707070">
                <v:path arrowok="t"/>
              </v:shape>
            </v:group>
            <v:group style="position:absolute;left:9462;top:8171;width:219;height:2" coordorigin="9462,8171" coordsize="219,2">
              <v:shape style="position:absolute;left:9462;top:8171;width:219;height:2" coordorigin="9462,8171" coordsize="219,0" path="m9462,8171l9681,8171e" filled="f" stroked="t" strokeweight=".47597pt" strokecolor="#575757">
                <v:path arrowok="t"/>
              </v:shape>
            </v:group>
            <v:group style="position:absolute;left:5112;top:8168;width:6459;height:2" coordorigin="5112,8168" coordsize="6459,2">
              <v:shape style="position:absolute;left:5112;top:8168;width:6459;height:2" coordorigin="5112,8168" coordsize="6459,0" path="m5112,8168l11571,8168e" filled="f" stroked="t" strokeweight=".713954pt" strokecolor="#707070">
                <v:path arrowok="t"/>
              </v:shape>
            </v:group>
            <v:group style="position:absolute;left:433;top:8414;width:333;height:2" coordorigin="433,8414" coordsize="333,2">
              <v:shape style="position:absolute;left:433;top:8414;width:333;height:2" coordorigin="433,8414" coordsize="333,0" path="m433,8414l766,8414e" filled="f" stroked="t" strokeweight=".47597pt" strokecolor="#4F4F4F">
                <v:path arrowok="t"/>
              </v:shape>
            </v:group>
            <v:group style="position:absolute;left:709;top:8412;width:1752;height:2" coordorigin="709,8412" coordsize="1752,2">
              <v:shape style="position:absolute;left:709;top:8412;width:1752;height:2" coordorigin="709,8412" coordsize="1752,0" path="m709,8412l2461,8412e" filled="f" stroked="t" strokeweight=".713954pt" strokecolor="#646464">
                <v:path arrowok="t"/>
              </v:shape>
            </v:group>
            <v:group style="position:absolute;left:2427;top:8180;width:2;height:229" coordorigin="2427,8180" coordsize="2,229">
              <v:shape style="position:absolute;left:2427;top:8180;width:2;height:229" coordorigin="2427,8180" coordsize="0,229" path="m2427,8410l2427,8180e" filled="f" stroked="t" strokeweight=".237985pt" strokecolor="#3F3F3F">
                <v:path arrowok="t"/>
              </v:shape>
            </v:group>
            <v:group style="position:absolute;left:2399;top:8414;width:624;height:2" coordorigin="2399,8414" coordsize="624,2">
              <v:shape style="position:absolute;left:2399;top:8414;width:624;height:2" coordorigin="2399,8414" coordsize="624,0" path="m2399,8414l3022,8414e" filled="f" stroked="t" strokeweight=".47597pt" strokecolor="#4F4F4F">
                <v:path arrowok="t"/>
              </v:shape>
            </v:group>
            <v:group style="position:absolute;left:2932;top:8414;width:1033;height:2" coordorigin="2932,8414" coordsize="1033,2">
              <v:shape style="position:absolute;left:2932;top:8414;width:1033;height:2" coordorigin="2932,8414" coordsize="1033,0" path="m2932,8414l3965,8414e" filled="f" stroked="t" strokeweight=".713954pt" strokecolor="#646464">
                <v:path arrowok="t"/>
              </v:shape>
            </v:group>
            <v:group style="position:absolute;left:3908;top:8414;width:195;height:2" coordorigin="3908,8414" coordsize="195,2">
              <v:shape style="position:absolute;left:3908;top:8414;width:195;height:2" coordorigin="3908,8414" coordsize="195,0" path="m3908,8414l4103,8414e" filled="f" stroked="t" strokeweight=".47597pt" strokecolor="#3B3B3B">
                <v:path arrowok="t"/>
              </v:shape>
            </v:group>
            <v:group style="position:absolute;left:5140;top:8180;width:2;height:229" coordorigin="5140,8180" coordsize="2,229">
              <v:shape style="position:absolute;left:5140;top:8180;width:2;height:229" coordorigin="5140,8180" coordsize="0,229" path="m5140,8410l5140,8180e" filled="f" stroked="t" strokeweight=".237985pt" strokecolor="#575757">
                <v:path arrowok="t"/>
              </v:shape>
            </v:group>
            <v:group style="position:absolute;left:5112;top:8414;width:876;height:2" coordorigin="5112,8414" coordsize="876,2">
              <v:shape style="position:absolute;left:5112;top:8414;width:876;height:2" coordorigin="5112,8414" coordsize="876,0" path="m5112,8414l5988,8414e" filled="f" stroked="t" strokeweight=".47597pt" strokecolor="#545454">
                <v:path arrowok="t"/>
              </v:shape>
            </v:group>
            <v:group style="position:absolute;left:4046;top:8412;width:7525;height:2" coordorigin="4046,8412" coordsize="7525,2">
              <v:shape style="position:absolute;left:4046;top:8412;width:7525;height:2" coordorigin="4046,8412" coordsize="7525,0" path="m4046,8412l11571,8412e" filled="f" stroked="t" strokeweight=".713954pt" strokecolor="#6B6B6B">
                <v:path arrowok="t"/>
              </v:shape>
            </v:group>
            <v:group style="position:absolute;left:9624;top:8410;width:443;height:2" coordorigin="9624,8410" coordsize="443,2">
              <v:shape style="position:absolute;left:9624;top:8410;width:443;height:2" coordorigin="9624,8410" coordsize="443,0" path="m9624,8410l10067,8410e" filled="f" stroked="t" strokeweight=".47597pt" strokecolor="#5B5B5B">
                <v:path arrowok="t"/>
              </v:shape>
            </v:group>
            <v:group style="position:absolute;left:2458;top:8367;width:2;height:583" coordorigin="2458,8367" coordsize="2,583">
              <v:shape style="position:absolute;left:2458;top:8367;width:2;height:583" coordorigin="2458,8367" coordsize="0,583" path="m2458,8950l2458,8367e" filled="f" stroked="t" strokeweight=".713954pt" strokecolor="#878787">
                <v:path arrowok="t"/>
              </v:shape>
            </v:group>
            <v:group style="position:absolute;left:428;top:9230;width:1347;height:2" coordorigin="428,9230" coordsize="1347,2">
              <v:shape style="position:absolute;left:428;top:9230;width:1347;height:2" coordorigin="428,9230" coordsize="1347,0" path="m428,9230l1775,9230e" filled="f" stroked="t" strokeweight=".47597pt" strokecolor="#4F4F4F">
                <v:path arrowok="t"/>
              </v:shape>
            </v:group>
            <v:group style="position:absolute;left:1566;top:9230;width:895;height:2" coordorigin="1566,9230" coordsize="895,2">
              <v:shape style="position:absolute;left:1566;top:9230;width:895;height:2" coordorigin="1566,9230" coordsize="895,0" path="m1566,9230l2461,9230e" filled="f" stroked="t" strokeweight=".951939pt" strokecolor="#6B6B6B">
                <v:path arrowok="t"/>
              </v:shape>
            </v:group>
            <v:group style="position:absolute;left:2427;top:8921;width:2;height:301" coordorigin="2427,8921" coordsize="2,301">
              <v:shape style="position:absolute;left:2427;top:8921;width:2;height:301" coordorigin="2427,8921" coordsize="0,301" path="m2427,9222l2427,8921e" filled="f" stroked="t" strokeweight=".237985pt" strokecolor="#575757">
                <v:path arrowok="t"/>
              </v:shape>
            </v:group>
            <v:group style="position:absolute;left:2399;top:9230;width:624;height:2" coordorigin="2399,9230" coordsize="624,2">
              <v:shape style="position:absolute;left:2399;top:9230;width:624;height:2" coordorigin="2399,9230" coordsize="624,0" path="m2399,9230l3022,9230e" filled="f" stroked="t" strokeweight=".47597pt" strokecolor="#545454">
                <v:path arrowok="t"/>
              </v:shape>
            </v:group>
            <v:group style="position:absolute;left:4046;top:9230;width:814;height:2" coordorigin="4046,9230" coordsize="814,2">
              <v:shape style="position:absolute;left:4046;top:9230;width:814;height:2" coordorigin="4046,9230" coordsize="814,0" path="m4046,9230l4860,9230e" filled="f" stroked="t" strokeweight=".47597pt" strokecolor="#4F4F4F">
                <v:path arrowok="t"/>
              </v:shape>
            </v:group>
            <v:group style="position:absolute;left:5707;top:9227;width:281;height:2" coordorigin="5707,9227" coordsize="281,2">
              <v:shape style="position:absolute;left:5707;top:9227;width:281;height:2" coordorigin="5707,9227" coordsize="281,0" path="m5707,9227l5988,9227e" filled="f" stroked="t" strokeweight=".47597pt" strokecolor="#484848">
                <v:path arrowok="t"/>
              </v:shape>
            </v:group>
            <v:group style="position:absolute;left:7002;top:9227;width:500;height:2" coordorigin="7002,9227" coordsize="500,2">
              <v:shape style="position:absolute;left:7002;top:9227;width:500;height:2" coordorigin="7002,9227" coordsize="500,0" path="m7002,9227l7501,9227e" filled="f" stroked="t" strokeweight=".47597pt" strokecolor="#545454">
                <v:path arrowok="t"/>
              </v:shape>
            </v:group>
            <v:group style="position:absolute;left:8349;top:9225;width:524;height:2" coordorigin="8349,9225" coordsize="524,2">
              <v:shape style="position:absolute;left:8349;top:9225;width:524;height:2" coordorigin="8349,9225" coordsize="524,0" path="m8349,9225l8872,9225e" filled="f" stroked="t" strokeweight=".47597pt" strokecolor="#676767">
                <v:path arrowok="t"/>
              </v:shape>
            </v:group>
            <v:group style="position:absolute;left:8801;top:9222;width:690;height:2" coordorigin="8801,9222" coordsize="690,2">
              <v:shape style="position:absolute;left:8801;top:9222;width:690;height:2" coordorigin="8801,9222" coordsize="690,0" path="m8801,9222l9491,9222e" filled="f" stroked="t" strokeweight=".951939pt" strokecolor="#808080">
                <v:path arrowok="t"/>
              </v:shape>
            </v:group>
            <v:group style="position:absolute;left:2861;top:9227;width:8715;height:2" coordorigin="2861,9227" coordsize="8715,2">
              <v:shape style="position:absolute;left:2861;top:9227;width:8715;height:2" coordorigin="2861,9227" coordsize="8715,0" path="m2861,9227l11576,9227e" filled="f" stroked="t" strokeweight=".713954pt" strokecolor="#6B6B6B">
                <v:path arrowok="t"/>
              </v:shape>
            </v:group>
            <v:group style="position:absolute;left:9462;top:9222;width:690;height:2" coordorigin="9462,9222" coordsize="690,2">
              <v:shape style="position:absolute;left:9462;top:9222;width:690;height:2" coordorigin="9462,9222" coordsize="690,0" path="m9462,9222l10152,9222e" filled="f" stroked="t" strokeweight=".47597pt" strokecolor="#5B6764">
                <v:path arrowok="t"/>
              </v:shape>
            </v:group>
            <v:group style="position:absolute;left:2427;top:9208;width:2;height:273" coordorigin="2427,9208" coordsize="2,273">
              <v:shape style="position:absolute;left:2427;top:9208;width:2;height:273" coordorigin="2427,9208" coordsize="0,273" path="m2427,9481l2427,9208e" filled="f" stroked="t" strokeweight=".237985pt" strokecolor="#707070">
                <v:path arrowok="t"/>
              </v:shape>
            </v:group>
            <v:group style="position:absolute;left:11578;top:6822;width:2;height:6019" coordorigin="11578,6822" coordsize="2,6019">
              <v:shape style="position:absolute;left:11578;top:6822;width:2;height:6019" coordorigin="11578,6822" coordsize="0,6019" path="m11578,12842l11578,6822e" filled="f" stroked="t" strokeweight=".47597pt" strokecolor="#6B6B6B">
                <v:path arrowok="t"/>
              </v:shape>
            </v:group>
            <v:group style="position:absolute;left:438;top:9452;width:2;height:282" coordorigin="438,9452" coordsize="2,282">
              <v:shape style="position:absolute;left:438;top:9452;width:2;height:282" coordorigin="438,9452" coordsize="0,282" path="m438,9734l438,9452e" filled="f" stroked="t" strokeweight=".47597pt" strokecolor="#3F3F3F">
                <v:path arrowok="t"/>
              </v:shape>
            </v:group>
            <v:group style="position:absolute;left:2427;top:9481;width:2;height:225" coordorigin="2427,9481" coordsize="2,225">
              <v:shape style="position:absolute;left:2427;top:9481;width:2;height:225" coordorigin="2427,9481" coordsize="0,225" path="m2427,9705l2427,9481e" filled="f" stroked="t" strokeweight=".237985pt" strokecolor="#000000">
                <v:path arrowok="t"/>
              </v:shape>
            </v:group>
            <v:group style="position:absolute;left:433;top:10083;width:752;height:2" coordorigin="433,10083" coordsize="752,2">
              <v:shape style="position:absolute;left:433;top:10083;width:752;height:2" coordorigin="433,10083" coordsize="752,0" path="m433,10083l1185,10083e" filled="f" stroked="t" strokeweight=".951939pt" strokecolor="#6B6B6B">
                <v:path arrowok="t"/>
              </v:shape>
            </v:group>
            <v:group style="position:absolute;left:447;top:9677;width:2;height:5718" coordorigin="447,9677" coordsize="2,5718">
              <v:shape style="position:absolute;left:447;top:9677;width:2;height:5718" coordorigin="447,9677" coordsize="0,5718" path="m447,15395l447,9677e" filled="f" stroked="t" strokeweight=".951939pt" strokecolor="#5B5B5B">
                <v:path arrowok="t"/>
              </v:shape>
            </v:group>
            <v:group style="position:absolute;left:1114;top:10083;width:662;height:2" coordorigin="1114,10083" coordsize="662,2">
              <v:shape style="position:absolute;left:1114;top:10083;width:662;height:2" coordorigin="1114,10083" coordsize="662,0" path="m1114,10083l1775,10083e" filled="f" stroked="t" strokeweight=".47597pt" strokecolor="#484848">
                <v:path arrowok="t"/>
              </v:shape>
            </v:group>
            <v:group style="position:absolute;left:2427;top:9705;width:2;height:617" coordorigin="2427,9705" coordsize="2,617">
              <v:shape style="position:absolute;left:2427;top:9705;width:2;height:617" coordorigin="2427,9705" coordsize="0,617" path="m2427,10322l2427,9705e" filled="f" stroked="t" strokeweight=".237985pt" strokecolor="#747474">
                <v:path arrowok="t"/>
              </v:shape>
            </v:group>
            <v:group style="position:absolute;left:1718;top:10081;width:4046;height:2" coordorigin="1718,10081" coordsize="4046,2">
              <v:shape style="position:absolute;left:1718;top:10081;width:4046;height:2" coordorigin="1718,10081" coordsize="4046,0" path="m1718,10081l5764,10081e" filled="f" stroked="t" strokeweight=".713954pt" strokecolor="#646464">
                <v:path arrowok="t"/>
              </v:shape>
            </v:group>
            <v:group style="position:absolute;left:5707;top:10078;width:281;height:2" coordorigin="5707,10078" coordsize="281,2">
              <v:shape style="position:absolute;left:5707;top:10078;width:281;height:2" coordorigin="5707,10078" coordsize="281,0" path="m5707,10078l5988,10078e" filled="f" stroked="t" strokeweight=".47597pt" strokecolor="#444444">
                <v:path arrowok="t"/>
              </v:shape>
            </v:group>
            <v:group style="position:absolute;left:7782;top:10073;width:624;height:2" coordorigin="7782,10073" coordsize="624,2">
              <v:shape style="position:absolute;left:7782;top:10073;width:624;height:2" coordorigin="7782,10073" coordsize="624,0" path="m7782,10073l8406,10073e" filled="f" stroked="t" strokeweight=".47597pt" strokecolor="#484848">
                <v:path arrowok="t"/>
              </v:shape>
            </v:group>
            <v:group style="position:absolute;left:9300;top:10073;width:381;height:2" coordorigin="9300,10073" coordsize="381,2">
              <v:shape style="position:absolute;left:9300;top:10073;width:381;height:2" coordorigin="9300,10073" coordsize="381,0" path="m9300,10073l9681,10073e" filled="f" stroked="t" strokeweight=".47597pt" strokecolor="#5B5B5B">
                <v:path arrowok="t"/>
              </v:shape>
            </v:group>
            <v:group style="position:absolute;left:5931;top:10073;width:5650;height:2" coordorigin="5931,10073" coordsize="5650,2">
              <v:shape style="position:absolute;left:5931;top:10073;width:5650;height:2" coordorigin="5931,10073" coordsize="5650,0" path="m5931,10073l11580,10073e" filled="f" stroked="t" strokeweight=".713954pt" strokecolor="#707070">
                <v:path arrowok="t"/>
              </v:shape>
            </v:group>
            <v:group style="position:absolute;left:11576;top:9600;width:2;height:502" coordorigin="11576,9600" coordsize="2,502">
              <v:shape style="position:absolute;left:11576;top:9600;width:2;height:502" coordorigin="11576,9600" coordsize="0,502" path="m11576,10102l11576,9600e" filled="f" stroked="t" strokeweight=".47597pt" strokecolor="#545454">
                <v:path arrowok="t"/>
              </v:shape>
            </v:group>
            <v:group style="position:absolute;left:3908;top:10327;width:195;height:2" coordorigin="3908,10327" coordsize="195,2">
              <v:shape style="position:absolute;left:3908;top:10327;width:195;height:2" coordorigin="3908,10327" coordsize="195,0" path="m3908,10327l4103,10327e" filled="f" stroked="t" strokeweight=".47597pt" strokecolor="#3B3B3B">
                <v:path arrowok="t"/>
              </v:shape>
            </v:group>
            <v:group style="position:absolute;left:5112;top:10327;width:652;height:2" coordorigin="5112,10327" coordsize="652,2">
              <v:shape style="position:absolute;left:5112;top:10327;width:652;height:2" coordorigin="5112,10327" coordsize="652,0" path="m5112,10327l5764,10327e" filled="f" stroked="t" strokeweight=".47597pt" strokecolor="#4B4B4B">
                <v:path arrowok="t"/>
              </v:shape>
            </v:group>
            <v:group style="position:absolute;left:438;top:10327;width:7401;height:2" coordorigin="438,10327" coordsize="7401,2">
              <v:shape style="position:absolute;left:438;top:10327;width:7401;height:2" coordorigin="438,10327" coordsize="7401,0" path="m438,10327l7839,10327e" filled="f" stroked="t" strokeweight=".713954pt" strokecolor="#646464">
                <v:path arrowok="t"/>
              </v:shape>
            </v:group>
            <v:group style="position:absolute;left:6302;top:10322;width:757;height:2" coordorigin="6302,10322" coordsize="757,2">
              <v:shape style="position:absolute;left:6302;top:10322;width:757;height:2" coordorigin="6302,10322" coordsize="757,0" path="m6302,10322l7059,10322e" filled="f" stroked="t" strokeweight=".47597pt" strokecolor="#4F4F4F">
                <v:path arrowok="t"/>
              </v:shape>
            </v:group>
            <v:group style="position:absolute;left:7782;top:10322;width:624;height:2" coordorigin="7782,10322" coordsize="624,2">
              <v:shape style="position:absolute;left:7782;top:10322;width:624;height:2" coordorigin="7782,10322" coordsize="624,0" path="m7782,10322l8406,10322e" filled="f" stroked="t" strokeweight=".47597pt" strokecolor="#4F4F4F">
                <v:path arrowok="t"/>
              </v:shape>
            </v:group>
            <v:group style="position:absolute;left:8272;top:10320;width:733;height:2" coordorigin="8272,10320" coordsize="733,2">
              <v:shape style="position:absolute;left:8272;top:10320;width:733;height:2" coordorigin="8272,10320" coordsize="733,0" path="m8272,10320l9005,10320e" filled="f" stroked="t" strokeweight=".951939pt" strokecolor="#777777">
                <v:path arrowok="t"/>
              </v:shape>
            </v:group>
            <v:group style="position:absolute;left:8948;top:10317;width:409;height:2" coordorigin="8948,10317" coordsize="409,2">
              <v:shape style="position:absolute;left:8948;top:10317;width:409;height:2" coordorigin="8948,10317" coordsize="409,0" path="m8948,10317l9358,10317e" filled="f" stroked="t" strokeweight=".47597pt" strokecolor="#575757">
                <v:path arrowok="t"/>
              </v:shape>
            </v:group>
            <v:group style="position:absolute;left:9300;top:10317;width:2285;height:2" coordorigin="9300,10317" coordsize="2285,2">
              <v:shape style="position:absolute;left:9300;top:10317;width:2285;height:2" coordorigin="9300,10317" coordsize="2285,0" path="m9300,10317l11585,10317e" filled="f" stroked="t" strokeweight=".713954pt" strokecolor="#747474">
                <v:path arrowok="t"/>
              </v:shape>
            </v:group>
            <v:group style="position:absolute;left:438;top:10575;width:2023;height:2" coordorigin="438,10575" coordsize="2023,2">
              <v:shape style="position:absolute;left:438;top:10575;width:2023;height:2" coordorigin="438,10575" coordsize="2023,0" path="m438,10575l2461,10575e" filled="f" stroked="t" strokeweight=".713954pt" strokecolor="#5B5B5B">
                <v:path arrowok="t"/>
              </v:shape>
            </v:group>
            <v:group style="position:absolute;left:2427;top:10308;width:2;height:282" coordorigin="2427,10308" coordsize="2,282">
              <v:shape style="position:absolute;left:2427;top:10308;width:2;height:282" coordorigin="2427,10308" coordsize="0,282" path="m2427,10590l2427,10308e" filled="f" stroked="t" strokeweight=".237985pt" strokecolor="#545454">
                <v:path arrowok="t"/>
              </v:shape>
            </v:group>
            <v:group style="position:absolute;left:2399;top:10575;width:624;height:2" coordorigin="2399,10575" coordsize="624,2">
              <v:shape style="position:absolute;left:2399;top:10575;width:624;height:2" coordorigin="2399,10575" coordsize="624,0" path="m2399,10575l3022,10575e" filled="f" stroked="t" strokeweight=".47597pt" strokecolor="#545454">
                <v:path arrowok="t"/>
              </v:shape>
            </v:group>
            <v:group style="position:absolute;left:2842;top:10575;width:690;height:2" coordorigin="2842,10575" coordsize="690,2">
              <v:shape style="position:absolute;left:2842;top:10575;width:690;height:2" coordorigin="2842,10575" coordsize="690,0" path="m2842,10575l3532,10575e" filled="f" stroked="t" strokeweight=".951939pt" strokecolor="#6B6B6B">
                <v:path arrowok="t"/>
              </v:shape>
            </v:group>
            <v:group style="position:absolute;left:3475;top:10573;width:490;height:2" coordorigin="3475,10573" coordsize="490,2">
              <v:shape style="position:absolute;left:3475;top:10573;width:490;height:2" coordorigin="3475,10573" coordsize="490,0" path="m3475,10573l3965,10573e" filled="f" stroked="t" strokeweight=".47597pt" strokecolor="#545454">
                <v:path arrowok="t"/>
              </v:shape>
            </v:group>
            <v:group style="position:absolute;left:3908;top:10575;width:195;height:2" coordorigin="3908,10575" coordsize="195,2">
              <v:shape style="position:absolute;left:3908;top:10575;width:195;height:2" coordorigin="3908,10575" coordsize="195,0" path="m3908,10575l4103,10575e" filled="f" stroked="t" strokeweight=".47597pt" strokecolor="#3B3B3B">
                <v:path arrowok="t"/>
              </v:shape>
            </v:group>
            <v:group style="position:absolute;left:4046;top:10575;width:814;height:2" coordorigin="4046,10575" coordsize="814,2">
              <v:shape style="position:absolute;left:4046;top:10575;width:814;height:2" coordorigin="4046,10575" coordsize="814,0" path="m4046,10575l4860,10575e" filled="f" stroked="t" strokeweight=".713954pt" strokecolor="#6B6B6B">
                <v:path arrowok="t"/>
              </v:shape>
            </v:group>
            <v:group style="position:absolute;left:4803;top:10571;width:366;height:2" coordorigin="4803,10571" coordsize="366,2">
              <v:shape style="position:absolute;left:4803;top:10571;width:366;height:2" coordorigin="4803,10571" coordsize="366,0" path="m4803,10571l5169,10571e" filled="f" stroked="t" strokeweight=".47597pt" strokecolor="#484848">
                <v:path arrowok="t"/>
              </v:shape>
            </v:group>
            <v:group style="position:absolute;left:5112;top:10568;width:2389;height:2" coordorigin="5112,10568" coordsize="2389,2">
              <v:shape style="position:absolute;left:5112;top:10568;width:2389;height:2" coordorigin="5112,10568" coordsize="2389,0" path="m5112,10568l7501,10568e" filled="f" stroked="t" strokeweight=".713954pt" strokecolor="#676767">
                <v:path arrowok="t"/>
              </v:shape>
            </v:group>
            <v:group style="position:absolute;left:7444;top:10566;width:395;height:2" coordorigin="7444,10566" coordsize="395,2">
              <v:shape style="position:absolute;left:7444;top:10566;width:395;height:2" coordorigin="7444,10566" coordsize="395,0" path="m7444,10566l7839,10566e" filled="f" stroked="t" strokeweight=".47597pt" strokecolor="#575757">
                <v:path arrowok="t"/>
              </v:shape>
            </v:group>
            <v:group style="position:absolute;left:7725;top:10566;width:695;height:2" coordorigin="7725,10566" coordsize="695,2">
              <v:shape style="position:absolute;left:7725;top:10566;width:695;height:2" coordorigin="7725,10566" coordsize="695,0" path="m7725,10566l8420,10566e" filled="f" stroked="t" strokeweight=".951939pt" strokecolor="#6B6B6B">
                <v:path arrowok="t"/>
              </v:shape>
            </v:group>
            <v:group style="position:absolute;left:8349;top:10563;width:790;height:2" coordorigin="8349,10563" coordsize="790,2">
              <v:shape style="position:absolute;left:8349;top:10563;width:790;height:2" coordorigin="8349,10563" coordsize="790,0" path="m8349,10563l9139,10563e" filled="f" stroked="t" strokeweight=".47597pt" strokecolor="#545454">
                <v:path arrowok="t"/>
              </v:shape>
            </v:group>
            <v:group style="position:absolute;left:9082;top:10563;width:633;height:2" coordorigin="9082,10563" coordsize="633,2">
              <v:shape style="position:absolute;left:9082;top:10563;width:633;height:2" coordorigin="9082,10563" coordsize="633,0" path="m9082,10563l9715,10563e" filled="f" stroked="t" strokeweight=".951939pt" strokecolor="#7C7C7C">
                <v:path arrowok="t"/>
              </v:shape>
            </v:group>
            <v:group style="position:absolute;left:9624;top:10561;width:443;height:2" coordorigin="9624,10561" coordsize="443,2">
              <v:shape style="position:absolute;left:9624;top:10561;width:443;height:2" coordorigin="9624,10561" coordsize="443,0" path="m9624,10561l10067,10561e" filled="f" stroked="t" strokeweight=".47597pt" strokecolor="#545454">
                <v:path arrowok="t"/>
              </v:shape>
            </v:group>
            <v:group style="position:absolute;left:10010;top:10561;width:1575;height:2" coordorigin="10010,10561" coordsize="1575,2">
              <v:shape style="position:absolute;left:10010;top:10561;width:1575;height:2" coordorigin="10010,10561" coordsize="1575,0" path="m10010,10561l11585,10561e" filled="f" stroked="t" strokeweight=".713954pt" strokecolor="#747474">
                <v:path arrowok="t"/>
              </v:shape>
            </v:group>
            <v:group style="position:absolute;left:2427;top:10575;width:2;height:234" coordorigin="2427,10575" coordsize="2,234">
              <v:shape style="position:absolute;left:2427;top:10575;width:2;height:234" coordorigin="2427,10575" coordsize="0,234" path="m2427,10810l2427,10575e" filled="f" stroked="t" strokeweight=".237985pt" strokecolor="#2B2B2B">
                <v:path arrowok="t"/>
              </v:shape>
            </v:group>
            <v:group style="position:absolute;left:11580;top:10547;width:2;height:292" coordorigin="11580,10547" coordsize="2,292">
              <v:shape style="position:absolute;left:11580;top:10547;width:2;height:292" coordorigin="11580,10547" coordsize="0,292" path="m11580,10838l11580,10547e" filled="f" stroked="t" strokeweight=".47597pt" strokecolor="#4B4B4B">
                <v:path arrowok="t"/>
              </v:shape>
            </v:group>
            <v:group style="position:absolute;left:443;top:11063;width:324;height:2" coordorigin="443,11063" coordsize="324,2">
              <v:shape style="position:absolute;left:443;top:11063;width:324;height:2" coordorigin="443,11063" coordsize="324,0" path="m443,11063l766,11063e" filled="f" stroked="t" strokeweight=".47597pt" strokecolor="#545454">
                <v:path arrowok="t"/>
              </v:shape>
            </v:group>
            <v:group style="position:absolute;left:462;top:11063;width:1999;height:2" coordorigin="462,11063" coordsize="1999,2">
              <v:shape style="position:absolute;left:462;top:11063;width:1999;height:2" coordorigin="462,11063" coordsize="1999,0" path="m462,11063l2461,11063e" filled="f" stroked="t" strokeweight=".713954pt" strokecolor="#5B5B5B">
                <v:path arrowok="t"/>
              </v:shape>
            </v:group>
            <v:group style="position:absolute;left:2427;top:10810;width:2;height:244" coordorigin="2427,10810" coordsize="2,244">
              <v:shape style="position:absolute;left:2427;top:10810;width:2;height:244" coordorigin="2427,10810" coordsize="0,244" path="m2427,11053l2427,10810e" filled="f" stroked="t" strokeweight=".237985pt" strokecolor="#000000">
                <v:path arrowok="t"/>
              </v:shape>
            </v:group>
            <v:group style="position:absolute;left:2399;top:11063;width:624;height:2" coordorigin="2399,11063" coordsize="624,2">
              <v:shape style="position:absolute;left:2399;top:11063;width:624;height:2" coordorigin="2399,11063" coordsize="624,0" path="m2399,11063l3022,11063e" filled="f" stroked="t" strokeweight=".47597pt" strokecolor="#545454">
                <v:path arrowok="t"/>
              </v:shape>
            </v:group>
            <v:group style="position:absolute;left:2932;top:11063;width:1033;height:2" coordorigin="2932,11063" coordsize="1033,2">
              <v:shape style="position:absolute;left:2932;top:11063;width:1033;height:2" coordorigin="2932,11063" coordsize="1033,0" path="m2932,11063l3965,11063e" filled="f" stroked="t" strokeweight=".713954pt" strokecolor="#646464">
                <v:path arrowok="t"/>
              </v:shape>
            </v:group>
            <v:group style="position:absolute;left:3908;top:11063;width:195;height:2" coordorigin="3908,11063" coordsize="195,2">
              <v:shape style="position:absolute;left:3908;top:11063;width:195;height:2" coordorigin="3908,11063" coordsize="195,0" path="m3908,11063l4103,11063e" filled="f" stroked="t" strokeweight=".47597pt" strokecolor="#444444">
                <v:path arrowok="t"/>
              </v:shape>
            </v:group>
            <v:group style="position:absolute;left:4046;top:11058;width:3456;height:2" coordorigin="4046,11058" coordsize="3456,2">
              <v:shape style="position:absolute;left:4046;top:11058;width:3456;height:2" coordorigin="4046,11058" coordsize="3456,0" path="m4046,11058l7501,11058e" filled="f" stroked="t" strokeweight=".713954pt" strokecolor="#6B6B6B">
                <v:path arrowok="t"/>
              </v:shape>
            </v:group>
            <v:group style="position:absolute;left:7444;top:11053;width:395;height:2" coordorigin="7444,11053" coordsize="395,2">
              <v:shape style="position:absolute;left:7444;top:11053;width:395;height:2" coordorigin="7444,11053" coordsize="395,0" path="m7444,11053l7839,11053e" filled="f" stroked="t" strokeweight=".47597pt" strokecolor="#606060">
                <v:path arrowok="t"/>
              </v:shape>
            </v:group>
            <v:group style="position:absolute;left:7735;top:11053;width:1138;height:2" coordorigin="7735,11053" coordsize="1138,2">
              <v:shape style="position:absolute;left:7735;top:11053;width:1138;height:2" coordorigin="7735,11053" coordsize="1138,0" path="m7735,11053l8872,11053e" filled="f" stroked="t" strokeweight=".713954pt" strokecolor="#707070">
                <v:path arrowok="t"/>
              </v:shape>
            </v:group>
            <v:group style="position:absolute;left:8815;top:11053;width:190;height:2" coordorigin="8815,11053" coordsize="190,2">
              <v:shape style="position:absolute;left:8815;top:11053;width:190;height:2" coordorigin="8815,11053" coordsize="190,0" path="m8815,11053l9005,11053e" filled="f" stroked="t" strokeweight=".47597pt" strokecolor="#5B5B5B">
                <v:path arrowok="t"/>
              </v:shape>
            </v:group>
            <v:group style="position:absolute;left:8948;top:11051;width:762;height:2" coordorigin="8948,11051" coordsize="762,2">
              <v:shape style="position:absolute;left:8948;top:11051;width:762;height:2" coordorigin="8948,11051" coordsize="762,0" path="m8948,11051l9710,11051e" filled="f" stroked="t" strokeweight=".951939pt" strokecolor="#7C7C7C">
                <v:path arrowok="t"/>
              </v:shape>
            </v:group>
            <v:group style="position:absolute;left:9624;top:11049;width:443;height:2" coordorigin="9624,11049" coordsize="443,2">
              <v:shape style="position:absolute;left:9624;top:11049;width:443;height:2" coordorigin="9624,11049" coordsize="443,0" path="m9624,11049l10067,11049e" filled="f" stroked="t" strokeweight=".47597pt" strokecolor="#575757">
                <v:path arrowok="t"/>
              </v:shape>
            </v:group>
            <v:group style="position:absolute;left:10010;top:11049;width:1575;height:2" coordorigin="10010,11049" coordsize="1575,2">
              <v:shape style="position:absolute;left:10010;top:11049;width:1575;height:2" coordorigin="10010,11049" coordsize="1575,0" path="m10010,11049l11585,11049e" filled="f" stroked="t" strokeweight=".713954pt" strokecolor="#707070">
                <v:path arrowok="t"/>
              </v:shape>
            </v:group>
            <v:group style="position:absolute;left:443;top:11302;width:1333;height:2" coordorigin="443,11302" coordsize="1333,2">
              <v:shape style="position:absolute;left:443;top:11302;width:1333;height:2" coordorigin="443,11302" coordsize="1333,0" path="m443,11302l1775,11302e" filled="f" stroked="t" strokeweight=".47597pt" strokecolor="#575757">
                <v:path arrowok="t"/>
              </v:shape>
            </v:group>
            <v:group style="position:absolute;left:450;top:11010;width:2;height:2701" coordorigin="450,11010" coordsize="2,2701">
              <v:shape style="position:absolute;left:450;top:11010;width:2;height:2701" coordorigin="450,11010" coordsize="0,2701" path="m450,13712l450,11010e" filled="f" stroked="t" strokeweight=".47597pt" strokecolor="#545454">
                <v:path arrowok="t"/>
              </v:shape>
            </v:group>
            <v:group style="position:absolute;left:1718;top:11302;width:743;height:2" coordorigin="1718,11302" coordsize="743,2">
              <v:shape style="position:absolute;left:1718;top:11302;width:743;height:2" coordorigin="1718,11302" coordsize="743,0" path="m1718,11302l2461,11302e" filled="f" stroked="t" strokeweight=".713954pt" strokecolor="#545454">
                <v:path arrowok="t"/>
              </v:shape>
            </v:group>
            <v:group style="position:absolute;left:2427;top:11039;width:2;height:253" coordorigin="2427,11039" coordsize="2,253">
              <v:shape style="position:absolute;left:2427;top:11039;width:2;height:253" coordorigin="2427,11039" coordsize="0,253" path="m2427,11293l2427,11039e" filled="f" stroked="t" strokeweight=".237985pt" strokecolor="#2F2F2F">
                <v:path arrowok="t"/>
              </v:shape>
            </v:group>
            <v:group style="position:absolute;left:2399;top:11302;width:624;height:2" coordorigin="2399,11302" coordsize="624,2">
              <v:shape style="position:absolute;left:2399;top:11302;width:624;height:2" coordorigin="2399,11302" coordsize="624,0" path="m2399,11302l3022,11302e" filled="f" stroked="t" strokeweight=".47597pt" strokecolor="#4F4F4F">
                <v:path arrowok="t"/>
              </v:shape>
            </v:group>
            <v:group style="position:absolute;left:2965;top:11300;width:1894;height:2" coordorigin="2965,11300" coordsize="1894,2">
              <v:shape style="position:absolute;left:2965;top:11300;width:1894;height:2" coordorigin="2965,11300" coordsize="1894,0" path="m2965,11300l4860,11300e" filled="f" stroked="t" strokeweight=".713954pt" strokecolor="#646464">
                <v:path arrowok="t"/>
              </v:shape>
            </v:group>
            <v:group style="position:absolute;left:4803;top:11297;width:366;height:2" coordorigin="4803,11297" coordsize="366,2">
              <v:shape style="position:absolute;left:4803;top:11297;width:366;height:2" coordorigin="4803,11297" coordsize="366,0" path="m4803,11297l5169,11297e" filled="f" stroked="t" strokeweight=".47597pt" strokecolor="#3B3B3B">
                <v:path arrowok="t"/>
              </v:shape>
            </v:group>
            <v:group style="position:absolute;left:5112;top:11293;width:6473;height:2" coordorigin="5112,11293" coordsize="6473,2">
              <v:shape style="position:absolute;left:5112;top:11293;width:6473;height:2" coordorigin="5112,11293" coordsize="6473,0" path="m5112,11293l11585,11293e" filled="f" stroked="t" strokeweight=".713954pt" strokecolor="#6B6B6B">
                <v:path arrowok="t"/>
              </v:shape>
            </v:group>
            <v:group style="position:absolute;left:9624;top:11288;width:443;height:2" coordorigin="9624,11288" coordsize="443,2">
              <v:shape style="position:absolute;left:9624;top:11288;width:443;height:2" coordorigin="9624,11288" coordsize="443,0" path="m9624,11288l10067,11288e" filled="f" stroked="t" strokeweight=".47597pt" strokecolor="#545454">
                <v:path arrowok="t"/>
              </v:shape>
            </v:group>
            <v:group style="position:absolute;left:443;top:11546;width:762;height:2" coordorigin="443,11546" coordsize="762,2">
              <v:shape style="position:absolute;left:443;top:11546;width:762;height:2" coordorigin="443,11546" coordsize="762,0" path="m443,11546l1204,11546e" filled="f" stroked="t" strokeweight=".951939pt" strokecolor="#676767">
                <v:path arrowok="t"/>
              </v:shape>
            </v:group>
            <v:group style="position:absolute;left:1142;top:11278;width:2;height:258" coordorigin="1142,11278" coordsize="2,258">
              <v:shape style="position:absolute;left:1142;top:11278;width:2;height:258" coordorigin="1142,11278" coordsize="0,258" path="m1142,11536l1142,11278e" filled="f" stroked="t" strokeweight=".237985pt" strokecolor="#808080">
                <v:path arrowok="t"/>
              </v:shape>
            </v:group>
            <v:group style="position:absolute;left:1114;top:11546;width:666;height:2" coordorigin="1114,11546" coordsize="666,2">
              <v:shape style="position:absolute;left:1114;top:11546;width:666;height:2" coordorigin="1114,11546" coordsize="666,0" path="m1114,11546l1780,11546e" filled="f" stroked="t" strokeweight=".47597pt" strokecolor="#444444">
                <v:path arrowok="t"/>
              </v:shape>
            </v:group>
            <v:group style="position:absolute;left:1747;top:11278;width:2;height:258" coordorigin="1747,11278" coordsize="2,258">
              <v:shape style="position:absolute;left:1747;top:11278;width:2;height:258" coordorigin="1747,11278" coordsize="0,258" path="m1747,11536l1747,11278e" filled="f" stroked="t" strokeweight=".237985pt" strokecolor="#646464">
                <v:path arrowok="t"/>
              </v:shape>
            </v:group>
            <v:group style="position:absolute;left:1718;top:11546;width:3560;height:2" coordorigin="1718,11546" coordsize="3560,2">
              <v:shape style="position:absolute;left:1718;top:11546;width:3560;height:2" coordorigin="1718,11546" coordsize="3560,0" path="m1718,11546l5279,11546e" filled="f" stroked="t" strokeweight=".713954pt" strokecolor="#5B5B5B">
                <v:path arrowok="t"/>
              </v:shape>
            </v:group>
            <v:group style="position:absolute;left:2427;top:11278;width:2;height:258" coordorigin="2427,11278" coordsize="2,258">
              <v:shape style="position:absolute;left:2427;top:11278;width:2;height:258" coordorigin="2427,11278" coordsize="0,258" path="m2427,11536l2427,11278e" filled="f" stroked="t" strokeweight=".237985pt" strokecolor="#4B4B4B">
                <v:path arrowok="t"/>
              </v:shape>
            </v:group>
            <v:group style="position:absolute;left:5112;top:11541;width:652;height:2" coordorigin="5112,11541" coordsize="652,2">
              <v:shape style="position:absolute;left:5112;top:11541;width:652;height:2" coordorigin="5112,11541" coordsize="652,0" path="m5112,11541l5764,11541e" filled="f" stroked="t" strokeweight=".47597pt" strokecolor="#545454">
                <v:path arrowok="t"/>
              </v:shape>
            </v:group>
            <v:group style="position:absolute;left:5707;top:11536;width:281;height:2" coordorigin="5707,11536" coordsize="281,2">
              <v:shape style="position:absolute;left:5707;top:11536;width:281;height:2" coordorigin="5707,11536" coordsize="281,0" path="m5707,11536l5988,11536e" filled="f" stroked="t" strokeweight=".713954pt" strokecolor="#575757">
                <v:path arrowok="t"/>
              </v:shape>
            </v:group>
            <v:group style="position:absolute;left:6821;top:11536;width:747;height:2" coordorigin="6821,11536" coordsize="747,2">
              <v:shape style="position:absolute;left:6821;top:11536;width:747;height:2" coordorigin="6821,11536" coordsize="747,0" path="m6821,11536l7568,11536e" filled="f" stroked="t" strokeweight=".951939pt" strokecolor="#777777">
                <v:path arrowok="t"/>
              </v:shape>
            </v:group>
            <v:group style="position:absolute;left:7473;top:11288;width:2;height:4069" coordorigin="7473,11288" coordsize="2,4069">
              <v:shape style="position:absolute;left:7473;top:11288;width:2;height:4069" coordorigin="7473,11288" coordsize="0,4069" path="m7473,15356l7473,11288e" filled="f" stroked="t" strokeweight=".713954pt" strokecolor="#646464">
                <v:path arrowok="t"/>
              </v:shape>
            </v:group>
            <v:group style="position:absolute;left:5931;top:11534;width:5655;height:2" coordorigin="5931,11534" coordsize="5655,2">
              <v:shape style="position:absolute;left:5931;top:11534;width:5655;height:2" coordorigin="5931,11534" coordsize="5655,0" path="m5931,11534l11585,11534e" filled="f" stroked="t" strokeweight=".713954pt" strokecolor="#707070">
                <v:path arrowok="t"/>
              </v:shape>
            </v:group>
            <v:group style="position:absolute;left:1142;top:11522;width:2;height:731" coordorigin="1142,11522" coordsize="2,731">
              <v:shape style="position:absolute;left:1142;top:11522;width:2;height:731" coordorigin="1142,11522" coordsize="0,731" path="m1142,12253l1142,11522e" filled="f" stroked="t" strokeweight=".237985pt" strokecolor="#606060">
                <v:path arrowok="t"/>
              </v:shape>
            </v:group>
            <v:group style="position:absolute;left:1747;top:11522;width:2;height:731" coordorigin="1747,11522" coordsize="2,731">
              <v:shape style="position:absolute;left:1747;top:11522;width:2;height:731" coordorigin="1747,11522" coordsize="0,731" path="m1747,12253l1747,11522e" filled="f" stroked="t" strokeweight=".237985pt" strokecolor="#3F3F3F">
                <v:path arrowok="t"/>
              </v:shape>
            </v:group>
            <v:group style="position:absolute;left:2427;top:11522;width:2;height:731" coordorigin="2427,11522" coordsize="2,731">
              <v:shape style="position:absolute;left:2427;top:11522;width:2;height:731" coordorigin="2427,11522" coordsize="0,731" path="m2427,12253l2427,11522e" filled="f" stroked="t" strokeweight=".237985pt" strokecolor="#646464">
                <v:path arrowok="t"/>
              </v:shape>
            </v:group>
            <v:group style="position:absolute;left:11552;top:11522;width:2;height:980" coordorigin="11552,11522" coordsize="2,980">
              <v:shape style="position:absolute;left:11552;top:11522;width:2;height:980" coordorigin="11552,11522" coordsize="0,980" path="m11552,12502l11552,11522e" filled="f" stroked="t" strokeweight=".237985pt" strokecolor="#747474">
                <v:path arrowok="t"/>
              </v:shape>
            </v:group>
            <v:group style="position:absolute;left:1142;top:12253;width:2;height:1353" coordorigin="1142,12253" coordsize="2,1353">
              <v:shape style="position:absolute;left:1142;top:12253;width:2;height:1353" coordorigin="1142,12253" coordsize="0,1353" path="m1142,13606l1142,12253e" filled="f" stroked="t" strokeweight=".237985pt" strokecolor="#000000">
                <v:path arrowok="t"/>
              </v:shape>
            </v:group>
            <v:group style="position:absolute;left:1747;top:12253;width:2;height:1353" coordorigin="1747,12253" coordsize="2,1353">
              <v:shape style="position:absolute;left:1747;top:12253;width:2;height:1353" coordorigin="1747,12253" coordsize="0,1353" path="m1747,13606l1747,12253e" filled="f" stroked="t" strokeweight=".237985pt" strokecolor="#000000">
                <v:path arrowok="t"/>
              </v:shape>
            </v:group>
            <v:group style="position:absolute;left:2427;top:12253;width:2;height:1071" coordorigin="2427,12253" coordsize="2,1071">
              <v:shape style="position:absolute;left:2427;top:12253;width:2;height:1071" coordorigin="2427,12253" coordsize="0,1071" path="m2427,13324l2427,12253e" filled="f" stroked="t" strokeweight=".237985pt" strokecolor="#000000">
                <v:path arrowok="t"/>
              </v:shape>
            </v:group>
            <v:group style="position:absolute;left:7477;top:12225;width:2;height:306" coordorigin="7477,12225" coordsize="2,306">
              <v:shape style="position:absolute;left:7477;top:12225;width:2;height:306" coordorigin="7477,12225" coordsize="0,306" path="m7477,12531l7477,12225e" filled="f" stroked="t" strokeweight=".47597pt" strokecolor="#343434">
                <v:path arrowok="t"/>
              </v:shape>
            </v:group>
            <v:group style="position:absolute;left:11552;top:12502;width:2;height:2955" coordorigin="11552,12502" coordsize="2,2955">
              <v:shape style="position:absolute;left:11552;top:12502;width:2;height:2955" coordorigin="11552,12502" coordsize="0,2955" path="m11552,15457l11552,12502e" filled="f" stroked="t" strokeweight=".237985pt" strokecolor="#000000">
                <v:path arrowok="t"/>
              </v:shape>
            </v:group>
            <v:group style="position:absolute;left:457;top:12961;width:2;height:239" coordorigin="457,12961" coordsize="2,239">
              <v:shape style="position:absolute;left:457;top:12961;width:2;height:239" coordorigin="457,12961" coordsize="0,239" path="m457,13200l457,12961e" filled="f" stroked="t" strokeweight=".47597pt" strokecolor="#2B2B2B">
                <v:path arrowok="t"/>
              </v:shape>
            </v:group>
            <v:group style="position:absolute;left:7482;top:12961;width:2;height:392" coordorigin="7482,12961" coordsize="2,392">
              <v:shape style="position:absolute;left:7482;top:12961;width:2;height:392" coordorigin="7482,12961" coordsize="0,392" path="m7482,13353l7482,12961e" filled="f" stroked="t" strokeweight=".47597pt" strokecolor="#484848">
                <v:path arrowok="t"/>
              </v:shape>
            </v:group>
            <v:group style="position:absolute;left:9131;top:13052;width:2;height:148" coordorigin="9131,13052" coordsize="2,148">
              <v:shape style="position:absolute;left:9131;top:13052;width:2;height:148" coordorigin="9131,13052" coordsize="0,148" path="m9131,13200l9131,13052e" filled="f" stroked="t" strokeweight=".951939pt" strokecolor="#484F77">
                <v:path arrowok="t"/>
              </v:shape>
            </v:group>
            <v:group style="position:absolute;left:9112;top:13238;width:2;height:115" coordorigin="9112,13238" coordsize="2,115">
              <v:shape style="position:absolute;left:9112;top:13238;width:2;height:115" coordorigin="9112,13238" coordsize="0,115" path="m9112,13353l9112,13238e" filled="f" stroked="t" strokeweight="1.665894pt" strokecolor="#3B3B6B">
                <v:path arrowok="t"/>
              </v:shape>
            </v:group>
            <v:group style="position:absolute;left:9312;top:13205;width:2;height:148" coordorigin="9312,13205" coordsize="2,148">
              <v:shape style="position:absolute;left:9312;top:13205;width:2;height:148" coordorigin="9312,13205" coordsize="0,148" path="m9312,13353l9312,13205e" filled="f" stroked="t" strokeweight=".951939pt" strokecolor="#545B80">
                <v:path arrowok="t"/>
              </v:shape>
            </v:group>
            <v:group style="position:absolute;left:9665;top:13109;width:2;height:179" coordorigin="9665,13109" coordsize="2,179">
              <v:shape style="position:absolute;left:9665;top:13109;width:2;height:179" coordorigin="9665,13109" coordsize="0,179" path="m9665,13289l9665,13109e" filled="f" stroked="t" strokeweight="2.379848pt" strokecolor="#3B3F60">
                <v:path arrowok="t"/>
              </v:shape>
            </v:group>
            <v:group style="position:absolute;left:9641;top:13383;width:48;height:2" coordorigin="9641,13383" coordsize="48,2">
              <v:shape style="position:absolute;left:9641;top:13383;width:48;height:2" coordorigin="9641,13383" coordsize="48,0" path="m9641,13383l9688,13383e" filled="f" stroked="t" strokeweight="2.379848pt" strokecolor="#3B3F60">
                <v:path arrowok="t"/>
              </v:shape>
            </v:group>
            <v:group style="position:absolute;left:9448;top:13329;width:671;height:2" coordorigin="9448,13329" coordsize="671,2">
              <v:shape style="position:absolute;left:9448;top:13329;width:671;height:2" coordorigin="9448,13329" coordsize="671,0" path="m9448,13329l10119,13329e" filled="f" stroked="t" strokeweight="4.045742pt" strokecolor="#484B60">
                <v:path arrowok="t"/>
              </v:shape>
            </v:group>
            <v:group style="position:absolute;left:10038;top:13257;width:2;height:143" coordorigin="10038,13257" coordsize="2,143">
              <v:shape style="position:absolute;left:10038;top:13257;width:2;height:143" coordorigin="10038,13257" coordsize="0,143" path="m10038,13401l10038,13257e" filled="f" stroked="t" strokeweight="2.617833pt" strokecolor="#3F4844">
                <v:path arrowok="t"/>
              </v:shape>
            </v:group>
            <v:group style="position:absolute;left:452;top:13633;width:723;height:2" coordorigin="452,13633" coordsize="723,2">
              <v:shape style="position:absolute;left:452;top:13633;width:723;height:2" coordorigin="452,13633" coordsize="723,0" path="m452,13633l1176,13633e" filled="f" stroked="t" strokeweight=".237985pt" strokecolor="#646464">
                <v:path arrowok="t"/>
              </v:shape>
            </v:group>
            <v:group style="position:absolute;left:459;top:13243;width:2;height:406" coordorigin="459,13243" coordsize="2,406">
              <v:shape style="position:absolute;left:459;top:13243;width:2;height:406" coordorigin="459,13243" coordsize="0,406" path="m459,13649l459,13243e" filled="f" stroked="t" strokeweight=".951939pt" strokecolor="#707070">
                <v:path arrowok="t"/>
              </v:shape>
            </v:group>
            <v:group style="position:absolute;left:1542;top:13630;width:238;height:2" coordorigin="1542,13630" coordsize="238,2">
              <v:shape style="position:absolute;left:1542;top:13630;width:238;height:2" coordorigin="1542,13630" coordsize="238,0" path="m1542,13630l1780,13630e" filled="f" stroked="t" strokeweight=".47597pt" strokecolor="#808080">
                <v:path arrowok="t"/>
              </v:shape>
            </v:group>
            <v:group style="position:absolute;left:7487;top:11742;width:2;height:4370" coordorigin="7487,11742" coordsize="2,4370">
              <v:shape style="position:absolute;left:7487;top:11742;width:2;height:4370" coordorigin="7487,11742" coordsize="0,4370" path="m7487,16112l7487,11742e" filled="f" stroked="t" strokeweight=".713954pt" strokecolor="#646464">
                <v:path arrowok="t"/>
              </v:shape>
            </v:group>
            <v:group style="position:absolute;left:457;top:12464;width:2;height:3882" coordorigin="457,12464" coordsize="2,3882">
              <v:shape style="position:absolute;left:457;top:12464;width:2;height:3882" coordorigin="457,12464" coordsize="0,3882" path="m457,16346l457,12464e" filled="f" stroked="t" strokeweight=".47597pt" strokecolor="#5B5B5B">
                <v:path arrowok="t"/>
              </v:shape>
            </v:group>
            <v:group style="position:absolute;left:1142;top:13602;width:2;height:143" coordorigin="1142,13602" coordsize="2,143">
              <v:shape style="position:absolute;left:1142;top:13602;width:2;height:143" coordorigin="1142,13602" coordsize="0,143" path="m1142,13745l1142,13602e" filled="f" stroked="t" strokeweight=".237985pt" strokecolor="#707070">
                <v:path arrowok="t"/>
              </v:shape>
            </v:group>
            <v:group style="position:absolute;left:1747;top:13602;width:2;height:143" coordorigin="1747,13602" coordsize="2,143">
              <v:shape style="position:absolute;left:1747;top:13602;width:2;height:143" coordorigin="1747,13602" coordsize="0,143" path="m1747,13745l1747,13602e" filled="f" stroked="t" strokeweight=".237985pt" strokecolor="#747474">
                <v:path arrowok="t"/>
              </v:shape>
            </v:group>
            <v:group style="position:absolute;left:2427;top:13602;width:2;height:143" coordorigin="2427,13602" coordsize="2,143">
              <v:shape style="position:absolute;left:2427;top:13602;width:2;height:143" coordorigin="2427,13602" coordsize="0,143" path="m2427,13745l2427,13602e" filled="f" stroked="t" strokeweight=".237985pt" strokecolor="#484848">
                <v:path arrowok="t"/>
              </v:shape>
            </v:group>
            <v:group style="position:absolute;left:462;top:13716;width:2;height:349" coordorigin="462,13716" coordsize="2,349">
              <v:shape style="position:absolute;left:462;top:13716;width:2;height:349" coordorigin="462,13716" coordsize="0,349" path="m462,14065l462,13716e" filled="f" stroked="t" strokeweight=".47597pt" strokecolor="#2F2F2F">
                <v:path arrowok="t"/>
              </v:shape>
            </v:group>
            <v:group style="position:absolute;left:1142;top:13745;width:2;height:2572" coordorigin="1142,13745" coordsize="2,2572">
              <v:shape style="position:absolute;left:1142;top:13745;width:2;height:2572" coordorigin="1142,13745" coordsize="0,2572" path="m1142,16317l1142,13745e" filled="f" stroked="t" strokeweight=".237985pt" strokecolor="#000000">
                <v:path arrowok="t"/>
              </v:shape>
            </v:group>
            <v:group style="position:absolute;left:1747;top:13745;width:2;height:2572" coordorigin="1747,13745" coordsize="2,2572">
              <v:shape style="position:absolute;left:1747;top:13745;width:2;height:2572" coordorigin="1747,13745" coordsize="0,2572" path="m1747,16317l1747,13745e" filled="f" stroked="t" strokeweight=".237985pt" strokecolor="#000000">
                <v:path arrowok="t"/>
              </v:shape>
            </v:group>
            <v:group style="position:absolute;left:2427;top:13745;width:2;height:2572" coordorigin="2427,13745" coordsize="2,2572">
              <v:shape style="position:absolute;left:2427;top:13745;width:2;height:2572" coordorigin="2427,13745" coordsize="0,2572" path="m2427,16317l2427,13745e" filled="f" stroked="t" strokeweight=".237985pt" strokecolor="#000000">
                <v:path arrowok="t"/>
              </v:shape>
            </v:group>
            <v:group style="position:absolute;left:7487;top:13716;width:2;height:349" coordorigin="7487,13716" coordsize="2,349">
              <v:shape style="position:absolute;left:7487;top:13716;width:2;height:349" coordorigin="7487,13716" coordsize="0,349" path="m7487,14065l7487,13716e" filled="f" stroked="t" strokeweight=".47597pt" strokecolor="#3F3F3F">
                <v:path arrowok="t"/>
              </v:shape>
            </v:group>
            <v:group style="position:absolute;left:7489;top:11742;width:2;height:2443" coordorigin="7489,11742" coordsize="2,2443">
              <v:shape style="position:absolute;left:7489;top:11742;width:2;height:2443" coordorigin="7489,11742" coordsize="0,2443" path="m7489,14185l7489,11742e" filled="f" stroked="t" strokeweight=".713954pt" strokecolor="#5B5B5B">
                <v:path arrowok="t"/>
              </v:shape>
            </v:group>
            <v:group style="position:absolute;left:9343;top:14008;width:2;height:105" coordorigin="9343,14008" coordsize="2,105">
              <v:shape style="position:absolute;left:9343;top:14008;width:2;height:105" coordorigin="9343,14008" coordsize="0,105" path="m9343,14113l9343,14008e" filled="f" stroked="t" strokeweight="1.665894pt" strokecolor="#383838">
                <v:path arrowok="t"/>
              </v:shape>
            </v:group>
            <v:group style="position:absolute;left:9360;top:14128;width:2;height:191" coordorigin="9360,14128" coordsize="2,191">
              <v:shape style="position:absolute;left:9360;top:14128;width:2;height:191" coordorigin="9360,14128" coordsize="0,191" path="m9360,14319l9360,14128e" filled="f" stroked="t" strokeweight=".951939pt" strokecolor="#545454">
                <v:path arrowok="t"/>
              </v:shape>
            </v:group>
            <v:group style="position:absolute;left:9329;top:14328;width:2;height:105" coordorigin="9329,14328" coordsize="2,105">
              <v:shape style="position:absolute;left:9329;top:14328;width:2;height:105" coordorigin="9329,14328" coordsize="0,105" path="m9329,14434l9329,14328e" filled="f" stroked="t" strokeweight=".237985pt" strokecolor="#000000">
                <v:path arrowok="t"/>
              </v:shape>
            </v:group>
            <v:group style="position:absolute;left:464;top:14405;width:2;height:253" coordorigin="464,14405" coordsize="2,253">
              <v:shape style="position:absolute;left:464;top:14405;width:2;height:253" coordorigin="464,14405" coordsize="0,253" path="m464,14658l464,14405e" filled="f" stroked="t" strokeweight=".47597pt" strokecolor="#484848">
                <v:path arrowok="t"/>
              </v:shape>
            </v:group>
            <v:group style="position:absolute;left:464;top:14601;width:2;height:191" coordorigin="464,14601" coordsize="2,191">
              <v:shape style="position:absolute;left:464;top:14601;width:2;height:191" coordorigin="464,14601" coordsize="0,191" path="m464,14792l464,14601e" filled="f" stroked="t" strokeweight=".47597pt" strokecolor="#343434">
                <v:path arrowok="t"/>
              </v:shape>
            </v:group>
            <v:group style="position:absolute;left:7492;top:14601;width:2;height:191" coordorigin="7492,14601" coordsize="2,191">
              <v:shape style="position:absolute;left:7492;top:14601;width:2;height:191" coordorigin="7492,14601" coordsize="0,191" path="m7492,14792l7492,14601e" filled="f" stroked="t" strokeweight=".47597pt" strokecolor="#282828">
                <v:path arrowok="t"/>
              </v:shape>
            </v:group>
            <v:group style="position:absolute;left:7492;top:14735;width:2;height:167" coordorigin="7492,14735" coordsize="2,167">
              <v:shape style="position:absolute;left:7492;top:14735;width:2;height:167" coordorigin="7492,14735" coordsize="0,167" path="m7492,14902l7492,14735e" filled="f" stroked="t" strokeweight=".47597pt" strokecolor="#3F3F3F">
                <v:path arrowok="t"/>
              </v:shape>
            </v:group>
            <v:group style="position:absolute;left:7497;top:12588;width:2;height:3739" coordorigin="7497,12588" coordsize="2,3739">
              <v:shape style="position:absolute;left:7497;top:12588;width:2;height:3739" coordorigin="7497,12588" coordsize="0,3739" path="m7497,16327l7497,12588e" filled="f" stroked="t" strokeweight=".47597pt" strokecolor="#606060">
                <v:path arrowok="t"/>
              </v:shape>
            </v:group>
            <v:group style="position:absolute;left:462;top:14969;width:2;height:426" coordorigin="462,14969" coordsize="2,426">
              <v:shape style="position:absolute;left:462;top:14969;width:2;height:426" coordorigin="462,14969" coordsize="0,426" path="m462,15395l462,14969e" filled="f" stroked="t" strokeweight=".47597pt" strokecolor="#747474">
                <v:path arrowok="t"/>
              </v:shape>
            </v:group>
            <v:group style="position:absolute;left:4945;top:16327;width:1452;height:2" coordorigin="4945,16327" coordsize="1452,2">
              <v:shape style="position:absolute;left:4945;top:16327;width:1452;height:2" coordorigin="4945,16327" coordsize="1452,0" path="m4945,16327l6397,16327e" filled="f" stroked="t" strokeweight=".713954pt" strokecolor="#747474">
                <v:path arrowok="t"/>
              </v:shape>
            </v:group>
            <v:group style="position:absolute;left:462;top:16339;width:757;height:2" coordorigin="462,16339" coordsize="757,2">
              <v:shape style="position:absolute;left:462;top:16339;width:757;height:2" coordorigin="462,16339" coordsize="757,0" path="m462,16339l1218,16339e" filled="f" stroked="t" strokeweight=".713954pt" strokecolor="#747474">
                <v:path arrowok="t"/>
              </v:shape>
            </v:group>
            <v:group style="position:absolute;left:1114;top:16341;width:666;height:2" coordorigin="1114,16341" coordsize="666,2">
              <v:shape style="position:absolute;left:1114;top:16341;width:666;height:2" coordorigin="1114,16341" coordsize="666,0" path="m1114,16341l1780,16341e" filled="f" stroked="t" strokeweight=".47597pt" strokecolor="#4B4B4B">
                <v:path arrowok="t"/>
              </v:shape>
            </v:group>
            <v:group style="position:absolute;left:1718;top:16336;width:5674;height:2" coordorigin="1718,16336" coordsize="5674,2">
              <v:shape style="position:absolute;left:1718;top:16336;width:5674;height:2" coordorigin="1718,16336" coordsize="5674,0" path="m1718,16336l7392,16336e" filled="f" stroked="t" strokeweight=".713954pt" strokecolor="#6B6B6B">
                <v:path arrowok="t"/>
              </v:shape>
            </v:group>
            <v:group style="position:absolute;left:7439;top:16317;width:400;height:2" coordorigin="7439,16317" coordsize="400,2">
              <v:shape style="position:absolute;left:7439;top:16317;width:400;height:2" coordorigin="7439,16317" coordsize="400,0" path="m7439,16317l7839,16317e" filled="f" stroked="t" strokeweight=".47597pt" strokecolor="#606060">
                <v:path arrowok="t"/>
              </v:shape>
            </v:group>
            <v:group style="position:absolute;left:8349;top:16315;width:524;height:2" coordorigin="8349,16315" coordsize="524,2">
              <v:shape style="position:absolute;left:8349;top:16315;width:524;height:2" coordorigin="8349,16315" coordsize="524,0" path="m8349,16315l8872,16315e" filled="f" stroked="t" strokeweight=".47597pt" strokecolor="#545454">
                <v:path arrowok="t"/>
              </v:shape>
            </v:group>
            <v:group style="position:absolute;left:2899;top:16317;width:8691;height:2" coordorigin="2899,16317" coordsize="8691,2">
              <v:shape style="position:absolute;left:2899;top:16317;width:8691;height:2" coordorigin="2899,16317" coordsize="8691,0" path="m2899,16317l11590,16317e" filled="f" stroked="t" strokeweight=".713954pt" strokecolor="#6B6B6B">
                <v:path arrowok="t"/>
              </v:shape>
            </v:group>
            <v:group style="position:absolute;left:9462;top:16312;width:457;height:2" coordorigin="9462,16312" coordsize="457,2">
              <v:shape style="position:absolute;left:9462;top:16312;width:457;height:2" coordorigin="9462,16312" coordsize="457,0" path="m9462,16312l9919,16312e" filled="f" stroked="t" strokeweight=".47597pt" strokecolor="#484848">
                <v:path arrowok="t"/>
              </v:shape>
            </v:group>
            <v:group style="position:absolute;left:9862;top:16308;width:1723;height:2" coordorigin="9862,16308" coordsize="1723,2">
              <v:shape style="position:absolute;left:9862;top:16308;width:1723;height:2" coordorigin="9862,16308" coordsize="1723,0" path="m9862,16308l11585,16308e" filled="f" stroked="t" strokeweight=".713954pt" strokecolor="#6B6B6B">
                <v:path arrowok="t"/>
              </v:shape>
            </v:group>
            <v:group style="position:absolute;left:11552;top:15457;width:2;height:865" coordorigin="11552,15457" coordsize="2,865">
              <v:shape style="position:absolute;left:11552;top:15457;width:2;height:865" coordorigin="11552,15457" coordsize="0,865" path="m11552,16322l11552,15457e" filled="f" stroked="t" strokeweight=".237985pt" strokecolor="#878787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left="17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446869pt;margin-top:-2.182737pt;width:45.874082pt;height:72pt;mso-position-horizontal-relative:page;mso-position-vertical-relative:paragraph;z-index:-1475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63D57"/>
                      <w:spacing w:val="0"/>
                      <w:w w:val="82"/>
                      <w:i/>
                      <w:position w:val="-1"/>
                    </w:rPr>
                    <w:t>ll-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CDCDCD"/>
          <w:spacing w:val="0"/>
          <w:w w:val="149"/>
          <w:position w:val="8"/>
        </w:rPr>
        <w:t>,</w:t>
      </w:r>
      <w:r>
        <w:rPr>
          <w:rFonts w:ascii="Arial" w:hAnsi="Arial" w:cs="Arial" w:eastAsia="Arial"/>
          <w:sz w:val="21"/>
          <w:szCs w:val="21"/>
          <w:color w:val="CDCDC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1"/>
          <w:szCs w:val="21"/>
          <w:color w:val="CDCDC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0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9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5"/>
          <w:b/>
          <w:bCs/>
          <w:position w:val="0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21"/>
          <w:w w:val="105"/>
          <w:b/>
          <w:bCs/>
          <w:position w:val="0"/>
        </w:rPr>
        <w:t>Ö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8"/>
          <w:b/>
          <w:bCs/>
          <w:position w:val="0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0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0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12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70"/>
        </w:rPr>
        <w:t>Qo,.</w:t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7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14"/>
          <w:w w:val="7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19"/>
          <w:w w:val="135"/>
        </w:rPr>
        <w:t>-</w:t>
      </w:r>
      <w:r>
        <w:rPr>
          <w:rFonts w:ascii="Arial" w:hAnsi="Arial" w:cs="Arial" w:eastAsia="Arial"/>
          <w:sz w:val="9"/>
          <w:szCs w:val="9"/>
          <w:color w:val="898989"/>
          <w:spacing w:val="-17"/>
          <w:w w:val="163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13"/>
          <w:w w:val="135"/>
        </w:rPr>
        <w:t>·</w:t>
      </w:r>
      <w:r>
        <w:rPr>
          <w:rFonts w:ascii="Arial" w:hAnsi="Arial" w:cs="Arial" w:eastAsia="Arial"/>
          <w:sz w:val="9"/>
          <w:szCs w:val="9"/>
          <w:color w:val="898989"/>
          <w:spacing w:val="0"/>
          <w:w w:val="163"/>
        </w:rPr>
        <w:t>:</w:t>
      </w:r>
      <w:r>
        <w:rPr>
          <w:rFonts w:ascii="Arial" w:hAnsi="Arial" w:cs="Arial" w:eastAsia="Arial"/>
          <w:sz w:val="9"/>
          <w:szCs w:val="9"/>
          <w:color w:val="898989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898989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2F2F2F"/>
          <w:spacing w:val="-34"/>
          <w:w w:val="315"/>
        </w:rPr>
        <w:t>.</w:t>
      </w:r>
      <w:r>
        <w:rPr>
          <w:rFonts w:ascii="Arial" w:hAnsi="Arial" w:cs="Arial" w:eastAsia="Arial"/>
          <w:sz w:val="9"/>
          <w:szCs w:val="9"/>
          <w:color w:val="676767"/>
          <w:spacing w:val="0"/>
          <w:w w:val="256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40"/>
          <w:cols w:num="3" w:equalWidth="0">
            <w:col w:w="540" w:space="563"/>
            <w:col w:w="4864" w:space="3351"/>
            <w:col w:w="2042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7" w:lineRule="auto"/>
        <w:ind w:left="795" w:right="-161" w:firstLine="49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7.631172pt;margin-top:1.979415pt;width:565.380847pt;height:123.231272pt;mso-position-horizontal-relative:page;mso-position-vertical-relative:paragraph;z-index:-14753" coordorigin="353,40" coordsize="11308,2465">
            <v:shape style="position:absolute;left:365;top:1495;width:6029;height:979" type="#_x0000_t75">
              <v:imagedata r:id="rId42" o:title=""/>
            </v:shape>
            <v:group style="position:absolute;left:369;top:54;width:9447;height:2" coordorigin="369,54" coordsize="9447,2">
              <v:shape style="position:absolute;left:369;top:54;width:9447;height:2" coordorigin="369,54" coordsize="9447,0" path="m369,54l9817,54e" filled="f" stroked="t" strokeweight=".47332pt" strokecolor="#676767">
                <v:path arrowok="t"/>
              </v:shape>
            </v:group>
            <v:group style="position:absolute;left:2343;top:47;width:2;height:1506" coordorigin="2343,47" coordsize="2,1506">
              <v:shape style="position:absolute;left:2343;top:47;width:2;height:1506" coordorigin="2343,47" coordsize="0,1506" path="m2343,1553l2343,47e" filled="f" stroked="t" strokeweight=".70998pt" strokecolor="#4F4F4F">
                <v:path arrowok="t"/>
              </v:shape>
            </v:group>
            <v:group style="position:absolute;left:9064;top:51;width:2;height:1502" coordorigin="9064,51" coordsize="2,1502">
              <v:shape style="position:absolute;left:9064;top:51;width:2;height:1502" coordorigin="9064,51" coordsize="0,1502" path="m9064,1553l9064,51e" filled="f" stroked="t" strokeweight=".70998pt" strokecolor="#575757">
                <v:path arrowok="t"/>
              </v:shape>
            </v:group>
            <v:group style="position:absolute;left:1657;top:1541;width:1060;height:2" coordorigin="1657,1541" coordsize="1060,2">
              <v:shape style="position:absolute;left:1657;top:1541;width:1060;height:2" coordorigin="1657,1541" coordsize="1060,0" path="m1657,1541l2717,1541e" filled="f" stroked="t" strokeweight=".70998pt" strokecolor="#646464">
                <v:path arrowok="t"/>
              </v:shape>
            </v:group>
            <v:group style="position:absolute;left:360;top:1777;width:2357;height:2" coordorigin="360,1777" coordsize="2357,2">
              <v:shape style="position:absolute;left:360;top:1777;width:2357;height:2" coordorigin="360,1777" coordsize="2357,0" path="m360,1777l2717,1777e" filled="f" stroked="t" strokeweight=".70998pt" strokecolor="#5B5B5B">
                <v:path arrowok="t"/>
              </v:shape>
            </v:group>
            <v:group style="position:absolute;left:6276;top:2020;width:5372;height:2" coordorigin="6276,2020" coordsize="5372,2">
              <v:shape style="position:absolute;left:6276;top:2020;width:5372;height:2" coordorigin="6276,2020" coordsize="5372,0" path="m6276,2020l11648,2020e" filled="f" stroked="t" strokeweight=".70998pt" strokecolor="#606060">
                <v:path arrowok="t"/>
              </v:shape>
            </v:group>
            <v:group style="position:absolute;left:364;top:2259;width:11289;height:2" coordorigin="364,2259" coordsize="11289,2">
              <v:shape style="position:absolute;left:364;top:2259;width:11289;height:2" coordorigin="364,2259" coordsize="11289,0" path="m364,2259l11653,2259e" filled="f" stroked="t" strokeweight=".70998pt" strokecolor="#646464">
                <v:path arrowok="t"/>
              </v:shape>
            </v:group>
            <v:group style="position:absolute;left:364;top:2497;width:11284;height:2" coordorigin="364,2497" coordsize="11284,2">
              <v:shape style="position:absolute;left:364;top:2497;width:11284;height:2" coordorigin="364,2497" coordsize="11284,0" path="m364,2497l11648,2497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94"/>
          <w:szCs w:val="94"/>
          <w:color w:val="282828"/>
          <w:spacing w:val="-625"/>
          <w:w w:val="135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4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70" w:right="45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6.320007pt;margin-top:-14.341133pt;width:48.0pt;height:55.68pt;mso-position-horizontal-relative:page;mso-position-vertical-relative:paragraph;z-index:-14754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37" w:lineRule="exact"/>
        <w:ind w:left="1114" w:right="53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0" w:right="120"/>
          <w:cols w:num="2" w:equalWidth="0">
            <w:col w:w="1823" w:space="1661"/>
            <w:col w:w="8316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61" w:lineRule="auto"/>
        <w:ind w:left="5746" w:right="3379" w:firstLine="-4052"/>
        <w:jc w:val="left"/>
        <w:tabs>
          <w:tab w:pos="58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:11:37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364" w:right="-20"/>
        <w:jc w:val="left"/>
        <w:tabs>
          <w:tab w:pos="1680" w:val="left"/>
          <w:tab w:pos="4640" w:val="left"/>
          <w:tab w:pos="59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921192pt;margin-top:11.982893pt;width:567.274127pt;height:642.277331pt;mso-position-horizontal-relative:page;mso-position-vertical-relative:paragraph;z-index:-14752" coordorigin="338,240" coordsize="11345,12846">
            <v:group style="position:absolute;left:360;top:256;width:11289;height:2" coordorigin="360,256" coordsize="11289,2">
              <v:shape style="position:absolute;left:360;top:256;width:11289;height:2" coordorigin="360,256" coordsize="11289,0" path="m360,256l11648,256e" filled="f" stroked="t" strokeweight=".70998pt" strokecolor="#606060">
                <v:path arrowok="t"/>
              </v:shape>
            </v:group>
            <v:group style="position:absolute;left:9892;top:259;width:322;height:2" coordorigin="9892,259" coordsize="322,2">
              <v:shape style="position:absolute;left:9892;top:259;width:322;height:2" coordorigin="9892,259" coordsize="322,0" path="m9892,259l10214,259e" filled="f" stroked="t" strokeweight=".47332pt" strokecolor="#484848">
                <v:path arrowok="t"/>
              </v:shape>
            </v:group>
            <v:group style="position:absolute;left:11274;top:259;width:374;height:2" coordorigin="11274,259" coordsize="374,2">
              <v:shape style="position:absolute;left:11274;top:259;width:374;height:2" coordorigin="11274,259" coordsize="374,0" path="m11274,259l11648,259e" filled="f" stroked="t" strokeweight=".94664pt" strokecolor="#7C7C7C">
                <v:path arrowok="t"/>
              </v:shape>
            </v:group>
            <v:group style="position:absolute;left:6910;top:249;width:2;height:753" coordorigin="6910,249" coordsize="2,753">
              <v:shape style="position:absolute;left:6910;top:249;width:2;height:753" coordorigin="6910,249" coordsize="0,753" path="m6910,1002l6910,249e" filled="f" stroked="t" strokeweight=".70998pt" strokecolor="#575757">
                <v:path arrowok="t"/>
              </v:shape>
            </v:group>
            <v:group style="position:absolute;left:6906;top:623;width:4738;height:2" coordorigin="6906,623" coordsize="4738,2">
              <v:shape style="position:absolute;left:6906;top:623;width:4738;height:2" coordorigin="6906,623" coordsize="4738,0" path="m6906,623l11644,623e" filled="f" stroked="t" strokeweight=".70998pt" strokecolor="#777777">
                <v:path arrowok="t"/>
              </v:shape>
            </v:group>
            <v:group style="position:absolute;left:11426;top:626;width:218;height:2" coordorigin="11426,626" coordsize="218,2">
              <v:shape style="position:absolute;left:11426;top:626;width:218;height:2" coordorigin="11426,626" coordsize="218,0" path="m11426,626l11644,626e" filled="f" stroked="t" strokeweight=".47332pt" strokecolor="#606060">
                <v:path arrowok="t"/>
              </v:shape>
            </v:group>
            <v:group style="position:absolute;left:3815;top:607;width:1818;height:2" coordorigin="3815,607" coordsize="1818,2">
              <v:shape style="position:absolute;left:3815;top:607;width:1818;height:2" coordorigin="3815,607" coordsize="1818,0" path="m3815,607l5633,607e" filled="f" stroked="t" strokeweight="1.1833pt" strokecolor="#5B5B5B">
                <v:path arrowok="t"/>
              </v:shape>
            </v:group>
            <v:group style="position:absolute;left:355;top:990;width:3498;height:2" coordorigin="355,990" coordsize="3498,2">
              <v:shape style="position:absolute;left:355;top:990;width:3498;height:2" coordorigin="355,990" coordsize="3498,0" path="m355,990l3853,990e" filled="f" stroked="t" strokeweight=".70998pt" strokecolor="#606060">
                <v:path arrowok="t"/>
              </v:shape>
            </v:group>
            <v:group style="position:absolute;left:857;top:988;width:260;height:2" coordorigin="857,988" coordsize="260,2">
              <v:shape style="position:absolute;left:857;top:988;width:260;height:2" coordorigin="857,988" coordsize="260,0" path="m857,988l1117,988e" filled="f" stroked="t" strokeweight=".47332pt" strokecolor="#444444">
                <v:path arrowok="t"/>
              </v:shape>
            </v:group>
            <v:group style="position:absolute;left:3822;top:249;width:2;height:753" coordorigin="3822,249" coordsize="2,753">
              <v:shape style="position:absolute;left:3822;top:249;width:2;height:753" coordorigin="3822,249" coordsize="0,753" path="m3822,1002l3822,249e" filled="f" stroked="t" strokeweight=".94664pt" strokecolor="#5B5B5B">
                <v:path arrowok="t"/>
              </v:shape>
            </v:group>
            <v:group style="position:absolute;left:3673;top:988;width:3422;height:2" coordorigin="3673,988" coordsize="3422,2">
              <v:shape style="position:absolute;left:3673;top:988;width:3422;height:2" coordorigin="3673,988" coordsize="3422,0" path="m3673,988l7095,988e" filled="f" stroked="t" strokeweight=".94664pt" strokecolor="#4B4B4B">
                <v:path arrowok="t"/>
              </v:shape>
            </v:group>
            <v:group style="position:absolute;left:6868;top:995;width:4776;height:2" coordorigin="6868,995" coordsize="4776,2">
              <v:shape style="position:absolute;left:6868;top:995;width:4776;height:2" coordorigin="6868,995" coordsize="4776,0" path="m6868,995l11644,995e" filled="f" stroked="t" strokeweight=".70998pt" strokecolor="#606060">
                <v:path arrowok="t"/>
              </v:shape>
            </v:group>
            <v:group style="position:absolute;left:350;top:1269;width:11298;height:2" coordorigin="350,1269" coordsize="11298,2">
              <v:shape style="position:absolute;left:350;top:1269;width:11298;height:2" coordorigin="350,1269" coordsize="11298,0" path="m350,1269l11648,1269e" filled="f" stroked="t" strokeweight=".70998pt" strokecolor="#606060">
                <v:path arrowok="t"/>
              </v:shape>
            </v:group>
            <v:group style="position:absolute;left:2343;top:988;width:2;height:400" coordorigin="2343,988" coordsize="2,400">
              <v:shape style="position:absolute;left:2343;top:988;width:2;height:400" coordorigin="2343,988" coordsize="0,400" path="m2343,1389l2343,988e" filled="f" stroked="t" strokeweight=".94664pt" strokecolor="#606060">
                <v:path arrowok="t"/>
              </v:shape>
            </v:group>
            <v:group style="position:absolute;left:2338;top:1222;width:2;height:558" coordorigin="2338,1222" coordsize="2,558">
              <v:shape style="position:absolute;left:2338;top:1222;width:2;height:558" coordorigin="2338,1222" coordsize="0,558" path="m2338,1779l2338,1222e" filled="f" stroked="t" strokeweight=".70998pt" strokecolor="#4B4B4B">
                <v:path arrowok="t"/>
              </v:shape>
            </v:group>
            <v:group style="position:absolute;left:2338;top:1508;width:9310;height:2" coordorigin="2338,1508" coordsize="9310,2">
              <v:shape style="position:absolute;left:2338;top:1508;width:9310;height:2" coordorigin="2338,1508" coordsize="9310,0" path="m2338,1508l11648,1508e" filled="f" stroked="t" strokeweight=".70998pt" strokecolor="#606060">
                <v:path arrowok="t"/>
              </v:shape>
            </v:group>
            <v:group style="position:absolute;left:9580;top:1508;width:540;height:2" coordorigin="9580,1508" coordsize="540,2">
              <v:shape style="position:absolute;left:9580;top:1508;width:540;height:2" coordorigin="9580,1508" coordsize="540,0" path="m9580,1508l10120,1508e" filled="f" stroked="t" strokeweight=".94664pt" strokecolor="#747474">
                <v:path arrowok="t"/>
              </v:shape>
            </v:group>
            <v:group style="position:absolute;left:4866;top:1498;width:2;height:172" coordorigin="4866,1498" coordsize="2,172">
              <v:shape style="position:absolute;left:4866;top:1498;width:2;height:172" coordorigin="4866,1498" coordsize="0,172" path="m4866,1670l4866,1498e" filled="f" stroked="t" strokeweight=".94664pt" strokecolor="#5B5B5B">
                <v:path arrowok="t"/>
              </v:shape>
            </v:group>
            <v:group style="position:absolute;left:7758;top:1498;width:2;height:281" coordorigin="7758,1498" coordsize="2,281">
              <v:shape style="position:absolute;left:7758;top:1498;width:2;height:281" coordorigin="7758,1498" coordsize="0,281" path="m7758,1779l7758,1498e" filled="f" stroked="t" strokeweight=".47332pt" strokecolor="#3F3F3F">
                <v:path arrowok="t"/>
              </v:shape>
            </v:group>
            <v:group style="position:absolute;left:2343;top:1722;width:2;height:553" coordorigin="2343,1722" coordsize="2,553">
              <v:shape style="position:absolute;left:2343;top:1722;width:2;height:553" coordorigin="2343,1722" coordsize="0,553" path="m2343,2275l2343,1722e" filled="f" stroked="t" strokeweight=".94664pt" strokecolor="#606060">
                <v:path arrowok="t"/>
              </v:shape>
            </v:group>
            <v:group style="position:absolute;left:4861;top:1992;width:6787;height:2" coordorigin="4861,1992" coordsize="6787,2">
              <v:shape style="position:absolute;left:4861;top:1992;width:6787;height:2" coordorigin="4861,1992" coordsize="6787,0" path="m4861,1992l11648,1992e" filled="f" stroked="t" strokeweight=".70998pt" strokecolor="#606060">
                <v:path arrowok="t"/>
              </v:shape>
            </v:group>
            <v:group style="position:absolute;left:4866;top:1722;width:2;height:968" coordorigin="4866,1722" coordsize="2,968">
              <v:shape style="position:absolute;left:4866;top:1722;width:2;height:968" coordorigin="4866,1722" coordsize="0,968" path="m4866,2690l4866,1722e" filled="f" stroked="t" strokeweight=".47332pt" strokecolor="#545454">
                <v:path arrowok="t"/>
              </v:shape>
            </v:group>
            <v:group style="position:absolute;left:6570;top:1989;width:360;height:2" coordorigin="6570,1989" coordsize="360,2">
              <v:shape style="position:absolute;left:6570;top:1989;width:360;height:2" coordorigin="6570,1989" coordsize="360,0" path="m6570,1989l6929,1989e" filled="f" stroked="t" strokeweight=".47332pt" strokecolor="#3B3B3B">
                <v:path arrowok="t"/>
              </v:shape>
            </v:group>
            <v:group style="position:absolute;left:7758;top:1722;width:2;height:272" coordorigin="7758,1722" coordsize="2,272">
              <v:shape style="position:absolute;left:7758;top:1722;width:2;height:272" coordorigin="7758,1722" coordsize="0,272" path="m7758,1994l7758,1722e" filled="f" stroked="t" strokeweight=".94664pt" strokecolor="#5B5B5B">
                <v:path arrowok="t"/>
              </v:shape>
            </v:group>
            <v:group style="position:absolute;left:9684;top:1989;width:265;height:2" coordorigin="9684,1989" coordsize="265,2">
              <v:shape style="position:absolute;left:9684;top:1989;width:265;height:2" coordorigin="9684,1989" coordsize="265,0" path="m9684,1989l9949,1989e" filled="f" stroked="t" strokeweight=".47332pt" strokecolor="#3F3F3F">
                <v:path arrowok="t"/>
              </v:shape>
            </v:group>
            <v:group style="position:absolute;left:11095;top:1994;width:554;height:2" coordorigin="11095,1994" coordsize="554,2">
              <v:shape style="position:absolute;left:11095;top:1994;width:554;height:2" coordorigin="11095,1994" coordsize="554,0" path="m11095,1994l11648,1994e" filled="f" stroked="t" strokeweight=".70998pt" strokecolor="#747474">
                <v:path arrowok="t"/>
              </v:shape>
            </v:group>
            <v:group style="position:absolute;left:4856;top:2230;width:6802;height:2" coordorigin="4856,2230" coordsize="6802,2">
              <v:shape style="position:absolute;left:4856;top:2230;width:6802;height:2" coordorigin="4856,2230" coordsize="6802,0" path="m4856,2230l11658,2230e" filled="f" stroked="t" strokeweight=".70998pt" strokecolor="#646464">
                <v:path arrowok="t"/>
              </v:shape>
            </v:group>
            <v:group style="position:absolute;left:9684;top:2228;width:265;height:2" coordorigin="9684,2228" coordsize="265,2">
              <v:shape style="position:absolute;left:9684;top:2228;width:265;height:2" coordorigin="9684,2228" coordsize="265,0" path="m9684,2228l9949,2228e" filled="f" stroked="t" strokeweight=".47332pt" strokecolor="#3F3F3F">
                <v:path arrowok="t"/>
              </v:shape>
            </v:group>
            <v:group style="position:absolute;left:2343;top:2218;width:2;height:534" coordorigin="2343,2218" coordsize="2,534">
              <v:shape style="position:absolute;left:2343;top:2218;width:2;height:534" coordorigin="2343,2218" coordsize="0,534" path="m2343,2752l2343,2218e" filled="f" stroked="t" strokeweight=".47332pt" strokecolor="#3B3B3B">
                <v:path arrowok="t"/>
              </v:shape>
            </v:group>
            <v:group style="position:absolute;left:4868;top:1951;width:2;height:1497" coordorigin="4868,1951" coordsize="2,1497">
              <v:shape style="position:absolute;left:4868;top:1951;width:2;height:1497" coordorigin="4868,1951" coordsize="0,1497" path="m4868,3448l4868,1951e" filled="f" stroked="t" strokeweight=".94664pt" strokecolor="#5B5B5B">
                <v:path arrowok="t"/>
              </v:shape>
            </v:group>
            <v:group style="position:absolute;left:4856;top:2471;width:6802;height:2" coordorigin="4856,2471" coordsize="6802,2">
              <v:shape style="position:absolute;left:4856;top:2471;width:6802;height:2" coordorigin="4856,2471" coordsize="6802,0" path="m4856,2471l11658,2471e" filled="f" stroked="t" strokeweight=".70998pt" strokecolor="#606060">
                <v:path arrowok="t"/>
              </v:shape>
            </v:group>
            <v:group style="position:absolute;left:9892;top:2471;width:322;height:2" coordorigin="9892,2471" coordsize="322,2">
              <v:shape style="position:absolute;left:9892;top:2471;width:322;height:2" coordorigin="9892,2471" coordsize="322,0" path="m9892,2471l10214,2471e" filled="f" stroked="t" strokeweight=".47332pt" strokecolor="#575757">
                <v:path arrowok="t"/>
              </v:shape>
            </v:group>
            <v:group style="position:absolute;left:11426;top:2471;width:232;height:2" coordorigin="11426,2471" coordsize="232,2">
              <v:shape style="position:absolute;left:11426;top:2471;width:232;height:2" coordorigin="11426,2471" coordsize="232,0" path="m11426,2471l11658,2471e" filled="f" stroked="t" strokeweight=".94664pt" strokecolor="#777777">
                <v:path arrowok="t"/>
              </v:shape>
            </v:group>
            <v:group style="position:absolute;left:2333;top:2709;width:2040;height:2" coordorigin="2333,2709" coordsize="2040,2">
              <v:shape style="position:absolute;left:2333;top:2709;width:2040;height:2" coordorigin="2333,2709" coordsize="2040,0" path="m2333,2709l4373,2709e" filled="f" stroked="t" strokeweight=".70998pt" strokecolor="#606060">
                <v:path arrowok="t"/>
              </v:shape>
            </v:group>
            <v:group style="position:absolute;left:4317;top:2709;width:331;height:2" coordorigin="4317,2709" coordsize="331,2">
              <v:shape style="position:absolute;left:4317;top:2709;width:331;height:2" coordorigin="4317,2709" coordsize="331,0" path="m4317,2709l4648,2709e" filled="f" stroked="t" strokeweight=".47332pt" strokecolor="#575757">
                <v:path arrowok="t"/>
              </v:shape>
            </v:group>
            <v:group style="position:absolute;left:4563;top:2709;width:7090;height:2" coordorigin="4563,2709" coordsize="7090,2">
              <v:shape style="position:absolute;left:4563;top:2709;width:7090;height:2" coordorigin="4563,2709" coordsize="7090,0" path="m4563,2709l11653,2709e" filled="f" stroked="t" strokeweight=".70998pt" strokecolor="#646464">
                <v:path arrowok="t"/>
              </v:shape>
            </v:group>
            <v:group style="position:absolute;left:9892;top:2709;width:322;height:2" coordorigin="9892,2709" coordsize="322,2">
              <v:shape style="position:absolute;left:9892;top:2709;width:322;height:2" coordorigin="9892,2709" coordsize="322,0" path="m9892,2709l10214,2709e" filled="f" stroked="t" strokeweight=".47332pt" strokecolor="#545454">
                <v:path arrowok="t"/>
              </v:shape>
            </v:group>
            <v:group style="position:absolute;left:11426;top:2709;width:232;height:2" coordorigin="11426,2709" coordsize="232,2">
              <v:shape style="position:absolute;left:11426;top:2709;width:232;height:2" coordorigin="11426,2709" coordsize="232,0" path="m11426,2709l11658,2709e" filled="f" stroked="t" strokeweight=".70998pt" strokecolor="#7C7C7C">
                <v:path arrowok="t"/>
              </v:shape>
            </v:group>
            <v:group style="position:absolute;left:346;top:2947;width:2031;height:2" coordorigin="346,2947" coordsize="2031,2">
              <v:shape style="position:absolute;left:346;top:2947;width:2031;height:2" coordorigin="346,2947" coordsize="2031,0" path="m346,2947l2376,2947e" filled="f" stroked="t" strokeweight=".70998pt" strokecolor="#646464">
                <v:path arrowok="t"/>
              </v:shape>
            </v:group>
            <v:group style="position:absolute;left:1060;top:2947;width:634;height:2" coordorigin="1060,2947" coordsize="634,2">
              <v:shape style="position:absolute;left:1060;top:2947;width:634;height:2" coordorigin="1060,2947" coordsize="634,0" path="m1060,2947l1694,2947e" filled="f" stroked="t" strokeweight=".47332pt" strokecolor="#545454">
                <v:path arrowok="t"/>
              </v:shape>
            </v:group>
            <v:group style="position:absolute;left:2305;top:2947;width:1538;height:2" coordorigin="2305,2947" coordsize="1538,2">
              <v:shape style="position:absolute;left:2305;top:2947;width:1538;height:2" coordorigin="2305,2947" coordsize="1538,0" path="m2305,2947l3843,2947e" filled="f" stroked="t" strokeweight=".47332pt" strokecolor="#5B5B5B">
                <v:path arrowok="t"/>
              </v:shape>
            </v:group>
            <v:group style="position:absolute;left:3787;top:2947;width:587;height:2" coordorigin="3787,2947" coordsize="587,2">
              <v:shape style="position:absolute;left:3787;top:2947;width:587;height:2" coordorigin="3787,2947" coordsize="587,0" path="m3787,2947l4373,2947e" filled="f" stroked="t" strokeweight=".70998pt" strokecolor="#6B6B6B">
                <v:path arrowok="t"/>
              </v:shape>
            </v:group>
            <v:group style="position:absolute;left:4317;top:2947;width:331;height:2" coordorigin="4317,2947" coordsize="331,2">
              <v:shape style="position:absolute;left:4317;top:2947;width:331;height:2" coordorigin="4317,2947" coordsize="331,0" path="m4317,2947l4648,2947e" filled="f" stroked="t" strokeweight=".47332pt" strokecolor="#4B4B4B">
                <v:path arrowok="t"/>
              </v:shape>
            </v:group>
            <v:group style="position:absolute;left:4591;top:2947;width:303;height:2" coordorigin="4591,2947" coordsize="303,2">
              <v:shape style="position:absolute;left:4591;top:2947;width:303;height:2" coordorigin="4591,2947" coordsize="303,0" path="m4591,2947l4894,2947e" filled="f" stroked="t" strokeweight=".94664pt" strokecolor="#646464">
                <v:path arrowok="t"/>
              </v:shape>
            </v:group>
            <v:group style="position:absolute;left:4866;top:2690;width:2;height:281" coordorigin="4866,2690" coordsize="2,281">
              <v:shape style="position:absolute;left:4866;top:2690;width:2;height:281" coordorigin="4866,2690" coordsize="0,281" path="m4866,2971l4866,2690e" filled="f" stroked="t" strokeweight=".70998pt" strokecolor="#3B3B3B">
                <v:path arrowok="t"/>
              </v:shape>
            </v:group>
            <v:group style="position:absolute;left:4823;top:2947;width:2447;height:2" coordorigin="4823,2947" coordsize="2447,2">
              <v:shape style="position:absolute;left:4823;top:2947;width:2447;height:2" coordorigin="4823,2947" coordsize="2447,0" path="m4823,2947l7270,2947e" filled="f" stroked="t" strokeweight=".47332pt" strokecolor="#606060">
                <v:path arrowok="t"/>
              </v:shape>
            </v:group>
            <v:group style="position:absolute;left:7213;top:2950;width:4444;height:2" coordorigin="7213,2950" coordsize="4444,2">
              <v:shape style="position:absolute;left:7213;top:2950;width:4444;height:2" coordorigin="7213,2950" coordsize="4444,0" path="m7213,2950l11658,2950e" filled="f" stroked="t" strokeweight=".70998pt" strokecolor="#606060">
                <v:path arrowok="t"/>
              </v:shape>
            </v:group>
            <v:group style="position:absolute;left:7760;top:2938;width:2;height:734" coordorigin="7760,2938" coordsize="2,734">
              <v:shape style="position:absolute;left:7760;top:2938;width:2;height:734" coordorigin="7760,2938" coordsize="0,734" path="m7760,3672l7760,2938e" filled="f" stroked="t" strokeweight=".70998pt" strokecolor="#545454">
                <v:path arrowok="t"/>
              </v:shape>
            </v:group>
            <v:group style="position:absolute;left:2341;top:2671;width:2;height:1955" coordorigin="2341,2671" coordsize="2,1955">
              <v:shape style="position:absolute;left:2341;top:2671;width:2;height:1955" coordorigin="2341,2671" coordsize="0,1955" path="m2341,4626l2341,2671e" filled="f" stroked="t" strokeweight=".70998pt" strokecolor="#545454">
                <v:path arrowok="t"/>
              </v:shape>
            </v:group>
            <v:group style="position:absolute;left:2338;top:3419;width:2310;height:2" coordorigin="2338,3419" coordsize="2310,2">
              <v:shape style="position:absolute;left:2338;top:3419;width:2310;height:2" coordorigin="2338,3419" coordsize="2310,0" path="m2338,3419l4648,3419e" filled="f" stroked="t" strokeweight=".70998pt" strokecolor="#646464">
                <v:path arrowok="t"/>
              </v:shape>
            </v:group>
            <v:group style="position:absolute;left:4591;top:3419;width:303;height:2" coordorigin="4591,3419" coordsize="303,2">
              <v:shape style="position:absolute;left:4591;top:3419;width:303;height:2" coordorigin="4591,3419" coordsize="303,0" path="m4591,3419l4894,3419e" filled="f" stroked="t" strokeweight=".47332pt" strokecolor="#4F4F4F">
                <v:path arrowok="t"/>
              </v:shape>
            </v:group>
            <v:group style="position:absolute;left:4823;top:3419;width:1803;height:2" coordorigin="4823,3419" coordsize="1803,2">
              <v:shape style="position:absolute;left:4823;top:3419;width:1803;height:2" coordorigin="4823,3419" coordsize="1803,0" path="m4823,3419l6626,3419e" filled="f" stroked="t" strokeweight=".70998pt" strokecolor="#646464">
                <v:path arrowok="t"/>
              </v:shape>
            </v:group>
            <v:group style="position:absolute;left:6570;top:3419;width:360;height:2" coordorigin="6570,3419" coordsize="360,2">
              <v:shape style="position:absolute;left:6570;top:3419;width:360;height:2" coordorigin="6570,3419" coordsize="360,0" path="m6570,3419l6929,3419e" filled="f" stroked="t" strokeweight=".47332pt" strokecolor="#484848">
                <v:path arrowok="t"/>
              </v:shape>
            </v:group>
            <v:group style="position:absolute;left:6873;top:3419;width:4781;height:2" coordorigin="6873,3419" coordsize="4781,2">
              <v:shape style="position:absolute;left:6873;top:3419;width:4781;height:2" coordorigin="6873,3419" coordsize="4781,0" path="m6873,3419l11653,3419e" filled="f" stroked="t" strokeweight=".70998pt" strokecolor="#646464">
                <v:path arrowok="t"/>
              </v:shape>
            </v:group>
            <v:group style="position:absolute;left:9684;top:3419;width:265;height:2" coordorigin="9684,3419" coordsize="265,2">
              <v:shape style="position:absolute;left:9684;top:3419;width:265;height:2" coordorigin="9684,3419" coordsize="265,0" path="m9684,3419l9949,3419e" filled="f" stroked="t" strokeweight=".47332pt" strokecolor="#484848">
                <v:path arrowok="t"/>
              </v:shape>
            </v:group>
            <v:group style="position:absolute;left:11426;top:3424;width:227;height:2" coordorigin="11426,3424" coordsize="227,2">
              <v:shape style="position:absolute;left:11426;top:3424;width:227;height:2" coordorigin="11426,3424" coordsize="227,0" path="m11426,3424l11653,3424e" filled="f" stroked="t" strokeweight=".70998pt" strokecolor="#777777">
                <v:path arrowok="t"/>
              </v:shape>
            </v:group>
            <v:group style="position:absolute;left:4870;top:3377;width:2;height:296" coordorigin="4870,3377" coordsize="2,296">
              <v:shape style="position:absolute;left:4870;top:3377;width:2;height:296" coordorigin="4870,3377" coordsize="0,296" path="m4870,3672l4870,3377e" filled="f" stroked="t" strokeweight=".47332pt" strokecolor="#3F3F3F">
                <v:path arrowok="t"/>
              </v:shape>
            </v:group>
            <v:group style="position:absolute;left:2333;top:3660;width:9320;height:2" coordorigin="2333,3660" coordsize="9320,2">
              <v:shape style="position:absolute;left:2333;top:3660;width:9320;height:2" coordorigin="2333,3660" coordsize="9320,0" path="m2333,3660l11653,3660e" filled="f" stroked="t" strokeweight=".70998pt" strokecolor="#646464">
                <v:path arrowok="t"/>
              </v:shape>
            </v:group>
            <v:group style="position:absolute;left:9684;top:3660;width:530;height:2" coordorigin="9684,3660" coordsize="530,2">
              <v:shape style="position:absolute;left:9684;top:3660;width:530;height:2" coordorigin="9684,3660" coordsize="530,0" path="m9684,3660l10214,3660e" filled="f" stroked="t" strokeweight=".47332pt" strokecolor="#4B4B4B">
                <v:path arrowok="t"/>
              </v:shape>
            </v:group>
            <v:group style="position:absolute;left:364;top:3903;width:2012;height:2" coordorigin="364,3903" coordsize="2012,2">
              <v:shape style="position:absolute;left:364;top:3903;width:2012;height:2" coordorigin="364,3903" coordsize="2012,0" path="m364,3903l2376,3903e" filled="f" stroked="t" strokeweight=".70998pt" strokecolor="#646464">
                <v:path arrowok="t"/>
              </v:shape>
            </v:group>
            <v:group style="position:absolute;left:2341;top:3381;width:2;height:543" coordorigin="2341,3381" coordsize="2,543">
              <v:shape style="position:absolute;left:2341;top:3381;width:2;height:543" coordorigin="2341,3381" coordsize="0,543" path="m2341,3925l2341,3381e" filled="f" stroked="t" strokeweight=".47332pt" strokecolor="#3F3F3F">
                <v:path arrowok="t"/>
              </v:shape>
            </v:group>
            <v:group style="position:absolute;left:2305;top:3906;width:2580;height:2" coordorigin="2305,3906" coordsize="2580,2">
              <v:shape style="position:absolute;left:2305;top:3906;width:2580;height:2" coordorigin="2305,3906" coordsize="2580,0" path="m2305,3906l4885,3906e" filled="f" stroked="t" strokeweight=".47332pt" strokecolor="#575757">
                <v:path arrowok="t"/>
              </v:shape>
            </v:group>
            <v:group style="position:absolute;left:4828;top:3903;width:6830;height:2" coordorigin="4828,3903" coordsize="6830,2">
              <v:shape style="position:absolute;left:4828;top:3903;width:6830;height:2" coordorigin="4828,3903" coordsize="6830,0" path="m4828,3903l11658,3903e" filled="f" stroked="t" strokeweight=".70998pt" strokecolor="#646464">
                <v:path arrowok="t"/>
              </v:shape>
            </v:group>
            <v:group style="position:absolute;left:11426;top:3906;width:232;height:2" coordorigin="11426,3906" coordsize="232,2">
              <v:shape style="position:absolute;left:11426;top:3906;width:232;height:2" coordorigin="11426,3906" coordsize="232,0" path="m11426,3906l11658,3906e" filled="f" stroked="t" strokeweight=".47332pt" strokecolor="#5B5B5B">
                <v:path arrowok="t"/>
              </v:shape>
            </v:group>
            <v:group style="position:absolute;left:360;top:4375;width:11298;height:2" coordorigin="360,4375" coordsize="11298,2">
              <v:shape style="position:absolute;left:360;top:4375;width:11298;height:2" coordorigin="360,4375" coordsize="11298,0" path="m360,4375l11658,4375e" filled="f" stroked="t" strokeweight=".70998pt" strokecolor="#646464">
                <v:path arrowok="t"/>
              </v:shape>
            </v:group>
            <v:group style="position:absolute;left:1060;top:4378;width:634;height:2" coordorigin="1060,4378" coordsize="634,2">
              <v:shape style="position:absolute;left:1060;top:4378;width:634;height:2" coordorigin="1060,4378" coordsize="634,0" path="m1060,4378l1694,4378e" filled="f" stroked="t" strokeweight=".47332pt" strokecolor="#4F4F4F">
                <v:path arrowok="t"/>
              </v:shape>
            </v:group>
            <v:group style="position:absolute;left:9684;top:4373;width:265;height:2" coordorigin="9684,4373" coordsize="265,2">
              <v:shape style="position:absolute;left:9684;top:4373;width:265;height:2" coordorigin="9684,4373" coordsize="265,0" path="m9684,4373l9949,4373e" filled="f" stroked="t" strokeweight=".47332pt" strokecolor="#4F4F4F">
                <v:path arrowok="t"/>
              </v:shape>
            </v:group>
            <v:group style="position:absolute;left:11426;top:4378;width:232;height:2" coordorigin="11426,4378" coordsize="232,2">
              <v:shape style="position:absolute;left:11426;top:4378;width:232;height:2" coordorigin="11426,4378" coordsize="232,0" path="m11426,4378l11658,4378e" filled="f" stroked="t" strokeweight=".70998pt" strokecolor="#777777">
                <v:path arrowok="t"/>
              </v:shape>
            </v:group>
            <v:group style="position:absolute;left:4870;top:4368;width:2;height:472" coordorigin="4870,4368" coordsize="2,472">
              <v:shape style="position:absolute;left:4870;top:4368;width:2;height:472" coordorigin="4870,4368" coordsize="0,472" path="m4870,4840l4870,4368e" filled="f" stroked="t" strokeweight=".47332pt" strokecolor="#484848">
                <v:path arrowok="t"/>
              </v:shape>
            </v:group>
            <v:group style="position:absolute;left:4861;top:4611;width:6787;height:2" coordorigin="4861,4611" coordsize="6787,2">
              <v:shape style="position:absolute;left:4861;top:4611;width:6787;height:2" coordorigin="4861,4611" coordsize="6787,0" path="m4861,4611l11648,4611e" filled="f" stroked="t" strokeweight=".70998pt" strokecolor="#646464">
                <v:path arrowok="t"/>
              </v:shape>
            </v:group>
            <v:group style="position:absolute;left:9684;top:4611;width:265;height:2" coordorigin="9684,4611" coordsize="265,2">
              <v:shape style="position:absolute;left:9684;top:4611;width:265;height:2" coordorigin="9684,4611" coordsize="265,0" path="m9684,4611l9949,4611e" filled="f" stroked="t" strokeweight=".47332pt" strokecolor="#4B4B4B">
                <v:path arrowok="t"/>
              </v:shape>
            </v:group>
            <v:group style="position:absolute;left:11426;top:4611;width:222;height:2" coordorigin="11426,4611" coordsize="222,2">
              <v:shape style="position:absolute;left:11426;top:4611;width:222;height:2" coordorigin="11426,4611" coordsize="222,0" path="m11426,4611l11648,4611e" filled="f" stroked="t" strokeweight=".47332pt" strokecolor="#545454">
                <v:path arrowok="t"/>
              </v:shape>
            </v:group>
            <v:group style="position:absolute;left:2338;top:4568;width:2;height:300" coordorigin="2338,4568" coordsize="2,300">
              <v:shape style="position:absolute;left:2338;top:4568;width:2;height:300" coordorigin="2338,4568" coordsize="0,300" path="m2338,4869l2338,4568e" filled="f" stroked="t" strokeweight=".47332pt" strokecolor="#3B3B3B">
                <v:path arrowok="t"/>
              </v:shape>
            </v:group>
            <v:group style="position:absolute;left:4870;top:4568;width:2;height:582" coordorigin="4870,4568" coordsize="2,582">
              <v:shape style="position:absolute;left:4870;top:4568;width:2;height:582" coordorigin="4870,4568" coordsize="0,582" path="m4870,5150l4870,4568e" filled="f" stroked="t" strokeweight=".70998pt" strokecolor="#575757">
                <v:path arrowok="t"/>
              </v:shape>
            </v:group>
            <v:group style="position:absolute;left:4861;top:4850;width:6792;height:2" coordorigin="4861,4850" coordsize="6792,2">
              <v:shape style="position:absolute;left:4861;top:4850;width:6792;height:2" coordorigin="4861,4850" coordsize="6792,0" path="m4861,4850l11653,4850e" filled="f" stroked="t" strokeweight=".70998pt" strokecolor="#676767">
                <v:path arrowok="t"/>
              </v:shape>
            </v:group>
            <v:group style="position:absolute;left:9684;top:4850;width:265;height:2" coordorigin="9684,4850" coordsize="265,2">
              <v:shape style="position:absolute;left:9684;top:4850;width:265;height:2" coordorigin="9684,4850" coordsize="265,0" path="m9684,4850l9949,4850e" filled="f" stroked="t" strokeweight=".47332pt" strokecolor="#575757">
                <v:path arrowok="t"/>
              </v:shape>
            </v:group>
            <v:group style="position:absolute;left:11426;top:4850;width:227;height:2" coordorigin="11426,4850" coordsize="227,2">
              <v:shape style="position:absolute;left:11426;top:4850;width:227;height:2" coordorigin="11426,4850" coordsize="227,0" path="m11426,4850l11653,4850e" filled="f" stroked="t" strokeweight=".47332pt" strokecolor="#545454">
                <v:path arrowok="t"/>
              </v:shape>
            </v:group>
            <v:group style="position:absolute;left:350;top:5140;width:563;height:2" coordorigin="350,5140" coordsize="563,2">
              <v:shape style="position:absolute;left:350;top:5140;width:563;height:2" coordorigin="350,5140" coordsize="563,0" path="m350,5140l914,5140e" filled="f" stroked="t" strokeweight=".47332pt" strokecolor="#606060">
                <v:path arrowok="t"/>
              </v:shape>
            </v:group>
            <v:group style="position:absolute;left:2343;top:4811;width:2;height:353" coordorigin="2343,4811" coordsize="2,353">
              <v:shape style="position:absolute;left:2343;top:4811;width:2;height:353" coordorigin="2343,4811" coordsize="0,353" path="m2343,5164l2343,4811e" filled="f" stroked="t" strokeweight=".70998pt" strokecolor="#4F4F4F">
                <v:path arrowok="t"/>
              </v:shape>
            </v:group>
            <v:group style="position:absolute;left:4317;top:5140;width:331;height:2" coordorigin="4317,5140" coordsize="331,2">
              <v:shape style="position:absolute;left:4317;top:5140;width:331;height:2" coordorigin="4317,5140" coordsize="331,0" path="m4317,5140l4648,5140e" filled="f" stroked="t" strokeweight=".47332pt" strokecolor="#545454">
                <v:path arrowok="t"/>
              </v:shape>
            </v:group>
            <v:group style="position:absolute;left:5784;top:5138;width:843;height:2" coordorigin="5784,5138" coordsize="843,2">
              <v:shape style="position:absolute;left:5784;top:5138;width:843;height:2" coordorigin="5784,5138" coordsize="843,0" path="m5784,5138l6626,5138e" filled="f" stroked="t" strokeweight=".70998pt" strokecolor="#606060">
                <v:path arrowok="t"/>
              </v:shape>
            </v:group>
            <v:group style="position:absolute;left:6873;top:5138;width:398;height:2" coordorigin="6873,5138" coordsize="398,2">
              <v:shape style="position:absolute;left:6873;top:5138;width:398;height:2" coordorigin="6873,5138" coordsize="398,0" path="m6873,5138l7270,5138e" filled="f" stroked="t" strokeweight=".47332pt" strokecolor="#5B5B5B">
                <v:path arrowok="t"/>
              </v:shape>
            </v:group>
            <v:group style="position:absolute;left:350;top:5140;width:11303;height:2" coordorigin="350,5140" coordsize="11303,2">
              <v:shape style="position:absolute;left:350;top:5140;width:11303;height:2" coordorigin="350,5140" coordsize="11303,0" path="m350,5140l11653,5140e" filled="f" stroked="t" strokeweight=".70998pt" strokecolor="#676767">
                <v:path arrowok="t"/>
              </v:shape>
            </v:group>
            <v:group style="position:absolute;left:9684;top:5136;width:265;height:2" coordorigin="9684,5136" coordsize="265,2">
              <v:shape style="position:absolute;left:9684;top:5136;width:265;height:2" coordorigin="9684,5136" coordsize="265,0" path="m9684,5136l9949,5136e" filled="f" stroked="t" strokeweight=".47332pt" strokecolor="#4B4B4B">
                <v:path arrowok="t"/>
              </v:shape>
            </v:group>
            <v:group style="position:absolute;left:11426;top:5136;width:227;height:2" coordorigin="11426,5136" coordsize="227,2">
              <v:shape style="position:absolute;left:11426;top:5136;width:227;height:2" coordorigin="11426,5136" coordsize="227,0" path="m11426,5136l11653,5136e" filled="f" stroked="t" strokeweight=".47332pt" strokecolor="#575757">
                <v:path arrowok="t"/>
              </v:shape>
            </v:group>
            <v:group style="position:absolute;left:2338;top:4993;width:2;height:687" coordorigin="2338,4993" coordsize="2,687">
              <v:shape style="position:absolute;left:2338;top:4993;width:2;height:687" coordorigin="2338,4993" coordsize="0,687" path="m2338,5679l2338,4993e" filled="f" stroked="t" strokeweight=".94664pt" strokecolor="#646464">
                <v:path arrowok="t"/>
              </v:shape>
            </v:group>
            <v:group style="position:absolute;left:341;top:5851;width:1325;height:2" coordorigin="341,5851" coordsize="1325,2">
              <v:shape style="position:absolute;left:341;top:5851;width:1325;height:2" coordorigin="341,5851" coordsize="1325,0" path="m341,5851l1666,5851e" filled="f" stroked="t" strokeweight=".23666pt" strokecolor="#000000">
                <v:path arrowok="t"/>
              </v:shape>
            </v:group>
            <v:group style="position:absolute;left:1666;top:5851;width:1216;height:2" coordorigin="1666,5851" coordsize="1216,2">
              <v:shape style="position:absolute;left:1666;top:5851;width:1216;height:2" coordorigin="1666,5851" coordsize="1216,0" path="m1666,5851l2883,5851e" filled="f" stroked="t" strokeweight=".23666pt" strokecolor="#131313">
                <v:path arrowok="t"/>
              </v:shape>
            </v:group>
            <v:group style="position:absolute;left:2338;top:5603;width:2;height:515" coordorigin="2338,5603" coordsize="2,515">
              <v:shape style="position:absolute;left:2338;top:5603;width:2;height:515" coordorigin="2338,5603" coordsize="0,515" path="m2338,6118l2338,5603e" filled="f" stroked="t" strokeweight=".47332pt" strokecolor="#3F3F3F">
                <v:path arrowok="t"/>
              </v:shape>
            </v:group>
            <v:group style="position:absolute;left:2883;top:5851;width:8785;height:2" coordorigin="2883,5851" coordsize="8785,2">
              <v:shape style="position:absolute;left:2883;top:5851;width:8785;height:2" coordorigin="2883,5851" coordsize="8785,0" path="m2883,5851l11667,5851e" filled="f" stroked="t" strokeweight=".23666pt" strokecolor="#000000">
                <v:path arrowok="t"/>
              </v:shape>
            </v:group>
            <v:group style="position:absolute;left:2338;top:6061;width:2;height:620" coordorigin="2338,6061" coordsize="2,620">
              <v:shape style="position:absolute;left:2338;top:6061;width:2;height:620" coordorigin="2338,6061" coordsize="0,620" path="m2338,6680l2338,6061e" filled="f" stroked="t" strokeweight=".94664pt" strokecolor="#5B5B5B">
                <v:path arrowok="t"/>
              </v:shape>
            </v:group>
            <v:group style="position:absolute;left:355;top:6881;width:2234;height:2" coordorigin="355,6881" coordsize="2234,2">
              <v:shape style="position:absolute;left:355;top:6881;width:2234;height:2" coordorigin="355,6881" coordsize="2234,0" path="m355,6881l2589,6881e" filled="f" stroked="t" strokeweight=".70998pt" strokecolor="#646464">
                <v:path arrowok="t"/>
              </v:shape>
            </v:group>
            <v:group style="position:absolute;left:857;top:6881;width:260;height:2" coordorigin="857,6881" coordsize="260,2">
              <v:shape style="position:absolute;left:857;top:6881;width:260;height:2" coordorigin="857,6881" coordsize="260,0" path="m857,6881l1117,6881e" filled="f" stroked="t" strokeweight=".47332pt" strokecolor="#3B3B3B">
                <v:path arrowok="t"/>
              </v:shape>
            </v:group>
            <v:group style="position:absolute;left:2338;top:6623;width:2;height:277" coordorigin="2338,6623" coordsize="2,277">
              <v:shape style="position:absolute;left:2338;top:6623;width:2;height:277" coordorigin="2338,6623" coordsize="0,277" path="m2338,6900l2338,6623e" filled="f" stroked="t" strokeweight=".47332pt" strokecolor="#383838">
                <v:path arrowok="t"/>
              </v:shape>
            </v:group>
            <v:group style="position:absolute;left:2305;top:6871;width:9353;height:2" coordorigin="2305,6871" coordsize="9353,2">
              <v:shape style="position:absolute;left:2305;top:6871;width:9353;height:2" coordorigin="2305,6871" coordsize="9353,0" path="m2305,6871l11658,6871e" filled="f" stroked="t" strokeweight=".70998pt" strokecolor="#646464">
                <v:path arrowok="t"/>
              </v:shape>
            </v:group>
            <v:group style="position:absolute;left:11398;top:6866;width:260;height:2" coordorigin="11398,6866" coordsize="260,2">
              <v:shape style="position:absolute;left:11398;top:6866;width:260;height:2" coordorigin="11398,6866" coordsize="260,0" path="m11398,6866l11658,6866e" filled="f" stroked="t" strokeweight=".94664pt" strokecolor="#808080">
                <v:path arrowok="t"/>
              </v:shape>
            </v:group>
            <v:group style="position:absolute;left:360;top:7124;width:1335;height:2" coordorigin="360,7124" coordsize="1335,2">
              <v:shape style="position:absolute;left:360;top:7124;width:1335;height:2" coordorigin="360,7124" coordsize="1335,0" path="m360,7124l1694,7124e" filled="f" stroked="t" strokeweight=".47332pt" strokecolor="#646464">
                <v:path arrowok="t"/>
              </v:shape>
            </v:group>
            <v:group style="position:absolute;left:1609;top:7124;width:2234;height:2" coordorigin="1609,7124" coordsize="2234,2">
              <v:shape style="position:absolute;left:1609;top:7124;width:2234;height:2" coordorigin="1609,7124" coordsize="2234,0" path="m1609,7124l3843,7124e" filled="f" stroked="t" strokeweight=".70998pt" strokecolor="#707070">
                <v:path arrowok="t"/>
              </v:shape>
            </v:group>
            <v:group style="position:absolute;left:2338;top:6828;width:2;height:315" coordorigin="2338,6828" coordsize="2,315">
              <v:shape style="position:absolute;left:2338;top:6828;width:2;height:315" coordorigin="2338,6828" coordsize="0,315" path="m2338,7143l2338,6828e" filled="f" stroked="t" strokeweight=".70998pt" strokecolor="#4B4B4B">
                <v:path arrowok="t"/>
              </v:shape>
            </v:group>
            <v:group style="position:absolute;left:4591;top:7119;width:293;height:2" coordorigin="4591,7119" coordsize="293,2">
              <v:shape style="position:absolute;left:4591;top:7119;width:293;height:2" coordorigin="4591,7119" coordsize="293,0" path="m4591,7119l4885,7119e" filled="f" stroked="t" strokeweight=".47332pt" strokecolor="#444444">
                <v:path arrowok="t"/>
              </v:shape>
            </v:group>
            <v:group style="position:absolute;left:4828;top:7114;width:2102;height:2" coordorigin="4828,7114" coordsize="2102,2">
              <v:shape style="position:absolute;left:4828;top:7114;width:2102;height:2" coordorigin="4828,7114" coordsize="2102,0" path="m4828,7114l6929,7114e" filled="f" stroked="t" strokeweight=".70998pt" strokecolor="#606060">
                <v:path arrowok="t"/>
              </v:shape>
            </v:group>
            <v:group style="position:absolute;left:3787;top:7112;width:7871;height:2" coordorigin="3787,7112" coordsize="7871,2">
              <v:shape style="position:absolute;left:3787;top:7112;width:7871;height:2" coordorigin="3787,7112" coordsize="7871,0" path="m3787,7112l11658,7112e" filled="f" stroked="t" strokeweight=".70998pt" strokecolor="#646464">
                <v:path arrowok="t"/>
              </v:shape>
            </v:group>
            <v:group style="position:absolute;left:11426;top:7109;width:232;height:2" coordorigin="11426,7109" coordsize="232,2">
              <v:shape style="position:absolute;left:11426;top:7109;width:232;height:2" coordorigin="11426,7109" coordsize="232,0" path="m11426,7109l11658,7109e" filled="f" stroked="t" strokeweight=".47332pt" strokecolor="#575757">
                <v:path arrowok="t"/>
              </v:shape>
            </v:group>
            <v:group style="position:absolute;left:364;top:7367;width:2546;height:2" coordorigin="364,7367" coordsize="2546,2">
              <v:shape style="position:absolute;left:364;top:7367;width:2546;height:2" coordorigin="364,7367" coordsize="2546,0" path="m364,7367l2911,7367e" filled="f" stroked="t" strokeweight=".23666pt" strokecolor="#646464">
                <v:path arrowok="t"/>
              </v:shape>
            </v:group>
            <v:group style="position:absolute;left:2338;top:7071;width:2;height:558" coordorigin="2338,7071" coordsize="2,558">
              <v:shape style="position:absolute;left:2338;top:7071;width:2;height:558" coordorigin="2338,7071" coordsize="0,558" path="m2338,7629l2338,7071e" filled="f" stroked="t" strokeweight=".94664pt" strokecolor="#5B5B5B">
                <v:path arrowok="t"/>
              </v:shape>
            </v:group>
            <v:group style="position:absolute;left:2854;top:7367;width:194;height:2" coordorigin="2854,7367" coordsize="194,2">
              <v:shape style="position:absolute;left:2854;top:7367;width:194;height:2" coordorigin="2854,7367" coordsize="194,0" path="m2854,7367l3048,7367e" filled="f" stroked="t" strokeweight=".47332pt" strokecolor="#777777">
                <v:path arrowok="t"/>
              </v:shape>
            </v:group>
            <v:group style="position:absolute;left:3280;top:7364;width:492;height:2" coordorigin="3280,7364" coordsize="492,2">
              <v:shape style="position:absolute;left:3280;top:7364;width:492;height:2" coordorigin="3280,7364" coordsize="492,0" path="m3280,7364l3772,7364e" filled="f" stroked="t" strokeweight=".23666pt" strokecolor="#676767">
                <v:path arrowok="t"/>
              </v:shape>
            </v:group>
            <v:group style="position:absolute;left:4071;top:7364;width:530;height:2" coordorigin="4071,7364" coordsize="530,2">
              <v:shape style="position:absolute;left:4071;top:7364;width:530;height:2" coordorigin="4071,7364" coordsize="530,0" path="m4071,7364l4601,7364e" filled="f" stroked="t" strokeweight=".23666pt" strokecolor="#707070">
                <v:path arrowok="t"/>
              </v:shape>
            </v:group>
            <v:group style="position:absolute;left:2338;top:7572;width:2;height:319" coordorigin="2338,7572" coordsize="2,319">
              <v:shape style="position:absolute;left:2338;top:7572;width:2;height:319" coordorigin="2338,7572" coordsize="0,319" path="m2338,7891l2338,7572e" filled="f" stroked="t" strokeweight=".47332pt" strokecolor="#383838">
                <v:path arrowok="t"/>
              </v:shape>
            </v:group>
            <v:group style="position:absolute;left:866;top:7832;width:10801;height:2" coordorigin="866,7832" coordsize="10801,2">
              <v:shape style="position:absolute;left:866;top:7832;width:10801;height:2" coordorigin="866,7832" coordsize="10801,0" path="m866,7832l11667,7832e" filled="f" stroked="t" strokeweight=".70998pt" strokecolor="#6B6B6B">
                <v:path arrowok="t"/>
              </v:shape>
            </v:group>
            <v:group style="position:absolute;left:9684;top:7824;width:265;height:2" coordorigin="9684,7824" coordsize="265,2">
              <v:shape style="position:absolute;left:9684;top:7824;width:265;height:2" coordorigin="9684,7824" coordsize="265,0" path="m9684,7824l9949,7824e" filled="f" stroked="t" strokeweight=".47332pt" strokecolor="#4F4F4F">
                <v:path arrowok="t"/>
              </v:shape>
            </v:group>
            <v:group style="position:absolute;left:11426;top:7824;width:241;height:2" coordorigin="11426,7824" coordsize="241,2">
              <v:shape style="position:absolute;left:11426;top:7824;width:241;height:2" coordorigin="11426,7824" coordsize="241,0" path="m11426,7824l11667,7824e" filled="f" stroked="t" strokeweight=".47332pt" strokecolor="#606060">
                <v:path arrowok="t"/>
              </v:shape>
            </v:group>
            <v:group style="position:absolute;left:857;top:8077;width:838;height:2" coordorigin="857,8077" coordsize="838,2">
              <v:shape style="position:absolute;left:857;top:8077;width:838;height:2" coordorigin="857,8077" coordsize="838,0" path="m857,8077l1694,8077e" filled="f" stroked="t" strokeweight=".47332pt" strokecolor="#676767">
                <v:path arrowok="t"/>
              </v:shape>
            </v:group>
            <v:group style="position:absolute;left:1638;top:8077;width:738;height:2" coordorigin="1638,8077" coordsize="738,2">
              <v:shape style="position:absolute;left:1638;top:8077;width:738;height:2" coordorigin="1638,8077" coordsize="738,0" path="m1638,8077l2376,8077e" filled="f" stroked="t" strokeweight=".70998pt" strokecolor="#6B6B6B">
                <v:path arrowok="t"/>
              </v:shape>
            </v:group>
            <v:group style="position:absolute;left:2305;top:8077;width:606;height:2" coordorigin="2305,8077" coordsize="606,2">
              <v:shape style="position:absolute;left:2305;top:8077;width:606;height:2" coordorigin="2305,8077" coordsize="606,0" path="m2305,8077l2911,8077e" filled="f" stroked="t" strokeweight=".47332pt" strokecolor="#575757">
                <v:path arrowok="t"/>
              </v:shape>
            </v:group>
            <v:group style="position:absolute;left:2670;top:8070;width:8993;height:2" coordorigin="2670,8070" coordsize="8993,2">
              <v:shape style="position:absolute;left:2670;top:8070;width:8993;height:2" coordorigin="2670,8070" coordsize="8993,0" path="m2670,8070l11663,8070e" filled="f" stroked="t" strokeweight=".70998pt" strokecolor="#6B6B6B">
                <v:path arrowok="t"/>
              </v:shape>
            </v:group>
            <v:group style="position:absolute;left:9684;top:8063;width:265;height:2" coordorigin="9684,8063" coordsize="265,2">
              <v:shape style="position:absolute;left:9684;top:8063;width:265;height:2" coordorigin="9684,8063" coordsize="265,0" path="m9684,8063l9949,8063e" filled="f" stroked="t" strokeweight=".47332pt" strokecolor="#484848">
                <v:path arrowok="t"/>
              </v:shape>
            </v:group>
            <v:group style="position:absolute;left:11426;top:8063;width:237;height:2" coordorigin="11426,8063" coordsize="237,2">
              <v:shape style="position:absolute;left:11426;top:8063;width:237;height:2" coordorigin="11426,8063" coordsize="237,0" path="m11426,8063l11663,8063e" filled="f" stroked="t" strokeweight=".47332pt" strokecolor="#676767">
                <v:path arrowok="t"/>
              </v:shape>
            </v:group>
            <v:group style="position:absolute;left:1100;top:8068;width:2;height:2474" coordorigin="1100,8068" coordsize="2,2474">
              <v:shape style="position:absolute;left:1100;top:8068;width:2;height:2474" coordorigin="1100,8068" coordsize="0,2474" path="m1100,10542l1100,8068e" filled="f" stroked="t" strokeweight=".70998pt" strokecolor="#575757">
                <v:path arrowok="t"/>
              </v:shape>
            </v:group>
            <v:group style="position:absolute;left:1678;top:8072;width:2;height:5006" coordorigin="1678,8072" coordsize="2,5006">
              <v:shape style="position:absolute;left:1678;top:8072;width:2;height:5006" coordorigin="1678,8072" coordsize="0,5006" path="m1678,13078l1678,8072e" filled="f" stroked="t" strokeweight=".70998pt" strokecolor="#545454">
                <v:path arrowok="t"/>
              </v:shape>
            </v:group>
            <v:group style="position:absolute;left:2341;top:7820;width:2;height:2341" coordorigin="2341,7820" coordsize="2,2341">
              <v:shape style="position:absolute;left:2341;top:7820;width:2;height:2341" coordorigin="2341,7820" coordsize="0,2341" path="m2341,10160l2341,7820e" filled="f" stroked="t" strokeweight=".70998pt" strokecolor="#5B5B5B">
                <v:path arrowok="t"/>
              </v:shape>
            </v:group>
            <v:group style="position:absolute;left:7242;top:8053;width:2;height:62" coordorigin="7242,8053" coordsize="2,62">
              <v:shape style="position:absolute;left:7242;top:8053;width:2;height:62" coordorigin="7242,8053" coordsize="0,62" path="m7242,8115l7242,8053e" filled="f" stroked="t" strokeweight=".23666pt" strokecolor="#3F3F3F">
                <v:path arrowok="t"/>
              </v:shape>
            </v:group>
            <v:group style="position:absolute;left:360;top:8320;width:4014;height:2" coordorigin="360,8320" coordsize="4014,2">
              <v:shape style="position:absolute;left:360;top:8320;width:4014;height:2" coordorigin="360,8320" coordsize="4014,0" path="m360,8320l4373,8320e" filled="f" stroked="t" strokeweight=".70998pt" strokecolor="#676767">
                <v:path arrowok="t"/>
              </v:shape>
            </v:group>
            <v:group style="position:absolute;left:4317;top:8316;width:331;height:2" coordorigin="4317,8316" coordsize="331,2">
              <v:shape style="position:absolute;left:4317;top:8316;width:331;height:2" coordorigin="4317,8316" coordsize="331,0" path="m4317,8316l4648,8316e" filled="f" stroked="t" strokeweight=".47332pt" strokecolor="#4F4F4F">
                <v:path arrowok="t"/>
              </v:shape>
            </v:group>
            <v:group style="position:absolute;left:6570;top:8311;width:360;height:2" coordorigin="6570,8311" coordsize="360,2">
              <v:shape style="position:absolute;left:6570;top:8311;width:360;height:2" coordorigin="6570,8311" coordsize="360,0" path="m6570,8311l6929,8311e" filled="f" stroked="t" strokeweight=".47332pt" strokecolor="#4F4F4F">
                <v:path arrowok="t"/>
              </v:shape>
            </v:group>
            <v:group style="position:absolute;left:6873;top:8311;width:431;height:2" coordorigin="6873,8311" coordsize="431,2">
              <v:shape style="position:absolute;left:6873;top:8311;width:431;height:2" coordorigin="6873,8311" coordsize="431,0" path="m6873,8311l7303,8311e" filled="f" stroked="t" strokeweight=".70998pt" strokecolor="#676767">
                <v:path arrowok="t"/>
              </v:shape>
            </v:group>
            <v:group style="position:absolute;left:7242;top:8115;width:2;height:682" coordorigin="7242,8115" coordsize="2,682">
              <v:shape style="position:absolute;left:7242;top:8115;width:2;height:682" coordorigin="7242,8115" coordsize="0,682" path="m7242,8797l7242,8115e" filled="f" stroked="t" strokeweight=".23666pt" strokecolor="#6B6B6B">
                <v:path arrowok="t"/>
              </v:shape>
            </v:group>
            <v:group style="position:absolute;left:4591;top:8308;width:7062;height:2" coordorigin="4591,8308" coordsize="7062,2">
              <v:shape style="position:absolute;left:4591;top:8308;width:7062;height:2" coordorigin="4591,8308" coordsize="7062,0" path="m4591,8308l11653,8308e" filled="f" stroked="t" strokeweight=".70998pt" strokecolor="#676767">
                <v:path arrowok="t"/>
              </v:shape>
            </v:group>
            <v:group style="position:absolute;left:11426;top:8301;width:227;height:2" coordorigin="11426,8301" coordsize="227,2">
              <v:shape style="position:absolute;left:11426;top:8301;width:227;height:2" coordorigin="11426,8301" coordsize="227,0" path="m11426,8301l11653,8301e" filled="f" stroked="t" strokeweight=".47332pt" strokecolor="#707070">
                <v:path arrowok="t"/>
              </v:shape>
            </v:group>
            <v:group style="position:absolute;left:7242;top:8797;width:2;height:3456" coordorigin="7242,8797" coordsize="2,3456">
              <v:shape style="position:absolute;left:7242;top:8797;width:2;height:3456" coordorigin="7242,8797" coordsize="0,3456" path="m7242,12253l7242,8797e" filled="f" stroked="t" strokeweight=".23666pt" strokecolor="#000000">
                <v:path arrowok="t"/>
              </v:shape>
            </v:group>
            <v:group style="position:absolute;left:4657;top:10156;width:734;height:2" coordorigin="4657,10156" coordsize="734,2">
              <v:shape style="position:absolute;left:4657;top:10156;width:734;height:2" coordorigin="4657,10156" coordsize="734,0" path="m4657,10156l5391,10156e" filled="f" stroked="t" strokeweight=".70998pt" strokecolor="#A8AFCC">
                <v:path arrowok="t"/>
              </v:shape>
            </v:group>
            <v:group style="position:absolute;left:5496;top:10132;width:439;height:2" coordorigin="5496,10132" coordsize="439,2">
              <v:shape style="position:absolute;left:5496;top:10132;width:439;height:2" coordorigin="5496,10132" coordsize="439,0" path="m5496,10132l5935,10132e" filled="f" stroked="t" strokeweight="1.89328pt" strokecolor="#A3ACD4">
                <v:path arrowok="t"/>
              </v:shape>
            </v:group>
            <v:group style="position:absolute;left:4809;top:10132;width:582;height:2" coordorigin="4809,10132" coordsize="582,2">
              <v:shape style="position:absolute;left:4809;top:10132;width:582;height:2" coordorigin="4809,10132" coordsize="582,0" path="m4809,10132l5391,10132e" filled="f" stroked="t" strokeweight="1.89328pt" strokecolor="#A3ACD4">
                <v:path arrowok="t"/>
              </v:shape>
            </v:group>
            <v:group style="position:absolute;left:5812;top:10129;width:1117;height:2" coordorigin="5812,10129" coordsize="1117,2">
              <v:shape style="position:absolute;left:5812;top:10129;width:1117;height:2" coordorigin="5812,10129" coordsize="1117,0" path="m5812,10129l6929,10129e" filled="f" stroked="t" strokeweight="1.65662pt" strokecolor="#8790CC">
                <v:path arrowok="t"/>
              </v:shape>
            </v:group>
            <v:group style="position:absolute;left:6901;top:10132;width:346;height:2" coordorigin="6901,10132" coordsize="346,2">
              <v:shape style="position:absolute;left:6901;top:10132;width:346;height:2" coordorigin="6901,10132" coordsize="346,0" path="m6901,10132l7247,10132e" filled="f" stroked="t" strokeweight=".70998pt" strokecolor="#B3BCDB">
                <v:path arrowok="t"/>
              </v:shape>
            </v:group>
            <v:group style="position:absolute;left:2343;top:10103;width:2;height:329" coordorigin="2343,10103" coordsize="2,329">
              <v:shape style="position:absolute;left:2343;top:10103;width:2;height:329" coordorigin="2343,10103" coordsize="0,329" path="m2343,10432l2343,10103e" filled="f" stroked="t" strokeweight=".47332pt" strokecolor="#383838">
                <v:path arrowok="t"/>
              </v:shape>
            </v:group>
            <v:group style="position:absolute;left:355;top:10401;width:1993;height:2" coordorigin="355,10401" coordsize="1993,2">
              <v:shape style="position:absolute;left:355;top:10401;width:1993;height:2" coordorigin="355,10401" coordsize="1993,0" path="m355,10401l2348,10401e" filled="f" stroked="t" strokeweight=".70998pt" strokecolor="#6B6B6B">
                <v:path arrowok="t"/>
              </v:shape>
            </v:group>
            <v:group style="position:absolute;left:9921;top:10242;width:2;height:153" coordorigin="9921,10242" coordsize="2,153">
              <v:shape style="position:absolute;left:9921;top:10242;width:2;height:153" coordorigin="9921,10242" coordsize="0,153" path="m9921,10394l9921,10242e" filled="f" stroked="t" strokeweight=".70998pt" strokecolor="#000000">
                <v:path arrowok="t"/>
              </v:shape>
            </v:group>
            <v:group style="position:absolute;left:2341;top:10361;width:2;height:248" coordorigin="2341,10361" coordsize="2,248">
              <v:shape style="position:absolute;left:2341;top:10361;width:2;height:248" coordorigin="2341,10361" coordsize="0,248" path="m2341,10609l2341,10361e" filled="f" stroked="t" strokeweight=".47332pt" strokecolor="#4B4B4B">
                <v:path arrowok="t"/>
              </v:shape>
            </v:group>
            <v:group style="position:absolute;left:1098;top:10485;width:2;height:396" coordorigin="1098,10485" coordsize="2,396">
              <v:shape style="position:absolute;left:1098;top:10485;width:2;height:396" coordorigin="1098,10485" coordsize="0,396" path="m1098,10880l1098,10485e" filled="f" stroked="t" strokeweight=".47332pt" strokecolor="#343434">
                <v:path arrowok="t"/>
              </v:shape>
            </v:group>
            <v:group style="position:absolute;left:1676;top:10485;width:2;height:219" coordorigin="1676,10485" coordsize="2,219">
              <v:shape style="position:absolute;left:1676;top:10485;width:2;height:219" coordorigin="1676,10485" coordsize="0,219" path="m1676,10704l1676,10485e" filled="f" stroked="t" strokeweight=".47332pt" strokecolor="#2B2B2B">
                <v:path arrowok="t"/>
              </v:shape>
            </v:group>
            <v:group style="position:absolute;left:9713;top:10513;width:2;height:67" coordorigin="9713,10513" coordsize="2,67">
              <v:shape style="position:absolute;left:9713;top:10513;width:2;height:67" coordorigin="9713,10513" coordsize="0,67" path="m9713,10580l9713,10513e" filled="f" stroked="t" strokeweight=".70998pt" strokecolor="#BFC3BF">
                <v:path arrowok="t"/>
              </v:shape>
            </v:group>
            <v:group style="position:absolute;left:2338;top:10551;width:2;height:153" coordorigin="2338,10551" coordsize="2,153">
              <v:shape style="position:absolute;left:2338;top:10551;width:2;height:153" coordorigin="2338,10551" coordsize="0,153" path="m2338,10704l2338,10551e" filled="f" stroked="t" strokeweight=".47332pt" strokecolor="#343434">
                <v:path arrowok="t"/>
              </v:shape>
            </v:group>
            <v:group style="position:absolute;left:2343;top:10647;width:2;height:1144" coordorigin="2343,10647" coordsize="2,1144">
              <v:shape style="position:absolute;left:2343;top:10647;width:2;height:1144" coordorigin="2343,10647" coordsize="0,1144" path="m2343,11791l2343,10647e" filled="f" stroked="t" strokeweight=".70998pt" strokecolor="#545457">
                <v:path arrowok="t"/>
              </v:shape>
            </v:group>
            <v:group style="position:absolute;left:1098;top:10823;width:2;height:124" coordorigin="1098,10823" coordsize="2,124">
              <v:shape style="position:absolute;left:1098;top:10823;width:2;height:124" coordorigin="1098,10823" coordsize="0,124" path="m1098,10947l1098,10823e" filled="f" stroked="t" strokeweight=".47332pt" strokecolor="#484848">
                <v:path arrowok="t"/>
              </v:shape>
            </v:group>
            <v:group style="position:absolute;left:1098;top:10890;width:2;height:558" coordorigin="1098,10890" coordsize="2,558">
              <v:shape style="position:absolute;left:1098;top:10890;width:2;height:558" coordorigin="1098,10890" coordsize="0,558" path="m1098,11448l1098,10890e" filled="f" stroked="t" strokeweight=".94664pt" strokecolor="#606060">
                <v:path arrowok="t"/>
              </v:shape>
            </v:group>
            <v:group style="position:absolute;left:2341;top:10766;width:2;height:367" coordorigin="2341,10766" coordsize="2,367">
              <v:shape style="position:absolute;left:2341;top:10766;width:2;height:367" coordorigin="2341,10766" coordsize="0,367" path="m2341,11133l2341,10766e" filled="f" stroked="t" strokeweight=".94664pt" strokecolor="#676767">
                <v:path arrowok="t"/>
              </v:shape>
            </v:group>
            <v:group style="position:absolute;left:2722;top:11390;width:1283;height:2" coordorigin="2722,11390" coordsize="1283,2">
              <v:shape style="position:absolute;left:2722;top:11390;width:1283;height:2" coordorigin="2722,11390" coordsize="1283,0" path="m2722,11390l4004,11390e" filled="f" stroked="t" strokeweight="2.12994pt" strokecolor="#3B4883">
                <v:path arrowok="t"/>
              </v:shape>
            </v:group>
            <v:group style="position:absolute;left:1098;top:11362;width:2;height:348" coordorigin="1098,11362" coordsize="2,348">
              <v:shape style="position:absolute;left:1098;top:11362;width:2;height:348" coordorigin="1098,11362" coordsize="0,348" path="m1098,11710l1098,11362e" filled="f" stroked="t" strokeweight=".47332pt" strokecolor="#3F3F3F">
                <v:path arrowok="t"/>
              </v:shape>
            </v:group>
            <v:group style="position:absolute;left:1678;top:11362;width:2;height:272" coordorigin="1678,11362" coordsize="2,272">
              <v:shape style="position:absolute;left:1678;top:11362;width:2;height:272" coordorigin="1678,11362" coordsize="0,272" path="m1678,11634l1678,11362e" filled="f" stroked="t" strokeweight=".47332pt" strokecolor="#3F3F3F">
                <v:path arrowok="t"/>
              </v:shape>
            </v:group>
            <v:group style="position:absolute;left:1676;top:11576;width:2;height:133" coordorigin="1676,11576" coordsize="2,133">
              <v:shape style="position:absolute;left:1676;top:11576;width:2;height:133" coordorigin="1676,11576" coordsize="0,133" path="m1676,11710l1676,11576e" filled="f" stroked="t" strokeweight=".47332pt" strokecolor="#2B2B2B">
                <v:path arrowok="t"/>
              </v:shape>
            </v:group>
            <v:group style="position:absolute;left:1680;top:11681;width:2;height:319" coordorigin="1680,11681" coordsize="2,319">
              <v:shape style="position:absolute;left:1680;top:11681;width:2;height:319" coordorigin="1680,11681" coordsize="0,319" path="m1680,12001l1680,11681e" filled="f" stroked="t" strokeweight=".94664pt" strokecolor="#676767">
                <v:path arrowok="t"/>
              </v:shape>
            </v:group>
            <v:group style="position:absolute;left:2343;top:11734;width:2;height:267" coordorigin="2343,11734" coordsize="2,267">
              <v:shape style="position:absolute;left:2343;top:11734;width:2;height:267" coordorigin="2343,11734" coordsize="0,267" path="m2343,12001l2343,11734e" filled="f" stroked="t" strokeweight=".94664pt" strokecolor="#707070">
                <v:path arrowok="t"/>
              </v:shape>
            </v:group>
            <v:group style="position:absolute;left:1100;top:11653;width:2;height:491" coordorigin="1100,11653" coordsize="2,491">
              <v:shape style="position:absolute;left:1100;top:11653;width:2;height:491" coordorigin="1100,11653" coordsize="0,491" path="m1100,12144l1100,11653e" filled="f" stroked="t" strokeweight=".94664pt" strokecolor="#676767">
                <v:path arrowok="t"/>
              </v:shape>
            </v:group>
            <v:group style="position:absolute;left:1680;top:11943;width:2;height:186" coordorigin="1680,11943" coordsize="2,186">
              <v:shape style="position:absolute;left:1680;top:11943;width:2;height:186" coordorigin="1680,11943" coordsize="0,186" path="m1680,12129l1680,11943e" filled="f" stroked="t" strokeweight=".47332pt" strokecolor="#484848">
                <v:path arrowok="t"/>
              </v:shape>
            </v:group>
            <v:group style="position:absolute;left:2338;top:11943;width:2;height:186" coordorigin="2338,11943" coordsize="2,186">
              <v:shape style="position:absolute;left:2338;top:11943;width:2;height:186" coordorigin="2338,11943" coordsize="0,186" path="m2338,12129l2338,11943e" filled="f" stroked="t" strokeweight=".70998pt" strokecolor="#575757">
                <v:path arrowok="t"/>
              </v:shape>
            </v:group>
            <v:group style="position:absolute;left:1633;top:13069;width:6111;height:2" coordorigin="1633,13069" coordsize="6111,2">
              <v:shape style="position:absolute;left:1633;top:13069;width:6111;height:2" coordorigin="1633,13069" coordsize="6111,0" path="m1633,13069l7744,13069e" filled="f" stroked="t" strokeweight=".47332pt" strokecolor="#838383">
                <v:path arrowok="t"/>
              </v:shape>
            </v:group>
            <v:group style="position:absolute;left:1100;top:12072;width:2;height:1006" coordorigin="1100,12072" coordsize="2,1006">
              <v:shape style="position:absolute;left:1100;top:12072;width:2;height:1006" coordorigin="1100,12072" coordsize="0,1006" path="m1100,13078l1100,12072e" filled="f" stroked="t" strokeweight=".70998pt" strokecolor="#545454">
                <v:path arrowok="t"/>
              </v:shape>
            </v:group>
            <v:group style="position:absolute;left:1680;top:12072;width:2;height:210" coordorigin="1680,12072" coordsize="2,210">
              <v:shape style="position:absolute;left:1680;top:12072;width:2;height:210" coordorigin="1680,12072" coordsize="0,210" path="m1680,12282l1680,12072e" filled="f" stroked="t" strokeweight=".47332pt" strokecolor="#2F2F2F">
                <v:path arrowok="t"/>
              </v:shape>
            </v:group>
            <v:group style="position:absolute;left:2343;top:12072;width:2;height:210" coordorigin="2343,12072" coordsize="2,210">
              <v:shape style="position:absolute;left:2343;top:12072;width:2;height:210" coordorigin="2343,12072" coordsize="0,210" path="m2343,12282l2343,12072e" filled="f" stroked="t" strokeweight=".47332pt" strokecolor="#282828">
                <v:path arrowok="t"/>
              </v:shape>
            </v:group>
            <v:group style="position:absolute;left:360;top:13073;width:554;height:2" coordorigin="360,13073" coordsize="554,2">
              <v:shape style="position:absolute;left:360;top:13073;width:554;height:2" coordorigin="360,13073" coordsize="554,0" path="m360,13073l914,13073e" filled="f" stroked="t" strokeweight=".47332pt" strokecolor="#878787">
                <v:path arrowok="t"/>
              </v:shape>
            </v:group>
            <v:group style="position:absolute;left:857;top:13076;width:270;height:2" coordorigin="857,13076" coordsize="270,2">
              <v:shape style="position:absolute;left:857;top:13076;width:270;height:2" coordorigin="857,13076" coordsize="270,0" path="m857,13076l1127,13076e" filled="f" stroked="t" strokeweight=".23666pt" strokecolor="#606060">
                <v:path arrowok="t"/>
              </v:shape>
            </v:group>
            <v:group style="position:absolute;left:1056;top:13073;width:648;height:2" coordorigin="1056,13073" coordsize="648,2">
              <v:shape style="position:absolute;left:1056;top:13073;width:648;height:2" coordorigin="1056,13073" coordsize="648,0" path="m1056,13073l1704,13073e" filled="f" stroked="t" strokeweight=".47332pt" strokecolor="#7C7C7C">
                <v:path arrowok="t"/>
              </v:shape>
            </v:group>
            <v:group style="position:absolute;left:2343;top:12225;width:2;height:853" coordorigin="2343,12225" coordsize="2,853">
              <v:shape style="position:absolute;left:2343;top:12225;width:2;height:853" coordorigin="2343,12225" coordsize="0,853" path="m2343,13078l2343,12225e" filled="f" stroked="t" strokeweight=".70998pt" strokecolor="#5B5B5B">
                <v:path arrowok="t"/>
              </v:shape>
            </v:group>
            <v:group style="position:absolute;left:7242;top:12253;width:2;height:801" coordorigin="7242,12253" coordsize="2,801">
              <v:shape style="position:absolute;left:7242;top:12253;width:2;height:801" coordorigin="7242,12253" coordsize="0,801" path="m7242,13054l7242,12253e" filled="f" stroked="t" strokeweight=".23666pt" strokecolor="#4F4F4F">
                <v:path arrowok="t"/>
              </v:shape>
            </v:group>
            <v:group style="position:absolute;left:3275;top:13054;width:8397;height:2" coordorigin="3275,13054" coordsize="8397,2">
              <v:shape style="position:absolute;left:3275;top:13054;width:8397;height:2" coordorigin="3275,13054" coordsize="8397,0" path="m3275,13054l11672,13054e" filled="f" stroked="t" strokeweight=".70998pt" strokecolor="#878787">
                <v:path arrowok="t"/>
              </v:shape>
            </v:group>
            <v:group style="position:absolute;left:9291;top:13040;width:2386;height:2" coordorigin="9291,13040" coordsize="2386,2">
              <v:shape style="position:absolute;left:9291;top:13040;width:2386;height:2" coordorigin="9291,13040" coordsize="2386,0" path="m9291,13040l11677,13040e" filled="f" stroked="t" strokeweight=".70998pt" strokecolor="#909090">
                <v:path arrowok="t"/>
              </v:shape>
            </v:group>
            <v:group style="position:absolute;left:364;top:7839;width:227;height:2" coordorigin="364,7839" coordsize="227,2">
              <v:shape style="position:absolute;left:364;top:7839;width:227;height:2" coordorigin="364,7839" coordsize="227,0" path="m364,7839l592,7839e" filled="f" stroked="t" strokeweight=".47332pt" strokecolor="#000000">
                <v:path arrowok="t"/>
              </v:shape>
            </v:group>
            <v:group style="position:absolute;left:5208;top:9957;width:2;height:423" coordorigin="5208,9957" coordsize="2,423">
              <v:shape style="position:absolute;left:5208;top:9957;width:2;height:423" coordorigin="5208,9957" coordsize="0,423" path="m5208,10380l5208,9957e" filled="f" stroked="t" strokeweight="2.112985pt" strokecolor="#EDEDED">
                <v:path arrowok="t"/>
              </v:shape>
            </v:group>
            <v:group style="position:absolute;left:5391;top:9957;width:105;height:423" coordorigin="5391,9957" coordsize="105,423">
              <v:shape style="position:absolute;left:5391;top:9957;width:105;height:423" coordorigin="5391,9957" coordsize="105,423" path="m5391,9957l5496,9957,5496,10380,5391,10380,5391,9957e" filled="t" fillcolor="#EDEDED" stroked="f">
                <v:path arrowok="t"/>
                <v:fill/>
              </v:shape>
            </v:group>
            <v:group style="position:absolute;left:5199;top:10169;width:229;height:172" coordorigin="5199,10169" coordsize="229,172">
              <v:shape style="position:absolute;left:5199;top:10169;width:229;height:172" coordorigin="5199,10169" coordsize="229,172" path="m5199,10169l5429,10169,5429,10341,5199,10341,5199,10169e" filled="t" fillcolor="#EDEDED" stroked="f">
                <v:path arrowok="t"/>
                <v:fill/>
              </v:shape>
            </v:group>
            <v:group style="position:absolute;left:5451;top:10169;width:2;height:172" coordorigin="5451,10169" coordsize="2,172">
              <v:shape style="position:absolute;left:5451;top:10169;width:2;height:172" coordorigin="5451,10169" coordsize="0,172" path="m5451,10341l5451,10169e" filled="f" stroked="t" strokeweight="3.34675pt" strokecolor="#D8DFFB">
                <v:path arrowok="t"/>
              </v:shape>
            </v:group>
            <v:group style="position:absolute;left:9565;top:10552;width:2;height:321" coordorigin="9565,10552" coordsize="2,321">
              <v:shape style="position:absolute;left:9565;top:10552;width:2;height:321" coordorigin="9565,10552" coordsize="0,321" path="m9565,10873l9565,10552e" filled="f" stroked="t" strokeweight="2.98pt" strokecolor="#EDEDED">
                <v:path arrowok="t"/>
              </v:shape>
            </v:group>
            <v:group style="position:absolute;left:11010;top:10643;width:2;height:205" coordorigin="11010,10643" coordsize="2,205">
              <v:shape style="position:absolute;left:11010;top:10643;width:2;height:205" coordorigin="11010,10643" coordsize="0,205" path="m11010,10848l11010,10643e" filled="f" stroked="t" strokeweight="3.818725pt" strokecolor="#EDEDED">
                <v:path arrowok="t"/>
              </v:shape>
            </v:group>
            <v:group style="position:absolute;left:9861;top:11494;width:99;height:242" coordorigin="9861,11494" coordsize="99,242">
              <v:shape style="position:absolute;left:9861;top:11494;width:99;height:242" coordorigin="9861,11494" coordsize="99,242" path="m9861,11494l9959,11494,9959,11736,9861,11736,9861,11494e" filled="t" fillcolor="#EDEDED" stroked="f">
                <v:path arrowok="t"/>
                <v:fill/>
              </v:shape>
            </v:group>
            <v:group style="position:absolute;left:9453;top:11834;width:2;height:296" coordorigin="9453,11834" coordsize="2,296">
              <v:shape style="position:absolute;left:9453;top:11834;width:2;height:296" coordorigin="9453,11834" coordsize="0,296" path="m9453,12130l9453,11834e" filled="f" stroked="t" strokeweight="1.75pt" strokecolor="#EDEDED">
                <v:path arrowok="t"/>
              </v:shape>
            </v:group>
            <v:group style="position:absolute;left:9875;top:12164;width:2;height:202" coordorigin="9875,12164" coordsize="2,202">
              <v:shape style="position:absolute;left:9875;top:12164;width:2;height:202" coordorigin="9875,12164" coordsize="0,202" path="m9875,12366l9875,12164e" filled="f" stroked="t" strokeweight="2.293750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-6"/>
          <w:w w:val="10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9" w:lineRule="exact"/>
        <w:ind w:left="360" w:right="-20"/>
        <w:jc w:val="left"/>
        <w:tabs>
          <w:tab w:pos="384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163498pt;margin-top:7.363011pt;width:2.36985pt;height:17.5pt;mso-position-horizontal-relative:page;mso-position-vertical-relative:paragraph;z-index:-14751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3A3A3A"/>
                      <w:spacing w:val="0"/>
                      <w:w w:val="61"/>
                    </w:rPr>
                    <w:t>l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8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1"/>
          <w:position w:val="3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-3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43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8"/>
          <w:w w:val="4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8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75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0"/>
          <w:position w:val="1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7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5"/>
          <w:w w:val="7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33"/>
          <w:position w:val="1"/>
        </w:rPr>
        <w:t>1;1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  <w:t>K</w:t>
      </w:r>
      <w:r>
        <w:rPr>
          <w:rFonts w:ascii="Arial" w:hAnsi="Arial" w:cs="Arial" w:eastAsia="Arial"/>
          <w:sz w:val="18"/>
          <w:szCs w:val="18"/>
          <w:color w:val="3A3A3A"/>
          <w:spacing w:val="-7"/>
          <w:w w:val="100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  <w:t>ir</w:t>
      </w:r>
      <w:r>
        <w:rPr>
          <w:rFonts w:ascii="Arial" w:hAnsi="Arial" w:cs="Arial" w:eastAsia="Arial"/>
          <w:sz w:val="18"/>
          <w:szCs w:val="18"/>
          <w:color w:val="3A3A3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llışa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C3C6CD"/>
          <w:spacing w:val="-10"/>
          <w:w w:val="100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"/>
        </w:rPr>
        <w:t>C</w:t>
      </w:r>
      <w:r>
        <w:rPr>
          <w:rFonts w:ascii="Arial" w:hAnsi="Arial" w:cs="Arial" w:eastAsia="Arial"/>
          <w:sz w:val="18"/>
          <w:szCs w:val="18"/>
          <w:color w:val="646464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"/>
        </w:rPr>
        <w:t>Ii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"/>
        </w:rPr>
        <w:t>k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99"/>
          <w:position w:val="1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69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2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295" w:lineRule="auto"/>
        <w:ind w:left="2338" w:right="4121" w:firstLine="-1974"/>
        <w:jc w:val="left"/>
        <w:tabs>
          <w:tab w:pos="232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0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94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1"/>
          <w:position w:val="0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338" w:right="-20"/>
        <w:jc w:val="left"/>
        <w:tabs>
          <w:tab w:pos="486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235"/>
        </w:rPr>
        <w:t>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:38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60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fAraç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60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65"/>
          <w:position w:val="3"/>
        </w:rPr>
        <w:t>:&lt;:k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6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-1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867" w:right="46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2362" w:right="4324" w:firstLine="2518"/>
        <w:jc w:val="left"/>
        <w:tabs>
          <w:tab w:pos="380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03"/>
        </w:rPr>
        <w:t>Enuıiyct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10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8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andarına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360" w:right="-20"/>
        <w:jc w:val="left"/>
        <w:tabs>
          <w:tab w:pos="48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3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3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60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3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111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10"/>
          <w:position w:val="-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43" w:after="0" w:line="240" w:lineRule="auto"/>
        <w:ind w:left="4846" w:right="40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6" w:lineRule="exact"/>
        <w:ind w:left="360" w:right="-20"/>
        <w:jc w:val="left"/>
        <w:tabs>
          <w:tab w:pos="2380" w:val="left"/>
          <w:tab w:pos="4860" w:val="left"/>
          <w:tab w:pos="678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;öndüıme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149" w:right="6344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A3A3A"/>
          <w:spacing w:val="0"/>
          <w:w w:val="278"/>
          <w:position w:val="-6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6792" w:right="-20"/>
        <w:jc w:val="left"/>
        <w:tabs>
          <w:tab w:pos="83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52"/>
        </w:rPr>
        <w:t>1</w:t>
      </w:r>
      <w:r>
        <w:rPr>
          <w:rFonts w:ascii="Arial" w:hAnsi="Arial" w:cs="Arial" w:eastAsia="Arial"/>
          <w:sz w:val="12"/>
          <w:szCs w:val="12"/>
          <w:color w:val="3A3A3A"/>
          <w:spacing w:val="-12"/>
          <w:w w:val="52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52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413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7" w:lineRule="exact"/>
        <w:ind w:left="3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-lasa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2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104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6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85" w:after="0" w:line="244" w:lineRule="auto"/>
        <w:ind w:left="2381" w:right="52" w:firstLine="-20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50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1"/>
        </w:rPr>
        <w:t>V&lt;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0"/>
        </w:rPr>
        <w:t>onışturmada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tutuşturmas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ıeticesi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55" w:right="-20"/>
        <w:jc w:val="left"/>
        <w:tabs>
          <w:tab w:pos="238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105"/>
        </w:rPr>
        <w:t>igo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87" w:lineRule="exact"/>
        <w:ind w:left="360" w:right="-20"/>
        <w:jc w:val="left"/>
        <w:tabs>
          <w:tab w:pos="4600" w:val="left"/>
          <w:tab w:pos="116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u w:val="single" w:color="0000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75"/>
          <w:u w:val="single" w:color="000000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75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3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97"/>
        </w:rPr>
        <w:t>f'esli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97999A"/>
          <w:spacing w:val="0"/>
          <w:w w:val="2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7999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08" w:lineRule="exact"/>
        <w:ind w:left="-259" w:right="-20"/>
        <w:jc w:val="left"/>
        <w:tabs>
          <w:tab w:pos="880" w:val="left"/>
          <w:tab w:pos="236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-297"/>
          <w:w w:val="320"/>
          <w:position w:val="-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6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3"/>
          <w:position w:val="-1"/>
        </w:rPr>
        <w:t>&lt;:k'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14.10.2017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12:05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30" w:after="0" w:line="240" w:lineRule="auto"/>
        <w:ind w:left="4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</w:rPr>
        <w:t>ı.</w:t>
      </w:r>
      <w:r>
        <w:rPr>
          <w:rFonts w:ascii="Arial" w:hAnsi="Arial" w:cs="Arial" w:eastAsia="Arial"/>
          <w:sz w:val="25"/>
          <w:szCs w:val="25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5" w:equalWidth="0">
            <w:col w:w="878" w:space="353"/>
            <w:col w:w="285" w:space="216"/>
            <w:col w:w="484" w:space="122"/>
            <w:col w:w="2014" w:space="120"/>
            <w:col w:w="7328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87" w:lineRule="exact"/>
        <w:ind w:left="2494" w:right="-20"/>
        <w:jc w:val="left"/>
        <w:tabs>
          <w:tab w:pos="5000" w:val="left"/>
          <w:tab w:pos="89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6"/>
          <w:i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A3A3A"/>
          <w:spacing w:val="22"/>
          <w:w w:val="66"/>
          <w:i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6"/>
          <w:position w:val="-2"/>
        </w:rPr>
        <w:t>8</w:t>
      </w:r>
      <w:r>
        <w:rPr>
          <w:rFonts w:ascii="Arial" w:hAnsi="Arial" w:cs="Arial" w:eastAsia="Arial"/>
          <w:sz w:val="27"/>
          <w:szCs w:val="27"/>
          <w:color w:val="3A3A3A"/>
          <w:spacing w:val="30"/>
          <w:w w:val="66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39"/>
          <w:position w:val="-2"/>
        </w:rPr>
        <w:t>EY</w:t>
      </w:r>
      <w:r>
        <w:rPr>
          <w:rFonts w:ascii="Arial" w:hAnsi="Arial" w:cs="Arial" w:eastAsia="Arial"/>
          <w:sz w:val="27"/>
          <w:szCs w:val="27"/>
          <w:color w:val="3A3A3A"/>
          <w:spacing w:val="-6"/>
          <w:w w:val="39"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646464"/>
          <w:spacing w:val="-22"/>
          <w:w w:val="100"/>
          <w:position w:val="-2"/>
        </w:rPr>
        <w:t>i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6"/>
          <w:position w:val="-2"/>
        </w:rPr>
        <w:t>rn</w:t>
      </w:r>
      <w:r>
        <w:rPr>
          <w:rFonts w:ascii="Arial" w:hAnsi="Arial" w:cs="Arial" w:eastAsia="Arial"/>
          <w:sz w:val="27"/>
          <w:szCs w:val="27"/>
          <w:color w:val="3A3A3A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9"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5196" w:right="56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1805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44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6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4" w:right="-20"/>
        <w:jc w:val="left"/>
        <w:tabs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1" w:lineRule="exact"/>
        <w:ind w:left="4349" w:right="6230"/>
        <w:jc w:val="center"/>
        <w:tabs>
          <w:tab w:pos="51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31"/>
          <w:szCs w:val="31"/>
          <w:color w:val="AFB1B1"/>
          <w:spacing w:val="0"/>
          <w:w w:val="44"/>
          <w:position w:val="-19"/>
        </w:rPr>
        <w:t>-</w:t>
      </w:r>
      <w:r>
        <w:rPr>
          <w:rFonts w:ascii="Arial" w:hAnsi="Arial" w:cs="Arial" w:eastAsia="Arial"/>
          <w:sz w:val="31"/>
          <w:szCs w:val="31"/>
          <w:color w:val="C3C6CD"/>
          <w:spacing w:val="0"/>
          <w:w w:val="44"/>
          <w:position w:val="-19"/>
        </w:rPr>
        <w:t>--</w:t>
      </w:r>
      <w:r>
        <w:rPr>
          <w:rFonts w:ascii="Arial" w:hAnsi="Arial" w:cs="Arial" w:eastAsia="Arial"/>
          <w:sz w:val="31"/>
          <w:szCs w:val="31"/>
          <w:color w:val="C3C6CD"/>
          <w:spacing w:val="-35"/>
          <w:w w:val="44"/>
          <w:position w:val="-19"/>
        </w:rPr>
        <w:t> </w:t>
      </w:r>
      <w:r>
        <w:rPr>
          <w:rFonts w:ascii="Arial" w:hAnsi="Arial" w:cs="Arial" w:eastAsia="Arial"/>
          <w:sz w:val="31"/>
          <w:szCs w:val="31"/>
          <w:color w:val="C3C6CD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31"/>
          <w:szCs w:val="31"/>
          <w:color w:val="C3C6CD"/>
          <w:spacing w:val="0"/>
          <w:w w:val="100"/>
          <w:position w:val="-19"/>
        </w:rPr>
      </w:r>
      <w:r>
        <w:rPr>
          <w:rFonts w:ascii="Arial" w:hAnsi="Arial" w:cs="Arial" w:eastAsia="Arial"/>
          <w:sz w:val="13"/>
          <w:szCs w:val="13"/>
          <w:color w:val="ACB5D4"/>
          <w:spacing w:val="0"/>
          <w:w w:val="163"/>
          <w:i/>
          <w:position w:val="-21"/>
        </w:rPr>
        <w:t>c</w:t>
      </w:r>
      <w:r>
        <w:rPr>
          <w:rFonts w:ascii="Arial" w:hAnsi="Arial" w:cs="Arial" w:eastAsia="Arial"/>
          <w:sz w:val="13"/>
          <w:szCs w:val="13"/>
          <w:color w:val="ACB5D4"/>
          <w:spacing w:val="-10"/>
          <w:w w:val="162"/>
          <w:i/>
          <w:position w:val="-21"/>
        </w:rPr>
        <w:t>=</w:t>
      </w:r>
      <w:r>
        <w:rPr>
          <w:rFonts w:ascii="Arial" w:hAnsi="Arial" w:cs="Arial" w:eastAsia="Arial"/>
          <w:sz w:val="13"/>
          <w:szCs w:val="13"/>
          <w:color w:val="ACB5D4"/>
          <w:spacing w:val="0"/>
          <w:w w:val="150"/>
          <w:i/>
          <w:position w:val="-21"/>
        </w:rPr>
        <w:t>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646"/>
        <w:jc w:val="right"/>
        <w:tabs>
          <w:tab w:pos="14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826019pt;margin-top:8.500751pt;width:3.9754pt;height:6.5pt;mso-position-horizontal-relative:page;mso-position-vertical-relative:paragraph;z-index:-1475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1D2689"/>
                      <w:spacing w:val="0"/>
                      <w:w w:val="11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775879pt;margin-top:19.822895pt;width:.1pt;height:4pt;mso-position-horizontal-relative:page;mso-position-vertical-relative:paragraph;z-index:-1474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97999A"/>
                      <w:spacing w:val="-45"/>
                      <w:w w:val="112"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b/>
          <w:bCs/>
          <w:position w:val="-75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63"/>
          <w:w w:val="100"/>
          <w:b/>
          <w:bCs/>
          <w:position w:val="-7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28"/>
          <w:b/>
          <w:bCs/>
          <w:position w:val="-75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28"/>
          <w:b/>
          <w:bCs/>
          <w:position w:val="-7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2"/>
          <w:w w:val="128"/>
          <w:b/>
          <w:bCs/>
          <w:position w:val="-7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38"/>
          <w:i/>
          <w:position w:val="-75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i/>
          <w:position w:val="-7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i/>
          <w:position w:val="-75"/>
        </w:rPr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123"/>
          <w:position w:val="-7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-29"/>
          <w:w w:val="124"/>
          <w:position w:val="-75"/>
        </w:rPr>
        <w:t>·</w:t>
      </w:r>
      <w:r>
        <w:rPr>
          <w:rFonts w:ascii="Arial" w:hAnsi="Arial" w:cs="Arial" w:eastAsia="Arial"/>
          <w:sz w:val="144"/>
          <w:szCs w:val="144"/>
          <w:color w:val="313B75"/>
          <w:spacing w:val="0"/>
          <w:w w:val="81"/>
          <w:position w:val="-94"/>
        </w:rPr>
        <w:t>t</w:t>
      </w:r>
      <w:r>
        <w:rPr>
          <w:rFonts w:ascii="Arial" w:hAnsi="Arial" w:cs="Arial" w:eastAsia="Arial"/>
          <w:sz w:val="144"/>
          <w:szCs w:val="144"/>
          <w:color w:val="313B75"/>
          <w:spacing w:val="46"/>
          <w:w w:val="81"/>
          <w:position w:val="-94"/>
        </w:rPr>
        <w:t>t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81"/>
          <w:position w:val="-75"/>
        </w:rPr>
        <w:t>"ı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50" w:after="0" w:line="165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  <w:position w:val="-4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121"/>
        <w:jc w:val="left"/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7999A"/>
          <w:w w:val="139"/>
          <w:position w:val="-11"/>
        </w:rPr>
        <w:t>?'</w:t>
      </w:r>
      <w:r>
        <w:rPr>
          <w:rFonts w:ascii="Times New Roman" w:hAnsi="Times New Roman" w:cs="Times New Roman" w:eastAsia="Times New Roman"/>
          <w:sz w:val="17"/>
          <w:szCs w:val="17"/>
          <w:color w:val="97999A"/>
          <w:spacing w:val="-25"/>
          <w:w w:val="100"/>
          <w:position w:val="-11"/>
        </w:rPr>
        <w:t> </w:t>
      </w:r>
      <w:r>
        <w:rPr>
          <w:rFonts w:ascii="Arial" w:hAnsi="Arial" w:cs="Arial" w:eastAsia="Arial"/>
          <w:sz w:val="54"/>
          <w:szCs w:val="54"/>
          <w:color w:val="1D2689"/>
          <w:spacing w:val="0"/>
          <w:w w:val="79"/>
          <w:i/>
          <w:position w:val="-26"/>
        </w:rPr>
        <w:t>t</w:t>
      </w:r>
      <w:r>
        <w:rPr>
          <w:rFonts w:ascii="Arial" w:hAnsi="Arial" w:cs="Arial" w:eastAsia="Arial"/>
          <w:sz w:val="54"/>
          <w:szCs w:val="54"/>
          <w:color w:val="1D2689"/>
          <w:spacing w:val="-112"/>
          <w:w w:val="79"/>
          <w:i/>
          <w:position w:val="-26"/>
        </w:rPr>
        <w:t>ı</w:t>
      </w:r>
      <w:r>
        <w:rPr>
          <w:rFonts w:ascii="Arial" w:hAnsi="Arial" w:cs="Arial" w:eastAsia="Arial"/>
          <w:sz w:val="54"/>
          <w:szCs w:val="54"/>
          <w:color w:val="777779"/>
          <w:spacing w:val="0"/>
          <w:w w:val="28"/>
          <w:i/>
          <w:position w:val="-26"/>
        </w:rPr>
        <w:t>;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79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898989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22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7999A"/>
          <w:spacing w:val="0"/>
          <w:w w:val="59"/>
          <w:i/>
          <w:position w:val="-8"/>
        </w:rPr>
        <w:t>-</w:t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59"/>
          <w:i/>
          <w:position w:val="-8"/>
        </w:rPr>
        <w:t>  </w:t>
      </w:r>
      <w:r>
        <w:rPr>
          <w:rFonts w:ascii="Arial" w:hAnsi="Arial" w:cs="Arial" w:eastAsia="Arial"/>
          <w:sz w:val="14"/>
          <w:szCs w:val="14"/>
          <w:color w:val="97999A"/>
          <w:spacing w:val="6"/>
          <w:w w:val="59"/>
          <w:i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777779"/>
          <w:spacing w:val="0"/>
          <w:w w:val="249"/>
          <w:i/>
          <w:position w:val="-8"/>
        </w:rPr>
        <w:t>ro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3" w:equalWidth="0">
            <w:col w:w="6227" w:space="3348"/>
            <w:col w:w="356" w:space="297"/>
            <w:col w:w="1572"/>
          </w:cols>
        </w:sectPr>
      </w:pPr>
      <w:rPr/>
    </w:p>
    <w:p>
      <w:pPr>
        <w:spacing w:before="0" w:after="0" w:line="350" w:lineRule="exact"/>
        <w:ind w:left="2471" w:right="-176"/>
        <w:jc w:val="left"/>
        <w:tabs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91"/>
          <w:szCs w:val="91"/>
          <w:color w:val="313B75"/>
          <w:spacing w:val="0"/>
          <w:w w:val="100"/>
          <w:i/>
          <w:position w:val="-49"/>
        </w:rPr>
        <w:t>-xl</w:t>
      </w:r>
      <w:r>
        <w:rPr>
          <w:rFonts w:ascii="Arial" w:hAnsi="Arial" w:cs="Arial" w:eastAsia="Arial"/>
          <w:sz w:val="91"/>
          <w:szCs w:val="91"/>
          <w:color w:val="313B75"/>
          <w:spacing w:val="-224"/>
          <w:w w:val="100"/>
          <w:i/>
          <w:position w:val="-49"/>
        </w:rPr>
        <w:t> </w:t>
      </w:r>
      <w:r>
        <w:rPr>
          <w:rFonts w:ascii="Arial" w:hAnsi="Arial" w:cs="Arial" w:eastAsia="Arial"/>
          <w:sz w:val="91"/>
          <w:szCs w:val="91"/>
          <w:color w:val="313B75"/>
          <w:spacing w:val="0"/>
          <w:w w:val="100"/>
          <w:i/>
          <w:position w:val="-49"/>
        </w:rPr>
        <w:tab/>
      </w:r>
      <w:r>
        <w:rPr>
          <w:rFonts w:ascii="Arial" w:hAnsi="Arial" w:cs="Arial" w:eastAsia="Arial"/>
          <w:sz w:val="91"/>
          <w:szCs w:val="91"/>
          <w:color w:val="313B75"/>
          <w:spacing w:val="0"/>
          <w:w w:val="100"/>
          <w:i/>
          <w:position w:val="-49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tabs>
          <w:tab w:pos="10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898989"/>
          <w:w w:val="7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-13"/>
          <w:w w:val="69"/>
          <w:b/>
          <w:bCs/>
          <w:i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0"/>
          <w:w w:val="48"/>
          <w:b/>
          <w:bCs/>
          <w:i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0"/>
          <w:w w:val="161"/>
        </w:rPr>
        <w:t>/.</w:t>
      </w:r>
      <w:r>
        <w:rPr>
          <w:rFonts w:ascii="Times New Roman" w:hAnsi="Times New Roman" w:cs="Times New Roman" w:eastAsia="Times New Roman"/>
          <w:sz w:val="13"/>
          <w:szCs w:val="13"/>
          <w:color w:val="777779"/>
          <w:spacing w:val="0"/>
          <w:w w:val="161"/>
        </w:rPr>
        <w:t>J,.</w:t>
      </w:r>
      <w:r>
        <w:rPr>
          <w:rFonts w:ascii="Times New Roman" w:hAnsi="Times New Roman" w:cs="Times New Roman" w:eastAsia="Times New Roman"/>
          <w:sz w:val="13"/>
          <w:szCs w:val="13"/>
          <w:color w:val="777779"/>
          <w:spacing w:val="-15"/>
          <w:w w:val="161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-16"/>
          <w:w w:val="95"/>
        </w:rPr>
        <w:t>·</w:t>
      </w:r>
      <w:r>
        <w:rPr>
          <w:rFonts w:ascii="Arial" w:hAnsi="Arial" w:cs="Arial" w:eastAsia="Arial"/>
          <w:sz w:val="15"/>
          <w:szCs w:val="15"/>
          <w:color w:val="898989"/>
          <w:spacing w:val="0"/>
          <w:w w:val="63"/>
        </w:rPr>
        <w:t>q</w:t>
      </w:r>
      <w:r>
        <w:rPr>
          <w:rFonts w:ascii="Arial" w:hAnsi="Arial" w:cs="Arial" w:eastAsia="Arial"/>
          <w:sz w:val="15"/>
          <w:szCs w:val="15"/>
          <w:color w:val="898989"/>
          <w:spacing w:val="0"/>
          <w:w w:val="62"/>
        </w:rPr>
        <w:t>ı</w:t>
      </w:r>
      <w:r>
        <w:rPr>
          <w:rFonts w:ascii="Arial" w:hAnsi="Arial" w:cs="Arial" w:eastAsia="Arial"/>
          <w:sz w:val="15"/>
          <w:szCs w:val="15"/>
          <w:color w:val="898989"/>
          <w:spacing w:val="-14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C3C6CD"/>
          <w:spacing w:val="0"/>
          <w:w w:val="178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2" w:equalWidth="0">
            <w:col w:w="5861" w:space="3563"/>
            <w:col w:w="2376"/>
          </w:cols>
        </w:sectPr>
      </w:pPr>
      <w:rPr/>
    </w:p>
    <w:p>
      <w:pPr>
        <w:spacing w:before="0" w:after="0" w:line="402" w:lineRule="exact"/>
        <w:ind w:left="2338" w:right="-20"/>
        <w:jc w:val="left"/>
        <w:tabs>
          <w:tab w:pos="3200" w:val="left"/>
          <w:tab w:pos="3860" w:val="left"/>
          <w:tab w:pos="8500" w:val="left"/>
          <w:tab w:pos="100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0.283585pt;margin-top:9.368625pt;width:6.841766pt;height:28.5pt;mso-position-horizontal-relative:page;mso-position-vertical-relative:paragraph;z-index:-14748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32660"/>
                      <w:spacing w:val="-27"/>
                      <w:w w:val="100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424977"/>
          <w:spacing w:val="0"/>
          <w:w w:val="50"/>
          <w:position w:val="-8"/>
        </w:rPr>
        <w:t>"""</w:t>
      </w:r>
      <w:r>
        <w:rPr>
          <w:rFonts w:ascii="Arial" w:hAnsi="Arial" w:cs="Arial" w:eastAsia="Arial"/>
          <w:sz w:val="27"/>
          <w:szCs w:val="27"/>
          <w:color w:val="42497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424977"/>
          <w:spacing w:val="0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3A3A3A"/>
          <w:spacing w:val="-17"/>
          <w:w w:val="139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232660"/>
          <w:spacing w:val="0"/>
          <w:w w:val="81"/>
          <w:position w:val="-8"/>
        </w:rPr>
        <w:t>/</w:t>
      </w:r>
      <w:r>
        <w:rPr>
          <w:rFonts w:ascii="Arial" w:hAnsi="Arial" w:cs="Arial" w:eastAsia="Arial"/>
          <w:sz w:val="27"/>
          <w:szCs w:val="27"/>
          <w:color w:val="23266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232660"/>
          <w:spacing w:val="0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313B75"/>
          <w:spacing w:val="0"/>
          <w:w w:val="164"/>
          <w:i/>
          <w:position w:val="-8"/>
        </w:rPr>
        <w:t>1</w:t>
      </w:r>
      <w:r>
        <w:rPr>
          <w:rFonts w:ascii="Arial" w:hAnsi="Arial" w:cs="Arial" w:eastAsia="Arial"/>
          <w:sz w:val="27"/>
          <w:szCs w:val="27"/>
          <w:color w:val="313B75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313B75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25"/>
          <w:szCs w:val="25"/>
          <w:color w:val="3A3A3A"/>
          <w:spacing w:val="-27"/>
          <w:w w:val="157"/>
          <w:position w:val="0"/>
        </w:rPr>
        <w:t>B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7"/>
          <w:position w:val="-5"/>
        </w:rPr>
        <w:t>I</w:t>
      </w:r>
      <w:r>
        <w:rPr>
          <w:rFonts w:ascii="Arial" w:hAnsi="Arial" w:cs="Arial" w:eastAsia="Arial"/>
          <w:sz w:val="18"/>
          <w:szCs w:val="18"/>
          <w:color w:val="282828"/>
          <w:spacing w:val="-34"/>
          <w:w w:val="97"/>
          <w:position w:val="-5"/>
        </w:rPr>
        <w:t>t</w:t>
      </w:r>
      <w:r>
        <w:rPr>
          <w:rFonts w:ascii="Arial" w:hAnsi="Arial" w:cs="Arial" w:eastAsia="Arial"/>
          <w:sz w:val="25"/>
          <w:szCs w:val="25"/>
          <w:color w:val="3A3A3A"/>
          <w:spacing w:val="-17"/>
          <w:w w:val="157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282828"/>
          <w:spacing w:val="-40"/>
          <w:w w:val="97"/>
          <w:position w:val="-5"/>
        </w:rPr>
        <w:t>f</w:t>
      </w:r>
      <w:r>
        <w:rPr>
          <w:rFonts w:ascii="Arial" w:hAnsi="Arial" w:cs="Arial" w:eastAsia="Arial"/>
          <w:sz w:val="25"/>
          <w:szCs w:val="25"/>
          <w:color w:val="3A3A3A"/>
          <w:spacing w:val="-61"/>
          <w:w w:val="157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282828"/>
          <w:spacing w:val="-34"/>
          <w:w w:val="98"/>
          <w:position w:val="-5"/>
        </w:rPr>
        <w:t>a</w:t>
      </w:r>
      <w:r>
        <w:rPr>
          <w:rFonts w:ascii="Arial" w:hAnsi="Arial" w:cs="Arial" w:eastAsia="Arial"/>
          <w:sz w:val="25"/>
          <w:szCs w:val="25"/>
          <w:color w:val="3A3A3A"/>
          <w:spacing w:val="-27"/>
          <w:w w:val="158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8"/>
          <w:position w:val="-5"/>
        </w:rPr>
        <w:t>iye</w:t>
      </w:r>
      <w:r>
        <w:rPr>
          <w:rFonts w:ascii="Arial" w:hAnsi="Arial" w:cs="Arial" w:eastAsia="Arial"/>
          <w:sz w:val="18"/>
          <w:szCs w:val="18"/>
          <w:color w:val="282828"/>
          <w:spacing w:val="18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97999A"/>
          <w:spacing w:val="0"/>
          <w:w w:val="144"/>
          <w:position w:val="-5"/>
        </w:rPr>
        <w:t>·</w:t>
      </w:r>
      <w:r>
        <w:rPr>
          <w:rFonts w:ascii="Arial" w:hAnsi="Arial" w:cs="Arial" w:eastAsia="Arial"/>
          <w:sz w:val="18"/>
          <w:szCs w:val="18"/>
          <w:color w:val="97999A"/>
          <w:spacing w:val="65"/>
          <w:w w:val="144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144"/>
          <w:position w:val="-5"/>
        </w:rPr>
        <w:t>·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144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777779"/>
          <w:spacing w:val="20"/>
          <w:w w:val="144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18"/>
          <w:szCs w:val="18"/>
          <w:color w:val="777779"/>
          <w:spacing w:val="-46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100"/>
          <w:position w:val="-5"/>
        </w:rPr>
      </w:r>
      <w:r>
        <w:rPr>
          <w:rFonts w:ascii="Arial" w:hAnsi="Arial" w:cs="Arial" w:eastAsia="Arial"/>
          <w:sz w:val="46"/>
          <w:szCs w:val="46"/>
          <w:color w:val="97999A"/>
          <w:spacing w:val="0"/>
          <w:w w:val="93"/>
          <w:position w:val="-5"/>
        </w:rPr>
      </w:r>
      <w:r>
        <w:rPr>
          <w:rFonts w:ascii="Arial" w:hAnsi="Arial" w:cs="Arial" w:eastAsia="Arial"/>
          <w:sz w:val="46"/>
          <w:szCs w:val="46"/>
          <w:color w:val="97999A"/>
          <w:spacing w:val="4"/>
          <w:w w:val="93"/>
          <w:imprint/>
          <w:position w:val="-5"/>
        </w:rPr>
        <w:t>·</w:t>
      </w:r>
      <w:r>
        <w:rPr>
          <w:rFonts w:ascii="Arial" w:hAnsi="Arial" w:cs="Arial" w:eastAsia="Arial"/>
          <w:sz w:val="46"/>
          <w:szCs w:val="46"/>
          <w:color w:val="97999A"/>
          <w:spacing w:val="4"/>
          <w:w w:val="93"/>
          <w:imprint/>
          <w:position w:val="-5"/>
        </w:rPr>
      </w:r>
      <w:r>
        <w:rPr>
          <w:rFonts w:ascii="Arial" w:hAnsi="Arial" w:cs="Arial" w:eastAsia="Arial"/>
          <w:sz w:val="46"/>
          <w:szCs w:val="46"/>
          <w:color w:val="97999A"/>
          <w:spacing w:val="4"/>
          <w:w w:val="93"/>
          <w:position w:val="-5"/>
        </w:rPr>
      </w:r>
      <w:r>
        <w:rPr>
          <w:rFonts w:ascii="Arial" w:hAnsi="Arial" w:cs="Arial" w:eastAsia="Arial"/>
          <w:sz w:val="46"/>
          <w:szCs w:val="46"/>
          <w:color w:val="97999A"/>
          <w:spacing w:val="4"/>
          <w:w w:val="93"/>
          <w:position w:val="-5"/>
        </w:rPr>
      </w:r>
      <w:r>
        <w:rPr>
          <w:rFonts w:ascii="Arial" w:hAnsi="Arial" w:cs="Arial" w:eastAsia="Arial"/>
          <w:sz w:val="46"/>
          <w:szCs w:val="46"/>
          <w:color w:val="313B75"/>
          <w:spacing w:val="-35"/>
          <w:w w:val="128"/>
          <w:position w:val="-5"/>
        </w:rPr>
        <w:t>r</w:t>
      </w:r>
      <w:r>
        <w:rPr>
          <w:rFonts w:ascii="Arial" w:hAnsi="Arial" w:cs="Arial" w:eastAsia="Arial"/>
          <w:sz w:val="46"/>
          <w:szCs w:val="46"/>
          <w:color w:val="898989"/>
          <w:spacing w:val="-50"/>
          <w:w w:val="62"/>
          <w:position w:val="-5"/>
        </w:rPr>
        <w:t>·</w:t>
      </w:r>
      <w:r>
        <w:rPr>
          <w:rFonts w:ascii="Arial" w:hAnsi="Arial" w:cs="Arial" w:eastAsia="Arial"/>
          <w:sz w:val="46"/>
          <w:szCs w:val="46"/>
          <w:color w:val="646464"/>
          <w:spacing w:val="22"/>
          <w:w w:val="71"/>
          <w:position w:val="-5"/>
        </w:rPr>
        <w:t>.</w:t>
      </w:r>
      <w:r>
        <w:rPr>
          <w:rFonts w:ascii="Arial" w:hAnsi="Arial" w:cs="Arial" w:eastAsia="Arial"/>
          <w:sz w:val="46"/>
          <w:szCs w:val="46"/>
          <w:color w:val="3A3A3A"/>
          <w:spacing w:val="0"/>
          <w:w w:val="61"/>
          <w:position w:val="-5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right="599"/>
        <w:jc w:val="right"/>
        <w:tabs>
          <w:tab w:pos="1800" w:val="left"/>
          <w:tab w:pos="22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190155pt;margin-top:8.930264pt;width:42.647126pt;height:9pt;mso-position-horizontal-relative:page;mso-position-vertical-relative:paragraph;z-index:-1474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3"/>
                      <w:w w:val="10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-3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B1B1"/>
                      <w:spacing w:val="0"/>
                      <w:w w:val="73"/>
                    </w:rPr>
                    <w:t>._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B1B1"/>
                      <w:spacing w:val="0"/>
                      <w:w w:val="73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B1B1"/>
                      <w:spacing w:val="7"/>
                      <w:w w:val="7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25252"/>
                      <w:spacing w:val="0"/>
                      <w:w w:val="68"/>
                      <w:i/>
                    </w:rPr>
                    <w:t>:t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25252"/>
                      <w:spacing w:val="-15"/>
                      <w:w w:val="69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98989"/>
                      <w:spacing w:val="-15"/>
                      <w:w w:val="141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46464"/>
                      <w:spacing w:val="-32"/>
                      <w:w w:val="201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A3A3A"/>
          <w:w w:val="89"/>
          <w:position w:val="-1"/>
        </w:rPr>
        <w:t>Müda</w:t>
      </w:r>
      <w:r>
        <w:rPr>
          <w:rFonts w:ascii="Arial" w:hAnsi="Arial" w:cs="Arial" w:eastAsia="Arial"/>
          <w:sz w:val="19"/>
          <w:szCs w:val="19"/>
          <w:color w:val="3A3A3A"/>
          <w:spacing w:val="1"/>
          <w:w w:val="89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39"/>
          <w:position w:val="-1"/>
        </w:rPr>
        <w:t>ale</w:t>
      </w:r>
      <w:r>
        <w:rPr>
          <w:rFonts w:ascii="Arial" w:hAnsi="Arial" w:cs="Arial" w:eastAsia="Arial"/>
          <w:sz w:val="19"/>
          <w:szCs w:val="19"/>
          <w:color w:val="646464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38"/>
          <w:position w:val="-1"/>
        </w:rPr>
        <w:t>"</w:t>
      </w:r>
      <w:r>
        <w:rPr>
          <w:rFonts w:ascii="Arial" w:hAnsi="Arial" w:cs="Arial" w:eastAsia="Arial"/>
          <w:sz w:val="19"/>
          <w:szCs w:val="19"/>
          <w:color w:val="646464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38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646464"/>
          <w:spacing w:val="61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13B75"/>
          <w:spacing w:val="0"/>
          <w:w w:val="51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313B75"/>
          <w:spacing w:val="14"/>
          <w:w w:val="5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98989"/>
          <w:spacing w:val="0"/>
          <w:w w:val="46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898989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98989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65"/>
          <w:i/>
          <w:position w:val="-1"/>
        </w:rPr>
        <w:t>J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76"/>
          <w:position w:val="-1"/>
        </w:rPr>
        <w:t>'</w:t>
      </w:r>
      <w:r>
        <w:rPr>
          <w:rFonts w:ascii="Arial" w:hAnsi="Arial" w:cs="Arial" w:eastAsia="Arial"/>
          <w:sz w:val="32"/>
          <w:szCs w:val="32"/>
          <w:color w:val="646464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3A3A3A"/>
          <w:spacing w:val="0"/>
          <w:w w:val="97"/>
          <w:position w:val="-1"/>
        </w:rPr>
        <w:t>"</w:t>
      </w:r>
      <w:r>
        <w:rPr>
          <w:rFonts w:ascii="Arial" w:hAnsi="Arial" w:cs="Arial" w:eastAsia="Arial"/>
          <w:sz w:val="32"/>
          <w:szCs w:val="32"/>
          <w:color w:val="3A3A3A"/>
          <w:spacing w:val="15"/>
          <w:w w:val="97"/>
          <w:position w:val="-1"/>
        </w:rPr>
        <w:t>'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5"/>
          <w:position w:val="-1"/>
        </w:rPr>
        <w:t>/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" w:lineRule="atLeast"/>
        <w:ind w:right="862"/>
        <w:jc w:val="right"/>
        <w:tabs>
          <w:tab w:pos="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542480pt;margin-top:15.75003pt;width:11.033422pt;height:11pt;mso-position-horizontal-relative:page;mso-position-vertical-relative:paragraph;z-index:-1474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A3A3A"/>
                      <w:spacing w:val="0"/>
                      <w:w w:val="5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A3A3A"/>
                      <w:spacing w:val="0"/>
                      <w:w w:val="52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A3A3A"/>
                      <w:spacing w:val="11"/>
                      <w:w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46464"/>
                      <w:spacing w:val="0"/>
                      <w:w w:val="100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98989"/>
          <w:w w:val="48"/>
          <w:i/>
        </w:rPr>
        <w:t>ı.;...,.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14"/>
          <w:w w:val="49"/>
          <w:i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5"/>
          <w:i/>
        </w:rPr>
        <w:t>.;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4"/>
          <w:w w:val="95"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1"/>
          <w:i/>
        </w:rPr>
        <w:t>:..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5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0" w:right="120"/>
        </w:sectPr>
      </w:pPr>
      <w:rPr/>
    </w:p>
    <w:p>
      <w:pPr>
        <w:spacing w:before="0" w:after="0" w:line="219" w:lineRule="exact"/>
        <w:ind w:left="364" w:right="-86"/>
        <w:jc w:val="left"/>
        <w:tabs>
          <w:tab w:pos="27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-laik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565"/>
          <w:b/>
          <w:bCs/>
          <w:position w:val="-5"/>
        </w:rPr>
        <w:t>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1" w:lineRule="atLeast"/>
        <w:ind w:left="151"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</w:rPr>
        <w:t>dl·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610107pt;margin-top:5.331834pt;width:1.65pt;height:11pt;mso-position-horizontal-relative:page;mso-position-vertical-relative:paragraph;z-index:-14746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FB1B1"/>
                      <w:spacing w:val="0"/>
                      <w:w w:val="6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97999A"/>
          <w:spacing w:val="0"/>
          <w:w w:val="103"/>
        </w:rPr>
        <w:t>'t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34" w:lineRule="exact"/>
        <w:ind w:left="-31" w:right="-51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239"/>
          <w:position w:val="-3"/>
        </w:rPr>
        <w:t>·</w:t>
      </w:r>
      <w:r>
        <w:rPr>
          <w:rFonts w:ascii="Arial" w:hAnsi="Arial" w:cs="Arial" w:eastAsia="Arial"/>
          <w:sz w:val="11"/>
          <w:szCs w:val="11"/>
          <w:color w:val="525252"/>
          <w:spacing w:val="41"/>
          <w:w w:val="239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62"/>
          <w:position w:val="-3"/>
        </w:rPr>
        <w:t>.,,y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73"/>
          <w:position w:val="-3"/>
        </w:rPr>
        <w:t>;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3"/>
          <w:position w:val="-3"/>
        </w:rPr>
        <w:t>:t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104" w:right="20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56"/>
          <w:i/>
          <w:position w:val="-7"/>
        </w:rPr>
        <w:t>.{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w w:val="64"/>
          <w:i/>
          <w:position w:val="3"/>
        </w:rPr>
        <w:t>\!</w:t>
      </w:r>
      <w:r>
        <w:rPr>
          <w:rFonts w:ascii="Arial" w:hAnsi="Arial" w:cs="Arial" w:eastAsia="Arial"/>
          <w:sz w:val="18"/>
          <w:szCs w:val="18"/>
          <w:color w:val="3A3A3A"/>
          <w:w w:val="65"/>
          <w:i/>
          <w:position w:val="3"/>
        </w:rPr>
        <w:t>•</w:t>
      </w:r>
      <w:r>
        <w:rPr>
          <w:rFonts w:ascii="Arial" w:hAnsi="Arial" w:cs="Arial" w:eastAsia="Arial"/>
          <w:sz w:val="18"/>
          <w:szCs w:val="18"/>
          <w:color w:val="3A3A3A"/>
          <w:spacing w:val="-30"/>
          <w:w w:val="100"/>
          <w:i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72"/>
          <w:position w:val="3"/>
        </w:rPr>
        <w:t>-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71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29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3"/>
          <w:w w:val="98"/>
          <w:position w:val="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3"/>
          <w:position w:val="-10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4"/>
          <w:position w:val="-1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3"/>
          <w:w w:val="63"/>
          <w:position w:val="-10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51"/>
          <w:position w:val="-10"/>
        </w:rPr>
        <w:t>l'.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8"/>
          <w:i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46"/>
          <w:i/>
          <w:position w:val="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2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99A"/>
          <w:spacing w:val="0"/>
          <w:w w:val="62"/>
          <w:i/>
          <w:position w:val="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20"/>
          <w:cols w:num="4" w:equalWidth="0">
            <w:col w:w="4921" w:space="4398"/>
            <w:col w:w="289" w:space="11"/>
            <w:col w:w="484" w:space="111"/>
            <w:col w:w="1586"/>
          </w:cols>
        </w:sectPr>
      </w:pPr>
      <w:rPr/>
    </w:p>
    <w:p>
      <w:pPr>
        <w:spacing w:before="54" w:after="0" w:line="240" w:lineRule="auto"/>
        <w:ind w:left="2367" w:right="-74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7999A"/>
          <w:spacing w:val="1"/>
          <w:w w:val="52"/>
          <w:position w:val="7"/>
        </w:rPr>
        <w:t>1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7"/>
          <w:position w:val="0"/>
        </w:rPr>
        <w:t>tfaiy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8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8"/>
          <w:position w:val="0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8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-12"/>
          <w:w w:val="88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0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21"/>
          <w:w w:val="88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88"/>
          <w:b/>
          <w:bCs/>
          <w:position w:val="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0" w:after="0" w:line="251" w:lineRule="auto"/>
        <w:ind w:left="459" w:right="-53" w:firstLine="-4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Durmu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DEMİR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-38" w:right="903"/>
        <w:jc w:val="center"/>
        <w:tabs>
          <w:tab w:pos="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898989"/>
          <w:w w:val="143"/>
          <w:position w:val="-2"/>
        </w:rPr>
        <w:t>.,</w:t>
      </w:r>
      <w:r>
        <w:rPr>
          <w:rFonts w:ascii="Arial" w:hAnsi="Arial" w:cs="Arial" w:eastAsia="Arial"/>
          <w:sz w:val="15"/>
          <w:szCs w:val="15"/>
          <w:color w:val="898989"/>
          <w:spacing w:val="3"/>
          <w:w w:val="144"/>
          <w:position w:val="-2"/>
        </w:rPr>
        <w:t>_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54"/>
          <w:position w:val="-2"/>
        </w:rPr>
        <w:t>A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55"/>
          <w:position w:val="-2"/>
        </w:rPr>
        <w:t>J</w:t>
      </w:r>
      <w:r>
        <w:rPr>
          <w:rFonts w:ascii="Arial" w:hAnsi="Arial" w:cs="Arial" w:eastAsia="Arial"/>
          <w:sz w:val="15"/>
          <w:szCs w:val="15"/>
          <w:color w:val="525252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63"/>
          <w:position w:val="-2"/>
        </w:rPr>
        <w:t>·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63"/>
          <w:position w:val="-2"/>
        </w:rPr>
        <w:t>   </w:t>
      </w:r>
      <w:r>
        <w:rPr>
          <w:rFonts w:ascii="Arial" w:hAnsi="Arial" w:cs="Arial" w:eastAsia="Arial"/>
          <w:sz w:val="15"/>
          <w:szCs w:val="15"/>
          <w:color w:val="777779"/>
          <w:spacing w:val="6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position w:val="-2"/>
        </w:rPr>
        <w:t>''1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100"/>
          <w:position w:val="-2"/>
        </w:rPr>
        <w:t>,4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777779"/>
          <w:spacing w:val="0"/>
          <w:w w:val="109"/>
          <w:b/>
          <w:bCs/>
          <w:i/>
          <w:position w:val="-2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153" w:right="1176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FB1B1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FB1B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0"/>
          <w:w w:val="146"/>
          <w:position w:val="1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-8"/>
          <w:w w:val="146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10"/>
          <w:w w:val="77"/>
          <w:position w:val="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84"/>
          <w:position w:val="1"/>
        </w:rPr>
        <w:t>...,.,;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3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1"/>
          <w:position w:val="1"/>
        </w:rPr>
        <w:t>-ı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2"/>
          <w:position w:val="1"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1"/>
          <w:position w:val="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2"/>
          <w:position w:val="1"/>
        </w:rPr>
        <w:t>'f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20"/>
          <w:cols w:num="3" w:equalWidth="0">
            <w:col w:w="4407" w:space="525"/>
            <w:col w:w="1326" w:space="3421"/>
            <w:col w:w="2121"/>
          </w:cols>
        </w:sectPr>
      </w:pPr>
      <w:rPr/>
    </w:p>
    <w:p>
      <w:pPr>
        <w:spacing w:before="64" w:after="0" w:line="664" w:lineRule="exact"/>
        <w:ind w:left="706" w:right="-17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D2D2D"/>
          <w:spacing w:val="-368"/>
          <w:w w:val="162"/>
          <w:b/>
          <w:bCs/>
          <w:i/>
          <w:position w:val="-29"/>
        </w:rPr>
        <w:t>l</w:t>
      </w:r>
      <w:r>
        <w:rPr>
          <w:rFonts w:ascii="Arial" w:hAnsi="Arial" w:cs="Arial" w:eastAsia="Arial"/>
          <w:sz w:val="14"/>
          <w:szCs w:val="14"/>
          <w:color w:val="2D2D2D"/>
          <w:spacing w:val="10"/>
          <w:w w:val="124"/>
          <w:position w:val="-42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4"/>
          <w:position w:val="-42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2" w:after="0" w:line="729" w:lineRule="exact"/>
        <w:ind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65"/>
          <w:szCs w:val="6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-1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5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65"/>
          <w:szCs w:val="65"/>
          <w:color w:val="676B6E"/>
          <w:spacing w:val="0"/>
          <w:w w:val="53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134" w:right="-20"/>
        <w:jc w:val="left"/>
        <w:tabs>
          <w:tab w:pos="5680" w:val="left"/>
        </w:tabs>
        <w:rPr>
          <w:rFonts w:ascii="Arial" w:hAnsi="Arial" w:cs="Arial" w:eastAsia="Arial"/>
          <w:sz w:val="109"/>
          <w:szCs w:val="10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</w:r>
      <w:r>
        <w:rPr>
          <w:rFonts w:ascii="Arial" w:hAnsi="Arial" w:cs="Arial" w:eastAsia="Arial"/>
          <w:sz w:val="109"/>
          <w:szCs w:val="109"/>
          <w:color w:val="525252"/>
          <w:spacing w:val="0"/>
          <w:w w:val="105"/>
          <w:position w:val="-69"/>
        </w:rPr>
        <w:t>'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40" w:right="0"/>
          <w:cols w:num="2" w:equalWidth="0">
            <w:col w:w="1360" w:space="2677"/>
            <w:col w:w="7643"/>
          </w:cols>
        </w:sectPr>
      </w:pPr>
      <w:rPr/>
    </w:p>
    <w:p>
      <w:pPr>
        <w:spacing w:before="0" w:after="0" w:line="851" w:lineRule="atLeast"/>
        <w:ind w:left="662" w:right="-20"/>
        <w:jc w:val="left"/>
        <w:tabs>
          <w:tab w:pos="4700" w:val="left"/>
          <w:tab w:pos="9940" w:val="left"/>
        </w:tabs>
        <w:rPr>
          <w:rFonts w:ascii="Arial" w:hAnsi="Arial" w:cs="Arial" w:eastAsia="Arial"/>
          <w:sz w:val="93"/>
          <w:szCs w:val="93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93"/>
          <w:szCs w:val="93"/>
          <w:color w:val="525252"/>
          <w:spacing w:val="0"/>
          <w:w w:val="205"/>
          <w:position w:val="-15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</w:sectPr>
      </w:pPr>
      <w:rPr/>
    </w:p>
    <w:p>
      <w:pPr>
        <w:spacing w:before="0" w:after="0" w:line="635" w:lineRule="atLeast"/>
        <w:ind w:left="614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678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1638" w:space="2125"/>
            <w:col w:w="7917"/>
          </w:cols>
        </w:sectPr>
      </w:pPr>
      <w:rPr/>
    </w:p>
    <w:p>
      <w:pPr>
        <w:spacing w:before="0" w:after="0" w:line="85" w:lineRule="exact"/>
        <w:ind w:left="115" w:right="-20"/>
        <w:jc w:val="left"/>
        <w:tabs>
          <w:tab w:pos="1360" w:val="left"/>
          <w:tab w:pos="322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4"/>
          <w:position w:val="3"/>
        </w:rPr>
        <w:t>PlayTarihi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14.1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3"/>
        </w:rPr>
        <w:t>.2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  <w:position w:val="3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3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9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29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11.34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2"/>
        </w:rPr>
        <w:t>rrel: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9" w:right="-20"/>
        <w:jc w:val="left"/>
        <w:tabs>
          <w:tab w:pos="1360" w:val="left"/>
          <w:tab w:pos="3200" w:val="left"/>
          <w:tab w:pos="4440" w:val="left"/>
          <w:tab w:pos="5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  <w:position w:val="0"/>
        </w:rPr>
        <w:t>!Ka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76B6E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B6E"/>
          <w:spacing w:val="-38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10182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Şükra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Kurdakul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no:2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144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Şükra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Kurdakul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no:2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20" w:lineRule="exact"/>
        <w:ind w:left="144" w:right="1996"/>
        <w:jc w:val="left"/>
        <w:tabs>
          <w:tab w:pos="1360" w:val="left"/>
          <w:tab w:pos="3680" w:val="left"/>
          <w:tab w:pos="3920" w:val="left"/>
          <w:tab w:pos="674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Yangını</w:t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Tedbirsizli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Kızışnıa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9"/>
        </w:rPr>
        <w:t>Iş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5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78" w:lineRule="exact"/>
        <w:ind w:left="3672" w:right="853"/>
        <w:jc w:val="center"/>
        <w:tabs>
          <w:tab w:pos="684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760010pt;margin-top:2.936713pt;width:35.218481pt;height:28pt;mso-position-horizontal-relative:page;mso-position-vertical-relative:paragraph;z-index:-14743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A5A7A8"/>
                      <w:spacing w:val="0"/>
                      <w:w w:val="57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5A7A8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5A7A8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39393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13etonarıne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Celik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0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0"/>
          <w:position w:val="-3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0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68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-6"/>
          <w:w w:val="16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214"/>
          <w:b/>
          <w:bCs/>
          <w:position w:val="-2"/>
        </w:rPr>
        <w:t>0010000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21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41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1"/>
          <w:w w:val="14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230"/>
          <w:b/>
          <w:bCs/>
          <w:position w:val="-2"/>
        </w:rPr>
        <w:t>010IIIIOOI011010101UUhOIO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6"/>
          <w:w w:val="23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230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-11"/>
          <w:w w:val="23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27"/>
          <w:b/>
          <w:bCs/>
          <w:position w:val="-2"/>
        </w:rPr>
        <w:t>OOO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4"/>
          <w:w w:val="12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1C1C1C"/>
          <w:spacing w:val="0"/>
          <w:w w:val="67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1C1C1C"/>
          <w:spacing w:val="0"/>
          <w:w w:val="67"/>
          <w:b/>
          <w:bCs/>
          <w:position w:val="-2"/>
        </w:rPr>
        <w:t>   </w:t>
      </w:r>
      <w:r>
        <w:rPr>
          <w:rFonts w:ascii="Times New Roman" w:hAnsi="Times New Roman" w:cs="Times New Roman" w:eastAsia="Times New Roman"/>
          <w:sz w:val="4"/>
          <w:szCs w:val="4"/>
          <w:color w:val="1C1C1C"/>
          <w:spacing w:val="1"/>
          <w:w w:val="6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254"/>
          <w:b/>
          <w:bCs/>
          <w:position w:val="-2"/>
        </w:rPr>
        <w:t>I01UIIIUIO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254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-5"/>
          <w:w w:val="2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0"/>
          <w:w w:val="67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0"/>
          <w:w w:val="6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4"/>
          <w:w w:val="6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80"/>
          <w:b/>
          <w:bCs/>
          <w:position w:val="-2"/>
        </w:rPr>
        <w:t>OOOOH•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8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-4"/>
          <w:w w:val="18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80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-1"/>
          <w:w w:val="18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80"/>
          <w:b/>
          <w:bCs/>
          <w:position w:val="-2"/>
        </w:rPr>
        <w:t>010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6"/>
          <w:w w:val="18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37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6"/>
          <w:w w:val="13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37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-1"/>
          <w:w w:val="13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90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-10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0"/>
          <w:w w:val="190"/>
          <w:b/>
          <w:bCs/>
          <w:position w:val="-2"/>
        </w:rPr>
        <w:t>11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1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7E7E7E"/>
          <w:spacing w:val="0"/>
          <w:w w:val="190"/>
          <w:b/>
          <w:bCs/>
          <w:position w:val="-2"/>
        </w:rPr>
        <w:t>00</w:t>
      </w:r>
      <w:r>
        <w:rPr>
          <w:rFonts w:ascii="Times New Roman" w:hAnsi="Times New Roman" w:cs="Times New Roman" w:eastAsia="Times New Roman"/>
          <w:sz w:val="4"/>
          <w:szCs w:val="4"/>
          <w:color w:val="7E7E7E"/>
          <w:spacing w:val="-3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90"/>
          <w:b/>
          <w:bCs/>
          <w:position w:val="-2"/>
        </w:rPr>
        <w:t>0001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4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141"/>
          <w:b/>
          <w:bCs/>
          <w:position w:val="-2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5"/>
          <w:w w:val="14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93"/>
          <w:b/>
          <w:bCs/>
          <w:position w:val="-2"/>
        </w:rPr>
        <w:t>10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93"/>
          <w:b/>
          <w:bCs/>
          <w:position w:val="-2"/>
        </w:rPr>
        <w:t>+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-4"/>
          <w:w w:val="19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7E7E7E"/>
          <w:spacing w:val="0"/>
          <w:w w:val="134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7E7E7E"/>
          <w:spacing w:val="8"/>
          <w:w w:val="13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134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-1"/>
          <w:w w:val="13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B6E"/>
          <w:spacing w:val="0"/>
          <w:w w:val="201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4470" w:right="1733"/>
        <w:jc w:val="center"/>
        <w:tabs>
          <w:tab w:pos="506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525252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1"/>
        </w:rPr>
        <w:t>tyaııgıııı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11"/>
        </w:rPr>
        <w:t>11.40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44" w:right="-20"/>
        <w:jc w:val="left"/>
        <w:tabs>
          <w:tab w:pos="2220" w:val="left"/>
          <w:tab w:pos="5780" w:val="left"/>
          <w:tab w:pos="112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38"/>
          <w:position w:val="9"/>
        </w:rPr>
        <w:t>ahi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39"/>
          <w:position w:val="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5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Koto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Mağazası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  <w:t>IKiracı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9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29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Kendisi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</w:r>
      <w:r>
        <w:rPr>
          <w:rFonts w:ascii="Arial" w:hAnsi="Arial" w:cs="Arial" w:eastAsia="Arial"/>
          <w:sz w:val="31"/>
          <w:szCs w:val="31"/>
          <w:color w:val="939393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w w:val="18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Çvş.Ai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26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GÖÇMEZ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170" w:right="-20"/>
        <w:jc w:val="left"/>
        <w:tabs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11.35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11.40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3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599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44" w:right="-20"/>
        <w:jc w:val="left"/>
        <w:tabs>
          <w:tab w:pos="3220" w:val="left"/>
          <w:tab w:pos="4760" w:val="left"/>
          <w:tab w:pos="7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>621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-2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51" w:right="3838"/>
        <w:jc w:val="center"/>
        <w:tabs>
          <w:tab w:pos="7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4736" w:right="38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94" w:right="-20"/>
        <w:jc w:val="left"/>
        <w:tabs>
          <w:tab w:pos="4760" w:val="left"/>
          <w:tab w:pos="7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1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44" w:right="-20"/>
        <w:jc w:val="left"/>
        <w:tabs>
          <w:tab w:pos="216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94"/>
          <w:position w:val="0"/>
        </w:rPr>
        <w:t>!Yıkı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11.35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12.10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98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5"/>
        </w:rPr>
        <w:t>y</w:t>
      </w:r>
      <w:r>
        <w:rPr>
          <w:rFonts w:ascii="Arial" w:hAnsi="Arial" w:cs="Arial" w:eastAsia="Arial"/>
          <w:sz w:val="17"/>
          <w:szCs w:val="17"/>
          <w:color w:val="2D2D2D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5"/>
        </w:rPr>
        <w:t>5288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</w:rPr>
        <w:t>Bilal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</w:rPr>
        <w:t>ALBAYRAK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59" w:lineRule="auto"/>
        <w:ind w:left="2221" w:right="267" w:firstLine="-208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söndürülnıü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gerçekle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tirilmedi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9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7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29" w:right="432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ısöndürnıede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9" w:lineRule="auto"/>
        <w:ind w:left="2885" w:right="1004" w:firstLine="-2750"/>
        <w:jc w:val="left"/>
        <w:tabs>
          <w:tab w:pos="2420" w:val="left"/>
          <w:tab w:pos="5980" w:val="left"/>
          <w:tab w:pos="6700" w:val="left"/>
          <w:tab w:pos="7100" w:val="left"/>
          <w:tab w:pos="8240" w:val="left"/>
          <w:tab w:pos="8740" w:val="left"/>
          <w:tab w:pos="9920" w:val="left"/>
          <w:tab w:pos="101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K.K.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İle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tarafından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54"/>
          <w:position w:val="1"/>
        </w:rPr>
        <w:t>02Kg.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söndürülmüştür.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8"/>
          <w:position w:val="-5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33"/>
          <w:w w:val="58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58"/>
          <w:position w:val="-6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8"/>
          <w:position w:val="-5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33"/>
          <w:w w:val="58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208"/>
          <w:position w:val="-6"/>
        </w:rPr>
        <w:t>ı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61"/>
          <w:position w:val="-5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  <w:tab/>
        <w:tab/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100"/>
          <w:position w:val="-5"/>
        </w:rPr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211"/>
          <w:position w:val="-6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0" w:lineRule="exact"/>
        <w:ind w:left="154" w:right="173" w:firstLine="32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0"/>
          <w:position w:val="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2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4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10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7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0"/>
        </w:rPr>
        <w:t>İzolasyon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sureti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9"/>
          <w:position w:val="0"/>
        </w:rPr>
        <w:t>2000(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ikibin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9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TL'dir.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göıiilmü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36" w:lineRule="exact"/>
        <w:ind w:left="2189" w:right="201" w:firstLine="-203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7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9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cephe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duva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İzolasyon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yapılırke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pürvü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ISITMA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çalışması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esnasında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kolay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İzolasyo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malzemesini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ateşte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alması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4" w:right="-20"/>
        <w:jc w:val="left"/>
        <w:tabs>
          <w:tab w:pos="2180" w:val="left"/>
          <w:tab w:pos="9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7"/>
          <w:position w:val="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SAMPO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JAPAN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Sigortası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Poliçe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200200021498243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Bedeli: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2"/>
        </w:rPr>
        <w:t>Belirlenemedi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4" w:after="0" w:line="192" w:lineRule="exact"/>
        <w:ind w:left="134" w:right="699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5"/>
          <w:position w:val="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Koto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mağazası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çalışanlarına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lfesliııı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3"/>
          <w:position w:val="-3"/>
        </w:rPr>
        <w:t>r--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</w:sectPr>
      </w:pPr>
      <w:rPr/>
    </w:p>
    <w:p>
      <w:pPr>
        <w:spacing w:before="0" w:after="0" w:line="193" w:lineRule="exact"/>
        <w:ind w:left="682" w:right="-6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DönOşO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1"/>
        </w:rPr>
        <w:t>rnı·ilı</w:t>
      </w:r>
      <w:r>
        <w:rPr>
          <w:rFonts w:ascii="Arial" w:hAnsi="Arial" w:cs="Arial" w:eastAsia="Arial"/>
          <w:sz w:val="18"/>
          <w:szCs w:val="18"/>
          <w:color w:val="3F3F3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1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12.10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3644" w:space="2500"/>
            <w:col w:w="5536"/>
          </w:cols>
        </w:sectPr>
      </w:pPr>
      <w:rPr/>
    </w:p>
    <w:p>
      <w:pPr>
        <w:spacing w:before="0" w:after="0" w:line="219" w:lineRule="exact"/>
        <w:ind w:left="230" w:right="-20"/>
        <w:jc w:val="left"/>
        <w:tabs>
          <w:tab w:pos="1040" w:val="left"/>
          <w:tab w:pos="1560" w:val="left"/>
          <w:tab w:pos="2180" w:val="left"/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ÖIO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2"/>
        </w:rPr>
        <w:t>!.Posta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3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2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304" w:lineRule="exact"/>
        <w:ind w:left="302" w:right="-20"/>
        <w:jc w:val="left"/>
        <w:tabs>
          <w:tab w:pos="8900" w:val="left"/>
          <w:tab w:pos="92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0"/>
          <w:w w:val="58"/>
          <w:position w:val="-15"/>
        </w:rPr>
        <w:t>·c:ı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0"/>
          <w:w w:val="58"/>
          <w:position w:val="-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-25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676B6E"/>
          <w:spacing w:val="0"/>
          <w:w w:val="81"/>
          <w:position w:val="-4"/>
        </w:rPr>
        <w:t>EYJwl</w:t>
      </w:r>
      <w:r>
        <w:rPr>
          <w:rFonts w:ascii="Times New Roman" w:hAnsi="Times New Roman" w:cs="Times New Roman" w:eastAsia="Times New Roman"/>
          <w:sz w:val="17"/>
          <w:szCs w:val="17"/>
          <w:color w:val="676B6E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0"/>
          <w:w w:val="67"/>
          <w:position w:val="-4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</w:sectPr>
      </w:pPr>
      <w:rPr/>
    </w:p>
    <w:p>
      <w:pPr>
        <w:spacing w:before="58" w:after="0" w:line="249" w:lineRule="exact"/>
        <w:ind w:left="302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2D2D2D"/>
          <w:spacing w:val="-7"/>
          <w:w w:val="102"/>
          <w:i/>
          <w:position w:val="-5"/>
        </w:rPr>
        <w:t>.</w:t>
      </w:r>
      <w:r>
        <w:rPr>
          <w:rFonts w:ascii="Arial" w:hAnsi="Arial" w:cs="Arial" w:eastAsia="Arial"/>
          <w:sz w:val="26"/>
          <w:szCs w:val="26"/>
          <w:color w:val="2D2D2D"/>
          <w:spacing w:val="-76"/>
          <w:w w:val="72"/>
          <w:position w:val="-5"/>
        </w:rPr>
        <w:t>"</w:t>
      </w:r>
      <w:r>
        <w:rPr>
          <w:rFonts w:ascii="Arial" w:hAnsi="Arial" w:cs="Arial" w:eastAsia="Arial"/>
          <w:sz w:val="16"/>
          <w:szCs w:val="16"/>
          <w:color w:val="2D2D2D"/>
          <w:spacing w:val="-66"/>
          <w:w w:val="102"/>
          <w:i/>
          <w:position w:val="-5"/>
        </w:rPr>
        <w:t>Q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2"/>
          <w:position w:val="-5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49" w:lineRule="exact"/>
        <w:ind w:left="278" w:right="-169"/>
        <w:jc w:val="left"/>
        <w:tabs>
          <w:tab w:pos="3080" w:val="left"/>
        </w:tabs>
        <w:rPr>
          <w:rFonts w:ascii="Courier New" w:hAnsi="Courier New" w:cs="Courier New" w:eastAsia="Courier New"/>
          <w:sz w:val="81"/>
          <w:szCs w:val="81"/>
        </w:rPr>
      </w:pPr>
      <w:rPr/>
      <w:r>
        <w:rPr>
          <w:rFonts w:ascii="Arial" w:hAnsi="Arial" w:cs="Arial" w:eastAsia="Arial"/>
          <w:sz w:val="56"/>
          <w:szCs w:val="56"/>
          <w:color w:val="2D2D2D"/>
          <w:spacing w:val="-127"/>
          <w:w w:val="53"/>
          <w:position w:val="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1"/>
          <w:position w:val="28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3"/>
          <w:w w:val="52"/>
          <w:position w:val="28"/>
        </w:rPr>
        <w:t>I</w:t>
      </w:r>
      <w:r>
        <w:rPr>
          <w:rFonts w:ascii="Arial" w:hAnsi="Arial" w:cs="Arial" w:eastAsia="Arial"/>
          <w:sz w:val="56"/>
          <w:szCs w:val="56"/>
          <w:color w:val="2D2D2D"/>
          <w:spacing w:val="-152"/>
          <w:w w:val="53"/>
          <w:position w:val="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2"/>
          <w:position w:val="2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28"/>
        </w:rPr>
      </w:r>
      <w:r>
        <w:rPr>
          <w:rFonts w:ascii="Courier New" w:hAnsi="Courier New" w:cs="Courier New" w:eastAsia="Courier New"/>
          <w:sz w:val="81"/>
          <w:szCs w:val="81"/>
          <w:color w:val="3D417E"/>
          <w:spacing w:val="0"/>
          <w:w w:val="105"/>
          <w:position w:val="-16"/>
        </w:rPr>
        <w:t>Aw</w:t>
      </w:r>
      <w:r>
        <w:rPr>
          <w:rFonts w:ascii="Courier New" w:hAnsi="Courier New" w:cs="Courier New" w:eastAsia="Courier New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981" w:lineRule="exact"/>
        <w:ind w:right="-20"/>
        <w:jc w:val="left"/>
        <w:rPr>
          <w:rFonts w:ascii="Times New Roman" w:hAnsi="Times New Roman" w:cs="Times New Roman" w:eastAsia="Times New Roman"/>
          <w:sz w:val="111"/>
          <w:szCs w:val="1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  <w:position w:val="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4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3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6"/>
          <w:w w:val="104"/>
          <w:position w:val="34"/>
        </w:rPr>
        <w:t>n</w:t>
      </w:r>
      <w:r>
        <w:rPr>
          <w:rFonts w:ascii="Times New Roman" w:hAnsi="Times New Roman" w:cs="Times New Roman" w:eastAsia="Times New Roman"/>
          <w:sz w:val="111"/>
          <w:szCs w:val="111"/>
          <w:color w:val="3F3F3F"/>
          <w:spacing w:val="-64"/>
          <w:w w:val="17"/>
          <w:position w:val="-1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34"/>
        </w:rPr>
        <w:t>ıiri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4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8"/>
          <w:w w:val="100"/>
          <w:position w:val="34"/>
        </w:rPr>
        <w:t> </w:t>
      </w:r>
      <w:r>
        <w:rPr>
          <w:rFonts w:ascii="Times New Roman" w:hAnsi="Times New Roman" w:cs="Times New Roman" w:eastAsia="Times New Roman"/>
          <w:sz w:val="111"/>
          <w:szCs w:val="111"/>
          <w:color w:val="525252"/>
          <w:spacing w:val="0"/>
          <w:w w:val="132"/>
          <w:position w:val="-11"/>
        </w:rPr>
        <w:t>\</w:t>
      </w:r>
      <w:r>
        <w:rPr>
          <w:rFonts w:ascii="Times New Roman" w:hAnsi="Times New Roman" w:cs="Times New Roman" w:eastAsia="Times New Roman"/>
          <w:sz w:val="111"/>
          <w:szCs w:val="111"/>
          <w:color w:val="525252"/>
          <w:spacing w:val="0"/>
          <w:w w:val="133"/>
          <w:position w:val="-11"/>
        </w:rPr>
        <w:t>,</w:t>
      </w:r>
      <w:r>
        <w:rPr>
          <w:rFonts w:ascii="Times New Roman" w:hAnsi="Times New Roman" w:cs="Times New Roman" w:eastAsia="Times New Roman"/>
          <w:sz w:val="111"/>
          <w:szCs w:val="111"/>
          <w:color w:val="000000"/>
          <w:spacing w:val="0"/>
          <w:w w:val="100"/>
          <w:position w:val="0"/>
        </w:rPr>
      </w:r>
    </w:p>
    <w:p>
      <w:pPr>
        <w:spacing w:before="0" w:after="0" w:line="125" w:lineRule="atLeast"/>
        <w:ind w:right="219"/>
        <w:jc w:val="right"/>
        <w:rPr>
          <w:rFonts w:ascii="Arial" w:hAnsi="Arial" w:cs="Arial" w:eastAsia="Arial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720001pt;margin-top:10.466974pt;width:150.903764pt;height:26pt;mso-position-horizontal-relative:page;mso-position-vertical-relative:paragraph;z-index:-1474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98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w w:val="74"/>
                      <w:position w:val="-1"/>
                    </w:rPr>
                    <w:t>Bül••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32"/>
                      <w:w w:val="74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408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B6E"/>
                      <w:spacing w:val="-53"/>
                      <w:w w:val="427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25252"/>
                      <w:spacing w:val="-66"/>
                      <w:w w:val="115"/>
                      <w:i/>
                      <w:position w:val="-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B6E"/>
                      <w:spacing w:val="0"/>
                      <w:w w:val="154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B6E"/>
                      <w:spacing w:val="-9"/>
                      <w:w w:val="154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76B6E"/>
                      <w:spacing w:val="0"/>
                      <w:w w:val="403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0.424988pt;margin-top:37.295704pt;width:31.536412pt;height:17pt;mso-position-horizontal-relative:page;mso-position-vertical-relative:paragraph;z-index:-1474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676B6E"/>
                      <w:w w:val="17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676B6E"/>
                      <w:spacing w:val="-5"/>
                      <w:w w:val="170"/>
                    </w:rPr>
                    <w:t>6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25252"/>
                      <w:spacing w:val="-40"/>
                      <w:w w:val="105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6.292480pt;margin-top:58.621696pt;width:1.295522pt;height:11pt;mso-position-horizontal-relative:page;mso-position-vertical-relative:paragraph;z-index:-1474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676B6E"/>
                      <w:spacing w:val="-58"/>
                      <w:w w:val="132"/>
                    </w:rPr>
                    <w:t>"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676B6E"/>
          <w:spacing w:val="0"/>
          <w:w w:val="34"/>
          <w:i/>
        </w:rPr>
        <w:t>.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4112" w:space="4648"/>
            <w:col w:w="2920"/>
          </w:cols>
        </w:sectPr>
      </w:pPr>
      <w:rPr/>
    </w:p>
    <w:p>
      <w:pPr>
        <w:spacing w:before="0" w:after="0" w:line="991" w:lineRule="atLeas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39393"/>
          <w:w w:val="87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-5"/>
          <w:w w:val="8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4"/>
        </w:rPr>
        <w:t>l.U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200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GÖÇMEZ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9" w:lineRule="exact"/>
        <w:ind w:left="288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4"/>
          <w:szCs w:val="44"/>
          <w:color w:val="676B6E"/>
          <w:spacing w:val="-47"/>
          <w:w w:val="44"/>
          <w:position w:val="-22"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525252"/>
          <w:spacing w:val="0"/>
          <w:w w:val="162"/>
          <w:position w:val="-22"/>
        </w:rPr>
        <w:t>1,ı;</w:t>
      </w:r>
      <w:r>
        <w:rPr>
          <w:rFonts w:ascii="Times New Roman" w:hAnsi="Times New Roman" w:cs="Times New Roman" w:eastAsia="Times New Roman"/>
          <w:sz w:val="44"/>
          <w:szCs w:val="44"/>
          <w:color w:val="676B6E"/>
          <w:spacing w:val="0"/>
          <w:w w:val="30"/>
          <w:position w:val="-22"/>
        </w:rPr>
        <w:t>-:;</w:t>
      </w:r>
      <w:r>
        <w:rPr>
          <w:rFonts w:ascii="Times New Roman" w:hAnsi="Times New Roman" w:cs="Times New Roman" w:eastAsia="Times New Roman"/>
          <w:sz w:val="44"/>
          <w:szCs w:val="44"/>
          <w:color w:val="676B6E"/>
          <w:spacing w:val="0"/>
          <w:w w:val="31"/>
          <w:position w:val="-22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3126" w:space="1478"/>
            <w:col w:w="7076"/>
          </w:cols>
        </w:sectPr>
      </w:pPr>
      <w:rPr/>
    </w:p>
    <w:p>
      <w:pPr>
        <w:spacing w:before="0" w:after="0" w:line="800" w:lineRule="atLeast"/>
        <w:ind w:right="2126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5"/>
        </w:rPr>
        <w:t>ltıa;ye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0"/>
        </w:rPr>
        <w:t>Yan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88" w:lineRule="exact"/>
        <w:ind w:left="2438" w:right="-20"/>
        <w:jc w:val="left"/>
        <w:tabs>
          <w:tab w:pos="3060" w:val="left"/>
          <w:tab w:pos="8540" w:val="left"/>
          <w:tab w:pos="110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9"/>
          <w:szCs w:val="19"/>
          <w:color w:val="2D2D2D"/>
          <w:w w:val="114"/>
          <w:position w:val="-2"/>
        </w:rPr>
        <w:t>lt</w:t>
      </w:r>
      <w:r>
        <w:rPr>
          <w:rFonts w:ascii="Arial" w:hAnsi="Arial" w:cs="Arial" w:eastAsia="Arial"/>
          <w:sz w:val="19"/>
          <w:szCs w:val="19"/>
          <w:color w:val="2D2D2D"/>
          <w:spacing w:val="5"/>
          <w:w w:val="114"/>
          <w:position w:val="-2"/>
        </w:rPr>
        <w:t>f</w:t>
      </w:r>
      <w:r>
        <w:rPr>
          <w:rFonts w:ascii="Arial" w:hAnsi="Arial" w:cs="Arial" w:eastAsia="Arial"/>
          <w:sz w:val="19"/>
          <w:szCs w:val="19"/>
          <w:color w:val="939393"/>
          <w:spacing w:val="-8"/>
          <w:w w:val="213"/>
          <w:position w:val="-2"/>
        </w:rPr>
        <w:t>;</w:t>
      </w:r>
      <w:r>
        <w:rPr>
          <w:rFonts w:ascii="Arial" w:hAnsi="Arial" w:cs="Arial" w:eastAsia="Arial"/>
          <w:sz w:val="19"/>
          <w:szCs w:val="19"/>
          <w:color w:val="A5A7A8"/>
          <w:spacing w:val="0"/>
          <w:w w:val="152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A5A7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A5A7A8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70"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69"/>
          <w:position w:val="-2"/>
        </w:rPr>
        <w:t>\!</w:t>
      </w:r>
      <w:r>
        <w:rPr>
          <w:rFonts w:ascii="Arial" w:hAnsi="Arial" w:cs="Arial" w:eastAsia="Arial"/>
          <w:sz w:val="19"/>
          <w:szCs w:val="19"/>
          <w:color w:val="7E7E7E"/>
          <w:spacing w:val="-32"/>
          <w:w w:val="70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4"/>
          <w:position w:val="-2"/>
        </w:rPr>
        <w:t>erkez</w:t>
      </w:r>
      <w:r>
        <w:rPr>
          <w:rFonts w:ascii="Arial" w:hAnsi="Arial" w:cs="Arial" w:eastAsia="Arial"/>
          <w:sz w:val="19"/>
          <w:szCs w:val="19"/>
          <w:color w:val="2D2D2D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76"/>
          <w:position w:val="-2"/>
        </w:rPr>
        <w:t>B&lt;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76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39393"/>
          <w:spacing w:val="5"/>
          <w:w w:val="76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2"/>
        </w:rPr>
        <w:t>lge</w:t>
      </w:r>
      <w:r>
        <w:rPr>
          <w:rFonts w:ascii="Arial" w:hAnsi="Arial" w:cs="Arial" w:eastAsia="Arial"/>
          <w:sz w:val="19"/>
          <w:szCs w:val="19"/>
          <w:color w:val="3F3F3F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93"/>
          <w:position w:val="-6"/>
        </w:rPr>
        <w:t>Müdahale</w:t>
      </w:r>
      <w:r>
        <w:rPr>
          <w:rFonts w:ascii="Arial" w:hAnsi="Arial" w:cs="Arial" w:eastAsia="Arial"/>
          <w:sz w:val="18"/>
          <w:szCs w:val="18"/>
          <w:color w:val="2D2D2D"/>
          <w:spacing w:val="6"/>
          <w:w w:val="93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6"/>
        </w:rPr>
        <w:t>Ş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6"/>
        </w:rPr>
        <w:t>u</w:t>
      </w:r>
      <w:r>
        <w:rPr>
          <w:rFonts w:ascii="Arial" w:hAnsi="Arial" w:cs="Arial" w:eastAsia="Arial"/>
          <w:sz w:val="18"/>
          <w:szCs w:val="18"/>
          <w:color w:val="2D2D2D"/>
          <w:spacing w:val="18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676B6E"/>
          <w:spacing w:val="0"/>
          <w:w w:val="75"/>
          <w:position w:val="-6"/>
        </w:rPr>
        <w:t>e"'</w:t>
      </w:r>
      <w:r>
        <w:rPr>
          <w:rFonts w:ascii="Arial" w:hAnsi="Arial" w:cs="Arial" w:eastAsia="Arial"/>
          <w:sz w:val="18"/>
          <w:szCs w:val="18"/>
          <w:color w:val="676B6E"/>
          <w:spacing w:val="0"/>
          <w:w w:val="75"/>
          <w:position w:val="-6"/>
        </w:rPr>
        <w:t>  </w:t>
      </w:r>
      <w:r>
        <w:rPr>
          <w:rFonts w:ascii="Arial" w:hAnsi="Arial" w:cs="Arial" w:eastAsia="Arial"/>
          <w:sz w:val="18"/>
          <w:szCs w:val="18"/>
          <w:color w:val="676B6E"/>
          <w:spacing w:val="7"/>
          <w:w w:val="75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6"/>
        </w:rPr>
        <w:t>-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32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6"/>
        </w:rPr>
        <w:t>·</w:t>
      </w:r>
      <w:r>
        <w:rPr>
          <w:rFonts w:ascii="Arial" w:hAnsi="Arial" w:cs="Arial" w:eastAsia="Arial"/>
          <w:sz w:val="18"/>
          <w:szCs w:val="18"/>
          <w:color w:val="939393"/>
          <w:spacing w:val="-46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6"/>
        </w:rPr>
      </w:r>
      <w:r>
        <w:rPr>
          <w:rFonts w:ascii="Arial" w:hAnsi="Arial" w:cs="Arial" w:eastAsia="Arial"/>
          <w:sz w:val="11"/>
          <w:szCs w:val="11"/>
          <w:color w:val="676B6E"/>
          <w:spacing w:val="0"/>
          <w:w w:val="100"/>
          <w:position w:val="-6"/>
        </w:rPr>
        <w:t>JG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</w:sectPr>
      </w:pPr>
      <w:rPr/>
    </w:p>
    <w:p>
      <w:pPr>
        <w:spacing w:before="0" w:after="0" w:line="230" w:lineRule="atLeast"/>
        <w:ind w:left="2395" w:right="-93"/>
        <w:jc w:val="left"/>
        <w:tabs>
          <w:tab w:pos="930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76B6E"/>
          <w:spacing w:val="0"/>
          <w:w w:val="108"/>
        </w:rPr>
        <w:t>A</w:t>
      </w:r>
      <w:r>
        <w:rPr>
          <w:rFonts w:ascii="Arial" w:hAnsi="Arial" w:cs="Arial" w:eastAsia="Arial"/>
          <w:sz w:val="19"/>
          <w:szCs w:val="19"/>
          <w:color w:val="676B6E"/>
          <w:spacing w:val="0"/>
          <w:w w:val="109"/>
        </w:rPr>
        <w:t>)</w:t>
      </w:r>
      <w:r>
        <w:rPr>
          <w:rFonts w:ascii="Arial" w:hAnsi="Arial" w:cs="Arial" w:eastAsia="Arial"/>
          <w:sz w:val="19"/>
          <w:szCs w:val="19"/>
          <w:color w:val="676B6E"/>
          <w:spacing w:val="-8"/>
          <w:w w:val="109"/>
        </w:rPr>
        <w:t>n</w:t>
      </w:r>
      <w:r>
        <w:rPr>
          <w:rFonts w:ascii="Arial" w:hAnsi="Arial" w:cs="Arial" w:eastAsia="Arial"/>
          <w:sz w:val="19"/>
          <w:szCs w:val="19"/>
          <w:color w:val="525252"/>
          <w:spacing w:val="-15"/>
          <w:w w:val="172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20"/>
        </w:rPr>
        <w:t>ri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676B6E"/>
          <w:spacing w:val="-163"/>
          <w:w w:val="268"/>
          <w:position w:val="-6"/>
        </w:rPr>
        <w:t>\</w:t>
      </w:r>
      <w:r>
        <w:rPr>
          <w:rFonts w:ascii="Arial" w:hAnsi="Arial" w:cs="Arial" w:eastAsia="Arial"/>
          <w:sz w:val="25"/>
          <w:szCs w:val="25"/>
          <w:color w:val="676B6E"/>
          <w:spacing w:val="-97"/>
          <w:w w:val="267"/>
          <w:position w:val="-6"/>
        </w:rPr>
        <w:t>'</w:t>
      </w:r>
      <w:r>
        <w:rPr>
          <w:rFonts w:ascii="Arial" w:hAnsi="Arial" w:cs="Arial" w:eastAsia="Arial"/>
          <w:sz w:val="21"/>
          <w:szCs w:val="21"/>
          <w:color w:val="A5A7A8"/>
          <w:spacing w:val="0"/>
          <w:w w:val="40"/>
          <w:i/>
          <w:position w:val="-15"/>
        </w:rPr>
        <w:t>-</w:t>
      </w:r>
      <w:r>
        <w:rPr>
          <w:rFonts w:ascii="Arial" w:hAnsi="Arial" w:cs="Arial" w:eastAsia="Arial"/>
          <w:sz w:val="21"/>
          <w:szCs w:val="21"/>
          <w:color w:val="A5A7A8"/>
          <w:spacing w:val="26"/>
          <w:w w:val="100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-2"/>
          <w:w w:val="266"/>
          <w:position w:val="-6"/>
        </w:rPr>
        <w:t>·</w:t>
      </w:r>
      <w:r>
        <w:rPr>
          <w:rFonts w:ascii="Arial" w:hAnsi="Arial" w:cs="Arial" w:eastAsia="Arial"/>
          <w:sz w:val="46"/>
          <w:szCs w:val="46"/>
          <w:color w:val="A5A7A8"/>
          <w:spacing w:val="0"/>
          <w:w w:val="42"/>
          <w:position w:val="-15"/>
        </w:rPr>
        <w:t>·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4886" w:right="-148"/>
        <w:jc w:val="left"/>
        <w:tabs>
          <w:tab w:pos="9760" w:val="left"/>
          <w:tab w:pos="100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48"/>
          <w:i/>
          <w:position w:val="-43"/>
        </w:rPr>
        <w:t>U?it</w:t>
      </w:r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48"/>
          <w:i/>
          <w:position w:val="-43"/>
        </w:rPr>
        <w:t> </w:t>
      </w:r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48"/>
          <w:i/>
          <w:position w:val="-43"/>
        </w:rPr>
        <w:t> </w:t>
      </w:r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48"/>
          <w:i/>
          <w:position w:val="-43"/>
        </w:rPr>
        <w:t>L</w:t>
      </w:r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100"/>
          <w:i/>
          <w:position w:val="-43"/>
        </w:rPr>
        <w:tab/>
      </w:r>
      <w:r>
        <w:rPr>
          <w:rFonts w:ascii="Courier New" w:hAnsi="Courier New" w:cs="Courier New" w:eastAsia="Courier New"/>
          <w:sz w:val="72"/>
          <w:szCs w:val="72"/>
          <w:color w:val="3D417E"/>
          <w:spacing w:val="0"/>
          <w:w w:val="100"/>
          <w:i/>
          <w:position w:val="-43"/>
        </w:rPr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32"/>
          <w:position w:val="-3"/>
        </w:rPr>
        <w:t>\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7E7E7E"/>
          <w:spacing w:val="0"/>
          <w:w w:val="90"/>
          <w:position w:val="-15"/>
        </w:rPr>
        <w:t>•</w:t>
      </w:r>
      <w:r>
        <w:rPr>
          <w:rFonts w:ascii="Arial" w:hAnsi="Arial" w:cs="Arial" w:eastAsia="Arial"/>
          <w:sz w:val="15"/>
          <w:szCs w:val="15"/>
          <w:color w:val="7E7E7E"/>
          <w:spacing w:val="-31"/>
          <w:w w:val="100"/>
          <w:position w:val="-15"/>
        </w:rPr>
        <w:t> </w:t>
      </w:r>
      <w:r>
        <w:rPr>
          <w:rFonts w:ascii="Arial" w:hAnsi="Arial" w:cs="Arial" w:eastAsia="Arial"/>
          <w:sz w:val="15"/>
          <w:szCs w:val="15"/>
          <w:color w:val="C1C3C1"/>
          <w:spacing w:val="0"/>
          <w:w w:val="160"/>
          <w:position w:val="-15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43" w:lineRule="atLeas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7E7E7E"/>
          <w:w w:val="55"/>
          <w:i/>
        </w:rPr>
        <w:t>'\\</w:t>
      </w:r>
      <w:r>
        <w:rPr>
          <w:rFonts w:ascii="Arial" w:hAnsi="Arial" w:cs="Arial" w:eastAsia="Arial"/>
          <w:sz w:val="25"/>
          <w:szCs w:val="25"/>
          <w:color w:val="7E7E7E"/>
          <w:w w:val="56"/>
          <w:i/>
        </w:rPr>
        <w:t>-</w:t>
      </w:r>
      <w:r>
        <w:rPr>
          <w:rFonts w:ascii="Arial" w:hAnsi="Arial" w:cs="Arial" w:eastAsia="Arial"/>
          <w:sz w:val="25"/>
          <w:szCs w:val="25"/>
          <w:color w:val="525252"/>
          <w:spacing w:val="8"/>
          <w:w w:val="57"/>
          <w:i/>
        </w:rPr>
        <w:t>'</w:t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85"/>
          <w:i/>
        </w:rPr>
        <w:t>;::.</w:t>
      </w:r>
      <w:r>
        <w:rPr>
          <w:rFonts w:ascii="Arial" w:hAnsi="Arial" w:cs="Arial" w:eastAsia="Arial"/>
          <w:sz w:val="25"/>
          <w:szCs w:val="25"/>
          <w:color w:val="7E7E7E"/>
          <w:spacing w:val="-6"/>
          <w:w w:val="86"/>
          <w:i/>
        </w:rPr>
        <w:t>-</w:t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85"/>
          <w:i/>
        </w:rPr>
        <w:t>::</w:t>
      </w:r>
      <w:r>
        <w:rPr>
          <w:rFonts w:ascii="Arial" w:hAnsi="Arial" w:cs="Arial" w:eastAsia="Arial"/>
          <w:sz w:val="25"/>
          <w:szCs w:val="25"/>
          <w:color w:val="7E7E7E"/>
          <w:spacing w:val="-4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55"/>
          <w:i/>
        </w:rPr>
        <w:t>""</w:t>
      </w:r>
      <w:r>
        <w:rPr>
          <w:rFonts w:ascii="Arial" w:hAnsi="Arial" w:cs="Arial" w:eastAsia="Arial"/>
          <w:sz w:val="25"/>
          <w:szCs w:val="25"/>
          <w:color w:val="525252"/>
          <w:spacing w:val="22"/>
          <w:w w:val="55"/>
          <w:i/>
        </w:rPr>
        <w:t> </w:t>
      </w:r>
      <w:r>
        <w:rPr>
          <w:rFonts w:ascii="Arial" w:hAnsi="Arial" w:cs="Arial" w:eastAsia="Arial"/>
          <w:sz w:val="25"/>
          <w:szCs w:val="25"/>
          <w:color w:val="676B6E"/>
          <w:spacing w:val="0"/>
          <w:w w:val="104"/>
          <w:i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12" w:lineRule="exact"/>
        <w:ind w:left="19" w:right="-20"/>
        <w:jc w:val="left"/>
        <w:tabs>
          <w:tab w:pos="6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D2D2D"/>
          <w:spacing w:val="0"/>
          <w:w w:val="78"/>
        </w:rPr>
        <w:t>,.</w:t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78"/>
        </w:rPr>
        <w:t>  </w:t>
      </w:r>
      <w:r>
        <w:rPr>
          <w:rFonts w:ascii="Arial" w:hAnsi="Arial" w:cs="Arial" w:eastAsia="Arial"/>
          <w:sz w:val="11"/>
          <w:szCs w:val="11"/>
          <w:color w:val="2D2D2D"/>
          <w:spacing w:val="15"/>
          <w:w w:val="78"/>
        </w:rPr>
        <w:t> </w:t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176"/>
        </w:rPr>
        <w:t>Yı</w:t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676B6E"/>
          <w:spacing w:val="0"/>
          <w:w w:val="176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19" w:lineRule="exact"/>
        <w:ind w:left="-15" w:right="323"/>
        <w:jc w:val="center"/>
        <w:tabs>
          <w:tab w:pos="4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-1"/>
        </w:rPr>
        <w:t>d'.&gt;</w:t>
      </w:r>
      <w:r>
        <w:rPr>
          <w:rFonts w:ascii="Arial" w:hAnsi="Arial" w:cs="Arial" w:eastAsia="Arial"/>
          <w:sz w:val="13"/>
          <w:szCs w:val="13"/>
          <w:color w:val="2D2D2D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676B6E"/>
          <w:spacing w:val="-16"/>
          <w:w w:val="194"/>
          <w:i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939393"/>
          <w:spacing w:val="-16"/>
          <w:w w:val="175"/>
          <w:i/>
          <w:position w:val="-1"/>
        </w:rPr>
        <w:t>"</w:t>
      </w:r>
      <w:r>
        <w:rPr>
          <w:rFonts w:ascii="Arial" w:hAnsi="Arial" w:cs="Arial" w:eastAsia="Arial"/>
          <w:sz w:val="13"/>
          <w:szCs w:val="13"/>
          <w:color w:val="676B6E"/>
          <w:spacing w:val="0"/>
          <w:w w:val="91"/>
          <w:i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676B6E"/>
          <w:spacing w:val="0"/>
          <w:w w:val="100"/>
          <w:i/>
          <w:position w:val="-1"/>
        </w:rPr>
        <w:t>    </w:t>
      </w:r>
      <w:r>
        <w:rPr>
          <w:rFonts w:ascii="Arial" w:hAnsi="Arial" w:cs="Arial" w:eastAsia="Arial"/>
          <w:sz w:val="13"/>
          <w:szCs w:val="13"/>
          <w:color w:val="676B6E"/>
          <w:spacing w:val="-6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5A7A8"/>
          <w:spacing w:val="0"/>
          <w:w w:val="110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7" w:lineRule="atLeast"/>
        <w:ind w:left="288" w:right="754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w w:val="80"/>
        </w:rPr>
        <w:t>·</w:t>
      </w:r>
      <w:r>
        <w:rPr>
          <w:rFonts w:ascii="Arial" w:hAnsi="Arial" w:cs="Arial" w:eastAsia="Arial"/>
          <w:sz w:val="15"/>
          <w:szCs w:val="15"/>
          <w:color w:val="2D2D2D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5A7A8"/>
          <w:spacing w:val="0"/>
          <w:w w:val="127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10170" w:space="265"/>
            <w:col w:w="1245"/>
          </w:cols>
        </w:sectPr>
      </w:pPr>
      <w:rPr/>
    </w:p>
    <w:p>
      <w:pPr>
        <w:spacing w:before="0" w:after="0" w:line="8" w:lineRule="atLeas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79"/>
        </w:rPr>
        <w:t>''li'·;,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" w:lineRule="exact"/>
        <w:ind w:left="346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position w:val="-5"/>
        </w:rPr>
        <w:t>&lt;d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676B6E"/>
          <w:spacing w:val="0"/>
          <w:w w:val="127"/>
          <w:position w:val="4"/>
        </w:rPr>
        <w:t>.</w:t>
      </w:r>
      <w:r>
        <w:rPr>
          <w:rFonts w:ascii="Arial" w:hAnsi="Arial" w:cs="Arial" w:eastAsia="Arial"/>
          <w:sz w:val="15"/>
          <w:szCs w:val="15"/>
          <w:color w:val="676B6E"/>
          <w:spacing w:val="5"/>
          <w:w w:val="127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7A8"/>
          <w:spacing w:val="-26"/>
          <w:w w:val="79"/>
          <w:i/>
          <w:position w:val="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117"/>
          <w:i/>
          <w:position w:val="4"/>
        </w:rPr>
        <w:t>.!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  <w:cols w:num="2" w:equalWidth="0">
            <w:col w:w="10755" w:space="146"/>
            <w:col w:w="779"/>
          </w:cols>
        </w:sectPr>
      </w:pPr>
      <w:rPr/>
    </w:p>
    <w:p>
      <w:pPr>
        <w:spacing w:before="0" w:after="0" w:line="235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6.68pt;margin-top:30.360001pt;width:568.200012pt;height:759.000002pt;mso-position-horizontal-relative:page;mso-position-vertical-relative:page;z-index:-14744" coordorigin="334,607" coordsize="11364,15180">
            <v:group style="position:absolute;left:341;top:624;width:11314;height:2" coordorigin="341,624" coordsize="11314,2">
              <v:shape style="position:absolute;left:341;top:624;width:11314;height:2" coordorigin="341,624" coordsize="11314,0" path="m341,624l11654,624e" filled="f" stroked="t" strokeweight=".72pt" strokecolor="#545454">
                <v:path arrowok="t"/>
              </v:shape>
            </v:group>
            <v:group style="position:absolute;left:360;top:614;width:2;height:10262" coordorigin="360,614" coordsize="2,10262">
              <v:shape style="position:absolute;left:360;top:614;width:2;height:10262" coordorigin="360,614" coordsize="0,10262" path="m360,10877l360,614e" filled="f" stroked="t" strokeweight=".72pt" strokecolor="#444444">
                <v:path arrowok="t"/>
              </v:shape>
            </v:group>
            <v:group style="position:absolute;left:850;top:624;width:902;height:2" coordorigin="850,624" coordsize="902,2">
              <v:shape style="position:absolute;left:850;top:624;width:902;height:2" coordorigin="850,624" coordsize="902,0" path="m850,624l1752,624e" filled="f" stroked="t" strokeweight=".48pt" strokecolor="#343434">
                <v:path arrowok="t"/>
              </v:shape>
            </v:group>
            <v:group style="position:absolute;left:1464;top:634;width:10190;height:2" coordorigin="1464,634" coordsize="10190,2">
              <v:shape style="position:absolute;left:1464;top:634;width:10190;height:2" coordorigin="1464,634" coordsize="10190,0" path="m1464,634l11654,634e" filled="f" stroked="t" strokeweight=".96pt" strokecolor="#545454">
                <v:path arrowok="t"/>
              </v:shape>
            </v:group>
            <v:group style="position:absolute;left:2400;top:624;width:2;height:1027" coordorigin="2400,624" coordsize="2,1027">
              <v:shape style="position:absolute;left:2400;top:624;width:2;height:1027" coordorigin="2400,624" coordsize="0,1027" path="m2400,1651l2400,624e" filled="f" stroked="t" strokeweight=".96pt" strokecolor="#4B4B4B">
                <v:path arrowok="t"/>
              </v:shape>
            </v:group>
            <v:group style="position:absolute;left:9235;top:624;width:2;height:581" coordorigin="9235,624" coordsize="2,581">
              <v:shape style="position:absolute;left:9235;top:624;width:2;height:581" coordorigin="9235,624" coordsize="0,581" path="m9235,1205l9235,624e" filled="f" stroked="t" strokeweight=".96pt" strokecolor="#575757">
                <v:path arrowok="t"/>
              </v:shape>
            </v:group>
            <v:group style="position:absolute;left:10157;top:1176;width:1488;height:2" coordorigin="10157,1176" coordsize="1488,2">
              <v:shape style="position:absolute;left:10157;top:1176;width:1488;height:2" coordorigin="10157,1176" coordsize="1488,0" path="m10157,1176l11645,1176e" filled="f" stroked="t" strokeweight="3.12pt" strokecolor="#5B6464">
                <v:path arrowok="t"/>
              </v:shape>
            </v:group>
            <v:group style="position:absolute;left:11650;top:624;width:2;height:614" coordorigin="11650,624" coordsize="2,614">
              <v:shape style="position:absolute;left:11650;top:624;width:2;height:614" coordorigin="11650,624" coordsize="0,614" path="m11650,1238l11650,624e" filled="f" stroked="t" strokeweight=".48pt" strokecolor="#3B3B3B">
                <v:path arrowok="t"/>
              </v:shape>
            </v:group>
            <v:group style="position:absolute;left:360;top:854;width:2;height:797" coordorigin="360,854" coordsize="2,797">
              <v:shape style="position:absolute;left:360;top:854;width:2;height:797" coordorigin="360,854" coordsize="0,797" path="m360,1651l360,854e" filled="f" stroked="t" strokeweight=".48pt" strokecolor="#2B2B2B">
                <v:path arrowok="t"/>
              </v:shape>
            </v:group>
            <v:group style="position:absolute;left:9984;top:1114;width:163;height:125" coordorigin="9984,1114" coordsize="163,125">
              <v:shape style="position:absolute;left:9984;top:1114;width:163;height:125" coordorigin="9984,1114" coordsize="163,125" path="m9984,1114l10147,1114,10147,1238,9984,1238,9984,1114xe" filled="t" fillcolor="#646B6B" stroked="f">
                <v:path arrowok="t"/>
                <v:fill/>
              </v:shape>
            </v:group>
            <v:group style="position:absolute;left:9240;top:1147;width:2;height:994" coordorigin="9240,1147" coordsize="2,994">
              <v:shape style="position:absolute;left:9240;top:1147;width:2;height:994" coordorigin="9240,1147" coordsize="0,994" path="m9240,2141l9240,1147e" filled="f" stroked="t" strokeweight=".48pt" strokecolor="#282828">
                <v:path arrowok="t"/>
              </v:shape>
            </v:group>
            <v:group style="position:absolute;left:10109;top:941;width:2;height:624" coordorigin="10109,941" coordsize="2,624">
              <v:shape style="position:absolute;left:10109;top:941;width:2;height:624" coordorigin="10109,941" coordsize="0,624" path="m10109,1565l10109,941e" filled="f" stroked="t" strokeweight="4.8pt" strokecolor="#677070">
                <v:path arrowok="t"/>
              </v:shape>
            </v:group>
            <v:group style="position:absolute;left:10142;top:1622;width:610;height:2" coordorigin="10142,1622" coordsize="610,2">
              <v:shape style="position:absolute;left:10142;top:1622;width:610;height:2" coordorigin="10142,1622" coordsize="610,0" path="m10142,1622l10752,1622e" filled="f" stroked="t" strokeweight="3.84pt" strokecolor="#676B6B">
                <v:path arrowok="t"/>
              </v:shape>
            </v:group>
            <v:group style="position:absolute;left:10728;top:1090;width:2;height:542" coordorigin="10728,1090" coordsize="2,542">
              <v:shape style="position:absolute;left:10728;top:1090;width:2;height:542" coordorigin="10728,1090" coordsize="0,542" path="m10728,1632l10728,1090e" filled="f" stroked="t" strokeweight="3.84pt" strokecolor="#646B6B">
                <v:path arrowok="t"/>
              </v:shape>
            </v:group>
            <v:group style="position:absolute;left:11654;top:624;width:2;height:2203" coordorigin="11654,624" coordsize="2,2203">
              <v:shape style="position:absolute;left:11654;top:624;width:2;height:2203" coordorigin="11654,624" coordsize="0,2203" path="m11654,2827l11654,624e" filled="f" stroked="t" strokeweight=".96pt" strokecolor="#545454">
                <v:path arrowok="t"/>
              </v:shape>
            </v:group>
            <v:group style="position:absolute;left:355;top:2122;width:523;height:2" coordorigin="355,2122" coordsize="523,2">
              <v:shape style="position:absolute;left:355;top:2122;width:523;height:2" coordorigin="355,2122" coordsize="523,0" path="m355,2122l878,2122e" filled="f" stroked="t" strokeweight=".72pt" strokecolor="#484848">
                <v:path arrowok="t"/>
              </v:shape>
            </v:group>
            <v:group style="position:absolute;left:850;top:2117;width:1555;height:2" coordorigin="850,2117" coordsize="1555,2">
              <v:shape style="position:absolute;left:850;top:2117;width:1555;height:2" coordorigin="850,2117" coordsize="1555,0" path="m850,2117l2405,2117e" filled="f" stroked="t" strokeweight=".48pt" strokecolor="#282828">
                <v:path arrowok="t"/>
              </v:shape>
            </v:group>
            <v:group style="position:absolute;left:2405;top:1594;width:2;height:547" coordorigin="2405,1594" coordsize="2,547">
              <v:shape style="position:absolute;left:2405;top:1594;width:2;height:547" coordorigin="2405,1594" coordsize="0,547" path="m2405,2141l2405,1594e" filled="f" stroked="t" strokeweight=".48pt" strokecolor="#181818">
                <v:path arrowok="t"/>
              </v:shape>
            </v:group>
            <v:group style="position:absolute;left:1997;top:2131;width:9667;height:2" coordorigin="1997,2131" coordsize="9667,2">
              <v:shape style="position:absolute;left:1997;top:2131;width:9667;height:2" coordorigin="1997,2131" coordsize="9667,0" path="m1997,2131l11664,2131e" filled="f" stroked="t" strokeweight=".96pt" strokecolor="#575757">
                <v:path arrowok="t"/>
              </v:shape>
            </v:group>
            <v:group style="position:absolute;left:355;top:2342;width:850;height:2" coordorigin="355,2342" coordsize="850,2">
              <v:shape style="position:absolute;left:355;top:2342;width:850;height:2" coordorigin="355,2342" coordsize="850,0" path="m355,2342l1205,2342e" filled="f" stroked="t" strokeweight=".72pt" strokecolor="#575757">
                <v:path arrowok="t"/>
              </v:shape>
            </v:group>
            <v:group style="position:absolute;left:1147;top:2347;width:2026;height:2" coordorigin="1147,2347" coordsize="2026,2">
              <v:shape style="position:absolute;left:1147;top:2347;width:2026;height:2" coordorigin="1147,2347" coordsize="2026,0" path="m1147,2347l3173,2347e" filled="f" stroked="t" strokeweight=".48pt" strokecolor="#1F1F1F">
                <v:path arrowok="t"/>
              </v:shape>
            </v:group>
            <v:group style="position:absolute;left:3144;top:2357;width:293;height:2" coordorigin="3144,2357" coordsize="293,2">
              <v:shape style="position:absolute;left:3144;top:2357;width:293;height:2" coordorigin="3144,2357" coordsize="293,0" path="m3144,2357l3437,2357e" filled="f" stroked="t" strokeweight=".48pt" strokecolor="#575757">
                <v:path arrowok="t"/>
              </v:shape>
            </v:group>
            <v:group style="position:absolute;left:3408;top:2347;width:1603;height:2" coordorigin="3408,2347" coordsize="1603,2">
              <v:shape style="position:absolute;left:3408;top:2347;width:1603;height:2" coordorigin="3408,2347" coordsize="1603,0" path="m3408,2347l5011,2347e" filled="f" stroked="t" strokeweight=".48pt" strokecolor="#1F1F1F">
                <v:path arrowok="t"/>
              </v:shape>
            </v:group>
            <v:group style="position:absolute;left:4982;top:2357;width:259;height:2" coordorigin="4982,2357" coordsize="259,2">
              <v:shape style="position:absolute;left:4982;top:2357;width:259;height:2" coordorigin="4982,2357" coordsize="259,0" path="m4982,2357l5242,2357e" filled="f" stroked="t" strokeweight=".96pt" strokecolor="#3B3B3B">
                <v:path arrowok="t"/>
              </v:shape>
            </v:group>
            <v:group style="position:absolute;left:5242;top:2357;width:542;height:2" coordorigin="5242,2357" coordsize="542,2">
              <v:shape style="position:absolute;left:5242;top:2357;width:542;height:2" coordorigin="5242,2357" coordsize="542,0" path="m5242,2357l5784,2357e" filled="f" stroked="t" strokeweight=".48pt" strokecolor="#545454">
                <v:path arrowok="t"/>
              </v:shape>
            </v:group>
            <v:group style="position:absolute;left:5784;top:2357;width:2002;height:2" coordorigin="5784,2357" coordsize="2002,2">
              <v:shape style="position:absolute;left:5784;top:2357;width:2002;height:2" coordorigin="5784,2357" coordsize="2002,0" path="m5784,2357l7786,2357e" filled="f" stroked="t" strokeweight=".96pt" strokecolor="#3F3F3F">
                <v:path arrowok="t"/>
              </v:shape>
            </v:group>
            <v:group style="position:absolute;left:7786;top:2357;width:643;height:2" coordorigin="7786,2357" coordsize="643,2">
              <v:shape style="position:absolute;left:7786;top:2357;width:643;height:2" coordorigin="7786,2357" coordsize="643,0" path="m7786,2357l8429,2357e" filled="f" stroked="t" strokeweight=".48pt" strokecolor="#5B5B5B">
                <v:path arrowok="t"/>
              </v:shape>
            </v:group>
            <v:group style="position:absolute;left:8429;top:2354;width:3221;height:2" coordorigin="8429,2354" coordsize="3221,2">
              <v:shape style="position:absolute;left:8429;top:2354;width:3221;height:2" coordorigin="8429,2354" coordsize="3221,0" path="m8429,2354l11650,2354e" filled="f" stroked="t" strokeweight=".72pt" strokecolor="#484848">
                <v:path arrowok="t"/>
              </v:shape>
            </v:group>
            <v:group style="position:absolute;left:355;top:2563;width:4334;height:2" coordorigin="355,2563" coordsize="4334,2">
              <v:shape style="position:absolute;left:355;top:2563;width:4334;height:2" coordorigin="355,2563" coordsize="4334,0" path="m355,2563l4690,2563e" filled="f" stroked="t" strokeweight=".96pt" strokecolor="#4F4F4F">
                <v:path arrowok="t"/>
              </v:shape>
            </v:group>
            <v:group style="position:absolute;left:4632;top:2563;width:1181;height:2" coordorigin="4632,2563" coordsize="1181,2">
              <v:shape style="position:absolute;left:4632;top:2563;width:1181;height:2" coordorigin="4632,2563" coordsize="1181,0" path="m4632,2563l5813,2563e" filled="f" stroked="t" strokeweight=".72pt" strokecolor="#383838">
                <v:path arrowok="t"/>
              </v:shape>
            </v:group>
            <v:group style="position:absolute;left:5755;top:2568;width:5002;height:2" coordorigin="5755,2568" coordsize="5002,2">
              <v:shape style="position:absolute;left:5755;top:2568;width:5002;height:2" coordorigin="5755,2568" coordsize="5002,0" path="m5755,2568l10757,2568e" filled="f" stroked="t" strokeweight=".48pt" strokecolor="#1F1F1F">
                <v:path arrowok="t"/>
              </v:shape>
            </v:group>
            <v:group style="position:absolute;left:10699;top:2563;width:965;height:2" coordorigin="10699,2563" coordsize="965,2">
              <v:shape style="position:absolute;left:10699;top:2563;width:965;height:2" coordorigin="10699,2563" coordsize="965,0" path="m10699,2563l11664,2563e" filled="f" stroked="t" strokeweight=".72pt" strokecolor="#444444">
                <v:path arrowok="t"/>
              </v:shape>
            </v:group>
            <v:group style="position:absolute;left:355;top:2803;width:4656;height:2" coordorigin="355,2803" coordsize="4656,2">
              <v:shape style="position:absolute;left:355;top:2803;width:4656;height:2" coordorigin="355,2803" coordsize="4656,0" path="m355,2803l5011,2803e" filled="f" stroked="t" strokeweight=".72pt" strokecolor="#4B4B4B">
                <v:path arrowok="t"/>
              </v:shape>
            </v:group>
            <v:group style="position:absolute;left:4954;top:2808;width:6710;height:2" coordorigin="4954,2808" coordsize="6710,2">
              <v:shape style="position:absolute;left:4954;top:2808;width:6710;height:2" coordorigin="4954,2808" coordsize="6710,0" path="m4954,2808l11664,2808e" filled="f" stroked="t" strokeweight=".48pt" strokecolor="#131313">
                <v:path arrowok="t"/>
              </v:shape>
            </v:group>
            <v:group style="position:absolute;left:355;top:3043;width:11309;height:2" coordorigin="355,3043" coordsize="11309,2">
              <v:shape style="position:absolute;left:355;top:3043;width:11309;height:2" coordorigin="355,3043" coordsize="11309,0" path="m355,3043l11664,3043e" filled="f" stroked="t" strokeweight=".96pt" strokecolor="#545454">
                <v:path arrowok="t"/>
              </v:shape>
            </v:group>
            <v:group style="position:absolute;left:11664;top:624;width:2;height:3379" coordorigin="11664,624" coordsize="2,3379">
              <v:shape style="position:absolute;left:11664;top:624;width:2;height:3379" coordorigin="11664,624" coordsize="0,3379" path="m11664,4003l11664,624e" filled="f" stroked="t" strokeweight=".48pt" strokecolor="#4F4F4F">
                <v:path arrowok="t"/>
              </v:shape>
            </v:group>
            <v:group style="position:absolute;left:355;top:3259;width:1262;height:2" coordorigin="355,3259" coordsize="1262,2">
              <v:shape style="position:absolute;left:355;top:3259;width:1262;height:2" coordorigin="355,3259" coordsize="1262,0" path="m355,3259l1618,3259e" filled="f" stroked="t" strokeweight=".48pt" strokecolor="#282828">
                <v:path arrowok="t"/>
              </v:shape>
            </v:group>
            <v:group style="position:absolute;left:1392;top:3264;width:10277;height:2" coordorigin="1392,3264" coordsize="10277,2">
              <v:shape style="position:absolute;left:1392;top:3264;width:10277;height:2" coordorigin="1392,3264" coordsize="10277,0" path="m1392,3264l11669,3264e" filled="f" stroked="t" strokeweight=".96pt" strokecolor="#4F4F4F">
                <v:path arrowok="t"/>
              </v:shape>
            </v:group>
            <v:group style="position:absolute;left:365;top:614;width:2;height:14074" coordorigin="365,614" coordsize="2,14074">
              <v:shape style="position:absolute;left:365;top:614;width:2;height:14074" coordorigin="365,614" coordsize="0,14074" path="m365,14688l365,614e" filled="f" stroked="t" strokeweight=".72pt" strokecolor="#444444">
                <v:path arrowok="t"/>
              </v:shape>
            </v:group>
            <v:group style="position:absolute;left:3922;top:3254;width:2;height:446" coordorigin="3922,3254" coordsize="2,446">
              <v:shape style="position:absolute;left:3922;top:3254;width:2;height:446" coordorigin="3922,3254" coordsize="0,446" path="m3922,3701l3922,3254e" filled="f" stroked="t" strokeweight=".48pt" strokecolor="#232323">
                <v:path arrowok="t"/>
              </v:shape>
            </v:group>
            <v:group style="position:absolute;left:7056;top:3211;width:2;height:802" coordorigin="7056,3211" coordsize="2,802">
              <v:shape style="position:absolute;left:7056;top:3211;width:2;height:802" coordorigin="7056,3211" coordsize="0,802" path="m7056,4013l7056,3211e" filled="f" stroked="t" strokeweight=".96pt" strokecolor="#4F4F4F">
                <v:path arrowok="t"/>
              </v:shape>
            </v:group>
            <v:group style="position:absolute;left:3917;top:3686;width:2544;height:2" coordorigin="3917,3686" coordsize="2544,2">
              <v:shape style="position:absolute;left:3917;top:3686;width:2544;height:2" coordorigin="3917,3686" coordsize="2544,0" path="m3917,3686l6461,3686e" filled="f" stroked="t" strokeweight=".96pt" strokecolor="#5B5B5B">
                <v:path arrowok="t"/>
              </v:shape>
            </v:group>
            <v:group style="position:absolute;left:6403;top:3682;width:662;height:2" coordorigin="6403,3682" coordsize="662,2">
              <v:shape style="position:absolute;left:6403;top:3682;width:662;height:2" coordorigin="6403,3682" coordsize="662,0" path="m6403,3682l7066,3682e" filled="f" stroked="t" strokeweight=".48pt" strokecolor="#939393">
                <v:path arrowok="t"/>
              </v:shape>
            </v:group>
            <v:group style="position:absolute;left:355;top:3994;width:523;height:2" coordorigin="355,3994" coordsize="523,2">
              <v:shape style="position:absolute;left:355;top:3994;width:523;height:2" coordorigin="355,3994" coordsize="523,0" path="m355,3994l878,3994e" filled="f" stroked="t" strokeweight=".72pt" strokecolor="#575757">
                <v:path arrowok="t"/>
              </v:shape>
            </v:group>
            <v:group style="position:absolute;left:821;top:3998;width:1608;height:2" coordorigin="821,3998" coordsize="1608,2">
              <v:shape style="position:absolute;left:821;top:3998;width:1608;height:2" coordorigin="821,3998" coordsize="1608,0" path="m821,3998l2429,3998e" filled="f" stroked="t" strokeweight=".48pt" strokecolor="#232323">
                <v:path arrowok="t"/>
              </v:shape>
            </v:group>
            <v:group style="position:absolute;left:2400;top:4003;width:475;height:2" coordorigin="2400,4003" coordsize="475,2">
              <v:shape style="position:absolute;left:2400;top:4003;width:475;height:2" coordorigin="2400,4003" coordsize="475,0" path="m2400,4003l2875,4003e" filled="f" stroked="t" strokeweight=".96pt" strokecolor="#444444">
                <v:path arrowok="t"/>
              </v:shape>
            </v:group>
            <v:group style="position:absolute;left:2875;top:4003;width:269;height:2" coordorigin="2875,4003" coordsize="269,2">
              <v:shape style="position:absolute;left:2875;top:4003;width:269;height:2" coordorigin="2875,4003" coordsize="269,0" path="m2875,4003l3144,4003e" filled="f" stroked="t" strokeweight=".48pt" strokecolor="#3F3F3F">
                <v:path arrowok="t"/>
              </v:shape>
            </v:group>
            <v:group style="position:absolute;left:3144;top:4003;width:1517;height:2" coordorigin="3144,4003" coordsize="1517,2">
              <v:shape style="position:absolute;left:3144;top:4003;width:1517;height:2" coordorigin="3144,4003" coordsize="1517,0" path="m3144,4003l4661,4003e" filled="f" stroked="t" strokeweight=".96pt" strokecolor="#3B3B3B">
                <v:path arrowok="t"/>
              </v:shape>
            </v:group>
            <v:group style="position:absolute;left:3926;top:3643;width:2;height:370" coordorigin="3926,3643" coordsize="2,370">
              <v:shape style="position:absolute;left:3926;top:3643;width:2;height:370" coordorigin="3926,3643" coordsize="0,370" path="m3926,4013l3926,3643e" filled="f" stroked="t" strokeweight=".96pt" strokecolor="#3F3F3F">
                <v:path arrowok="t"/>
              </v:shape>
            </v:group>
            <v:group style="position:absolute;left:4632;top:3994;width:379;height:2" coordorigin="4632,3994" coordsize="379,2">
              <v:shape style="position:absolute;left:4632;top:3994;width:379;height:2" coordorigin="4632,3994" coordsize="379,0" path="m4632,3994l5011,3994e" filled="f" stroked="t" strokeweight=".96pt" strokecolor="#232323">
                <v:path arrowok="t"/>
              </v:shape>
            </v:group>
            <v:group style="position:absolute;left:4982;top:4003;width:802;height:2" coordorigin="4982,4003" coordsize="802,2">
              <v:shape style="position:absolute;left:4982;top:4003;width:802;height:2" coordorigin="4982,4003" coordsize="802,0" path="m4982,4003l5784,4003e" filled="f" stroked="t" strokeweight=".96pt" strokecolor="#343434">
                <v:path arrowok="t"/>
              </v:shape>
            </v:group>
            <v:group style="position:absolute;left:5784;top:4003;width:1099;height:2" coordorigin="5784,4003" coordsize="1099,2">
              <v:shape style="position:absolute;left:5784;top:4003;width:1099;height:2" coordorigin="5784,4003" coordsize="1099,0" path="m5784,4003l6883,4003e" filled="f" stroked="t" strokeweight=".96pt" strokecolor="#484848">
                <v:path arrowok="t"/>
              </v:shape>
            </v:group>
            <v:group style="position:absolute;left:6883;top:4003;width:3226;height:2" coordorigin="6883,4003" coordsize="3226,2">
              <v:shape style="position:absolute;left:6883;top:4003;width:3226;height:2" coordorigin="6883,4003" coordsize="3226,0" path="m6883,4003l10109,4003e" filled="f" stroked="t" strokeweight=".96pt" strokecolor="#444444">
                <v:path arrowok="t"/>
              </v:shape>
            </v:group>
            <v:group style="position:absolute;left:10080;top:3998;width:1594;height:2" coordorigin="10080,3998" coordsize="1594,2">
              <v:shape style="position:absolute;left:10080;top:3998;width:1594;height:2" coordorigin="10080,3998" coordsize="1594,0" path="m10080,3998l11674,3998e" filled="f" stroked="t" strokeweight=".48pt" strokecolor="#2B2B2B">
                <v:path arrowok="t"/>
              </v:shape>
            </v:group>
            <v:group style="position:absolute;left:355;top:4272;width:1426;height:2" coordorigin="355,4272" coordsize="1426,2">
              <v:shape style="position:absolute;left:355;top:4272;width:1426;height:2" coordorigin="355,4272" coordsize="1426,0" path="m355,4272l1781,4272e" filled="f" stroked="t" strokeweight=".72pt" strokecolor="#484848">
                <v:path arrowok="t"/>
              </v:shape>
            </v:group>
            <v:group style="position:absolute;left:1752;top:4262;width:2909;height:2" coordorigin="1752,4262" coordsize="2909,2">
              <v:shape style="position:absolute;left:1752;top:4262;width:2909;height:2" coordorigin="1752,4262" coordsize="2909,0" path="m1752,4262l4661,4262e" filled="f" stroked="t" strokeweight=".48pt" strokecolor="#5B5B5B">
                <v:path arrowok="t"/>
              </v:shape>
            </v:group>
            <v:group style="position:absolute;left:2410;top:3994;width:2;height:1488" coordorigin="2410,3994" coordsize="2,1488">
              <v:shape style="position:absolute;left:2410;top:3994;width:2;height:1488" coordorigin="2410,3994" coordsize="0,1488" path="m2410,5482l2410,3994e" filled="f" stroked="t" strokeweight=".96pt" strokecolor="#4F4F4F">
                <v:path arrowok="t"/>
              </v:shape>
            </v:group>
            <v:group style="position:absolute;left:4661;top:4262;width:1123;height:2" coordorigin="4661,4262" coordsize="1123,2">
              <v:shape style="position:absolute;left:4661;top:4262;width:1123;height:2" coordorigin="4661,4262" coordsize="1123,0" path="m4661,4262l5784,4262e" filled="f" stroked="t" strokeweight=".48pt" strokecolor="#000000">
                <v:path arrowok="t"/>
              </v:shape>
            </v:group>
            <v:group style="position:absolute;left:5784;top:4262;width:2002;height:2" coordorigin="5784,4262" coordsize="2002,2">
              <v:shape style="position:absolute;left:5784;top:4262;width:2002;height:2" coordorigin="5784,4262" coordsize="2002,0" path="m5784,4262l7786,4262e" filled="f" stroked="t" strokeweight=".48pt" strokecolor="#C8C8C8">
                <v:path arrowok="t"/>
              </v:shape>
            </v:group>
            <v:group style="position:absolute;left:7786;top:4262;width:2323;height:2" coordorigin="7786,4262" coordsize="2323,2">
              <v:shape style="position:absolute;left:7786;top:4262;width:2323;height:2" coordorigin="7786,4262" coordsize="2323,0" path="m7786,4262l10109,4262e" filled="f" stroked="t" strokeweight=".48pt" strokecolor="#000000">
                <v:path arrowok="t"/>
              </v:shape>
            </v:group>
            <v:group style="position:absolute;left:10080;top:4277;width:677;height:2" coordorigin="10080,4277" coordsize="677,2">
              <v:shape style="position:absolute;left:10080;top:4277;width:677;height:2" coordorigin="10080,4277" coordsize="677,0" path="m10080,4277l10757,4277e" filled="f" stroked="t" strokeweight=".48pt" strokecolor="#232323">
                <v:path arrowok="t"/>
              </v:shape>
            </v:group>
            <v:group style="position:absolute;left:10699;top:4277;width:970;height:2" coordorigin="10699,4277" coordsize="970,2">
              <v:shape style="position:absolute;left:10699;top:4277;width:970;height:2" coordorigin="10699,4277" coordsize="970,0" path="m10699,4277l11669,4277e" filled="f" stroked="t" strokeweight=".48pt" strokecolor="#3F3F3F">
                <v:path arrowok="t"/>
              </v:shape>
            </v:group>
            <v:group style="position:absolute;left:2390;top:4507;width:2592;height:2" coordorigin="2390,4507" coordsize="2592,2">
              <v:shape style="position:absolute;left:2390;top:4507;width:2592;height:2" coordorigin="2390,4507" coordsize="2592,0" path="m2390,4507l4982,4507e" filled="f" stroked="t" strokeweight=".48pt" strokecolor="#575757">
                <v:path arrowok="t"/>
              </v:shape>
            </v:group>
            <v:group style="position:absolute;left:4954;top:4498;width:317;height:2" coordorigin="4954,4498" coordsize="317,2">
              <v:shape style="position:absolute;left:4954;top:4498;width:317;height:2" coordorigin="4954,4498" coordsize="317,0" path="m4954,4498l5270,4498e" filled="f" stroked="t" strokeweight=".48pt" strokecolor="#1C1C1C">
                <v:path arrowok="t"/>
              </v:shape>
            </v:group>
            <v:group style="position:absolute;left:5242;top:4507;width:2237;height:2" coordorigin="5242,4507" coordsize="2237,2">
              <v:shape style="position:absolute;left:5242;top:4507;width:2237;height:2" coordorigin="5242,4507" coordsize="2237,0" path="m5242,4507l7478,4507e" filled="f" stroked="t" strokeweight=".48pt" strokecolor="#575757">
                <v:path arrowok="t"/>
              </v:shape>
            </v:group>
            <v:group style="position:absolute;left:7450;top:4498;width:1349;height:2" coordorigin="7450,4498" coordsize="1349,2">
              <v:shape style="position:absolute;left:7450;top:4498;width:1349;height:2" coordorigin="7450,4498" coordsize="1349,0" path="m7450,4498l8798,4498e" filled="f" stroked="t" strokeweight=".48pt" strokecolor="#1C1C1C">
                <v:path arrowok="t"/>
              </v:shape>
            </v:group>
            <v:group style="position:absolute;left:8770;top:4507;width:1128;height:2" coordorigin="8770,4507" coordsize="1128,2">
              <v:shape style="position:absolute;left:8770;top:4507;width:1128;height:2" coordorigin="8770,4507" coordsize="1128,0" path="m8770,4507l9898,4507e" filled="f" stroked="t" strokeweight=".48pt" strokecolor="#5B5B5B">
                <v:path arrowok="t"/>
              </v:shape>
            </v:group>
            <v:group style="position:absolute;left:9869;top:4498;width:1805;height:2" coordorigin="9869,4498" coordsize="1805,2">
              <v:shape style="position:absolute;left:9869;top:4498;width:1805;height:2" coordorigin="9869,4498" coordsize="1805,0" path="m9869,4498l11674,4498e" filled="f" stroked="t" strokeweight=".48pt" strokecolor="#1C1C1C">
                <v:path arrowok="t"/>
              </v:shape>
            </v:group>
            <v:group style="position:absolute;left:11664;top:4272;width:2;height:475" coordorigin="11664,4272" coordsize="2,475">
              <v:shape style="position:absolute;left:11664;top:4272;width:2;height:475" coordorigin="11664,4272" coordsize="0,475" path="m11664,4747l11664,4272e" filled="f" stroked="t" strokeweight=".96pt" strokecolor="#5B5B5B">
                <v:path arrowok="t"/>
              </v:shape>
            </v:group>
            <v:group style="position:absolute;left:4992;top:4493;width:2;height:2074" coordorigin="4992,4493" coordsize="2,2074">
              <v:shape style="position:absolute;left:4992;top:4493;width:2;height:2074" coordorigin="4992,4493" coordsize="0,2074" path="m4992,6566l4992,4493e" filled="f" stroked="t" strokeweight=".96pt" strokecolor="#4F4F4F">
                <v:path arrowok="t"/>
              </v:shape>
            </v:group>
            <v:group style="position:absolute;left:4973;top:4939;width:1459;height:2" coordorigin="4973,4939" coordsize="1459,2">
              <v:shape style="position:absolute;left:4973;top:4939;width:1459;height:2" coordorigin="4973,4939" coordsize="1459,0" path="m4973,4939l6432,4939e" filled="f" stroked="t" strokeweight=".48pt" strokecolor="#4B4B4B">
                <v:path arrowok="t"/>
              </v:shape>
            </v:group>
            <v:group style="position:absolute;left:7786;top:4502;width:2;height:216" coordorigin="7786,4502" coordsize="2,216">
              <v:shape style="position:absolute;left:7786;top:4502;width:2;height:216" coordorigin="7786,4502" coordsize="0,216" path="m7786,4718l7786,4502e" filled="f" stroked="t" strokeweight=".48pt" strokecolor="#646464">
                <v:path arrowok="t"/>
              </v:shape>
            </v:group>
            <v:group style="position:absolute;left:6432;top:4939;width:1358;height:2" coordorigin="6432,4939" coordsize="1358,2">
              <v:shape style="position:absolute;left:6432;top:4939;width:1358;height:2" coordorigin="6432,4939" coordsize="1358,0" path="m6432,4939l7790,4939e" filled="f" stroked="t" strokeweight=".48pt" strokecolor="#000000">
                <v:path arrowok="t"/>
              </v:shape>
            </v:group>
            <v:group style="position:absolute;left:7786;top:4718;width:2;height:226" coordorigin="7786,4718" coordsize="2,226">
              <v:shape style="position:absolute;left:7786;top:4718;width:2;height:226" coordorigin="7786,4718" coordsize="0,226" path="m7786,4944l7786,4718e" filled="f" stroked="t" strokeweight=".48pt" strokecolor="#000000">
                <v:path arrowok="t"/>
              </v:shape>
            </v:group>
            <v:group style="position:absolute;left:7781;top:4939;width:648;height:2" coordorigin="7781,4939" coordsize="648,2">
              <v:shape style="position:absolute;left:7781;top:4939;width:648;height:2" coordorigin="7781,4939" coordsize="648,0" path="m7781,4939l8429,4939e" filled="f" stroked="t" strokeweight=".48pt" strokecolor="#3F3F3F">
                <v:path arrowok="t"/>
              </v:shape>
            </v:group>
            <v:group style="position:absolute;left:8429;top:4939;width:3216;height:2" coordorigin="8429,4939" coordsize="3216,2">
              <v:shape style="position:absolute;left:8429;top:4939;width:3216;height:2" coordorigin="8429,4939" coordsize="3216,0" path="m8429,4939l11645,4939e" filled="f" stroked="t" strokeweight=".48pt" strokecolor="#000000">
                <v:path arrowok="t"/>
              </v:shape>
            </v:group>
            <v:group style="position:absolute;left:11669;top:4690;width:2;height:2155" coordorigin="11669,4690" coordsize="2,2155">
              <v:shape style="position:absolute;left:11669;top:4690;width:2;height:2155" coordorigin="11669,4690" coordsize="0,2155" path="m11669,6845l11669,4690e" filled="f" stroked="t" strokeweight=".48pt" strokecolor="#383838">
                <v:path arrowok="t"/>
              </v:shape>
            </v:group>
            <v:group style="position:absolute;left:365;top:4910;width:2;height:787" coordorigin="365,4910" coordsize="2,787">
              <v:shape style="position:absolute;left:365;top:4910;width:2;height:787" coordorigin="365,4910" coordsize="0,787" path="m365,5698l365,4910e" filled="f" stroked="t" strokeweight=".96pt" strokecolor="#575757">
                <v:path arrowok="t"/>
              </v:shape>
            </v:group>
            <v:group style="position:absolute;left:4982;top:5222;width:6691;height:2" coordorigin="4982,5222" coordsize="6691,2">
              <v:shape style="position:absolute;left:4982;top:5222;width:6691;height:2" coordorigin="4982,5222" coordsize="6691,0" path="m4982,5222l11674,5222e" filled="f" stroked="t" strokeweight=".96pt" strokecolor="#545454">
                <v:path arrowok="t"/>
              </v:shape>
            </v:group>
            <v:group style="position:absolute;left:4982;top:5462;width:5789;height:2" coordorigin="4982,5462" coordsize="5789,2">
              <v:shape style="position:absolute;left:4982;top:5462;width:5789;height:2" coordorigin="4982,5462" coordsize="5789,0" path="m4982,5462l10771,5462e" filled="f" stroked="t" strokeweight=".96pt" strokecolor="#4B4B4B">
                <v:path arrowok="t"/>
              </v:shape>
            </v:group>
            <v:group style="position:absolute;left:10728;top:5453;width:917;height:2" coordorigin="10728,5453" coordsize="917,2">
              <v:shape style="position:absolute;left:10728;top:5453;width:917;height:2" coordorigin="10728,5453" coordsize="917,0" path="m10728,5453l11645,5453e" filled="f" stroked="t" strokeweight=".48pt" strokecolor="#282828">
                <v:path arrowok="t"/>
              </v:shape>
            </v:group>
            <v:group style="position:absolute;left:2414;top:5424;width:2;height:2462" coordorigin="2414,5424" coordsize="2,2462">
              <v:shape style="position:absolute;left:2414;top:5424;width:2;height:2462" coordorigin="2414,5424" coordsize="0,2462" path="m2414,7886l2414,5424e" filled="f" stroked="t" strokeweight=".48pt" strokecolor="#1F1F1F">
                <v:path arrowok="t"/>
              </v:shape>
            </v:group>
            <v:group style="position:absolute;left:2410;top:5683;width:7570;height:2" coordorigin="2410,5683" coordsize="7570,2">
              <v:shape style="position:absolute;left:2410;top:5683;width:7570;height:2" coordorigin="2410,5683" coordsize="7570,0" path="m2410,5683l9979,5683e" filled="f" stroked="t" strokeweight=".96pt" strokecolor="#4F4F4F">
                <v:path arrowok="t"/>
              </v:shape>
            </v:group>
            <v:group style="position:absolute;left:9898;top:5669;width:830;height:2" coordorigin="9898,5669" coordsize="830,2">
              <v:shape style="position:absolute;left:9898;top:5669;width:830;height:2" coordorigin="9898,5669" coordsize="830,0" path="m9898,5669l10728,5669e" filled="f" stroked="t" strokeweight=".48pt" strokecolor="#1C1C1C">
                <v:path arrowok="t"/>
              </v:shape>
            </v:group>
            <v:group style="position:absolute;left:10699;top:5678;width:974;height:2" coordorigin="10699,5678" coordsize="974,2">
              <v:shape style="position:absolute;left:10699;top:5678;width:974;height:2" coordorigin="10699,5678" coordsize="974,0" path="m10699,5678l11674,5678e" filled="f" stroked="t" strokeweight=".48pt" strokecolor="#1F1F1F">
                <v:path arrowok="t"/>
              </v:shape>
            </v:group>
            <v:group style="position:absolute;left:355;top:5909;width:523;height:2" coordorigin="355,5909" coordsize="523,2">
              <v:shape style="position:absolute;left:355;top:5909;width:523;height:2" coordorigin="355,5909" coordsize="523,0" path="m355,5909l878,5909e" filled="f" stroked="t" strokeweight=".48pt" strokecolor="#2F2F2F">
                <v:path arrowok="t"/>
              </v:shape>
            </v:group>
            <v:group style="position:absolute;left:773;top:5914;width:9211;height:2" coordorigin="773,5914" coordsize="9211,2">
              <v:shape style="position:absolute;left:773;top:5914;width:9211;height:2" coordorigin="773,5914" coordsize="9211,0" path="m773,5914l9984,5914e" filled="f" stroked="t" strokeweight=".96pt" strokecolor="#4F4F4F">
                <v:path arrowok="t"/>
              </v:shape>
            </v:group>
            <v:group style="position:absolute;left:9898;top:5899;width:830;height:2" coordorigin="9898,5899" coordsize="830,2">
              <v:shape style="position:absolute;left:9898;top:5899;width:830;height:2" coordorigin="9898,5899" coordsize="830,0" path="m9898,5899l10728,5899e" filled="f" stroked="t" strokeweight=".48pt" strokecolor="#1F1F1F">
                <v:path arrowok="t"/>
              </v:shape>
            </v:group>
            <v:group style="position:absolute;left:10699;top:5909;width:974;height:2" coordorigin="10699,5909" coordsize="974,2">
              <v:shape style="position:absolute;left:10699;top:5909;width:974;height:2" coordorigin="10699,5909" coordsize="974,0" path="m10699,5909l11674,5909e" filled="f" stroked="t" strokeweight=".48pt" strokecolor="#282828">
                <v:path arrowok="t"/>
              </v:shape>
            </v:group>
            <v:group style="position:absolute;left:7786;top:5890;width:2;height:274" coordorigin="7786,5890" coordsize="2,274">
              <v:shape style="position:absolute;left:7786;top:5890;width:2;height:274" coordorigin="7786,5890" coordsize="0,274" path="m7786,6163l7786,5890e" filled="f" stroked="t" strokeweight=".48pt" strokecolor="#545454">
                <v:path arrowok="t"/>
              </v:shape>
            </v:group>
            <v:group style="position:absolute;left:2410;top:6341;width:1541;height:2" coordorigin="2410,6341" coordsize="1541,2">
              <v:shape style="position:absolute;left:2410;top:6341;width:1541;height:2" coordorigin="2410,6341" coordsize="1541,0" path="m2410,6341l3950,6341e" filled="f" stroked="t" strokeweight=".48pt" strokecolor="#131313">
                <v:path arrowok="t"/>
              </v:shape>
            </v:group>
            <v:group style="position:absolute;left:3922;top:6360;width:298;height:2" coordorigin="3922,6360" coordsize="298,2">
              <v:shape style="position:absolute;left:3922;top:6360;width:298;height:2" coordorigin="3922,6360" coordsize="298,0" path="m3922,6360l4219,6360e" filled="f" stroked="t" strokeweight=".48pt" strokecolor="#AFAFAF">
                <v:path arrowok="t"/>
              </v:shape>
            </v:group>
            <v:group style="position:absolute;left:4190;top:6341;width:5736;height:2" coordorigin="4190,6341" coordsize="5736,2">
              <v:shape style="position:absolute;left:4190;top:6341;width:5736;height:2" coordorigin="4190,6341" coordsize="5736,0" path="m4190,6341l9926,6341e" filled="f" stroked="t" strokeweight=".48pt" strokecolor="#131313">
                <v:path arrowok="t"/>
              </v:shape>
            </v:group>
            <v:group style="position:absolute;left:7786;top:6163;width:2;height:202" coordorigin="7786,6163" coordsize="2,202">
              <v:shape style="position:absolute;left:7786;top:6163;width:2;height:202" coordorigin="7786,6163" coordsize="0,202" path="m7786,6365l7786,6163e" filled="f" stroked="t" strokeweight=".48pt" strokecolor="#131313">
                <v:path arrowok="t"/>
              </v:shape>
            </v:group>
            <v:group style="position:absolute;left:9869;top:6336;width:888;height:2" coordorigin="9869,6336" coordsize="888,2">
              <v:shape style="position:absolute;left:9869;top:6336;width:888;height:2" coordorigin="9869,6336" coordsize="888,0" path="m9869,6336l10757,6336e" filled="f" stroked="t" strokeweight=".72pt" strokecolor="#3F3F3F">
                <v:path arrowok="t"/>
              </v:shape>
            </v:group>
            <v:group style="position:absolute;left:10656;top:6336;width:1018;height:2" coordorigin="10656,6336" coordsize="1018,2">
              <v:shape style="position:absolute;left:10656;top:6336;width:1018;height:2" coordorigin="10656,6336" coordsize="1018,0" path="m10656,6336l11674,6336e" filled="f" stroked="t" strokeweight=".96pt" strokecolor="#575757">
                <v:path arrowok="t"/>
              </v:shape>
            </v:group>
            <v:group style="position:absolute;left:2410;top:6562;width:2280;height:2" coordorigin="2410,6562" coordsize="2280,2">
              <v:shape style="position:absolute;left:2410;top:6562;width:2280;height:2" coordorigin="2410,6562" coordsize="2280,0" path="m2410,6562l4690,6562e" filled="f" stroked="t" strokeweight=".48pt" strokecolor="#232323">
                <v:path arrowok="t"/>
              </v:shape>
            </v:group>
            <v:group style="position:absolute;left:4632;top:6557;width:6125;height:2" coordorigin="4632,6557" coordsize="6125,2">
              <v:shape style="position:absolute;left:4632;top:6557;width:6125;height:2" coordorigin="4632,6557" coordsize="6125,0" path="m4632,6557l10757,6557e" filled="f" stroked="t" strokeweight=".96pt" strokecolor="#4B4B4B">
                <v:path arrowok="t"/>
              </v:shape>
            </v:group>
            <v:group style="position:absolute;left:7786;top:6355;width:2;height:197" coordorigin="7786,6355" coordsize="2,197">
              <v:shape style="position:absolute;left:7786;top:6355;width:2;height:197" coordorigin="7786,6355" coordsize="0,197" path="m7786,6552l7786,6355e" filled="f" stroked="t" strokeweight=".48pt" strokecolor="#575757">
                <v:path arrowok="t"/>
              </v:shape>
            </v:group>
            <v:group style="position:absolute;left:10699;top:6557;width:974;height:2" coordorigin="10699,6557" coordsize="974,2">
              <v:shape style="position:absolute;left:10699;top:6557;width:974;height:2" coordorigin="10699,6557" coordsize="974,0" path="m10699,6557l11674,6557e" filled="f" stroked="t" strokeweight=".96pt" strokecolor="#646464">
                <v:path arrowok="t"/>
              </v:shape>
            </v:group>
            <v:group style="position:absolute;left:355;top:6802;width:1426;height:2" coordorigin="355,6802" coordsize="1426,2">
              <v:shape style="position:absolute;left:355;top:6802;width:1426;height:2" coordorigin="355,6802" coordsize="1426,0" path="m355,6802l1781,6802e" filled="f" stroked="t" strokeweight=".48pt" strokecolor="#1F1F1F">
                <v:path arrowok="t"/>
              </v:shape>
            </v:group>
            <v:group style="position:absolute;left:1752;top:6811;width:653;height:2" coordorigin="1752,6811" coordsize="653,2">
              <v:shape style="position:absolute;left:1752;top:6811;width:653;height:2" coordorigin="1752,6811" coordsize="653,0" path="m1752,6811l2405,6811e" filled="f" stroked="t" strokeweight=".48pt" strokecolor="#575757">
                <v:path arrowok="t"/>
              </v:shape>
            </v:group>
            <v:group style="position:absolute;left:2395;top:6811;width:1997;height:2" coordorigin="2395,6811" coordsize="1997,2">
              <v:shape style="position:absolute;left:2395;top:6811;width:1997;height:2" coordorigin="2395,6811" coordsize="1997,0" path="m2395,6811l4392,6811e" filled="f" stroked="t" strokeweight=".96pt" strokecolor="#3B3B3B">
                <v:path arrowok="t"/>
              </v:shape>
            </v:group>
            <v:group style="position:absolute;left:4392;top:6811;width:3394;height:2" coordorigin="4392,6811" coordsize="3394,2">
              <v:shape style="position:absolute;left:4392;top:6811;width:3394;height:2" coordorigin="4392,6811" coordsize="3394,0" path="m4392,6811l7786,6811e" filled="f" stroked="t" strokeweight=".48pt" strokecolor="#545454">
                <v:path arrowok="t"/>
              </v:shape>
            </v:group>
            <v:group style="position:absolute;left:7757;top:6802;width:1042;height:2" coordorigin="7757,6802" coordsize="1042,2">
              <v:shape style="position:absolute;left:7757;top:6802;width:1042;height:2" coordorigin="7757,6802" coordsize="1042,0" path="m7757,6802l8798,6802e" filled="f" stroked="t" strokeweight=".48pt" strokecolor="#1C1C1C">
                <v:path arrowok="t"/>
              </v:shape>
            </v:group>
            <v:group style="position:absolute;left:8770;top:6811;width:1339;height:2" coordorigin="8770,6811" coordsize="1339,2">
              <v:shape style="position:absolute;left:8770;top:6811;width:1339;height:2" coordorigin="8770,6811" coordsize="1339,0" path="m8770,6811l10109,6811e" filled="f" stroked="t" strokeweight=".48pt" strokecolor="#5B5B5B">
                <v:path arrowok="t"/>
              </v:shape>
            </v:group>
            <v:group style="position:absolute;left:10080;top:6802;width:1594;height:2" coordorigin="10080,6802" coordsize="1594,2">
              <v:shape style="position:absolute;left:10080;top:6802;width:1594;height:2" coordorigin="10080,6802" coordsize="1594,0" path="m10080,6802l11674,6802e" filled="f" stroked="t" strokeweight=".48pt" strokecolor="#1F1F1F">
                <v:path arrowok="t"/>
              </v:shape>
            </v:group>
            <v:group style="position:absolute;left:11669;top:6778;width:2;height:293" coordorigin="11669,6778" coordsize="2,293">
              <v:shape style="position:absolute;left:11669;top:6778;width:2;height:293" coordorigin="11669,6778" coordsize="0,293" path="m11669,7070l11669,6778e" filled="f" stroked="t" strokeweight=".48pt" strokecolor="#545454">
                <v:path arrowok="t"/>
              </v:shape>
            </v:group>
            <v:group style="position:absolute;left:355;top:7430;width:523;height:2" coordorigin="355,7430" coordsize="523,2">
              <v:shape style="position:absolute;left:355;top:7430;width:523;height:2" coordorigin="355,7430" coordsize="523,0" path="m355,7430l878,7430e" filled="f" stroked="t" strokeweight=".96pt" strokecolor="#606060">
                <v:path arrowok="t"/>
              </v:shape>
            </v:group>
            <v:group style="position:absolute;left:821;top:7435;width:6091;height:2" coordorigin="821,7435" coordsize="6091,2">
              <v:shape style="position:absolute;left:821;top:7435;width:6091;height:2" coordorigin="821,7435" coordsize="6091,0" path="m821,7435l6912,7435e" filled="f" stroked="t" strokeweight=".48pt" strokecolor="#282828">
                <v:path arrowok="t"/>
              </v:shape>
            </v:group>
            <v:group style="position:absolute;left:6854;top:7430;width:221;height:2" coordorigin="6854,7430" coordsize="221,2">
              <v:shape style="position:absolute;left:6854;top:7430;width:221;height:2" coordorigin="6854,7430" coordsize="221,0" path="m6854,7430l7075,7430e" filled="f" stroked="t" strokeweight=".72pt" strokecolor="#383838">
                <v:path arrowok="t"/>
              </v:shape>
            </v:group>
            <v:group style="position:absolute;left:6989;top:7430;width:4685;height:2" coordorigin="6989,7430" coordsize="4685,2">
              <v:shape style="position:absolute;left:6989;top:7430;width:4685;height:2" coordorigin="6989,7430" coordsize="4685,0" path="m6989,7430l11674,7430e" filled="f" stroked="t" strokeweight=".96pt" strokecolor="#4F4F4F">
                <v:path arrowok="t"/>
              </v:shape>
            </v:group>
            <v:group style="position:absolute;left:11669;top:7013;width:2;height:427" coordorigin="11669,7013" coordsize="2,427">
              <v:shape style="position:absolute;left:11669;top:7013;width:2;height:427" coordorigin="11669,7013" coordsize="0,427" path="m11669,7440l11669,7013e" filled="f" stroked="t" strokeweight=".48pt" strokecolor="#676767">
                <v:path arrowok="t"/>
              </v:shape>
            </v:group>
            <v:group style="position:absolute;left:5006;top:7421;width:2;height:682" coordorigin="5006,7421" coordsize="2,682">
              <v:shape style="position:absolute;left:5006;top:7421;width:2;height:682" coordorigin="5006,7421" coordsize="0,682" path="m5006,8102l5006,7421e" filled="f" stroked="t" strokeweight=".96pt" strokecolor="#4B4B4B">
                <v:path arrowok="t"/>
              </v:shape>
            </v:group>
            <v:group style="position:absolute;left:4992;top:7651;width:2822;height:2" coordorigin="4992,7651" coordsize="2822,2">
              <v:shape style="position:absolute;left:4992;top:7651;width:2822;height:2" coordorigin="4992,7651" coordsize="2822,0" path="m4992,7651l7814,7651e" filled="f" stroked="t" strokeweight=".72pt" strokecolor="#3F3F3F">
                <v:path arrowok="t"/>
              </v:shape>
            </v:group>
            <v:group style="position:absolute;left:6960;top:7651;width:4714;height:2" coordorigin="6960,7651" coordsize="4714,2">
              <v:shape style="position:absolute;left:6960;top:7651;width:4714;height:2" coordorigin="6960,7651" coordsize="4714,0" path="m6960,7651l11674,7651e" filled="f" stroked="t" strokeweight=".96pt" strokecolor="#575757">
                <v:path arrowok="t"/>
              </v:shape>
            </v:group>
            <v:group style="position:absolute;left:11640;top:7411;width:2;height:451" coordorigin="11640,7411" coordsize="2,451">
              <v:shape style="position:absolute;left:11640;top:7411;width:2;height:451" coordorigin="11640,7411" coordsize="0,451" path="m11640,7862l11640,7411e" filled="f" stroked="t" strokeweight=".48pt" strokecolor="#646464">
                <v:path arrowok="t"/>
              </v:shape>
            </v:group>
            <v:group style="position:absolute;left:370;top:7613;width:2;height:7075" coordorigin="370,7613" coordsize="2,7075">
              <v:shape style="position:absolute;left:370;top:7613;width:2;height:7075" coordorigin="370,7613" coordsize="0,7075" path="m370,14688l370,7613e" filled="f" stroked="t" strokeweight=".48pt" strokecolor="#3F3F3F">
                <v:path arrowok="t"/>
              </v:shape>
            </v:group>
            <v:group style="position:absolute;left:4992;top:7872;width:5011;height:2" coordorigin="4992,7872" coordsize="5011,2">
              <v:shape style="position:absolute;left:4992;top:7872;width:5011;height:2" coordorigin="4992,7872" coordsize="5011,0" path="m4992,7872l10003,7872e" filled="f" stroked="t" strokeweight=".96pt" strokecolor="#4F4F4F">
                <v:path arrowok="t"/>
              </v:shape>
            </v:group>
            <v:group style="position:absolute;left:9869;top:7867;width:1805;height:2" coordorigin="9869,7867" coordsize="1805,2">
              <v:shape style="position:absolute;left:9869;top:7867;width:1805;height:2" coordorigin="9869,7867" coordsize="1805,0" path="m9869,7867l11674,7867e" filled="f" stroked="t" strokeweight=".48pt" strokecolor="#2B2B2B">
                <v:path arrowok="t"/>
              </v:shape>
            </v:group>
            <v:group style="position:absolute;left:365;top:8093;width:9562;height:2" coordorigin="365,8093" coordsize="9562,2">
              <v:shape style="position:absolute;left:365;top:8093;width:9562;height:2" coordorigin="365,8093" coordsize="9562,0" path="m365,8093l9926,8093e" filled="f" stroked="t" strokeweight=".96pt" strokecolor="#4F4F4F">
                <v:path arrowok="t"/>
              </v:shape>
            </v:group>
            <v:group style="position:absolute;left:2419;top:7814;width:2;height:1358" coordorigin="2419,7814" coordsize="2,1358">
              <v:shape style="position:absolute;left:2419;top:7814;width:2;height:1358" coordorigin="2419,7814" coordsize="0,1358" path="m2419,9173l2419,7814e" filled="f" stroked="t" strokeweight=".96pt" strokecolor="#4F4F4F">
                <v:path arrowok="t"/>
              </v:shape>
            </v:group>
            <v:group style="position:absolute;left:9869;top:8088;width:1805;height:2" coordorigin="9869,8088" coordsize="1805,2">
              <v:shape style="position:absolute;left:9869;top:8088;width:1805;height:2" coordorigin="9869,8088" coordsize="1805,0" path="m9869,8088l11674,8088e" filled="f" stroked="t" strokeweight=".48pt" strokecolor="#1F1F1F">
                <v:path arrowok="t"/>
              </v:shape>
            </v:group>
            <v:group style="position:absolute;left:10118;top:7819;width:2;height:283" coordorigin="10118,7819" coordsize="2,283">
              <v:shape style="position:absolute;left:10118;top:7819;width:2;height:283" coordorigin="10118,7819" coordsize="0,283" path="m10118,8102l10118,7819e" filled="f" stroked="t" strokeweight=".96pt" strokecolor="#5B5B5B">
                <v:path arrowok="t"/>
              </v:shape>
            </v:group>
            <v:group style="position:absolute;left:11640;top:7853;width:2;height:1046" coordorigin="11640,7853" coordsize="2,1046">
              <v:shape style="position:absolute;left:11640;top:7853;width:2;height:1046" coordorigin="11640,7853" coordsize="0,1046" path="m11640,8899l11640,7853e" filled="f" stroked="t" strokeweight=".48pt" strokecolor="#3B3B3B">
                <v:path arrowok="t"/>
              </v:shape>
            </v:group>
            <v:group style="position:absolute;left:365;top:8899;width:840;height:2" coordorigin="365,8899" coordsize="840,2">
              <v:shape style="position:absolute;left:365;top:8899;width:840;height:2" coordorigin="365,8899" coordsize="840,0" path="m365,8899l1205,8899e" filled="f" stroked="t" strokeweight=".96pt" strokecolor="#545454">
                <v:path arrowok="t"/>
              </v:shape>
            </v:group>
            <v:group style="position:absolute;left:1147;top:8899;width:634;height:2" coordorigin="1147,8899" coordsize="634,2">
              <v:shape style="position:absolute;left:1147;top:8899;width:634;height:2" coordorigin="1147,8899" coordsize="634,0" path="m1147,8899l1781,8899e" filled="f" stroked="t" strokeweight=".72pt" strokecolor="#3F3F3F">
                <v:path arrowok="t"/>
              </v:shape>
            </v:group>
            <v:group style="position:absolute;left:1723;top:8904;width:3547;height:2" coordorigin="1723,8904" coordsize="3547,2">
              <v:shape style="position:absolute;left:1723;top:8904;width:3547;height:2" coordorigin="1723,8904" coordsize="3547,0" path="m1723,8904l5270,8904e" filled="f" stroked="t" strokeweight=".48pt" strokecolor="#2B2B2B">
                <v:path arrowok="t"/>
              </v:shape>
            </v:group>
            <v:group style="position:absolute;left:5213;top:8899;width:6461;height:2" coordorigin="5213,8899" coordsize="6461,2">
              <v:shape style="position:absolute;left:5213;top:8899;width:6461;height:2" coordorigin="5213,8899" coordsize="6461,0" path="m5213,8899l11674,8899e" filled="f" stroked="t" strokeweight=".96pt" strokecolor="#4B4B4B">
                <v:path arrowok="t"/>
              </v:shape>
            </v:group>
            <v:group style="position:absolute;left:374;top:8851;width:2;height:2280" coordorigin="374,8851" coordsize="2,2280">
              <v:shape style="position:absolute;left:374;top:8851;width:2;height:2280" coordorigin="374,8851" coordsize="0,2280" path="m374,11131l374,8851e" filled="f" stroked="t" strokeweight=".96pt" strokecolor="#4F4F4F">
                <v:path arrowok="t"/>
              </v:shape>
            </v:group>
            <v:group style="position:absolute;left:11640;top:8880;width:2;height:264" coordorigin="11640,8880" coordsize="2,264">
              <v:shape style="position:absolute;left:11640;top:8880;width:2;height:264" coordorigin="11640,8880" coordsize="0,264" path="m11640,9144l11640,8880e" filled="f" stroked="t" strokeweight=".48pt" strokecolor="#646464">
                <v:path arrowok="t"/>
              </v:shape>
            </v:group>
            <v:group style="position:absolute;left:2424;top:9115;width:2;height:2645" coordorigin="2424,9115" coordsize="2,2645">
              <v:shape style="position:absolute;left:2424;top:9115;width:2;height:2645" coordorigin="2424,9115" coordsize="0,2645" path="m2424,11760l2424,9115e" filled="f" stroked="t" strokeweight=".48pt" strokecolor="#282828">
                <v:path arrowok="t"/>
              </v:shape>
            </v:group>
            <v:group style="position:absolute;left:11640;top:9144;width:2;height:245" coordorigin="11640,9144" coordsize="2,245">
              <v:shape style="position:absolute;left:11640;top:9144;width:2;height:245" coordorigin="11640,9144" coordsize="0,245" path="m11640,9389l11640,9144e" filled="f" stroked="t" strokeweight=".48pt" strokecolor="#2B2B2B">
                <v:path arrowok="t"/>
              </v:shape>
            </v:group>
            <v:group style="position:absolute;left:365;top:9787;width:11309;height:2" coordorigin="365,9787" coordsize="11309,2">
              <v:shape style="position:absolute;left:365;top:9787;width:11309;height:2" coordorigin="365,9787" coordsize="11309,0" path="m365,9787l11674,9787e" filled="f" stroked="t" strokeweight=".48pt" strokecolor="#2B2B2B">
                <v:path arrowok="t"/>
              </v:shape>
            </v:group>
            <v:group style="position:absolute;left:11640;top:9389;width:2;height:984" coordorigin="11640,9389" coordsize="2,984">
              <v:shape style="position:absolute;left:11640;top:9389;width:2;height:984" coordorigin="11640,9389" coordsize="0,984" path="m11640,10373l11640,9389e" filled="f" stroked="t" strokeweight=".48pt" strokecolor="#6B6B6B">
                <v:path arrowok="t"/>
              </v:shape>
            </v:group>
            <v:group style="position:absolute;left:365;top:10123;width:1416;height:2" coordorigin="365,10123" coordsize="1416,2">
              <v:shape style="position:absolute;left:365;top:10123;width:1416;height:2" coordorigin="365,10123" coordsize="1416,0" path="m365,10123l1781,10123e" filled="f" stroked="t" strokeweight=".48pt" strokecolor="#4B4B4B">
                <v:path arrowok="t"/>
              </v:shape>
            </v:group>
            <v:group style="position:absolute;left:1752;top:10109;width:653;height:2" coordorigin="1752,10109" coordsize="653,2">
              <v:shape style="position:absolute;left:1752;top:10109;width:653;height:2" coordorigin="1752,10109" coordsize="653,0" path="m1752,10109l2405,10109e" filled="f" stroked="t" strokeweight=".48pt" strokecolor="#AFAFAF">
                <v:path arrowok="t"/>
              </v:shape>
            </v:group>
            <v:group style="position:absolute;left:2366;top:10123;width:6091;height:2" coordorigin="2366,10123" coordsize="6091,2">
              <v:shape style="position:absolute;left:2366;top:10123;width:6091;height:2" coordorigin="2366,10123" coordsize="6091,0" path="m2366,10123l8458,10123e" filled="f" stroked="t" strokeweight=".48pt" strokecolor="#484848">
                <v:path arrowok="t"/>
              </v:shape>
            </v:group>
            <v:group style="position:absolute;left:7046;top:10118;width:4627;height:2" coordorigin="7046,10118" coordsize="4627,2">
              <v:shape style="position:absolute;left:7046;top:10118;width:4627;height:2" coordorigin="7046,10118" coordsize="4627,0" path="m7046,10118l11674,10118e" filled="f" stroked="t" strokeweight=".96pt" strokecolor="#575757">
                <v:path arrowok="t"/>
              </v:shape>
            </v:group>
            <v:group style="position:absolute;left:9230;top:9763;width:2;height:355" coordorigin="9230,9763" coordsize="2,355">
              <v:shape style="position:absolute;left:9230;top:9763;width:2;height:355" coordorigin="9230,9763" coordsize="0,355" path="m9230,10118l9230,9763e" filled="f" stroked="t" strokeweight=".48pt" strokecolor="#545454">
                <v:path arrowok="t"/>
              </v:shape>
            </v:group>
            <v:group style="position:absolute;left:365;top:10358;width:8093;height:2" coordorigin="365,10358" coordsize="8093,2">
              <v:shape style="position:absolute;left:365;top:10358;width:8093;height:2" coordorigin="365,10358" coordsize="8093,0" path="m365,10358l8458,10358e" filled="f" stroked="t" strokeweight=".96pt" strokecolor="#545454">
                <v:path arrowok="t"/>
              </v:shape>
            </v:group>
            <v:group style="position:absolute;left:8429;top:10363;width:341;height:2" coordorigin="8429,10363" coordsize="341,2">
              <v:shape style="position:absolute;left:8429;top:10363;width:341;height:2" coordorigin="8429,10363" coordsize="341,0" path="m8429,10363l8770,10363e" filled="f" stroked="t" strokeweight=".48pt" strokecolor="#646464">
                <v:path arrowok="t"/>
              </v:shape>
            </v:group>
            <v:group style="position:absolute;left:8741;top:10354;width:2016;height:2" coordorigin="8741,10354" coordsize="2016,2">
              <v:shape style="position:absolute;left:8741;top:10354;width:2016;height:2" coordorigin="8741,10354" coordsize="2016,0" path="m8741,10354l10757,10354e" filled="f" stroked="t" strokeweight=".48pt" strokecolor="#282828">
                <v:path arrowok="t"/>
              </v:shape>
            </v:group>
            <v:group style="position:absolute;left:10699;top:10349;width:974;height:2" coordorigin="10699,10349" coordsize="974,2">
              <v:shape style="position:absolute;left:10699;top:10349;width:974;height:2" coordorigin="10699,10349" coordsize="974,0" path="m10699,10349l11674,10349e" filled="f" stroked="t" strokeweight=".96pt" strokecolor="#5B5B5B">
                <v:path arrowok="t"/>
              </v:shape>
            </v:group>
            <v:group style="position:absolute;left:2395;top:10795;width:2587;height:2" coordorigin="2395,10795" coordsize="2587,2">
              <v:shape style="position:absolute;left:2395;top:10795;width:2587;height:2" coordorigin="2395,10795" coordsize="2587,0" path="m2395,10795l4982,10795e" filled="f" stroked="t" strokeweight=".48pt" strokecolor="#1F1F1F">
                <v:path arrowok="t"/>
              </v:shape>
            </v:group>
            <v:group style="position:absolute;left:11640;top:10354;width:2;height:221" coordorigin="11640,10354" coordsize="2,221">
              <v:shape style="position:absolute;left:11640;top:10354;width:2;height:221" coordorigin="11640,10354" coordsize="0,221" path="m11640,10574l11640,10354e" filled="f" stroked="t" strokeweight=".48pt" strokecolor="#3F3F3F">
                <v:path arrowok="t"/>
              </v:shape>
            </v:group>
            <v:group style="position:absolute;left:355;top:10795;width:1397;height:2" coordorigin="355,10795" coordsize="1397,2">
              <v:shape style="position:absolute;left:355;top:10795;width:1397;height:2" coordorigin="355,10795" coordsize="1397,0" path="m355,10795l1752,10795e" filled="f" stroked="t" strokeweight=".48pt" strokecolor="#4B4B4B">
                <v:path arrowok="t"/>
              </v:shape>
            </v:group>
            <v:group style="position:absolute;left:1752;top:10795;width:653;height:2" coordorigin="1752,10795" coordsize="653,2">
              <v:shape style="position:absolute;left:1752;top:10795;width:653;height:2" coordorigin="1752,10795" coordsize="653,0" path="m1752,10795l2405,10795e" filled="f" stroked="t" strokeweight=".48pt" strokecolor="#000000">
                <v:path arrowok="t"/>
              </v:shape>
            </v:group>
            <v:group style="position:absolute;left:4982;top:10795;width:6662;height:2" coordorigin="4982,10795" coordsize="6662,2">
              <v:shape style="position:absolute;left:4982;top:10795;width:6662;height:2" coordorigin="4982,10795" coordsize="6662,0" path="m4982,10795l11645,10795e" filled="f" stroked="t" strokeweight=".48pt" strokecolor="#000000">
                <v:path arrowok="t"/>
              </v:shape>
            </v:group>
            <v:group style="position:absolute;left:11640;top:10574;width:2;height:226" coordorigin="11640,10574" coordsize="2,226">
              <v:shape style="position:absolute;left:11640;top:10574;width:2;height:226" coordorigin="11640,10574" coordsize="0,226" path="m11640,10800l11640,10574e" filled="f" stroked="t" strokeweight=".48pt" strokecolor="#000000">
                <v:path arrowok="t"/>
              </v:shape>
            </v:group>
            <v:group style="position:absolute;left:11640;top:10790;width:2;height:96" coordorigin="11640,10790" coordsize="2,96">
              <v:shape style="position:absolute;left:11640;top:10790;width:2;height:96" coordorigin="11640,10790" coordsize="0,96" path="m11640,10886l11640,10790e" filled="f" stroked="t" strokeweight=".48pt" strokecolor="#6B6B6B">
                <v:path arrowok="t"/>
              </v:shape>
            </v:group>
            <v:group style="position:absolute;left:5755;top:11066;width:2059;height:2" coordorigin="5755,11066" coordsize="2059,2">
              <v:shape style="position:absolute;left:5755;top:11066;width:2059;height:2" coordorigin="5755,11066" coordsize="2059,0" path="m5755,11066l7814,11066e" filled="f" stroked="t" strokeweight=".24pt" strokecolor="#676767">
                <v:path arrowok="t"/>
              </v:shape>
            </v:group>
            <v:group style="position:absolute;left:802;top:11066;width:979;height:2" coordorigin="802,11066" coordsize="979,2">
              <v:shape style="position:absolute;left:802;top:11066;width:979;height:2" coordorigin="802,11066" coordsize="979,0" path="m802,11066l1781,11066e" filled="f" stroked="t" strokeweight=".24pt" strokecolor="#646464">
                <v:path arrowok="t"/>
              </v:shape>
            </v:group>
            <v:group style="position:absolute;left:1723;top:11066;width:4090;height:2" coordorigin="1723,11066" coordsize="4090,2">
              <v:shape style="position:absolute;left:1723;top:11066;width:4090;height:2" coordorigin="1723,11066" coordsize="4090,0" path="m1723,11066l5813,11066e" filled="f" stroked="t" strokeweight=".24pt" strokecolor="#4F4F4F">
                <v:path arrowok="t"/>
              </v:shape>
            </v:group>
            <v:group style="position:absolute;left:7757;top:11066;width:1502;height:2" coordorigin="7757,11066" coordsize="1502,2">
              <v:shape style="position:absolute;left:7757;top:11066;width:1502;height:2" coordorigin="7757,11066" coordsize="1502,0" path="m7757,11066l9259,11066e" filled="f" stroked="t" strokeweight=".24pt" strokecolor="#8C8C8C">
                <v:path arrowok="t"/>
              </v:shape>
            </v:group>
            <v:group style="position:absolute;left:9202;top:11066;width:854;height:2" coordorigin="9202,11066" coordsize="854,2">
              <v:shape style="position:absolute;left:9202;top:11066;width:854;height:2" coordorigin="9202,11066" coordsize="854,0" path="m9202,11066l10056,11066e" filled="f" stroked="t" strokeweight=".24pt" strokecolor="#A0A0A0">
                <v:path arrowok="t"/>
              </v:shape>
            </v:group>
            <v:group style="position:absolute;left:10109;top:11098;width:1536;height:2" coordorigin="10109,11098" coordsize="1536,2">
              <v:shape style="position:absolute;left:10109;top:11098;width:1536;height:2" coordorigin="10109,11098" coordsize="1536,0" path="m10109,11098l11645,11098e" filled="f" stroked="t" strokeweight=".48pt" strokecolor="#000000">
                <v:path arrowok="t"/>
              </v:shape>
            </v:group>
            <v:group style="position:absolute;left:11640;top:10886;width:2;height:216" coordorigin="11640,10886" coordsize="2,216">
              <v:shape style="position:absolute;left:11640;top:10886;width:2;height:216" coordorigin="11640,10886" coordsize="0,216" path="m11640,11102l11640,10886e" filled="f" stroked="t" strokeweight=".48pt" strokecolor="#343434">
                <v:path arrowok="t"/>
              </v:shape>
            </v:group>
            <v:group style="position:absolute;left:355;top:11405;width:2050;height:2" coordorigin="355,11405" coordsize="2050,2">
              <v:shape style="position:absolute;left:355;top:11405;width:2050;height:2" coordorigin="355,11405" coordsize="2050,0" path="m355,11405l2405,11405e" filled="f" stroked="t" strokeweight=".48pt" strokecolor="#4B4B4B">
                <v:path arrowok="t"/>
              </v:shape>
            </v:group>
            <v:group style="position:absolute;left:379;top:11064;width:2;height:1344" coordorigin="379,11064" coordsize="2,1344">
              <v:shape style="position:absolute;left:379;top:11064;width:2;height:1344" coordorigin="379,11064" coordsize="0,1344" path="m379,12408l379,11064e" filled="f" stroked="t" strokeweight=".48pt" strokecolor="#1C1C1C">
                <v:path arrowok="t"/>
              </v:shape>
            </v:group>
            <v:group style="position:absolute;left:1757;top:11064;width:2;height:782" coordorigin="1757,11064" coordsize="2,782">
              <v:shape style="position:absolute;left:1757;top:11064;width:2;height:782" coordorigin="1757,11064" coordsize="0,782" path="m1757,11846l1757,11064e" filled="f" stroked="t" strokeweight=".96pt" strokecolor="#545454">
                <v:path arrowok="t"/>
              </v:shape>
            </v:group>
            <v:group style="position:absolute;left:2395;top:11405;width:3389;height:2" coordorigin="2395,11405" coordsize="3389,2">
              <v:shape style="position:absolute;left:2395;top:11405;width:3389;height:2" coordorigin="2395,11405" coordsize="3389,0" path="m2395,11405l5784,11405e" filled="f" stroked="t" strokeweight=".48pt" strokecolor="#131313">
                <v:path arrowok="t"/>
              </v:shape>
            </v:group>
            <v:group style="position:absolute;left:5784;top:11405;width:1262;height:2" coordorigin="5784,11405" coordsize="1262,2">
              <v:shape style="position:absolute;left:5784;top:11405;width:1262;height:2" coordorigin="5784,11405" coordsize="1262,0" path="m5784,11405l7046,11405e" filled="f" stroked="t" strokeweight=".48pt" strokecolor="#000000">
                <v:path arrowok="t"/>
              </v:shape>
            </v:group>
            <v:group style="position:absolute;left:7046;top:11405;width:739;height:2" coordorigin="7046,11405" coordsize="739,2">
              <v:shape style="position:absolute;left:7046;top:11405;width:739;height:2" coordorigin="7046,11405" coordsize="739,0" path="m7046,11405l7786,11405e" filled="f" stroked="t" strokeweight=".48pt" strokecolor="#1F1F1F">
                <v:path arrowok="t"/>
              </v:shape>
            </v:group>
            <v:group style="position:absolute;left:7483;top:11064;width:2;height:696" coordorigin="7483,11064" coordsize="2,696">
              <v:shape style="position:absolute;left:7483;top:11064;width:2;height:696" coordorigin="7483,11064" coordsize="0,696" path="m7483,11760l7483,11064e" filled="f" stroked="t" strokeweight=".48pt" strokecolor="#1F1F1F">
                <v:path arrowok="t"/>
              </v:shape>
            </v:group>
            <v:group style="position:absolute;left:7786;top:11405;width:3859;height:2" coordorigin="7786,11405" coordsize="3859,2">
              <v:shape style="position:absolute;left:7786;top:11405;width:3859;height:2" coordorigin="7786,11405" coordsize="3859,0" path="m7786,11405l11645,11405e" filled="f" stroked="t" strokeweight=".48pt" strokecolor="#000000">
                <v:path arrowok="t"/>
              </v:shape>
            </v:group>
            <v:group style="position:absolute;left:11640;top:11093;width:2;height:317" coordorigin="11640,11093" coordsize="2,317">
              <v:shape style="position:absolute;left:11640;top:11093;width:2;height:317" coordorigin="11640,11093" coordsize="0,317" path="m11640,11410l11640,11093e" filled="f" stroked="t" strokeweight=".48pt" strokecolor="#575757">
                <v:path arrowok="t"/>
              </v:shape>
            </v:group>
            <v:group style="position:absolute;left:1181;top:11371;width:2;height:936" coordorigin="1181,11371" coordsize="2,936">
              <v:shape style="position:absolute;left:1181;top:11371;width:2;height:936" coordorigin="1181,11371" coordsize="0,936" path="m1181,12307l1181,11371e" filled="f" stroked="t" strokeweight=".96pt" strokecolor="#575757">
                <v:path arrowok="t"/>
              </v:shape>
            </v:group>
            <v:group style="position:absolute;left:11640;top:11400;width:2;height:1603" coordorigin="11640,11400" coordsize="2,1603">
              <v:shape style="position:absolute;left:11640;top:11400;width:2;height:1603" coordorigin="11640,11400" coordsize="0,1603" path="m11640,13003l11640,11400e" filled="f" stroked="t" strokeweight=".48pt" strokecolor="#000000">
                <v:path arrowok="t"/>
              </v:shape>
            </v:group>
            <v:group style="position:absolute;left:1762;top:11702;width:2;height:490" coordorigin="1762,11702" coordsize="2,490">
              <v:shape style="position:absolute;left:1762;top:11702;width:2;height:490" coordorigin="1762,11702" coordsize="0,490" path="m1762,12192l1762,11702e" filled="f" stroked="t" strokeweight=".48pt" strokecolor="#2F2F2F">
                <v:path arrowok="t"/>
              </v:shape>
            </v:group>
            <v:group style="position:absolute;left:2426;top:11635;width:2;height:965" coordorigin="2426,11635" coordsize="2,965">
              <v:shape style="position:absolute;left:2426;top:11635;width:2;height:965" coordorigin="2426,11635" coordsize="0,965" path="m2426,12600l2426,11635e" filled="f" stroked="t" strokeweight=".72pt" strokecolor="#4F4F4F">
                <v:path arrowok="t"/>
              </v:shape>
            </v:group>
            <v:group style="position:absolute;left:7486;top:11702;width:2;height:490" coordorigin="7486,11702" coordsize="2,490">
              <v:shape style="position:absolute;left:7486;top:11702;width:2;height:490" coordorigin="7486,11702" coordsize="0,490" path="m7486,12192l7486,11702e" filled="f" stroked="t" strokeweight=".72pt" strokecolor="#3B3B3B">
                <v:path arrowok="t"/>
              </v:shape>
            </v:group>
            <v:group style="position:absolute;left:1762;top:12134;width:2;height:898" coordorigin="1762,12134" coordsize="2,898">
              <v:shape style="position:absolute;left:1762;top:12134;width:2;height:898" coordorigin="1762,12134" coordsize="0,898" path="m1762,13032l1762,12134e" filled="f" stroked="t" strokeweight=".48pt" strokecolor="#1C1C1C">
                <v:path arrowok="t"/>
              </v:shape>
            </v:group>
            <v:group style="position:absolute;left:7488;top:12053;width:2;height:614" coordorigin="7488,12053" coordsize="2,614">
              <v:shape style="position:absolute;left:7488;top:12053;width:2;height:614" coordorigin="7488,12053" coordsize="0,614" path="m7488,12667l7488,12053e" filled="f" stroked="t" strokeweight=".96pt" strokecolor="#4F4F4F">
                <v:path arrowok="t"/>
              </v:shape>
            </v:group>
            <v:group style="position:absolute;left:1181;top:12216;width:2;height:192" coordorigin="1181,12216" coordsize="2,192">
              <v:shape style="position:absolute;left:1181;top:12216;width:2;height:192" coordorigin="1181,12216" coordsize="0,192" path="m1181,12408l1181,12216e" filled="f" stroked="t" strokeweight=".72pt" strokecolor="#3F3F3F">
                <v:path arrowok="t"/>
              </v:shape>
            </v:group>
            <v:group style="position:absolute;left:384;top:12350;width:2;height:2501" coordorigin="384,12350" coordsize="2,2501">
              <v:shape style="position:absolute;left:384;top:12350;width:2;height:2501" coordorigin="384,12350" coordsize="0,2501" path="m384,14851l384,12350e" filled="f" stroked="t" strokeweight=".96pt" strokecolor="#4F4F4F">
                <v:path arrowok="t"/>
              </v:shape>
            </v:group>
            <v:group style="position:absolute;left:1186;top:12350;width:2;height:2136" coordorigin="1186,12350" coordsize="2,2136">
              <v:shape style="position:absolute;left:1186;top:12350;width:2;height:2136" coordorigin="1186,12350" coordsize="0,2136" path="m1186,14486l1186,12350e" filled="f" stroked="t" strokeweight=".48pt" strokecolor="#1F1F1F">
                <v:path arrowok="t"/>
              </v:shape>
            </v:group>
            <v:group style="position:absolute;left:3821;top:12442;width:2;height:254" coordorigin="3821,12442" coordsize="2,254">
              <v:shape style="position:absolute;left:3821;top:12442;width:2;height:254" coordorigin="3821,12442" coordsize="0,254" path="m3821,12696l3821,12442e" filled="f" stroked="t" strokeweight=".96pt" strokecolor="#4F4F9C">
                <v:path arrowok="t"/>
              </v:shape>
            </v:group>
            <v:group style="position:absolute;left:2426;top:12542;width:2;height:125" coordorigin="2426,12542" coordsize="2,125">
              <v:shape style="position:absolute;left:2426;top:12542;width:2;height:125" coordorigin="2426,12542" coordsize="0,125" path="m2426,12667l2426,12542e" filled="f" stroked="t" strokeweight=".48pt" strokecolor="#343434">
                <v:path arrowok="t"/>
              </v:shape>
            </v:group>
            <v:group style="position:absolute;left:3806;top:12461;width:2;height:206" coordorigin="3806,12461" coordsize="2,206">
              <v:shape style="position:absolute;left:3806;top:12461;width:2;height:206" coordorigin="3806,12461" coordsize="0,206" path="m3806,12667l3806,12461e" filled="f" stroked="t" strokeweight=".96pt" strokecolor="#3F3F83">
                <v:path arrowok="t"/>
              </v:shape>
            </v:group>
            <v:group style="position:absolute;left:2431;top:12610;width:2;height:1349" coordorigin="2431,12610" coordsize="2,1349">
              <v:shape style="position:absolute;left:2431;top:12610;width:2;height:1349" coordorigin="2431,12610" coordsize="0,1349" path="m2431,13958l2431,12610e" filled="f" stroked="t" strokeweight=".48pt" strokecolor="#0C0C0C">
                <v:path arrowok="t"/>
              </v:shape>
            </v:group>
            <v:group style="position:absolute;left:3154;top:12749;width:2;height:283" coordorigin="3154,12749" coordsize="2,283">
              <v:shape style="position:absolute;left:3154;top:12749;width:2;height:283" coordorigin="3154,12749" coordsize="0,283" path="m3154,13032l3154,12749e" filled="f" stroked="t" strokeweight="1.92pt" strokecolor="#3B4480">
                <v:path arrowok="t"/>
              </v:shape>
            </v:group>
            <v:group style="position:absolute;left:3326;top:12893;width:2;height:139" coordorigin="3326,12893" coordsize="2,139">
              <v:shape style="position:absolute;left:3326;top:12893;width:2;height:139" coordorigin="3326,12893" coordsize="0,139" path="m3326,13032l3326,12893e" filled="f" stroked="t" strokeweight=".96pt" strokecolor="#383B74">
                <v:path arrowok="t"/>
              </v:shape>
            </v:group>
            <v:group style="position:absolute;left:7493;top:12610;width:2;height:1349" coordorigin="7493,12610" coordsize="2,1349">
              <v:shape style="position:absolute;left:7493;top:12610;width:2;height:1349" coordorigin="7493,12610" coordsize="0,1349" path="m7493,13958l7493,12610e" filled="f" stroked="t" strokeweight=".48pt" strokecolor="#1F1F1F">
                <v:path arrowok="t"/>
              </v:shape>
            </v:group>
            <v:group style="position:absolute;left:1766;top:12974;width:2;height:2798" coordorigin="1766,12974" coordsize="2,2798">
              <v:shape style="position:absolute;left:1766;top:12974;width:2;height:2798" coordorigin="1766,12974" coordsize="0,2798" path="m1766,15773l1766,12974e" filled="f" stroked="t" strokeweight=".96pt" strokecolor="#545454">
                <v:path arrowok="t"/>
              </v:shape>
            </v:group>
            <v:group style="position:absolute;left:11640;top:13003;width:2;height:350" coordorigin="11640,13003" coordsize="2,350">
              <v:shape style="position:absolute;left:11640;top:13003;width:2;height:350" coordorigin="11640,13003" coordsize="0,350" path="m11640,13354l11640,13003e" filled="f" stroked="t" strokeweight=".48pt" strokecolor="#A0A0A0">
                <v:path arrowok="t"/>
              </v:shape>
            </v:group>
            <v:group style="position:absolute;left:374;top:13380;width:2059;height:2" coordorigin="374,13380" coordsize="2059,2">
              <v:shape style="position:absolute;left:374;top:13380;width:2059;height:2" coordorigin="374,13380" coordsize="2059,0" path="m374,13380l2434,13380e" filled="f" stroked="t" strokeweight=".72pt" strokecolor="#5B5B5B">
                <v:path arrowok="t"/>
              </v:shape>
            </v:group>
            <v:group style="position:absolute;left:11640;top:13354;width:2;height:432" coordorigin="11640,13354" coordsize="2,432">
              <v:shape style="position:absolute;left:11640;top:13354;width:2;height:432" coordorigin="11640,13354" coordsize="0,432" path="m11640,13786l11640,13354e" filled="f" stroked="t" strokeweight=".48pt" strokecolor="#000000">
                <v:path arrowok="t"/>
              </v:shape>
            </v:group>
            <v:group style="position:absolute;left:11654;top:13709;width:2;height:269" coordorigin="11654,13709" coordsize="2,269">
              <v:shape style="position:absolute;left:11654;top:13709;width:2;height:269" coordorigin="11654,13709" coordsize="0,269" path="m11654,13978l11654,13709e" filled="f" stroked="t" strokeweight=".96pt" strokecolor="#7C7C7C">
                <v:path arrowok="t"/>
              </v:shape>
            </v:group>
            <v:group style="position:absolute;left:7498;top:13901;width:2;height:1872" coordorigin="7498,13901" coordsize="2,1872">
              <v:shape style="position:absolute;left:7498;top:13901;width:2;height:1872" coordorigin="7498,13901" coordsize="0,1872" path="m7498,15773l7498,13901e" filled="f" stroked="t" strokeweight=".96pt" strokecolor="#4F4F4F">
                <v:path arrowok="t"/>
              </v:shape>
            </v:group>
            <v:group style="position:absolute;left:11611;top:13920;width:2;height:106" coordorigin="11611,13920" coordsize="2,106">
              <v:shape style="position:absolute;left:11611;top:13920;width:2;height:106" coordorigin="11611,13920" coordsize="0,106" path="m11611,14026l11611,13920e" filled="f" stroked="t" strokeweight=".72pt" strokecolor="#676767">
                <v:path arrowok="t"/>
              </v:shape>
            </v:group>
            <v:group style="position:absolute;left:11640;top:14035;width:2;height:773" coordorigin="11640,14035" coordsize="2,773">
              <v:shape style="position:absolute;left:11640;top:14035;width:2;height:773" coordorigin="11640,14035" coordsize="0,773" path="m11640,14808l11640,14035e" filled="f" stroked="t" strokeweight=".48pt" strokecolor="#000000">
                <v:path arrowok="t"/>
              </v:shape>
            </v:group>
            <v:group style="position:absolute;left:2431;top:7814;width:2;height:7968" coordorigin="2431,7814" coordsize="2,7968">
              <v:shape style="position:absolute;left:2431;top:7814;width:2;height:7968" coordorigin="2431,7814" coordsize="0,7968" path="m2431,15782l2431,7814e" filled="f" stroked="t" strokeweight=".48pt" strokecolor="#2B2B2B">
                <v:path arrowok="t"/>
              </v:shape>
            </v:group>
            <v:group style="position:absolute;left:1186;top:14429;width:2;height:235" coordorigin="1186,14429" coordsize="2,235">
              <v:shape style="position:absolute;left:1186;top:14429;width:2;height:235" coordorigin="1186,14429" coordsize="0,235" path="m1186,14664l1186,14429e" filled="f" stroked="t" strokeweight=".48pt" strokecolor="#343434">
                <v:path arrowok="t"/>
              </v:shape>
            </v:group>
            <v:group style="position:absolute;left:1190;top:14606;width:2;height:1166" coordorigin="1190,14606" coordsize="2,1166">
              <v:shape style="position:absolute;left:1190;top:14606;width:2;height:1166" coordorigin="1190,14606" coordsize="0,1166" path="m1190,15773l1190,14606e" filled="f" stroked="t" strokeweight=".96pt" strokecolor="#545454">
                <v:path arrowok="t"/>
              </v:shape>
            </v:group>
            <v:group style="position:absolute;left:384;top:15768;width:1406;height:2" coordorigin="384,15768" coordsize="1406,2">
              <v:shape style="position:absolute;left:384;top:15768;width:1406;height:2" coordorigin="384,15768" coordsize="1406,0" path="m384,15768l1790,15768e" filled="f" stroked="t" strokeweight=".48pt" strokecolor="#343434">
                <v:path arrowok="t"/>
              </v:shape>
            </v:group>
            <v:group style="position:absolute;left:389;top:14779;width:2;height:994" coordorigin="389,14779" coordsize="2,994">
              <v:shape style="position:absolute;left:389;top:14779;width:2;height:994" coordorigin="389,14779" coordsize="0,994" path="m389,15773l389,14779e" filled="f" stroked="t" strokeweight=".48pt" strokecolor="#282828">
                <v:path arrowok="t"/>
              </v:shape>
            </v:group>
            <v:group style="position:absolute;left:384;top:15773;width:2050;height:2" coordorigin="384,15773" coordsize="2050,2">
              <v:shape style="position:absolute;left:384;top:15773;width:2050;height:2" coordorigin="384,15773" coordsize="2050,0" path="m384,15773l2434,15773e" filled="f" stroked="t" strokeweight=".72pt" strokecolor="#3F3F3F">
                <v:path arrowok="t"/>
              </v:shape>
            </v:group>
            <v:group style="position:absolute;left:2366;top:15773;width:806;height:2" coordorigin="2366,15773" coordsize="806,2">
              <v:shape style="position:absolute;left:2366;top:15773;width:806;height:2" coordorigin="2366,15773" coordsize="806,0" path="m2366,15773l3173,15773e" filled="f" stroked="t" strokeweight=".96pt" strokecolor="#676767">
                <v:path arrowok="t"/>
              </v:shape>
            </v:group>
            <v:group style="position:absolute;left:3115;top:15768;width:226;height:2" coordorigin="3115,15768" coordsize="226,2">
              <v:shape style="position:absolute;left:3115;top:15768;width:226;height:2" coordorigin="3115,15768" coordsize="226,0" path="m3115,15768l3341,15768e" filled="f" stroked="t" strokeweight=".48pt" strokecolor="#444444">
                <v:path arrowok="t"/>
              </v:shape>
            </v:group>
            <v:group style="position:absolute;left:3283;top:15768;width:3178;height:2" coordorigin="3283,15768" coordsize="3178,2">
              <v:shape style="position:absolute;left:3283;top:15768;width:3178;height:2" coordorigin="3283,15768" coordsize="3178,0" path="m3283,15768l6461,15768e" filled="f" stroked="t" strokeweight=".48pt" strokecolor="#2B2B2B">
                <v:path arrowok="t"/>
              </v:shape>
            </v:group>
            <v:group style="position:absolute;left:6221;top:15763;width:5467;height:2" coordorigin="6221,15763" coordsize="5467,2">
              <v:shape style="position:absolute;left:6221;top:15763;width:5467;height:2" coordorigin="6221,15763" coordsize="5467,0" path="m6221,15763l11688,15763e" filled="f" stroked="t" strokeweight=".96pt" strokecolor="#5B5B5B">
                <v:path arrowok="t"/>
              </v:shape>
            </v:group>
            <v:group style="position:absolute;left:11640;top:14808;width:2;height:955" coordorigin="11640,14808" coordsize="2,955">
              <v:shape style="position:absolute;left:11640;top:14808;width:2;height:955" coordorigin="11640,14808" coordsize="0,955" path="m11640,15763l11640,14808e" filled="f" stroked="t" strokeweight=".48pt" strokecolor="#4F4F4F">
                <v:path arrowok="t"/>
              </v:shape>
            </v:group>
            <v:group style="position:absolute;left:10433;top:13576;width:2;height:628" coordorigin="10433,13576" coordsize="2,628">
              <v:shape style="position:absolute;left:10433;top:13576;width:2;height:628" coordorigin="10433,13576" coordsize="0,628" path="m10433,14204l10433,13576e" filled="f" stroked="t" strokeweight="3.31678pt" strokecolor="#DADBD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54"/>
        </w:rPr>
        <w:t>:r::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93" w:lineRule="exact"/>
        <w:ind w:left="-38" w:right="-5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Kamil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KUTEVÜ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2" w:lineRule="exact"/>
        <w:ind w:left="281" w:right="39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8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4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8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0"/>
          <w:w w:val="100"/>
        </w:rPr>
        <w:t>.........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0"/>
          <w:w w:val="100"/>
        </w:rPr>
        <w:t>a_.....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94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0"/>
          <w:cols w:num="3" w:equalWidth="0">
            <w:col w:w="460" w:space="4259"/>
            <w:col w:w="1231" w:space="4058"/>
            <w:col w:w="167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915" w:right="45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4029" w:right="46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7" w:lineRule="exact"/>
        <w:ind w:left="785" w:right="3838"/>
        <w:jc w:val="center"/>
        <w:tabs>
          <w:tab w:pos="3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890137pt;margin-top:-43.287201pt;width:497.383067pt;height:72pt;mso-position-horizontal-relative:page;mso-position-vertical-relative:paragraph;z-index:-1473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8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33333"/>
                      <w:spacing w:val="0"/>
                      <w:w w:val="406"/>
                      <w:position w:val="22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33333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33333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333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6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87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9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4" w:lineRule="exact"/>
        <w:ind w:left="363" w:right="3533" w:firstLine="-10"/>
        <w:jc w:val="left"/>
        <w:tabs>
          <w:tab w:pos="1900" w:val="left"/>
          <w:tab w:pos="3420" w:val="left"/>
          <w:tab w:pos="4800" w:val="left"/>
          <w:tab w:pos="5820" w:val="left"/>
          <w:tab w:pos="7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ı4.ı0.2016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No:8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  <w:position w:val="1"/>
        </w:rPr>
        <w:t>:10: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0"/>
        </w:rPr>
        <w:t>rreı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14.ı0.2016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9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8"/>
          <w:position w:val="0"/>
        </w:rPr>
        <w:t>ıoısı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:Torbalı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1590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9"/>
          <w:position w:val="0"/>
        </w:rPr>
        <w:t>Torbalı/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9"/>
          <w:position w:val="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63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4"/>
        </w:rPr>
        <w:t>Dogrı.ı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1590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358" w:right="-20"/>
        <w:jc w:val="left"/>
        <w:tabs>
          <w:tab w:pos="1740" w:val="left"/>
          <w:tab w:pos="422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7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Cö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36" w:lineRule="exact"/>
        <w:ind w:left="358" w:right="-20"/>
        <w:jc w:val="left"/>
        <w:tabs>
          <w:tab w:pos="396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0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0" w:right="0"/>
        </w:sectPr>
      </w:pPr>
      <w:rPr/>
    </w:p>
    <w:p>
      <w:pPr>
        <w:spacing w:before="0" w:after="0" w:line="1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6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5339" w:space="109"/>
            <w:col w:w="6472"/>
          </w:cols>
        </w:sectPr>
      </w:pPr>
      <w:rPr/>
    </w:p>
    <w:p>
      <w:pPr>
        <w:spacing w:before="88" w:after="0" w:line="203" w:lineRule="exact"/>
        <w:ind w:right="101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  <w:position w:val="-2"/>
        </w:rPr>
        <w:t>cr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33333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33333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33333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212121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433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10:32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5397" w:space="922"/>
            <w:col w:w="5601"/>
          </w:cols>
        </w:sectPr>
      </w:pPr>
      <w:rPr/>
    </w:p>
    <w:p>
      <w:pPr>
        <w:spacing w:before="0" w:after="0" w:line="209" w:lineRule="exact"/>
        <w:ind w:left="363" w:right="-20"/>
        <w:jc w:val="left"/>
        <w:tabs>
          <w:tab w:pos="2380" w:val="left"/>
          <w:tab w:pos="6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:sahibi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3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:Murat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2396" w:right="-20"/>
        <w:jc w:val="left"/>
        <w:tabs>
          <w:tab w:pos="496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0:20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353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50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  <w:position w:val="0"/>
        </w:rPr>
        <w:t>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58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955" w:right="47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4943" w:right="43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53" w:lineRule="exact"/>
        <w:ind w:left="35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456"/>
          <w:position w:val="-2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59" w:lineRule="auto"/>
        <w:ind w:left="59" w:right="-54" w:firstLine="-55"/>
        <w:jc w:val="left"/>
        <w:tabs>
          <w:tab w:pos="2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2303" w:space="103"/>
            <w:col w:w="4726" w:space="773"/>
            <w:col w:w="4015"/>
          </w:cols>
        </w:sectPr>
      </w:pPr>
      <w:rPr/>
    </w:p>
    <w:p>
      <w:pPr>
        <w:spacing w:before="24" w:after="0" w:line="226" w:lineRule="exact"/>
        <w:ind w:left="358" w:right="3276" w:firstLine="-24"/>
        <w:jc w:val="left"/>
        <w:tabs>
          <w:tab w:pos="2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4939" w:right="40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12" w:lineRule="exact"/>
        <w:ind w:left="391" w:right="-20"/>
        <w:jc w:val="left"/>
        <w:tabs>
          <w:tab w:pos="2420" w:val="left"/>
          <w:tab w:pos="4960" w:val="left"/>
          <w:tab w:pos="6880" w:val="left"/>
          <w:tab w:pos="8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3"/>
          <w:position w:val="-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88"/>
          <w:position w:val="3"/>
        </w:rPr>
        <w:t>S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88"/>
          <w:position w:val="3"/>
        </w:rPr>
        <w:t>u</w:t>
      </w:r>
      <w:r>
        <w:rPr>
          <w:rFonts w:ascii="Arial" w:hAnsi="Arial" w:cs="Arial" w:eastAsia="Arial"/>
          <w:sz w:val="15"/>
          <w:szCs w:val="15"/>
          <w:color w:val="333333"/>
          <w:spacing w:val="7"/>
          <w:w w:val="88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3"/>
        </w:rPr>
        <w:t>işlenerek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2"/>
        </w:rPr>
        <w:t>[Köpük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2"/>
          <w:w w:val="100"/>
          <w:position w:val="-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4974" w:right="-20"/>
        <w:jc w:val="left"/>
        <w:tabs>
          <w:tab w:pos="6880" w:val="left"/>
          <w:tab w:pos="84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212121"/>
          <w:spacing w:val="0"/>
          <w:w w:val="63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4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Zarar-Ziyan: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4" w:after="0" w:line="240" w:lineRule="auto"/>
        <w:ind w:left="39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3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yapılaı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2118" w:space="288"/>
            <w:col w:w="9514"/>
          </w:cols>
        </w:sectPr>
      </w:pPr>
      <w:rPr/>
    </w:p>
    <w:p>
      <w:pPr>
        <w:spacing w:before="9" w:after="0" w:line="240" w:lineRule="auto"/>
        <w:ind w:left="2396" w:right="29" w:firstLine="-2062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84" w:right="-20"/>
        <w:jc w:val="left"/>
        <w:tabs>
          <w:tab w:pos="238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_igortalı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.430737pt;margin-top:4.720622pt;width:73.51884pt;height:16pt;mso-position-horizontal-relative:page;mso-position-vertical-relative:paragraph;z-index:-14734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142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333333"/>
                      <w:w w:val="201"/>
                    </w:rPr>
                    <w:t>y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33333"/>
                      <w:spacing w:val="-3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29"/>
                    </w:rPr>
                    <w:t>'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484848"/>
                      <w:spacing w:val="-26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9" w:lineRule="auto"/>
        <w:ind w:left="334" w:right="10021" w:firstLine="50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lfcslim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348" w:right="-20"/>
        <w:jc w:val="left"/>
        <w:tabs>
          <w:tab w:pos="238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5"/>
        </w:rPr>
        <w:t>ı4.ı0.20ı7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[Saati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10:40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44" w:right="-20"/>
        <w:jc w:val="left"/>
        <w:tabs>
          <w:tab w:pos="1360" w:val="left"/>
          <w:tab w:pos="8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40" w:lineRule="auto"/>
        <w:ind w:left="2544" w:right="-20"/>
        <w:jc w:val="left"/>
        <w:tabs>
          <w:tab w:pos="5080" w:val="left"/>
          <w:tab w:pos="93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6"/>
          <w:position w:val="5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5"/>
          <w:w w:val="56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56"/>
          <w:i/>
          <w:position w:val="5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56"/>
          <w:i/>
          <w:position w:val="5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10"/>
          <w:w w:val="56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6"/>
          <w:w w:val="75"/>
          <w:position w:val="5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757575"/>
          <w:spacing w:val="-32"/>
          <w:w w:val="46"/>
          <w:position w:val="5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64"/>
          <w:position w:val="5"/>
        </w:rPr>
        <w:t>·ı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33333"/>
          <w:spacing w:val="0"/>
          <w:w w:val="102"/>
          <w:i/>
          <w:position w:val="5"/>
        </w:rPr>
        <w:t>tm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5287" w:right="565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702" w:right="-76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596B"/>
          <w:spacing w:val="10"/>
          <w:w w:val="107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F596B"/>
          <w:spacing w:val="0"/>
          <w:w w:val="104"/>
          <w:b/>
          <w:bCs/>
        </w:rPr>
        <w:t>YILDiRIM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1" w:lineRule="exact"/>
        <w:ind w:right="-54"/>
        <w:jc w:val="left"/>
        <w:tabs>
          <w:tab w:pos="300" w:val="left"/>
          <w:tab w:pos="66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494F8C"/>
          <w:w w:val="99"/>
          <w:i/>
        </w:rPr>
      </w:r>
      <w:r>
        <w:rPr>
          <w:rFonts w:ascii="Arial" w:hAnsi="Arial" w:cs="Arial" w:eastAsia="Arial"/>
          <w:sz w:val="9"/>
          <w:szCs w:val="9"/>
          <w:color w:val="494F8C"/>
          <w:w w:val="99"/>
          <w:i/>
          <w:u w:val="single" w:color="60679C"/>
        </w:rPr>
        <w:t> </w:t>
      </w:r>
      <w:r>
        <w:rPr>
          <w:rFonts w:ascii="Arial" w:hAnsi="Arial" w:cs="Arial" w:eastAsia="Arial"/>
          <w:sz w:val="9"/>
          <w:szCs w:val="9"/>
          <w:color w:val="494F8C"/>
          <w:w w:val="100"/>
          <w:i/>
          <w:u w:val="single" w:color="60679C"/>
        </w:rPr>
        <w:tab/>
      </w:r>
      <w:r>
        <w:rPr>
          <w:rFonts w:ascii="Arial" w:hAnsi="Arial" w:cs="Arial" w:eastAsia="Arial"/>
          <w:sz w:val="9"/>
          <w:szCs w:val="9"/>
          <w:color w:val="494F8C"/>
          <w:w w:val="100"/>
          <w:i/>
          <w:u w:val="single" w:color="60679C"/>
        </w:rPr>
      </w:r>
      <w:r>
        <w:rPr>
          <w:rFonts w:ascii="Arial" w:hAnsi="Arial" w:cs="Arial" w:eastAsia="Arial"/>
          <w:sz w:val="9"/>
          <w:szCs w:val="9"/>
          <w:color w:val="494F8C"/>
          <w:w w:val="100"/>
          <w:i/>
        </w:rPr>
      </w:r>
      <w:r>
        <w:rPr>
          <w:rFonts w:ascii="Arial" w:hAnsi="Arial" w:cs="Arial" w:eastAsia="Arial"/>
          <w:sz w:val="9"/>
          <w:szCs w:val="9"/>
          <w:color w:val="494F8C"/>
          <w:w w:val="100"/>
          <w:i/>
        </w:rPr>
        <w:t> </w:t>
      </w:r>
      <w:r>
        <w:rPr>
          <w:rFonts w:ascii="Arial" w:hAnsi="Arial" w:cs="Arial" w:eastAsia="Arial"/>
          <w:sz w:val="9"/>
          <w:szCs w:val="9"/>
          <w:color w:val="494F8C"/>
          <w:spacing w:val="0"/>
          <w:w w:val="600"/>
          <w:i/>
        </w:rPr>
        <w:t>-</w:t>
      </w:r>
      <w:r>
        <w:rPr>
          <w:rFonts w:ascii="Arial" w:hAnsi="Arial" w:cs="Arial" w:eastAsia="Arial"/>
          <w:sz w:val="9"/>
          <w:szCs w:val="9"/>
          <w:color w:val="494F8C"/>
          <w:spacing w:val="0"/>
          <w:w w:val="100"/>
          <w:i/>
        </w:rPr>
        <w:tab/>
      </w:r>
      <w:r>
        <w:rPr>
          <w:rFonts w:ascii="Arial" w:hAnsi="Arial" w:cs="Arial" w:eastAsia="Arial"/>
          <w:sz w:val="9"/>
          <w:szCs w:val="9"/>
          <w:color w:val="494F8C"/>
          <w:spacing w:val="0"/>
          <w:w w:val="100"/>
          <w:i/>
        </w:rPr>
      </w:r>
      <w:r>
        <w:rPr>
          <w:rFonts w:ascii="Arial" w:hAnsi="Arial" w:cs="Arial" w:eastAsia="Arial"/>
          <w:sz w:val="9"/>
          <w:szCs w:val="9"/>
          <w:color w:val="333333"/>
          <w:spacing w:val="0"/>
          <w:w w:val="163"/>
          <w:i/>
        </w:rPr>
        <w:t>]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595959"/>
          <w:spacing w:val="39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6"/>
        </w:rPr>
        <w:t>12016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4281" w:space="1447"/>
            <w:col w:w="719" w:space="2856"/>
            <w:col w:w="2617"/>
          </w:cols>
        </w:sectPr>
      </w:pPr>
      <w:rPr/>
    </w:p>
    <w:p>
      <w:pPr>
        <w:spacing w:before="5" w:after="0" w:line="264" w:lineRule="exact"/>
        <w:ind w:left="307" w:right="1328"/>
        <w:jc w:val="center"/>
        <w:tabs>
          <w:tab w:pos="2380" w:val="left"/>
          <w:tab w:pos="8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ltfaiyeci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757575"/>
          <w:spacing w:val="-19"/>
          <w:w w:val="100"/>
          <w:position w:val="-2"/>
        </w:rPr>
        <w:t>G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2"/>
        </w:rPr>
        <w:t>ü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4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596B"/>
          <w:spacing w:val="-16"/>
          <w:w w:val="127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27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595959"/>
          <w:spacing w:val="-5"/>
          <w:w w:val="127"/>
          <w:position w:val="-2"/>
        </w:rPr>
        <w:t>B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127"/>
          <w:position w:val="-2"/>
        </w:rPr>
        <w:t>öl</w:t>
      </w:r>
      <w:r>
        <w:rPr>
          <w:rFonts w:ascii="Arial" w:hAnsi="Arial" w:cs="Arial" w:eastAsia="Arial"/>
          <w:sz w:val="20"/>
          <w:szCs w:val="20"/>
          <w:color w:val="3F596B"/>
          <w:spacing w:val="-13"/>
          <w:w w:val="12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96D7E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596D7E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596B"/>
          <w:spacing w:val="-17"/>
          <w:w w:val="127"/>
          <w:position w:val="-2"/>
        </w:rPr>
        <w:t>1</w:t>
      </w:r>
      <w:r>
        <w:rPr>
          <w:rFonts w:ascii="Arial" w:hAnsi="Arial" w:cs="Arial" w:eastAsia="Arial"/>
          <w:sz w:val="20"/>
          <w:szCs w:val="20"/>
          <w:color w:val="596D7E"/>
          <w:spacing w:val="0"/>
          <w:w w:val="142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92"/>
          <w:position w:val="-2"/>
        </w:rPr>
        <w:t>P_osı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93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2983" w:right="-20"/>
        <w:jc w:val="left"/>
        <w:tabs>
          <w:tab w:pos="5300" w:val="left"/>
          <w:tab w:pos="64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96.168091pt;margin-top:2.684567pt;width:26.251805pt;height:.1pt;mso-position-horizontal-relative:page;mso-position-vertical-relative:paragraph;z-index:-14738" coordorigin="5923,54" coordsize="525,2">
            <v:shape style="position:absolute;left:5923;top:54;width:525;height:2" coordorigin="5923,54" coordsize="525,0" path="m5923,54l6448,54e" filled="f" stroked="t" strokeweight=".954611pt" strokecolor="#3F3F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595959"/>
          <w:spacing w:val="-16"/>
          <w:w w:val="100"/>
          <w:b/>
          <w:bCs/>
          <w:position w:val="-1"/>
        </w:rPr>
        <w:t>u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100"/>
          <w:b/>
          <w:bCs/>
          <w:position w:val="-1"/>
        </w:rPr>
        <w:t>p</w:t>
      </w:r>
      <w:r>
        <w:rPr>
          <w:rFonts w:ascii="Arial" w:hAnsi="Arial" w:cs="Arial" w:eastAsia="Arial"/>
          <w:sz w:val="20"/>
          <w:szCs w:val="20"/>
          <w:color w:val="3F596B"/>
          <w:spacing w:val="0"/>
          <w:w w:val="100"/>
          <w:b/>
          <w:bCs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3F596B"/>
          <w:spacing w:val="1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595959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596B"/>
          <w:spacing w:val="0"/>
          <w:w w:val="100"/>
          <w:position w:val="-1"/>
        </w:rPr>
        <w:t>Amırı</w:t>
      </w:r>
      <w:r>
        <w:rPr>
          <w:rFonts w:ascii="Times New Roman" w:hAnsi="Times New Roman" w:cs="Times New Roman" w:eastAsia="Times New Roman"/>
          <w:sz w:val="20"/>
          <w:szCs w:val="20"/>
          <w:color w:val="3F596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59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59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82359"/>
          <w:spacing w:val="0"/>
          <w:w w:val="51"/>
          <w:position w:val="6"/>
        </w:rPr>
        <w:t>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26" w:lineRule="exact"/>
        <w:ind w:left="5335" w:right="61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3.163757pt;margin-top:14.097945pt;width:14.557819pt;height:.1pt;mso-position-horizontal-relative:page;mso-position-vertical-relative:paragraph;z-index:-14737" coordorigin="4663,282" coordsize="291,2">
            <v:shape style="position:absolute;left:4663;top:282;width:291;height:2" coordorigin="4663,282" coordsize="291,0" path="m4663,282l4954,282e" filled="f" stroked="t" strokeweight=".23865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25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7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01" w:lineRule="exact"/>
        <w:ind w:right="1006"/>
        <w:jc w:val="right"/>
        <w:tabs>
          <w:tab w:pos="56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Arial" w:hAnsi="Arial" w:cs="Arial" w:eastAsia="Arial"/>
          <w:sz w:val="26"/>
          <w:szCs w:val="26"/>
          <w:color w:val="595959"/>
          <w:w w:val="128"/>
          <w:position w:val="-1"/>
        </w:rPr>
        <w:t>B</w:t>
      </w:r>
      <w:r>
        <w:rPr>
          <w:rFonts w:ascii="Arial" w:hAnsi="Arial" w:cs="Arial" w:eastAsia="Arial"/>
          <w:sz w:val="26"/>
          <w:szCs w:val="26"/>
          <w:color w:val="595959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95959"/>
          <w:w w:val="100"/>
          <w:position w:val="-1"/>
        </w:rPr>
      </w:r>
      <w:r>
        <w:rPr>
          <w:rFonts w:ascii="Times New Roman" w:hAnsi="Times New Roman" w:cs="Times New Roman" w:eastAsia="Times New Roman"/>
          <w:sz w:val="53"/>
          <w:szCs w:val="53"/>
          <w:color w:val="363D62"/>
          <w:w w:val="94"/>
          <w:i/>
          <w:position w:val="-1"/>
        </w:rPr>
        <w:t>$.1!</w:t>
      </w:r>
      <w:r>
        <w:rPr>
          <w:rFonts w:ascii="Times New Roman" w:hAnsi="Times New Roman" w:cs="Times New Roman" w:eastAsia="Times New Roman"/>
          <w:sz w:val="53"/>
          <w:szCs w:val="53"/>
          <w:color w:val="363D62"/>
          <w:spacing w:val="-6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595959"/>
          <w:spacing w:val="0"/>
          <w:w w:val="95"/>
          <w:i/>
          <w:position w:val="-1"/>
        </w:rPr>
        <w:t>fi</w:t>
      </w:r>
      <w:r>
        <w:rPr>
          <w:rFonts w:ascii="Times New Roman" w:hAnsi="Times New Roman" w:cs="Times New Roman" w:eastAsia="Times New Roman"/>
          <w:sz w:val="53"/>
          <w:szCs w:val="53"/>
          <w:color w:val="595959"/>
          <w:spacing w:val="-130"/>
          <w:w w:val="95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53"/>
          <w:szCs w:val="53"/>
          <w:color w:val="B3B3B3"/>
          <w:spacing w:val="-79"/>
          <w:w w:val="83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53"/>
          <w:szCs w:val="53"/>
          <w:color w:val="363D62"/>
          <w:spacing w:val="0"/>
          <w:w w:val="80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53"/>
          <w:szCs w:val="53"/>
          <w:color w:val="363D62"/>
          <w:spacing w:val="-76"/>
          <w:w w:val="80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53"/>
          <w:szCs w:val="53"/>
          <w:color w:val="757575"/>
          <w:spacing w:val="0"/>
          <w:w w:val="298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1743"/>
        <w:jc w:val="right"/>
        <w:tabs>
          <w:tab w:pos="30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595959"/>
          <w:w w:val="23"/>
          <w:position w:val="-8"/>
        </w:rPr>
        <w:t>-</w:t>
      </w:r>
      <w:r>
        <w:rPr>
          <w:rFonts w:ascii="Arial" w:hAnsi="Arial" w:cs="Arial" w:eastAsia="Arial"/>
          <w:sz w:val="30"/>
          <w:szCs w:val="30"/>
          <w:color w:val="595959"/>
          <w:w w:val="100"/>
          <w:position w:val="-8"/>
        </w:rPr>
        <w:tab/>
      </w:r>
      <w:r>
        <w:rPr>
          <w:rFonts w:ascii="Arial" w:hAnsi="Arial" w:cs="Arial" w:eastAsia="Arial"/>
          <w:sz w:val="30"/>
          <w:szCs w:val="30"/>
          <w:color w:val="595959"/>
          <w:w w:val="100"/>
          <w:position w:val="-8"/>
        </w:rPr>
      </w:r>
      <w:r>
        <w:rPr>
          <w:rFonts w:ascii="Arial" w:hAnsi="Arial" w:cs="Arial" w:eastAsia="Arial"/>
          <w:sz w:val="30"/>
          <w:szCs w:val="30"/>
          <w:color w:val="363D62"/>
          <w:spacing w:val="0"/>
          <w:w w:val="100"/>
          <w:position w:val="-8"/>
        </w:rPr>
        <w:t>!</w:t>
      </w:r>
      <w:r>
        <w:rPr>
          <w:rFonts w:ascii="Arial" w:hAnsi="Arial" w:cs="Arial" w:eastAsia="Arial"/>
          <w:sz w:val="30"/>
          <w:szCs w:val="30"/>
          <w:color w:val="363D62"/>
          <w:spacing w:val="0"/>
          <w:w w:val="100"/>
          <w:position w:val="-8"/>
        </w:rPr>
        <w:t>l</w:t>
      </w:r>
      <w:r>
        <w:rPr>
          <w:rFonts w:ascii="Arial" w:hAnsi="Arial" w:cs="Arial" w:eastAsia="Arial"/>
          <w:sz w:val="30"/>
          <w:szCs w:val="30"/>
          <w:color w:val="363D62"/>
          <w:spacing w:val="29"/>
          <w:w w:val="100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60"/>
          <w:position w:val="-8"/>
        </w:rPr>
        <w:t>ki)</w:t>
      </w:r>
      <w:r>
        <w:rPr>
          <w:rFonts w:ascii="Arial" w:hAnsi="Arial" w:cs="Arial" w:eastAsia="Arial"/>
          <w:sz w:val="30"/>
          <w:szCs w:val="30"/>
          <w:color w:val="595959"/>
          <w:spacing w:val="-48"/>
          <w:w w:val="160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757575"/>
          <w:spacing w:val="0"/>
          <w:w w:val="100"/>
          <w:position w:val="-8"/>
        </w:rPr>
        <w:t>"</w:t>
      </w:r>
      <w:r>
        <w:rPr>
          <w:rFonts w:ascii="Arial" w:hAnsi="Arial" w:cs="Arial" w:eastAsia="Arial"/>
          <w:sz w:val="30"/>
          <w:szCs w:val="30"/>
          <w:color w:val="757575"/>
          <w:spacing w:val="40"/>
          <w:w w:val="100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91"/>
          <w:position w:val="-8"/>
        </w:rPr>
        <w:t>\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4854" w:right="-20"/>
        <w:jc w:val="left"/>
        <w:tabs>
          <w:tab w:pos="5480" w:val="left"/>
          <w:tab w:pos="8520" w:val="left"/>
          <w:tab w:pos="8980" w:val="left"/>
          <w:tab w:pos="107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957031pt;margin-top:1.343948pt;width:3.185pt;height:3.5pt;mso-position-horizontal-relative:page;mso-position-vertical-relative:paragraph;z-index:-14732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57575"/>
                      <w:spacing w:val="0"/>
                      <w:w w:val="182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4"/>
          <w:position w:val="-1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74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4"/>
          <w:position w:val="-1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74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3"/>
        </w:rPr>
        <w:t>ARSLAN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66"/>
          <w:position w:val="-9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9"/>
        </w:rPr>
      </w:r>
      <w:r>
        <w:rPr>
          <w:rFonts w:ascii="Arial" w:hAnsi="Arial" w:cs="Arial" w:eastAsia="Arial"/>
          <w:sz w:val="25"/>
          <w:szCs w:val="25"/>
          <w:color w:val="757575"/>
          <w:spacing w:val="12"/>
          <w:w w:val="28"/>
          <w:position w:val="-9"/>
        </w:rPr>
        <w:t>-</w:t>
      </w:r>
      <w:r>
        <w:rPr>
          <w:rFonts w:ascii="Arial" w:hAnsi="Arial" w:cs="Arial" w:eastAsia="Arial"/>
          <w:sz w:val="25"/>
          <w:szCs w:val="25"/>
          <w:color w:val="959797"/>
          <w:spacing w:val="0"/>
          <w:w w:val="98"/>
          <w:position w:val="-9"/>
        </w:rPr>
        <w:t>ı</w:t>
      </w:r>
      <w:r>
        <w:rPr>
          <w:rFonts w:ascii="Arial" w:hAnsi="Arial" w:cs="Arial" w:eastAsia="Arial"/>
          <w:sz w:val="25"/>
          <w:szCs w:val="25"/>
          <w:color w:val="959797"/>
          <w:spacing w:val="-54"/>
          <w:w w:val="98"/>
          <w:position w:val="-9"/>
        </w:rPr>
        <w:t>ı</w:t>
      </w:r>
      <w:r>
        <w:rPr>
          <w:rFonts w:ascii="Arial" w:hAnsi="Arial" w:cs="Arial" w:eastAsia="Arial"/>
          <w:sz w:val="25"/>
          <w:szCs w:val="25"/>
          <w:color w:val="757575"/>
          <w:spacing w:val="0"/>
          <w:w w:val="63"/>
          <w:position w:val="-9"/>
        </w:rPr>
        <w:t>p</w:t>
      </w:r>
      <w:r>
        <w:rPr>
          <w:rFonts w:ascii="Arial" w:hAnsi="Arial" w:cs="Arial" w:eastAsia="Arial"/>
          <w:sz w:val="25"/>
          <w:szCs w:val="25"/>
          <w:color w:val="757575"/>
          <w:spacing w:val="-31"/>
          <w:w w:val="63"/>
          <w:position w:val="-9"/>
        </w:rPr>
        <w:t>w</w:t>
      </w:r>
      <w:r>
        <w:rPr>
          <w:rFonts w:ascii="Arial" w:hAnsi="Arial" w:cs="Arial" w:eastAsia="Arial"/>
          <w:sz w:val="25"/>
          <w:szCs w:val="25"/>
          <w:color w:val="959797"/>
          <w:spacing w:val="-31"/>
          <w:w w:val="92"/>
          <w:position w:val="-9"/>
        </w:rPr>
        <w:t>J</w:t>
      </w:r>
      <w:r>
        <w:rPr>
          <w:rFonts w:ascii="Arial" w:hAnsi="Arial" w:cs="Arial" w:eastAsia="Arial"/>
          <w:sz w:val="25"/>
          <w:szCs w:val="25"/>
          <w:color w:val="757575"/>
          <w:spacing w:val="-13"/>
          <w:w w:val="152"/>
          <w:position w:val="-9"/>
        </w:rPr>
        <w:t>i</w:t>
      </w:r>
      <w:r>
        <w:rPr>
          <w:rFonts w:ascii="Arial" w:hAnsi="Arial" w:cs="Arial" w:eastAsia="Arial"/>
          <w:sz w:val="25"/>
          <w:szCs w:val="25"/>
          <w:color w:val="959797"/>
          <w:spacing w:val="0"/>
          <w:w w:val="57"/>
          <w:position w:val="-9"/>
        </w:rPr>
        <w:t>j</w:t>
      </w:r>
      <w:r>
        <w:rPr>
          <w:rFonts w:ascii="Arial" w:hAnsi="Arial" w:cs="Arial" w:eastAsia="Arial"/>
          <w:sz w:val="25"/>
          <w:szCs w:val="25"/>
          <w:color w:val="959797"/>
          <w:spacing w:val="-4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74"/>
          <w:w w:val="74"/>
          <w:position w:val="-9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0"/>
          <w:w w:val="113"/>
          <w:position w:val="-9"/>
        </w:rPr>
        <w:t>/</w:t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0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0"/>
          <w:w w:val="100"/>
          <w:position w:val="-9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i/>
          <w:position w:val="-22"/>
        </w:rPr>
        <w:t>if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58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1531" w:right="1110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757575"/>
          <w:spacing w:val="0"/>
          <w:w w:val="195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5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50.218445pt;margin-top:1.379605pt;width:.1pt;height:3.112012pt;mso-position-horizontal-relative:page;mso-position-vertical-relative:paragraph;z-index:-14736" coordorigin="9004,28" coordsize="2,62">
            <v:shape style="position:absolute;left:9004;top:28;width:2;height:62" coordorigin="9004,28" coordsize="0,62" path="m9004,90l9004,28e" filled="f" stroked="t" strokeweight=".954611pt" strokecolor="#7774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75"/>
        </w:rPr>
        <w:t>o(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75"/>
        </w:rPr>
        <w:t>}..,.</w:t>
      </w:r>
      <w:r>
        <w:rPr>
          <w:rFonts w:ascii="Arial" w:hAnsi="Arial" w:cs="Arial" w:eastAsia="Arial"/>
          <w:sz w:val="12"/>
          <w:szCs w:val="12"/>
          <w:color w:val="757575"/>
          <w:spacing w:val="-24"/>
          <w:w w:val="75"/>
        </w:rPr>
        <w:t> 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959797"/>
          <w:spacing w:val="0"/>
          <w:w w:val="64"/>
        </w:rPr>
        <w:t>•</w:t>
      </w:r>
      <w:r>
        <w:rPr>
          <w:rFonts w:ascii="Arial" w:hAnsi="Arial" w:cs="Arial" w:eastAsia="Arial"/>
          <w:sz w:val="12"/>
          <w:szCs w:val="12"/>
          <w:color w:val="959797"/>
          <w:spacing w:val="-2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959797"/>
          <w:spacing w:val="0"/>
          <w:w w:val="93"/>
        </w:rPr>
        <w:t>...</w:t>
      </w:r>
      <w:r>
        <w:rPr>
          <w:rFonts w:ascii="Arial" w:hAnsi="Arial" w:cs="Arial" w:eastAsia="Arial"/>
          <w:sz w:val="12"/>
          <w:szCs w:val="12"/>
          <w:color w:val="959797"/>
          <w:spacing w:val="-20"/>
          <w:w w:val="93"/>
        </w:rPr>
        <w:t>,</w:t>
      </w:r>
      <w:r>
        <w:rPr>
          <w:rFonts w:ascii="Arial" w:hAnsi="Arial" w:cs="Arial" w:eastAsia="Arial"/>
          <w:sz w:val="12"/>
          <w:szCs w:val="12"/>
          <w:color w:val="959797"/>
          <w:spacing w:val="0"/>
          <w:w w:val="130"/>
        </w:rPr>
        <w:t>.........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59" w:after="0" w:line="16" w:lineRule="exact"/>
        <w:ind w:left="520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145966pt;margin-top:3.73757pt;width:6.69284pt;height:14pt;mso-position-horizontal-relative:page;mso-position-vertical-relative:paragraph;z-index:-1473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57575"/>
                      <w:spacing w:val="0"/>
                      <w:w w:val="82"/>
                      <w:i/>
                    </w:rPr>
                    <w:t>.: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38"/>
          <w:position w:val="-11"/>
        </w:rPr>
        <w:t>Ö{l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7"/>
          <w:w w:val="138"/>
          <w:position w:val="-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38"/>
          <w:position w:val="-11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10"/>
          <w:w w:val="138"/>
          <w:position w:val="-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52"/>
          <w:position w:val="-11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53"/>
          <w:position w:val="-11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5787" w:space="3358"/>
            <w:col w:w="2775"/>
          </w:cols>
        </w:sectPr>
      </w:pPr>
      <w:rPr/>
    </w:p>
    <w:p>
      <w:pPr>
        <w:spacing w:before="62" w:after="0" w:line="240" w:lineRule="auto"/>
        <w:ind w:left="348" w:right="-20"/>
        <w:jc w:val="left"/>
        <w:tabs>
          <w:tab w:pos="29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2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13"/>
          <w:position w:val="1"/>
        </w:rPr>
        <w:t>Ergün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65"/>
          <w:w w:val="113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757575"/>
          <w:spacing w:val="0"/>
          <w:w w:val="113"/>
          <w:position w:val="0"/>
        </w:rPr>
        <w:t>&lt;AYA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783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22"/>
          <w:w w:val="77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333333"/>
          <w:spacing w:val="-6"/>
          <w:w w:val="77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7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1"/>
          <w:w w:val="77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82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1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41"/>
          <w:position w:val="-1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95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3B3B3"/>
          <w:spacing w:val="0"/>
          <w:w w:val="193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6" w:after="0" w:line="173" w:lineRule="exact"/>
        <w:ind w:left="5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136"/>
          <w:position w:val="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36"/>
          <w:i/>
          <w:position w:val="1"/>
        </w:rPr>
        <w:t>t.\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-15"/>
          <w:w w:val="13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100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-1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221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4843" w:space="4469"/>
            <w:col w:w="225" w:space="133"/>
            <w:col w:w="2250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393104pt;margin-top:37.824375pt;width:577.181728pt;height:796.193213pt;mso-position-horizontal-relative:page;mso-position-vertical-relative:page;z-index:-14739" coordorigin="308,756" coordsize="11544,15924">
            <v:group style="position:absolute;left:339;top:776;width:1394;height:2" coordorigin="339,776" coordsize="1394,2">
              <v:shape style="position:absolute;left:339;top:776;width:1394;height:2" coordorigin="339,776" coordsize="1394,0" path="m339,776l1733,776e" filled="f" stroked="t" strokeweight=".477306pt" strokecolor="#5B5B5B">
                <v:path arrowok="t"/>
              </v:shape>
            </v:group>
            <v:group style="position:absolute;left:339;top:766;width:2;height:1068" coordorigin="339,766" coordsize="2,1068">
              <v:shape style="position:absolute;left:339;top:766;width:2;height:1068" coordorigin="339,766" coordsize="0,1068" path="m339,1834l339,766e" filled="f" stroked="t" strokeweight=".954611pt" strokecolor="#A8A8A8">
                <v:path arrowok="t"/>
              </v:shape>
            </v:group>
            <v:group style="position:absolute;left:539;top:778;width:3193;height:2" coordorigin="539,778" coordsize="3193,2">
              <v:shape style="position:absolute;left:539;top:778;width:3193;height:2" coordorigin="539,778" coordsize="3193,0" path="m539,778l3733,778e" filled="f" stroked="t" strokeweight=".954611pt" strokecolor="#6B6B6B">
                <v:path arrowok="t"/>
              </v:shape>
            </v:group>
            <v:group style="position:absolute;left:2391;top:766;width:2;height:1082" coordorigin="2391,766" coordsize="2,1082">
              <v:shape style="position:absolute;left:2391;top:766;width:2;height:1082" coordorigin="2391,766" coordsize="0,1082" path="m2391,1848l2391,766e" filled="f" stroked="t" strokeweight=".954611pt" strokecolor="#545454">
                <v:path arrowok="t"/>
              </v:shape>
            </v:group>
            <v:group style="position:absolute;left:3670;top:776;width:248;height:2" coordorigin="3670,776" coordsize="248,2">
              <v:shape style="position:absolute;left:3670;top:776;width:248;height:2" coordorigin="3670,776" coordsize="248,0" path="m3670,776l3919,776e" filled="f" stroked="t" strokeweight=".477306pt" strokecolor="#444444">
                <v:path arrowok="t"/>
              </v:shape>
            </v:group>
            <v:group style="position:absolute;left:3861;top:776;width:3966;height:2" coordorigin="3861,776" coordsize="3966,2">
              <v:shape style="position:absolute;left:3861;top:776;width:3966;height:2" coordorigin="3861,776" coordsize="3966,0" path="m3861,776l7828,776e" filled="f" stroked="t" strokeweight=".715958pt" strokecolor="#545454">
                <v:path arrowok="t"/>
              </v:shape>
            </v:group>
            <v:group style="position:absolute;left:7546;top:780;width:1699;height:2" coordorigin="7546,780" coordsize="1699,2">
              <v:shape style="position:absolute;left:7546;top:780;width:1699;height:2" coordorigin="7546,780" coordsize="1699,0" path="m7546,780l9245,780e" filled="f" stroked="t" strokeweight=".954611pt" strokecolor="#676767">
                <v:path arrowok="t"/>
              </v:shape>
            </v:group>
            <v:group style="position:absolute;left:9217;top:771;width:2;height:1527" coordorigin="9217,771" coordsize="2,1527">
              <v:shape style="position:absolute;left:9217;top:771;width:2;height:1527" coordorigin="9217,771" coordsize="0,1527" path="m9217,2298l9217,771e" filled="f" stroked="t" strokeweight=".954611pt" strokecolor="#545454">
                <v:path arrowok="t"/>
              </v:shape>
            </v:group>
            <v:group style="position:absolute;left:9174;top:780;width:410;height:2" coordorigin="9174,780" coordsize="410,2">
              <v:shape style="position:absolute;left:9174;top:780;width:410;height:2" coordorigin="9174,780" coordsize="410,0" path="m9174,780l9584,780e" filled="f" stroked="t" strokeweight=".477306pt" strokecolor="#3F3F3F">
                <v:path arrowok="t"/>
              </v:shape>
            </v:group>
            <v:group style="position:absolute;left:9527;top:780;width:200;height:2" coordorigin="9527,780" coordsize="200,2">
              <v:shape style="position:absolute;left:9527;top:780;width:200;height:2" coordorigin="9527,780" coordsize="200,0" path="m9527,780l9727,780e" filled="f" stroked="t" strokeweight=".477306pt" strokecolor="#1F1F1F">
                <v:path arrowok="t"/>
              </v:shape>
            </v:group>
            <v:group style="position:absolute;left:9670;top:780;width:2157;height:2" coordorigin="9670,780" coordsize="2157,2">
              <v:shape style="position:absolute;left:9670;top:780;width:2157;height:2" coordorigin="9670,780" coordsize="2157,0" path="m9670,780l11828,780e" filled="f" stroked="t" strokeweight=".715958pt" strokecolor="#5B5B5B">
                <v:path arrowok="t"/>
              </v:shape>
            </v:group>
            <v:group style="position:absolute;left:11828;top:766;width:2;height:6684" coordorigin="11828,766" coordsize="2,6684">
              <v:shape style="position:absolute;left:11828;top:766;width:2;height:6684" coordorigin="11828,766" coordsize="0,6684" path="m11828,7450l11828,766e" filled="f" stroked="t" strokeweight=".715958pt" strokecolor="#606060">
                <v:path arrowok="t"/>
              </v:shape>
            </v:group>
            <v:group style="position:absolute;left:334;top:2277;width:2081;height:2" coordorigin="334,2277" coordsize="2081,2">
              <v:shape style="position:absolute;left:334;top:2277;width:2081;height:2" coordorigin="334,2277" coordsize="2081,0" path="m334,2277l2415,2277e" filled="f" stroked="t" strokeweight=".477306pt" strokecolor="#4F4F4F">
                <v:path arrowok="t"/>
              </v:shape>
            </v:group>
            <v:group style="position:absolute;left:2391;top:1776;width:2;height:512" coordorigin="2391,1776" coordsize="2,512">
              <v:shape style="position:absolute;left:2391;top:1776;width:2;height:512" coordorigin="2391,1776" coordsize="0,512" path="m2391,2289l2391,1776e" filled="f" stroked="t" strokeweight=".477306pt" strokecolor="#383838">
                <v:path arrowok="t"/>
              </v:shape>
            </v:group>
            <v:group style="position:absolute;left:1842;top:2281;width:1618;height:2" coordorigin="1842,2281" coordsize="1618,2">
              <v:shape style="position:absolute;left:1842;top:2281;width:1618;height:2" coordorigin="1842,2281" coordsize="1618,0" path="m1842,2281l3460,2281e" filled="f" stroked="t" strokeweight=".954611pt" strokecolor="#646464">
                <v:path arrowok="t"/>
              </v:shape>
            </v:group>
            <v:group style="position:absolute;left:3403;top:2279;width:515;height:2" coordorigin="3403,2279" coordsize="515,2">
              <v:shape style="position:absolute;left:3403;top:2279;width:515;height:2" coordorigin="3403,2279" coordsize="515,0" path="m3403,2279l3919,2279e" filled="f" stroked="t" strokeweight=".477306pt" strokecolor="#343434">
                <v:path arrowok="t"/>
              </v:shape>
            </v:group>
            <v:group style="position:absolute;left:3861;top:2281;width:831;height:2" coordorigin="3861,2281" coordsize="831,2">
              <v:shape style="position:absolute;left:3861;top:2281;width:831;height:2" coordorigin="3861,2281" coordsize="831,0" path="m3861,2281l4692,2281e" filled="f" stroked="t" strokeweight=".477306pt" strokecolor="#484848">
                <v:path arrowok="t"/>
              </v:shape>
            </v:group>
            <v:group style="position:absolute;left:4635;top:2284;width:2124;height:2" coordorigin="4635,2284" coordsize="2124,2">
              <v:shape style="position:absolute;left:4635;top:2284;width:2124;height:2" coordorigin="4635,2284" coordsize="2124,0" path="m4635,2284l6759,2284e" filled="f" stroked="t" strokeweight=".715958pt" strokecolor="#5B5B5B">
                <v:path arrowok="t"/>
              </v:shape>
            </v:group>
            <v:group style="position:absolute;left:6701;top:2284;width:1126;height:2" coordorigin="6701,2284" coordsize="1126,2">
              <v:shape style="position:absolute;left:6701;top:2284;width:1126;height:2" coordorigin="6701,2284" coordsize="1126,0" path="m6701,2284l7828,2284e" filled="f" stroked="t" strokeweight=".477306pt" strokecolor="#343434">
                <v:path arrowok="t"/>
              </v:shape>
            </v:group>
            <v:group style="position:absolute;left:7771;top:2286;width:4067;height:2" coordorigin="7771,2286" coordsize="4067,2">
              <v:shape style="position:absolute;left:7771;top:2286;width:4067;height:2" coordorigin="7771,2286" coordsize="4067,0" path="m7771,2286l11837,2286e" filled="f" stroked="t" strokeweight=".715958pt" strokecolor="#606060">
                <v:path arrowok="t"/>
              </v:shape>
            </v:group>
            <v:group style="position:absolute;left:334;top:2528;width:8062;height:2" coordorigin="334,2528" coordsize="8062,2">
              <v:shape style="position:absolute;left:334;top:2528;width:8062;height:2" coordorigin="334,2528" coordsize="8062,0" path="m334,2528l8396,2528e" filled="f" stroked="t" strokeweight=".715958pt" strokecolor="#606060">
                <v:path arrowok="t"/>
              </v:shape>
            </v:group>
            <v:group style="position:absolute;left:8339;top:2528;width:368;height:2" coordorigin="8339,2528" coordsize="368,2">
              <v:shape style="position:absolute;left:8339;top:2528;width:368;height:2" coordorigin="8339,2528" coordsize="368,0" path="m8339,2528l8706,2528e" filled="f" stroked="t" strokeweight=".477306pt" strokecolor="#2F2F2F">
                <v:path arrowok="t"/>
              </v:shape>
            </v:group>
            <v:group style="position:absolute;left:8649;top:2530;width:764;height:2" coordorigin="8649,2530" coordsize="764,2">
              <v:shape style="position:absolute;left:8649;top:2530;width:764;height:2" coordorigin="8649,2530" coordsize="764,0" path="m8649,2530l9412,2530e" filled="f" stroked="t" strokeweight=".477306pt" strokecolor="#4B4B4B">
                <v:path arrowok="t"/>
              </v:shape>
            </v:group>
            <v:group style="position:absolute;left:9355;top:2533;width:754;height:2" coordorigin="9355,2533" coordsize="754,2">
              <v:shape style="position:absolute;left:9355;top:2533;width:754;height:2" coordorigin="9355,2533" coordsize="754,0" path="m9355,2533l10109,2533e" filled="f" stroked="t" strokeweight=".477306pt" strokecolor="#343434">
                <v:path arrowok="t"/>
              </v:shape>
            </v:group>
            <v:group style="position:absolute;left:10052;top:2530;width:1785;height:2" coordorigin="10052,2530" coordsize="1785,2">
              <v:shape style="position:absolute;left:10052;top:2530;width:1785;height:2" coordorigin="10052,2530" coordsize="1785,0" path="m10052,2530l11837,2530e" filled="f" stroked="t" strokeweight=".715958pt" strokecolor="#646464">
                <v:path arrowok="t"/>
              </v:shape>
            </v:group>
            <v:group style="position:absolute;left:334;top:2767;width:11503;height:2" coordorigin="334,2767" coordsize="11503,2">
              <v:shape style="position:absolute;left:334;top:2767;width:11503;height:2" coordorigin="334,2767" coordsize="11503,0" path="m334,2767l11837,2767e" filled="f" stroked="t" strokeweight=".715958pt" strokecolor="#5B5B5B">
                <v:path arrowok="t"/>
              </v:shape>
            </v:group>
            <v:group style="position:absolute;left:3403;top:2767;width:1289;height:2" coordorigin="3403,2767" coordsize="1289,2">
              <v:shape style="position:absolute;left:3403;top:2767;width:1289;height:2" coordorigin="3403,2767" coordsize="1289,0" path="m3403,2767l4692,2767e" filled="f" stroked="t" strokeweight=".477306pt" strokecolor="#484848">
                <v:path arrowok="t"/>
              </v:shape>
            </v:group>
            <v:group style="position:absolute;left:5699;top:2770;width:3537;height:2" coordorigin="5699,2770" coordsize="3537,2">
              <v:shape style="position:absolute;left:5699;top:2770;width:3537;height:2" coordorigin="5699,2770" coordsize="3537,0" path="m5699,2770l9236,2770e" filled="f" stroked="t" strokeweight=".715958pt" strokecolor="#5B5B5B">
                <v:path arrowok="t"/>
              </v:shape>
            </v:group>
            <v:group style="position:absolute;left:9179;top:2772;width:931;height:2" coordorigin="9179,2772" coordsize="931,2">
              <v:shape style="position:absolute;left:9179;top:2772;width:931;height:2" coordorigin="9179,2772" coordsize="931,0" path="m9179,2772l10109,2772e" filled="f" stroked="t" strokeweight=".477306pt" strokecolor="#343434">
                <v:path arrowok="t"/>
              </v:shape>
            </v:group>
            <v:group style="position:absolute;left:334;top:3009;width:6425;height:2" coordorigin="334,3009" coordsize="6425,2">
              <v:shape style="position:absolute;left:334;top:3009;width:6425;height:2" coordorigin="334,3009" coordsize="6425,0" path="m334,3009l6759,3009e" filled="f" stroked="t" strokeweight=".715958pt" strokecolor="#575757">
                <v:path arrowok="t"/>
              </v:shape>
            </v:group>
            <v:group style="position:absolute;left:6701;top:3011;width:1126;height:2" coordorigin="6701,3011" coordsize="1126,2">
              <v:shape style="position:absolute;left:6701;top:3011;width:1126;height:2" coordorigin="6701,3011" coordsize="1126,0" path="m6701,3011l7828,3011e" filled="f" stroked="t" strokeweight=".477306pt" strokecolor="#3B3B3B">
                <v:path arrowok="t"/>
              </v:shape>
            </v:group>
            <v:group style="position:absolute;left:7694;top:3011;width:1542;height:2" coordorigin="7694,3011" coordsize="1542,2">
              <v:shape style="position:absolute;left:7694;top:3011;width:1542;height:2" coordorigin="7694,3011" coordsize="1542,0" path="m7694,3011l9236,3011e" filled="f" stroked="t" strokeweight=".954611pt" strokecolor="#676767">
                <v:path arrowok="t"/>
              </v:shape>
            </v:group>
            <v:group style="position:absolute;left:9179;top:3011;width:931;height:2" coordorigin="9179,3011" coordsize="931,2">
              <v:shape style="position:absolute;left:9179;top:3011;width:931;height:2" coordorigin="9179,3011" coordsize="931,0" path="m9179,3011l10109,3011e" filled="f" stroked="t" strokeweight=".477306pt" strokecolor="#383838">
                <v:path arrowok="t"/>
              </v:shape>
            </v:group>
            <v:group style="position:absolute;left:10052;top:3014;width:554;height:2" coordorigin="10052,3014" coordsize="554,2">
              <v:shape style="position:absolute;left:10052;top:3014;width:554;height:2" coordorigin="10052,3014" coordsize="554,0" path="m10052,3014l10606,3014e" filled="f" stroked="t" strokeweight=".477306pt" strokecolor="#545454">
                <v:path arrowok="t"/>
              </v:shape>
            </v:group>
            <v:group style="position:absolute;left:10439;top:3011;width:1399;height:2" coordorigin="10439,3011" coordsize="1399,2">
              <v:shape style="position:absolute;left:10439;top:3011;width:1399;height:2" coordorigin="10439,3011" coordsize="1399,0" path="m10439,3011l11837,3011e" filled="f" stroked="t" strokeweight=".954611pt" strokecolor="#676767">
                <v:path arrowok="t"/>
              </v:shape>
            </v:group>
            <v:group style="position:absolute;left:329;top:3253;width:7112;height:2" coordorigin="329,3253" coordsize="7112,2">
              <v:shape style="position:absolute;left:329;top:3253;width:7112;height:2" coordorigin="329,3253" coordsize="7112,0" path="m329,3253l7441,3253e" filled="f" stroked="t" strokeweight=".715958pt" strokecolor="#707070">
                <v:path arrowok="t"/>
              </v:shape>
            </v:group>
            <v:group style="position:absolute;left:341;top:1776;width:2;height:2734" coordorigin="341,1776" coordsize="2,2734">
              <v:shape style="position:absolute;left:341;top:1776;width:2;height:2734" coordorigin="341,1776" coordsize="0,2734" path="m341,4510l341,1776e" filled="f" stroked="t" strokeweight=".954611pt" strokecolor="#5B5B5B">
                <v:path arrowok="t"/>
              </v:shape>
            </v:group>
            <v:group style="position:absolute;left:7384;top:3251;width:444;height:2" coordorigin="7384,3251" coordsize="444,2">
              <v:shape style="position:absolute;left:7384;top:3251;width:444;height:2" coordorigin="7384,3251" coordsize="444,0" path="m7384,3251l7828,3251e" filled="f" stroked="t" strokeweight=".477306pt" strokecolor="#4F4F4F">
                <v:path arrowok="t"/>
              </v:shape>
            </v:group>
            <v:group style="position:absolute;left:7771;top:3253;width:625;height:2" coordorigin="7771,3253" coordsize="625,2">
              <v:shape style="position:absolute;left:7771;top:3253;width:625;height:2" coordorigin="7771,3253" coordsize="625,0" path="m7771,3253l8396,3253e" filled="f" stroked="t" strokeweight=".477306pt" strokecolor="#646464">
                <v:path arrowok="t"/>
              </v:shape>
            </v:group>
            <v:group style="position:absolute;left:8339;top:3253;width:1771;height:2" coordorigin="8339,3253" coordsize="1771,2">
              <v:shape style="position:absolute;left:8339;top:3253;width:1771;height:2" coordorigin="8339,3253" coordsize="1771,0" path="m8339,3253l10109,3253e" filled="f" stroked="t" strokeweight=".954611pt" strokecolor="#7C7C7C">
                <v:path arrowok="t"/>
              </v:shape>
            </v:group>
            <v:group style="position:absolute;left:10052;top:3253;width:554;height:2" coordorigin="10052,3253" coordsize="554,2">
              <v:shape style="position:absolute;left:10052;top:3253;width:554;height:2" coordorigin="10052,3253" coordsize="554,0" path="m10052,3253l10606,3253e" filled="f" stroked="t" strokeweight=".477306pt" strokecolor="#676767">
                <v:path arrowok="t"/>
              </v:shape>
            </v:group>
            <v:group style="position:absolute;left:10548;top:3253;width:1289;height:2" coordorigin="10548,3253" coordsize="1289,2">
              <v:shape style="position:absolute;left:10548;top:3253;width:1289;height:2" coordorigin="10548,3253" coordsize="1289,0" path="m10548,3253l11837,3253e" filled="f" stroked="t" strokeweight=".477306pt" strokecolor="#7C7C7C">
                <v:path arrowok="t"/>
              </v:shape>
            </v:group>
            <v:group style="position:absolute;left:329;top:3493;width:11508;height:2" coordorigin="329,3493" coordsize="11508,2">
              <v:shape style="position:absolute;left:329;top:3493;width:11508;height:2" coordorigin="329,3493" coordsize="11508,0" path="m329,3493l11837,3493e" filled="f" stroked="t" strokeweight=".715958pt" strokecolor="#707070">
                <v:path arrowok="t"/>
              </v:shape>
            </v:group>
            <v:group style="position:absolute;left:11830;top:3208;width:2;height:560" coordorigin="11830,3208" coordsize="2,560">
              <v:shape style="position:absolute;left:11830;top:3208;width:2;height:560" coordorigin="11830,3208" coordsize="0,560" path="m11830,3768l11830,3208e" filled="f" stroked="t" strokeweight=".477306pt" strokecolor="#444444">
                <v:path arrowok="t"/>
              </v:shape>
            </v:group>
            <v:group style="position:absolute;left:3900;top:3481;width:2;height:1015" coordorigin="3900,3481" coordsize="2,1015">
              <v:shape style="position:absolute;left:3900;top:3481;width:2;height:1015" coordorigin="3900,3481" coordsize="0,1015" path="m3900,4496l3900,3481e" filled="f" stroked="t" strokeweight=".715958pt" strokecolor="#4F4F4F">
                <v:path arrowok="t"/>
              </v:shape>
            </v:group>
            <v:group style="position:absolute;left:7021;top:3485;width:2;height:1010" coordorigin="7021,3485" coordsize="2,1010">
              <v:shape style="position:absolute;left:7021;top:3485;width:2;height:1010" coordorigin="7021,3485" coordsize="0,1010" path="m7021,4496l7021,3485e" filled="f" stroked="t" strokeweight=".715958pt" strokecolor="#4B4B4B">
                <v:path arrowok="t"/>
              </v:shape>
            </v:group>
            <v:group style="position:absolute;left:7007;top:3945;width:1360;height:2" coordorigin="7007,3945" coordsize="1360,2">
              <v:shape style="position:absolute;left:7007;top:3945;width:1360;height:2" coordorigin="7007,3945" coordsize="1360,0" path="m7007,3945l8367,3945e" filled="f" stroked="t" strokeweight=".238653pt" strokecolor="#383838">
                <v:path arrowok="t"/>
              </v:shape>
            </v:group>
            <v:group style="position:absolute;left:8367;top:3945;width:2210;height:2" coordorigin="8367,3945" coordsize="2210,2">
              <v:shape style="position:absolute;left:8367;top:3945;width:2210;height:2" coordorigin="8367,3945" coordsize="2210,0" path="m8367,3945l10577,3945e" filled="f" stroked="t" strokeweight=".238653pt" strokecolor="#000000">
                <v:path arrowok="t"/>
              </v:shape>
            </v:group>
            <v:group style="position:absolute;left:10577;top:3945;width:1251;height:2" coordorigin="10577,3945" coordsize="1251,2">
              <v:shape style="position:absolute;left:10577;top:3945;width:1251;height:2" coordorigin="10577,3945" coordsize="1251,0" path="m10577,3945l11828,3945e" filled="f" stroked="t" strokeweight=".238653pt" strokecolor="#444444">
                <v:path arrowok="t"/>
              </v:shape>
            </v:group>
            <v:group style="position:absolute;left:3895;top:4172;width:1962;height:2" coordorigin="3895,4172" coordsize="1962,2">
              <v:shape style="position:absolute;left:3895;top:4172;width:1962;height:2" coordorigin="3895,4172" coordsize="1962,0" path="m3895,4172l5857,4172e" filled="f" stroked="t" strokeweight=".954611pt" strokecolor="#606060">
                <v:path arrowok="t"/>
              </v:shape>
            </v:group>
            <v:group style="position:absolute;left:334;top:4484;width:983;height:2" coordorigin="334,4484" coordsize="983,2">
              <v:shape style="position:absolute;left:334;top:4484;width:983;height:2" coordorigin="334,4484" coordsize="983,0" path="m334,4484l1317,4484e" filled="f" stroked="t" strokeweight=".954611pt" strokecolor="#6B6B6B">
                <v:path arrowok="t"/>
              </v:shape>
            </v:group>
            <v:group style="position:absolute;left:1198;top:4484;width:1208;height:2" coordorigin="1198,4484" coordsize="1208,2">
              <v:shape style="position:absolute;left:1198;top:4484;width:1208;height:2" coordorigin="1198,4484" coordsize="1208,0" path="m1198,4484l2406,4484e" filled="f" stroked="t" strokeweight=".477306pt" strokecolor="#484848">
                <v:path arrowok="t"/>
              </v:shape>
            </v:group>
            <v:group style="position:absolute;left:2348;top:4486;width:563;height:2" coordorigin="2348,4486" coordsize="563,2">
              <v:shape style="position:absolute;left:2348;top:4486;width:563;height:2" coordorigin="2348,4486" coordsize="563,0" path="m2348,4486l2912,4486e" filled="f" stroked="t" strokeweight=".477306pt" strokecolor="#2B2B2B">
                <v:path arrowok="t"/>
              </v:shape>
            </v:group>
            <v:group style="position:absolute;left:2854;top:4486;width:873;height:2" coordorigin="2854,4486" coordsize="873,2">
              <v:shape style="position:absolute;left:2854;top:4486;width:873;height:2" coordorigin="2854,4486" coordsize="873,0" path="m2854,4486l3728,4486e" filled="f" stroked="t" strokeweight=".954611pt" strokecolor="#676767">
                <v:path arrowok="t"/>
              </v:shape>
            </v:group>
            <v:group style="position:absolute;left:2864;top:4481;width:4133;height:2" coordorigin="2864,4481" coordsize="4133,2">
              <v:shape style="position:absolute;left:2864;top:4481;width:4133;height:2" coordorigin="2864,4481" coordsize="4133,0" path="m2864,4481l6997,4481e" filled="f" stroked="t" strokeweight=".954611pt" strokecolor="#4B4B4B">
                <v:path arrowok="t"/>
              </v:shape>
            </v:group>
            <v:group style="position:absolute;left:4219;top:4481;width:764;height:2" coordorigin="4219,4481" coordsize="764,2">
              <v:shape style="position:absolute;left:4219;top:4481;width:764;height:2" coordorigin="4219,4481" coordsize="764,0" path="m4219,4481l4983,4481e" filled="f" stroked="t" strokeweight=".954611pt" strokecolor="#2B2B2B">
                <v:path arrowok="t"/>
              </v:shape>
            </v:group>
            <v:group style="position:absolute;left:6005;top:4488;width:5833;height:2" coordorigin="6005,4488" coordsize="5833,2">
              <v:shape style="position:absolute;left:6005;top:4488;width:5833;height:2" coordorigin="6005,4488" coordsize="5833,0" path="m6005,4488l11837,4488e" filled="f" stroked="t" strokeweight=".715958pt" strokecolor="#606060">
                <v:path arrowok="t"/>
              </v:shape>
            </v:group>
            <v:group style="position:absolute;left:334;top:4764;width:1499;height:2" coordorigin="334,4764" coordsize="1499,2">
              <v:shape style="position:absolute;left:334;top:4764;width:1499;height:2" coordorigin="334,4764" coordsize="1499,0" path="m334,4764l1833,4764e" filled="f" stroked="t" strokeweight=".954611pt" strokecolor="#646464">
                <v:path arrowok="t"/>
              </v:shape>
            </v:group>
            <v:group style="position:absolute;left:339;top:4438;width:2;height:354" coordorigin="339,4438" coordsize="2,354">
              <v:shape style="position:absolute;left:339;top:4438;width:2;height:354" coordorigin="339,4438" coordsize="0,354" path="m339,4792l339,4438e" filled="f" stroked="t" strokeweight=".477306pt" strokecolor="#343434">
                <v:path arrowok="t"/>
              </v:shape>
            </v:group>
            <v:group style="position:absolute;left:1675;top:4764;width:740;height:2" coordorigin="1675,4764" coordsize="740,2">
              <v:shape style="position:absolute;left:1675;top:4764;width:740;height:2" coordorigin="1675,4764" coordsize="740,0" path="m1675,4764l2415,4764e" filled="f" stroked="t" strokeweight=".477306pt" strokecolor="#444444">
                <v:path arrowok="t"/>
              </v:shape>
            </v:group>
            <v:group style="position:absolute;left:2391;top:4481;width:2;height:800" coordorigin="2391,4481" coordsize="2,800">
              <v:shape style="position:absolute;left:2391;top:4481;width:2;height:800" coordorigin="2391,4481" coordsize="0,800" path="m2391,5281l2391,4481e" filled="f" stroked="t" strokeweight=".477306pt" strokecolor="#2F2F2F">
                <v:path arrowok="t"/>
              </v:shape>
            </v:group>
            <v:group style="position:absolute;left:2344;top:4764;width:2348;height:2" coordorigin="2344,4764" coordsize="2348,2">
              <v:shape style="position:absolute;left:2344;top:4764;width:2348;height:2" coordorigin="2344,4764" coordsize="2348,0" path="m2344,4764l4692,4764e" filled="f" stroked="t" strokeweight=".715958pt" strokecolor="#606060">
                <v:path arrowok="t"/>
              </v:shape>
            </v:group>
            <v:group style="position:absolute;left:4635;top:4764;width:348;height:2" coordorigin="4635,4764" coordsize="348,2">
              <v:shape style="position:absolute;left:4635;top:4764;width:348;height:2" coordorigin="4635,4764" coordsize="348,0" path="m4635,4764l4983,4764e" filled="f" stroked="t" strokeweight=".477306pt" strokecolor="#2F2F2F">
                <v:path arrowok="t"/>
              </v:shape>
            </v:group>
            <v:group style="position:absolute;left:4926;top:4764;width:831;height:2" coordorigin="4926,4764" coordsize="831,2">
              <v:shape style="position:absolute;left:4926;top:4764;width:831;height:2" coordorigin="4926,4764" coordsize="831,0" path="m4926,4764l5756,4764e" filled="f" stroked="t" strokeweight=".477306pt" strokecolor="#484848">
                <v:path arrowok="t"/>
              </v:shape>
            </v:group>
            <v:group style="position:absolute;left:5508;top:4766;width:5098;height:2" coordorigin="5508,4766" coordsize="5098,2">
              <v:shape style="position:absolute;left:5508;top:4766;width:5098;height:2" coordorigin="5508,4766" coordsize="5098,0" path="m5508,4766l10606,4766e" filled="f" stroked="t" strokeweight=".954611pt" strokecolor="#606060">
                <v:path arrowok="t"/>
              </v:shape>
            </v:group>
            <v:group style="position:absolute;left:10548;top:4769;width:1289;height:2" coordorigin="10548,4769" coordsize="1289,2">
              <v:shape style="position:absolute;left:10548;top:4769;width:1289;height:2" coordorigin="10548,4769" coordsize="1289,0" path="m10548,4769l11837,4769e" filled="f" stroked="t" strokeweight=".477306pt" strokecolor="#575757">
                <v:path arrowok="t"/>
              </v:shape>
            </v:group>
            <v:group style="position:absolute;left:339;top:4721;width:2;height:311" coordorigin="339,4721" coordsize="2,311">
              <v:shape style="position:absolute;left:339;top:4721;width:2;height:311" coordorigin="339,4721" coordsize="0,311" path="m339,5032l339,4721e" filled="f" stroked="t" strokeweight=".477306pt" strokecolor="#1C1C1C">
                <v:path arrowok="t"/>
              </v:shape>
            </v:group>
            <v:group style="position:absolute;left:2387;top:5010;width:4372;height:2" coordorigin="2387,5010" coordsize="4372,2">
              <v:shape style="position:absolute;left:2387;top:5010;width:4372;height:2" coordorigin="2387,5010" coordsize="4372,0" path="m2387,5010l6759,5010e" filled="f" stroked="t" strokeweight=".715958pt" strokecolor="#5B5B5B">
                <v:path arrowok="t"/>
              </v:shape>
            </v:group>
            <v:group style="position:absolute;left:6701;top:5013;width:339;height:2" coordorigin="6701,5013" coordsize="339,2">
              <v:shape style="position:absolute;left:6701;top:5013;width:339;height:2" coordorigin="6701,5013" coordsize="339,0" path="m6701,5013l7040,5013e" filled="f" stroked="t" strokeweight=".477306pt" strokecolor="#444444">
                <v:path arrowok="t"/>
              </v:shape>
            </v:group>
            <v:group style="position:absolute;left:6983;top:5013;width:458;height:2" coordorigin="6983,5013" coordsize="458,2">
              <v:shape style="position:absolute;left:6983;top:5013;width:458;height:2" coordorigin="6983,5013" coordsize="458,0" path="m6983,5013l7441,5013e" filled="f" stroked="t" strokeweight=".477306pt" strokecolor="#2F2F2F">
                <v:path arrowok="t"/>
              </v:shape>
            </v:group>
            <v:group style="position:absolute;left:7384;top:5013;width:2029;height:2" coordorigin="7384,5013" coordsize="2029,2">
              <v:shape style="position:absolute;left:7384;top:5013;width:2029;height:2" coordorigin="7384,5013" coordsize="2029,0" path="m7384,5013l9412,5013e" filled="f" stroked="t" strokeweight=".954611pt" strokecolor="#646464">
                <v:path arrowok="t"/>
              </v:shape>
            </v:group>
            <v:group style="position:absolute;left:9355;top:5013;width:754;height:2" coordorigin="9355,5013" coordsize="754,2">
              <v:shape style="position:absolute;left:9355;top:5013;width:754;height:2" coordorigin="9355,5013" coordsize="754,0" path="m9355,5013l10109,5013e" filled="f" stroked="t" strokeweight=".477306pt" strokecolor="#383838">
                <v:path arrowok="t"/>
              </v:shape>
            </v:group>
            <v:group style="position:absolute;left:10052;top:5015;width:554;height:2" coordorigin="10052,5015" coordsize="554,2">
              <v:shape style="position:absolute;left:10052;top:5015;width:554;height:2" coordorigin="10052,5015" coordsize="554,0" path="m10052,5015l10606,5015e" filled="f" stroked="t" strokeweight=".477306pt" strokecolor="#4B4B4B">
                <v:path arrowok="t"/>
              </v:shape>
            </v:group>
            <v:group style="position:absolute;left:10396;top:5013;width:1441;height:2" coordorigin="10396,5013" coordsize="1441,2">
              <v:shape style="position:absolute;left:10396;top:5013;width:1441;height:2" coordorigin="10396,5013" coordsize="1441,0" path="m10396,5013l11837,5013e" filled="f" stroked="t" strokeweight=".954611pt" strokecolor="#676767">
                <v:path arrowok="t"/>
              </v:shape>
            </v:group>
            <v:group style="position:absolute;left:339;top:4974;width:2;height:306" coordorigin="339,4974" coordsize="2,306">
              <v:shape style="position:absolute;left:339;top:4974;width:2;height:306" coordorigin="339,4974" coordsize="0,306" path="m339,5281l339,4974e" filled="f" stroked="t" strokeweight=".477306pt" strokecolor="#343434">
                <v:path arrowok="t"/>
              </v:shape>
            </v:group>
            <v:group style="position:absolute;left:4959;top:4998;width:2;height:282" coordorigin="4959,4998" coordsize="2,282">
              <v:shape style="position:absolute;left:4959;top:4998;width:2;height:282" coordorigin="4959,4998" coordsize="0,282" path="m4959,5281l4959,4998e" filled="f" stroked="t" strokeweight=".477306pt" strokecolor="#343434">
                <v:path arrowok="t"/>
              </v:shape>
            </v:group>
            <v:group style="position:absolute;left:7799;top:4998;width:2;height:493" coordorigin="7799,4998" coordsize="2,493">
              <v:shape style="position:absolute;left:7799;top:4998;width:2;height:493" coordorigin="7799,4998" coordsize="0,493" path="m7799,5492l7799,4998e" filled="f" stroked="t" strokeweight=".238653pt" strokecolor="#6B6B6B">
                <v:path arrowok="t"/>
              </v:shape>
            </v:group>
            <v:group style="position:absolute;left:4954;top:5499;width:2487;height:2" coordorigin="4954,5499" coordsize="2487,2">
              <v:shape style="position:absolute;left:4954;top:5499;width:2487;height:2" coordorigin="4954,5499" coordsize="2487,0" path="m4954,5499l7441,5499e" filled="f" stroked="t" strokeweight=".477306pt" strokecolor="#4B4B4B">
                <v:path arrowok="t"/>
              </v:shape>
            </v:group>
            <v:group style="position:absolute;left:7370;top:5499;width:1866;height:2" coordorigin="7370,5499" coordsize="1866,2">
              <v:shape style="position:absolute;left:7370;top:5499;width:1866;height:2" coordorigin="7370,5499" coordsize="1866,0" path="m7370,5499l9236,5499e" filled="f" stroked="t" strokeweight=".954611pt" strokecolor="#606060">
                <v:path arrowok="t"/>
              </v:shape>
            </v:group>
            <v:group style="position:absolute;left:9179;top:5501;width:549;height:2" coordorigin="9179,5501" coordsize="549,2">
              <v:shape style="position:absolute;left:9179;top:5501;width:549;height:2" coordorigin="9179,5501" coordsize="549,0" path="m9179,5501l9727,5501e" filled="f" stroked="t" strokeweight=".477306pt" strokecolor="#3F3F3F">
                <v:path arrowok="t"/>
              </v:shape>
            </v:group>
            <v:group style="position:absolute;left:9670;top:5496;width:439;height:2" coordorigin="9670,5496" coordsize="439,2">
              <v:shape style="position:absolute;left:9670;top:5496;width:439;height:2" coordorigin="9670,5496" coordsize="439,0" path="m9670,5496l10109,5496e" filled="f" stroked="t" strokeweight=".715958pt" strokecolor="#545454">
                <v:path arrowok="t"/>
              </v:shape>
            </v:group>
            <v:group style="position:absolute;left:9966;top:5499;width:1871;height:2" coordorigin="9966,5499" coordsize="1871,2">
              <v:shape style="position:absolute;left:9966;top:5499;width:1871;height:2" coordorigin="9966,5499" coordsize="1871,0" path="m9966,5499l11837,5499e" filled="f" stroked="t" strokeweight=".954611pt" strokecolor="#707070">
                <v:path arrowok="t"/>
              </v:shape>
            </v:group>
            <v:group style="position:absolute;left:11832;top:5223;width:2;height:297" coordorigin="11832,5223" coordsize="2,297">
              <v:shape style="position:absolute;left:11832;top:5223;width:2;height:297" coordorigin="11832,5223" coordsize="0,297" path="m11832,5520l11832,5223e" filled="f" stroked="t" strokeweight=".477306pt" strokecolor="#4B4B4B">
                <v:path arrowok="t"/>
              </v:shape>
            </v:group>
            <v:group style="position:absolute;left:341;top:5190;width:2;height:1585" coordorigin="341,5190" coordsize="2,1585">
              <v:shape style="position:absolute;left:341;top:5190;width:2;height:1585" coordorigin="341,5190" coordsize="0,1585" path="m341,6775l341,5190e" filled="f" stroked="t" strokeweight=".954611pt" strokecolor="#606060">
                <v:path arrowok="t"/>
              </v:shape>
            </v:group>
            <v:group style="position:absolute;left:4962;top:5190;width:2;height:1585" coordorigin="4962,5190" coordsize="2,1585">
              <v:shape style="position:absolute;left:4962;top:5190;width:2;height:1585" coordorigin="4962,5190" coordsize="0,1585" path="m4962,6775l4962,5190e" filled="f" stroked="t" strokeweight=".954611pt" strokecolor="#5B5B5B">
                <v:path arrowok="t"/>
              </v:shape>
            </v:group>
            <v:group style="position:absolute;left:4950;top:5740;width:2091;height:2" coordorigin="4950,5740" coordsize="2091,2">
              <v:shape style="position:absolute;left:4950;top:5740;width:2091;height:2" coordorigin="4950,5740" coordsize="2091,0" path="m4950,5740l7040,5740e" filled="f" stroked="t" strokeweight=".954611pt" strokecolor="#606060">
                <v:path arrowok="t"/>
              </v:shape>
            </v:group>
            <v:group style="position:absolute;left:6983;top:5740;width:845;height:2" coordorigin="6983,5740" coordsize="845,2">
              <v:shape style="position:absolute;left:6983;top:5740;width:845;height:2" coordorigin="6983,5740" coordsize="845,0" path="m6983,5740l7828,5740e" filled="f" stroked="t" strokeweight=".477306pt" strokecolor="#2F2F2F">
                <v:path arrowok="t"/>
              </v:shape>
            </v:group>
            <v:group style="position:absolute;left:7771;top:5743;width:625;height:2" coordorigin="7771,5743" coordsize="625,2">
              <v:shape style="position:absolute;left:7771;top:5743;width:625;height:2" coordorigin="7771,5743" coordsize="625,0" path="m7771,5743l8396,5743e" filled="f" stroked="t" strokeweight=".715958pt" strokecolor="#4B4B4B">
                <v:path arrowok="t"/>
              </v:shape>
            </v:group>
            <v:group style="position:absolute;left:8339;top:5743;width:1494;height:2" coordorigin="8339,5743" coordsize="1494,2">
              <v:shape style="position:absolute;left:8339;top:5743;width:1494;height:2" coordorigin="8339,5743" coordsize="1494,0" path="m8339,5743l9832,5743e" filled="f" stroked="t" strokeweight=".954611pt" strokecolor="#676767">
                <v:path arrowok="t"/>
              </v:shape>
            </v:group>
            <v:group style="position:absolute;left:9670;top:5745;width:2167;height:2" coordorigin="9670,5745" coordsize="2167,2">
              <v:shape style="position:absolute;left:9670;top:5745;width:2167;height:2" coordorigin="9670,5745" coordsize="2167,0" path="m9670,5745l11837,5745e" filled="f" stroked="t" strokeweight=".715958pt" strokecolor="#4F4F4F">
                <v:path arrowok="t"/>
              </v:shape>
            </v:group>
            <v:group style="position:absolute;left:4950;top:5982;width:2993;height:2" coordorigin="4950,5982" coordsize="2993,2">
              <v:shape style="position:absolute;left:4950;top:5982;width:2993;height:2" coordorigin="4950,5982" coordsize="2993,0" path="m4950,5982l7942,5982e" filled="f" stroked="t" strokeweight=".715958pt" strokecolor="#5B5B5B">
                <v:path arrowok="t"/>
              </v:shape>
            </v:group>
            <v:group style="position:absolute;left:7771;top:5985;width:625;height:2" coordorigin="7771,5985" coordsize="625,2">
              <v:shape style="position:absolute;left:7771;top:5985;width:625;height:2" coordorigin="7771,5985" coordsize="625,0" path="m7771,5985l8396,5985e" filled="f" stroked="t" strokeweight=".477306pt" strokecolor="#484848">
                <v:path arrowok="t"/>
              </v:shape>
            </v:group>
            <v:group style="position:absolute;left:8339;top:5985;width:368;height:2" coordorigin="8339,5985" coordsize="368,2">
              <v:shape style="position:absolute;left:8339;top:5985;width:368;height:2" coordorigin="8339,5985" coordsize="368,0" path="m8339,5985l8706,5985e" filled="f" stroked="t" strokeweight=".477306pt" strokecolor="#282828">
                <v:path arrowok="t"/>
              </v:shape>
            </v:group>
            <v:group style="position:absolute;left:8649;top:5985;width:358;height:2" coordorigin="8649,5985" coordsize="358,2">
              <v:shape style="position:absolute;left:8649;top:5985;width:358;height:2" coordorigin="8649,5985" coordsize="358,0" path="m8649,5985l9007,5985e" filled="f" stroked="t" strokeweight=".477306pt" strokecolor="#3B3B3B">
                <v:path arrowok="t"/>
              </v:shape>
            </v:group>
            <v:group style="position:absolute;left:8907;top:5982;width:1699;height:2" coordorigin="8907,5982" coordsize="1699,2">
              <v:shape style="position:absolute;left:8907;top:5982;width:1699;height:2" coordorigin="8907,5982" coordsize="1699,0" path="m8907,5982l10606,5982e" filled="f" stroked="t" strokeweight=".954611pt" strokecolor="#676767">
                <v:path arrowok="t"/>
              </v:shape>
            </v:group>
            <v:group style="position:absolute;left:10548;top:5985;width:1289;height:2" coordorigin="10548,5985" coordsize="1289,2">
              <v:shape style="position:absolute;left:10548;top:5985;width:1289;height:2" coordorigin="10548,5985" coordsize="1289,0" path="m10548,5985l11837,5985e" filled="f" stroked="t" strokeweight=".477306pt" strokecolor="#4F4F4F">
                <v:path arrowok="t"/>
              </v:shape>
            </v:group>
            <v:group style="position:absolute;left:2391;top:5420;width:2;height:823" coordorigin="2391,5420" coordsize="2,823">
              <v:shape style="position:absolute;left:2391;top:5420;width:2;height:823" coordorigin="2391,5420" coordsize="0,823" path="m2391,6243l2391,5420e" filled="f" stroked="t" strokeweight=".954611pt" strokecolor="#5B5B5B">
                <v:path arrowok="t"/>
              </v:shape>
            </v:group>
            <v:group style="position:absolute;left:2382;top:6224;width:673;height:2" coordorigin="2382,6224" coordsize="673,2">
              <v:shape style="position:absolute;left:2382;top:6224;width:673;height:2" coordorigin="2382,6224" coordsize="673,0" path="m2382,6224l3055,6224e" filled="f" stroked="t" strokeweight=".954611pt" strokecolor="#575757">
                <v:path arrowok="t"/>
              </v:shape>
            </v:group>
            <v:group style="position:absolute;left:2854;top:6224;width:606;height:2" coordorigin="2854,6224" coordsize="606,2">
              <v:shape style="position:absolute;left:2854;top:6224;width:606;height:2" coordorigin="2854,6224" coordsize="606,0" path="m2854,6224l3460,6224e" filled="f" stroked="t" strokeweight=".477306pt" strokecolor="#484848">
                <v:path arrowok="t"/>
              </v:shape>
            </v:group>
            <v:group style="position:absolute;left:3403;top:6224;width:515;height:2" coordorigin="3403,6224" coordsize="515,2">
              <v:shape style="position:absolute;left:3403;top:6224;width:515;height:2" coordorigin="3403,6224" coordsize="515,0" path="m3403,6224l3919,6224e" filled="f" stroked="t" strokeweight=".477306pt" strokecolor="#2F2F2F">
                <v:path arrowok="t"/>
              </v:shape>
            </v:group>
            <v:group style="position:absolute;left:3861;top:6226;width:5374;height:2" coordorigin="3861,6226" coordsize="5374,2">
              <v:shape style="position:absolute;left:3861;top:6226;width:5374;height:2" coordorigin="3861,6226" coordsize="5374,0" path="m3861,6226l9236,6226e" filled="f" stroked="t" strokeweight=".715958pt" strokecolor="#5B5B5B">
                <v:path arrowok="t"/>
              </v:shape>
            </v:group>
            <v:group style="position:absolute;left:9179;top:6229;width:931;height:2" coordorigin="9179,6229" coordsize="931,2">
              <v:shape style="position:absolute;left:9179;top:6229;width:931;height:2" coordorigin="9179,6229" coordsize="931,0" path="m9179,6229l10109,6229e" filled="f" stroked="t" strokeweight=".477306pt" strokecolor="#383838">
                <v:path arrowok="t"/>
              </v:shape>
            </v:group>
            <v:group style="position:absolute;left:10052;top:6226;width:1780;height:2" coordorigin="10052,6226" coordsize="1780,2">
              <v:shape style="position:absolute;left:10052;top:6226;width:1780;height:2" coordorigin="10052,6226" coordsize="1780,0" path="m10052,6226l11832,6226e" filled="f" stroked="t" strokeweight=".954611pt" strokecolor="#6B6B6B">
                <v:path arrowok="t"/>
              </v:shape>
            </v:group>
            <v:group style="position:absolute;left:749;top:6463;width:983;height:2" coordorigin="749,6463" coordsize="983,2">
              <v:shape style="position:absolute;left:749;top:6463;width:983;height:2" coordorigin="749,6463" coordsize="983,0" path="m749,6463l1733,6463e" filled="f" stroked="t" strokeweight=".477306pt" strokecolor="#3F3F3F">
                <v:path arrowok="t"/>
              </v:shape>
            </v:group>
            <v:group style="position:absolute;left:754;top:6466;width:3938;height:2" coordorigin="754,6466" coordsize="3938,2">
              <v:shape style="position:absolute;left:754;top:6466;width:3938;height:2" coordorigin="754,6466" coordsize="3938,0" path="m754,6466l4692,6466e" filled="f" stroked="t" strokeweight=".715958pt" strokecolor="#5B5B5B">
                <v:path arrowok="t"/>
              </v:shape>
            </v:group>
            <v:group style="position:absolute;left:4635;top:6468;width:358;height:2" coordorigin="4635,6468" coordsize="358,2">
              <v:shape style="position:absolute;left:4635;top:6468;width:358;height:2" coordorigin="4635,6468" coordsize="358,0" path="m4635,6468l4993,6468e" filled="f" stroked="t" strokeweight=".477306pt" strokecolor="#383838">
                <v:path arrowok="t"/>
              </v:shape>
            </v:group>
            <v:group style="position:absolute;left:4921;top:6468;width:2520;height:2" coordorigin="4921,6468" coordsize="2520,2">
              <v:shape style="position:absolute;left:4921;top:6468;width:2520;height:2" coordorigin="4921,6468" coordsize="2520,0" path="m4921,6468l7441,6468e" filled="f" stroked="t" strokeweight=".715958pt" strokecolor="#575757">
                <v:path arrowok="t"/>
              </v:shape>
            </v:group>
            <v:group style="position:absolute;left:7384;top:6468;width:444;height:2" coordorigin="7384,6468" coordsize="444,2">
              <v:shape style="position:absolute;left:7384;top:6468;width:444;height:2" coordorigin="7384,6468" coordsize="444,0" path="m7384,6468l7828,6468e" filled="f" stroked="t" strokeweight=".477306pt" strokecolor="#383838">
                <v:path arrowok="t"/>
              </v:shape>
            </v:group>
            <v:group style="position:absolute;left:7771;top:6471;width:1823;height:2" coordorigin="7771,6471" coordsize="1823,2">
              <v:shape style="position:absolute;left:7771;top:6471;width:1823;height:2" coordorigin="7771,6471" coordsize="1823,0" path="m7771,6471l9594,6471e" filled="f" stroked="t" strokeweight=".954611pt" strokecolor="#676767">
                <v:path arrowok="t"/>
              </v:shape>
            </v:group>
            <v:group style="position:absolute;left:9527;top:6471;width:1079;height:2" coordorigin="9527,6471" coordsize="1079,2">
              <v:shape style="position:absolute;left:9527;top:6471;width:1079;height:2" coordorigin="9527,6471" coordsize="1079,0" path="m9527,6471l10606,6471e" filled="f" stroked="t" strokeweight=".477306pt" strokecolor="#4B4B4B">
                <v:path arrowok="t"/>
              </v:shape>
            </v:group>
            <v:group style="position:absolute;left:10396;top:6468;width:1446;height:2" coordorigin="10396,6468" coordsize="1446,2">
              <v:shape style="position:absolute;left:10396;top:6468;width:1446;height:2" coordorigin="10396,6468" coordsize="1446,0" path="m10396,6468l11842,6468e" filled="f" stroked="t" strokeweight=".715958pt" strokecolor="#6B6B6B">
                <v:path arrowok="t"/>
              </v:shape>
            </v:group>
            <v:group style="position:absolute;left:7799;top:6454;width:2;height:57" coordorigin="7799,6454" coordsize="2,57">
              <v:shape style="position:absolute;left:7799;top:6454;width:2;height:57" coordorigin="7799,6454" coordsize="0,57" path="m7799,6511l7799,6454e" filled="f" stroked="t" strokeweight=".238653pt" strokecolor="#444444">
                <v:path arrowok="t"/>
              </v:shape>
            </v:group>
            <v:group style="position:absolute;left:7799;top:6511;width:2;height:235" coordorigin="7799,6511" coordsize="2,235">
              <v:shape style="position:absolute;left:7799;top:6511;width:2;height:235" coordorigin="7799,6511" coordsize="0,235" path="m7799,6746l7799,6511e" filled="f" stroked="t" strokeweight=".238653pt" strokecolor="#000000">
                <v:path arrowok="t"/>
              </v:shape>
            </v:group>
            <v:group style="position:absolute;left:2377;top:6940;width:1083;height:2" coordorigin="2377,6940" coordsize="1083,2">
              <v:shape style="position:absolute;left:2377;top:6940;width:1083;height:2" coordorigin="2377,6940" coordsize="1083,0" path="m2377,6940l3460,6940e" filled="f" stroked="t" strokeweight=".477306pt" strokecolor="#484848">
                <v:path arrowok="t"/>
              </v:shape>
            </v:group>
            <v:group style="position:absolute;left:3341;top:6940;width:1432;height:2" coordorigin="3341,6940" coordsize="1432,2">
              <v:shape style="position:absolute;left:3341;top:6940;width:1432;height:2" coordorigin="3341,6940" coordsize="1432,0" path="m3341,6940l4773,6940e" filled="f" stroked="t" strokeweight=".954611pt" strokecolor="#676767">
                <v:path arrowok="t"/>
              </v:shape>
            </v:group>
            <v:group style="position:absolute;left:4635;top:6942;width:1427;height:2" coordorigin="4635,6942" coordsize="1427,2">
              <v:shape style="position:absolute;left:4635;top:6942;width:1427;height:2" coordorigin="4635,6942" coordsize="1427,0" path="m4635,6942l6062,6942e" filled="f" stroked="t" strokeweight=".477306pt" strokecolor="#484848">
                <v:path arrowok="t"/>
              </v:shape>
            </v:group>
            <v:group style="position:absolute;left:4959;top:6717;width:2;height:474" coordorigin="4959,6717" coordsize="2,474">
              <v:shape style="position:absolute;left:4959;top:6717;width:2;height:474" coordorigin="4959,6717" coordsize="0,474" path="m4959,7191l4959,6717e" filled="f" stroked="t" strokeweight=".477306pt" strokecolor="#3B3B3B">
                <v:path arrowok="t"/>
              </v:shape>
            </v:group>
            <v:group style="position:absolute;left:5995;top:6940;width:1871;height:2" coordorigin="5995,6940" coordsize="1871,2">
              <v:shape style="position:absolute;left:5995;top:6940;width:1871;height:2" coordorigin="5995,6940" coordsize="1871,0" path="m5995,6940l7866,6940e" filled="f" stroked="t" strokeweight=".954611pt" strokecolor="#646464">
                <v:path arrowok="t"/>
              </v:shape>
            </v:group>
            <v:group style="position:absolute;left:7799;top:6746;width:2;height:431" coordorigin="7799,6746" coordsize="2,431">
              <v:shape style="position:absolute;left:7799;top:6746;width:2;height:431" coordorigin="7799,6746" coordsize="0,431" path="m7799,7177l7799,6746e" filled="f" stroked="t" strokeweight=".238653pt" strokecolor="#676767">
                <v:path arrowok="t"/>
              </v:shape>
            </v:group>
            <v:group style="position:absolute;left:7771;top:6942;width:625;height:2" coordorigin="7771,6942" coordsize="625,2">
              <v:shape style="position:absolute;left:7771;top:6942;width:625;height:2" coordorigin="7771,6942" coordsize="625,0" path="m7771,6942l8396,6942e" filled="f" stroked="t" strokeweight=".477306pt" strokecolor="#4F4F4F">
                <v:path arrowok="t"/>
              </v:shape>
            </v:group>
            <v:group style="position:absolute;left:8339;top:6942;width:668;height:2" coordorigin="8339,6942" coordsize="668,2">
              <v:shape style="position:absolute;left:8339;top:6942;width:668;height:2" coordorigin="8339,6942" coordsize="668,0" path="m8339,6942l9007,6942e" filled="f" stroked="t" strokeweight=".477306pt" strokecolor="#343434">
                <v:path arrowok="t"/>
              </v:shape>
            </v:group>
            <v:group style="position:absolute;left:8949;top:6940;width:1656;height:2" coordorigin="8949,6940" coordsize="1656,2">
              <v:shape style="position:absolute;left:8949;top:6940;width:1656;height:2" coordorigin="8949,6940" coordsize="1656,0" path="m8949,6940l10606,6940e" filled="f" stroked="t" strokeweight=".954611pt" strokecolor="#676767">
                <v:path arrowok="t"/>
              </v:shape>
            </v:group>
            <v:group style="position:absolute;left:10548;top:6942;width:1293;height:2" coordorigin="10548,6942" coordsize="1293,2">
              <v:shape style="position:absolute;left:10548;top:6942;width:1293;height:2" coordorigin="10548,6942" coordsize="1293,0" path="m10548,6942l11842,6942e" filled="f" stroked="t" strokeweight=".477306pt" strokecolor="#545454">
                <v:path arrowok="t"/>
              </v:shape>
            </v:group>
            <v:group style="position:absolute;left:2387;top:7182;width:3370;height:2" coordorigin="2387,7182" coordsize="3370,2">
              <v:shape style="position:absolute;left:2387;top:7182;width:3370;height:2" coordorigin="2387,7182" coordsize="3370,0" path="m2387,7182l5756,7182e" filled="f" stroked="t" strokeweight=".715958pt" strokecolor="#575757">
                <v:path arrowok="t"/>
              </v:shape>
            </v:group>
            <v:group style="position:absolute;left:5699;top:7182;width:1060;height:2" coordorigin="5699,7182" coordsize="1060,2">
              <v:shape style="position:absolute;left:5699;top:7182;width:1060;height:2" coordorigin="5699,7182" coordsize="1060,0" path="m5699,7182l6759,7182e" filled="f" stroked="t" strokeweight=".477306pt" strokecolor="#343434">
                <v:path arrowok="t"/>
              </v:shape>
            </v:group>
            <v:group style="position:absolute;left:6701;top:7184;width:5136;height:2" coordorigin="6701,7184" coordsize="5136,2">
              <v:shape style="position:absolute;left:6701;top:7184;width:5136;height:2" coordorigin="6701,7184" coordsize="5136,0" path="m6701,7184l11837,7184e" filled="f" stroked="t" strokeweight=".715958pt" strokecolor="#5B5B5B">
                <v:path arrowok="t"/>
              </v:shape>
            </v:group>
            <v:group style="position:absolute;left:8339;top:7182;width:668;height:2" coordorigin="8339,7182" coordsize="668,2">
              <v:shape style="position:absolute;left:8339;top:7182;width:668;height:2" coordorigin="8339,7182" coordsize="668,0" path="m8339,7182l9007,7182e" filled="f" stroked="t" strokeweight=".477306pt" strokecolor="#2B2B2B">
                <v:path arrowok="t"/>
              </v:shape>
            </v:group>
            <v:group style="position:absolute;left:8949;top:7182;width:286;height:2" coordorigin="8949,7182" coordsize="286,2">
              <v:shape style="position:absolute;left:8949;top:7182;width:286;height:2" coordorigin="8949,7182" coordsize="286,0" path="m8949,7182l9236,7182e" filled="f" stroked="t" strokeweight=".477306pt" strokecolor="#4F4F4F">
                <v:path arrowok="t"/>
              </v:shape>
            </v:group>
            <v:group style="position:absolute;left:325;top:7419;width:5432;height:2" coordorigin="325,7419" coordsize="5432,2">
              <v:shape style="position:absolute;left:325;top:7419;width:5432;height:2" coordorigin="325,7419" coordsize="5432,0" path="m325,7419l5756,7419e" filled="f" stroked="t" strokeweight=".954611pt" strokecolor="#5B5B5B">
                <v:path arrowok="t"/>
              </v:shape>
            </v:group>
            <v:group style="position:absolute;left:5699;top:7421;width:1060;height:2" coordorigin="5699,7421" coordsize="1060,2">
              <v:shape style="position:absolute;left:5699;top:7421;width:1060;height:2" coordorigin="5699,7421" coordsize="1060,0" path="m5699,7421l6759,7421e" filled="f" stroked="t" strokeweight=".477306pt" strokecolor="#383838">
                <v:path arrowok="t"/>
              </v:shape>
            </v:group>
            <v:group style="position:absolute;left:6701;top:7423;width:339;height:2" coordorigin="6701,7423" coordsize="339,2">
              <v:shape style="position:absolute;left:6701;top:7423;width:339;height:2" coordorigin="6701,7423" coordsize="339,0" path="m6701,7423l7040,7423e" filled="f" stroked="t" strokeweight=".715958pt" strokecolor="#4F4F4F">
                <v:path arrowok="t"/>
              </v:shape>
            </v:group>
            <v:group style="position:absolute;left:6983;top:7426;width:458;height:2" coordorigin="6983,7426" coordsize="458,2">
              <v:shape style="position:absolute;left:6983;top:7426;width:458;height:2" coordorigin="6983,7426" coordsize="458,0" path="m6983,7426l7441,7426e" filled="f" stroked="t" strokeweight=".477306pt" strokecolor="#383838">
                <v:path arrowok="t"/>
              </v:shape>
            </v:group>
            <v:group style="position:absolute;left:7384;top:7423;width:1322;height:2" coordorigin="7384,7423" coordsize="1322,2">
              <v:shape style="position:absolute;left:7384;top:7423;width:1322;height:2" coordorigin="7384,7423" coordsize="1322,0" path="m7384,7423l8706,7423e" filled="f" stroked="t" strokeweight=".954611pt" strokecolor="#646464">
                <v:path arrowok="t"/>
              </v:shape>
            </v:group>
            <v:group style="position:absolute;left:8649;top:7423;width:1079;height:2" coordorigin="8649,7423" coordsize="1079,2">
              <v:shape style="position:absolute;left:8649;top:7423;width:1079;height:2" coordorigin="8649,7423" coordsize="1079,0" path="m8649,7423l9727,7423e" filled="f" stroked="t" strokeweight=".477306pt" strokecolor="#4B4B4B">
                <v:path arrowok="t"/>
              </v:shape>
            </v:group>
            <v:group style="position:absolute;left:9670;top:7426;width:439;height:2" coordorigin="9670,7426" coordsize="439,2">
              <v:shape style="position:absolute;left:9670;top:7426;width:439;height:2" coordorigin="9670,7426" coordsize="439,0" path="m9670,7426l10109,7426e" filled="f" stroked="t" strokeweight=".477306pt" strokecolor="#2F2F2F">
                <v:path arrowok="t"/>
              </v:shape>
            </v:group>
            <v:group style="position:absolute;left:10052;top:7423;width:1785;height:2" coordorigin="10052,7423" coordsize="1785,2">
              <v:shape style="position:absolute;left:10052;top:7423;width:1785;height:2" coordorigin="10052,7423" coordsize="1785,0" path="m10052,7423l11837,7423e" filled="f" stroked="t" strokeweight=".954611pt" strokecolor="#676767">
                <v:path arrowok="t"/>
              </v:shape>
            </v:group>
            <v:group style="position:absolute;left:11832;top:7378;width:2;height:541" coordorigin="11832,7378" coordsize="2,541">
              <v:shape style="position:absolute;left:11832;top:7378;width:2;height:541" coordorigin="11832,7378" coordsize="0,541" path="m11832,7919l11832,7378e" filled="f" stroked="t" strokeweight=".477306pt" strokecolor="#3F3F3F">
                <v:path arrowok="t"/>
              </v:shape>
            </v:group>
            <v:group style="position:absolute;left:325;top:7897;width:2091;height:2" coordorigin="325,7897" coordsize="2091,2">
              <v:shape style="position:absolute;left:325;top:7897;width:2091;height:2" coordorigin="325,7897" coordsize="2091,0" path="m325,7897l2415,7897e" filled="f" stroked="t" strokeweight=".954611pt" strokecolor="#646464">
                <v:path arrowok="t"/>
              </v:shape>
            </v:group>
            <v:group style="position:absolute;left:2344;top:7895;width:568;height:2" coordorigin="2344,7895" coordsize="568,2">
              <v:shape style="position:absolute;left:2344;top:7895;width:568;height:2" coordorigin="2344,7895" coordsize="568,0" path="m2344,7895l2912,7895e" filled="f" stroked="t" strokeweight=".477306pt" strokecolor="#343434">
                <v:path arrowok="t"/>
              </v:shape>
            </v:group>
            <v:group style="position:absolute;left:2854;top:7897;width:2129;height:2" coordorigin="2854,7897" coordsize="2129,2">
              <v:shape style="position:absolute;left:2854;top:7897;width:2129;height:2" coordorigin="2854,7897" coordsize="2129,0" path="m2854,7897l4983,7897e" filled="f" stroked="t" strokeweight=".954611pt" strokecolor="#606060">
                <v:path arrowok="t"/>
              </v:shape>
            </v:group>
            <v:group style="position:absolute;left:4926;top:7897;width:831;height:2" coordorigin="4926,7897" coordsize="831,2">
              <v:shape style="position:absolute;left:4926;top:7897;width:831;height:2" coordorigin="4926,7897" coordsize="831,0" path="m4926,7897l5756,7897e" filled="f" stroked="t" strokeweight=".477306pt" strokecolor="#4B4B4B">
                <v:path arrowok="t"/>
              </v:shape>
            </v:group>
            <v:group style="position:absolute;left:5503;top:7897;width:2449;height:2" coordorigin="5503,7897" coordsize="2449,2">
              <v:shape style="position:absolute;left:5503;top:7897;width:2449;height:2" coordorigin="5503,7897" coordsize="2449,0" path="m5503,7897l7952,7897e" filled="f" stroked="t" strokeweight=".954611pt" strokecolor="#606060">
                <v:path arrowok="t"/>
              </v:shape>
            </v:group>
            <v:group style="position:absolute;left:7771;top:7900;width:625;height:2" coordorigin="7771,7900" coordsize="625,2">
              <v:shape style="position:absolute;left:7771;top:7900;width:625;height:2" coordorigin="7771,7900" coordsize="625,0" path="m7771,7900l8396,7900e" filled="f" stroked="t" strokeweight=".477306pt" strokecolor="#4B4B4B">
                <v:path arrowok="t"/>
              </v:shape>
            </v:group>
            <v:group style="position:absolute;left:8339;top:7900;width:668;height:2" coordorigin="8339,7900" coordsize="668,2">
              <v:shape style="position:absolute;left:8339;top:7900;width:668;height:2" coordorigin="8339,7900" coordsize="668,0" path="m8339,7900l9007,7900e" filled="f" stroked="t" strokeweight=".477306pt" strokecolor="#343434">
                <v:path arrowok="t"/>
              </v:shape>
            </v:group>
            <v:group style="position:absolute;left:8949;top:7897;width:1656;height:2" coordorigin="8949,7897" coordsize="1656,2">
              <v:shape style="position:absolute;left:8949;top:7897;width:1656;height:2" coordorigin="8949,7897" coordsize="1656,0" path="m8949,7897l10606,7897e" filled="f" stroked="t" strokeweight=".954611pt" strokecolor="#646464">
                <v:path arrowok="t"/>
              </v:shape>
            </v:group>
            <v:group style="position:absolute;left:10548;top:7900;width:1289;height:2" coordorigin="10548,7900" coordsize="1289,2">
              <v:shape style="position:absolute;left:10548;top:7900;width:1289;height:2" coordorigin="10548,7900" coordsize="1289,0" path="m10548,7900l11837,7900e" filled="f" stroked="t" strokeweight=".477306pt" strokecolor="#484848">
                <v:path arrowok="t"/>
              </v:shape>
            </v:group>
            <v:group style="position:absolute;left:4974;top:7890;width:2;height:512" coordorigin="4974,7890" coordsize="2,512">
              <v:shape style="position:absolute;left:4974;top:7890;width:2;height:512" coordorigin="4974,7890" coordsize="0,512" path="m4974,8402l4974,7890e" filled="f" stroked="t" strokeweight="1.431917pt" strokecolor="#575757">
                <v:path arrowok="t"/>
              </v:shape>
            </v:group>
            <v:group style="position:absolute;left:4950;top:8146;width:4463;height:2" coordorigin="4950,8146" coordsize="4463,2">
              <v:shape style="position:absolute;left:4950;top:8146;width:4463;height:2" coordorigin="4950,8146" coordsize="4463,0" path="m4950,8146l9412,8146e" filled="f" stroked="t" strokeweight=".715958pt" strokecolor="#5B5B5B">
                <v:path arrowok="t"/>
              </v:shape>
            </v:group>
            <v:group style="position:absolute;left:9355;top:8144;width:754;height:2" coordorigin="9355,8144" coordsize="754,2">
              <v:shape style="position:absolute;left:9355;top:8144;width:754;height:2" coordorigin="9355,8144" coordsize="754,0" path="m9355,8144l10109,8144e" filled="f" stroked="t" strokeweight=".477306pt" strokecolor="#343434">
                <v:path arrowok="t"/>
              </v:shape>
            </v:group>
            <v:group style="position:absolute;left:10052;top:8146;width:554;height:2" coordorigin="10052,8146" coordsize="554,2">
              <v:shape style="position:absolute;left:10052;top:8146;width:554;height:2" coordorigin="10052,8146" coordsize="554,0" path="m10052,8146l10606,8146e" filled="f" stroked="t" strokeweight=".477306pt" strokecolor="#575757">
                <v:path arrowok="t"/>
              </v:shape>
            </v:group>
            <v:group style="position:absolute;left:10491;top:8144;width:1346;height:2" coordorigin="10491,8144" coordsize="1346,2">
              <v:shape style="position:absolute;left:10491;top:8144;width:1346;height:2" coordorigin="10491,8144" coordsize="1346,0" path="m10491,8144l11837,8144e" filled="f" stroked="t" strokeweight=".954611pt" strokecolor="#6B6B6B">
                <v:path arrowok="t"/>
              </v:shape>
            </v:group>
            <v:group style="position:absolute;left:11832;top:7847;width:2;height:1633" coordorigin="11832,7847" coordsize="2,1633">
              <v:shape style="position:absolute;left:11832;top:7847;width:2;height:1633" coordorigin="11832,7847" coordsize="0,1633" path="m11832,9480l11832,7847e" filled="f" stroked="t" strokeweight=".715958pt" strokecolor="#606060">
                <v:path arrowok="t"/>
              </v:shape>
            </v:group>
            <v:group style="position:absolute;left:4950;top:8381;width:1809;height:2" coordorigin="4950,8381" coordsize="1809,2">
              <v:shape style="position:absolute;left:4950;top:8381;width:1809;height:2" coordorigin="4950,8381" coordsize="1809,0" path="m4950,8381l6759,8381e" filled="f" stroked="t" strokeweight=".954611pt" strokecolor="#646464">
                <v:path arrowok="t"/>
              </v:shape>
            </v:group>
            <v:group style="position:absolute;left:6701;top:8383;width:1126;height:2" coordorigin="6701,8383" coordsize="1126,2">
              <v:shape style="position:absolute;left:6701;top:8383;width:1126;height:2" coordorigin="6701,8383" coordsize="1126,0" path="m6701,8383l7828,8383e" filled="f" stroked="t" strokeweight=".477306pt" strokecolor="#383838">
                <v:path arrowok="t"/>
              </v:shape>
            </v:group>
            <v:group style="position:absolute;left:7771;top:8386;width:1957;height:2" coordorigin="7771,8386" coordsize="1957,2">
              <v:shape style="position:absolute;left:7771;top:8386;width:1957;height:2" coordorigin="7771,8386" coordsize="1957,0" path="m7771,8386l9727,8386e" filled="f" stroked="t" strokeweight=".954611pt" strokecolor="#676767">
                <v:path arrowok="t"/>
              </v:shape>
            </v:group>
            <v:group style="position:absolute;left:9670;top:8383;width:439;height:2" coordorigin="9670,8383" coordsize="439,2">
              <v:shape style="position:absolute;left:9670;top:8383;width:439;height:2" coordorigin="9670,8383" coordsize="439,0" path="m9670,8383l10109,8383e" filled="f" stroked="t" strokeweight=".477306pt" strokecolor="#383838">
                <v:path arrowok="t"/>
              </v:shape>
            </v:group>
            <v:group style="position:absolute;left:10052;top:8386;width:554;height:2" coordorigin="10052,8386" coordsize="554,2">
              <v:shape style="position:absolute;left:10052;top:8386;width:554;height:2" coordorigin="10052,8386" coordsize="554,0" path="m10052,8386l10606,8386e" filled="f" stroked="t" strokeweight=".477306pt" strokecolor="#4F4F4F">
                <v:path arrowok="t"/>
              </v:shape>
            </v:group>
            <v:group style="position:absolute;left:10548;top:8383;width:1289;height:2" coordorigin="10548,8383" coordsize="1289,2">
              <v:shape style="position:absolute;left:10548;top:8383;width:1289;height:2" coordorigin="10548,8383" coordsize="1289,0" path="m10548,8383l11837,8383e" filled="f" stroked="t" strokeweight=".715958pt" strokecolor="#676767">
                <v:path arrowok="t"/>
              </v:shape>
            </v:group>
            <v:group style="position:absolute;left:334;top:8101;width:2;height:795" coordorigin="334,8101" coordsize="2,795">
              <v:shape style="position:absolute;left:334;top:8101;width:2;height:795" coordorigin="334,8101" coordsize="0,795" path="m334,8896l334,8101e" filled="f" stroked="t" strokeweight=".477306pt" strokecolor="#2B2B2B">
                <v:path arrowok="t"/>
              </v:shape>
            </v:group>
            <v:group style="position:absolute;left:329;top:8615;width:926;height:2" coordorigin="329,8615" coordsize="926,2">
              <v:shape style="position:absolute;left:329;top:8615;width:926;height:2" coordorigin="329,8615" coordsize="926,0" path="m329,8615l1255,8615e" filled="f" stroked="t" strokeweight=".477306pt" strokecolor="#444444">
                <v:path arrowok="t"/>
              </v:shape>
            </v:group>
            <v:group style="position:absolute;left:1198;top:8618;width:535;height:2" coordorigin="1198,8618" coordsize="535,2">
              <v:shape style="position:absolute;left:1198;top:8618;width:535;height:2" coordorigin="1198,8618" coordsize="535,0" path="m1198,8618l1733,8618e" filled="f" stroked="t" strokeweight=".477306pt" strokecolor="#2F2F2F">
                <v:path arrowok="t"/>
              </v:shape>
            </v:group>
            <v:group style="position:absolute;left:2387;top:8101;width:2;height:795" coordorigin="2387,8101" coordsize="2,795">
              <v:shape style="position:absolute;left:2387;top:8101;width:2;height:795" coordorigin="2387,8101" coordsize="0,795" path="m2387,8896l2387,8101e" filled="f" stroked="t" strokeweight=".477306pt" strokecolor="#232323">
                <v:path arrowok="t"/>
              </v:shape>
            </v:group>
            <v:group style="position:absolute;left:1675;top:8620;width:1871;height:2" coordorigin="1675,8620" coordsize="1871,2">
              <v:shape style="position:absolute;left:1675;top:8620;width:1871;height:2" coordorigin="1675,8620" coordsize="1871,0" path="m1675,8620l3546,8620e" filled="f" stroked="t" strokeweight=".954611pt" strokecolor="#606060">
                <v:path arrowok="t"/>
              </v:shape>
            </v:group>
            <v:group style="position:absolute;left:3403;top:8623;width:325;height:2" coordorigin="3403,8623" coordsize="325,2">
              <v:shape style="position:absolute;left:3403;top:8623;width:325;height:2" coordorigin="3403,8623" coordsize="325,0" path="m3403,8623l3728,8623e" filled="f" stroked="t" strokeweight=".715958pt" strokecolor="#444444">
                <v:path arrowok="t"/>
              </v:shape>
            </v:group>
            <v:group style="position:absolute;left:3670;top:8618;width:248;height:2" coordorigin="3670,8618" coordsize="248,2">
              <v:shape style="position:absolute;left:3670;top:8618;width:248;height:2" coordorigin="3670,8618" coordsize="248,0" path="m3670,8618l3919,8618e" filled="f" stroked="t" strokeweight=".477306pt" strokecolor="#282828">
                <v:path arrowok="t"/>
              </v:shape>
            </v:group>
            <v:group style="position:absolute;left:3861;top:8620;width:831;height:2" coordorigin="3861,8620" coordsize="831,2">
              <v:shape style="position:absolute;left:3861;top:8620;width:831;height:2" coordorigin="3861,8620" coordsize="831,0" path="m3861,8620l4692,8620e" filled="f" stroked="t" strokeweight=".477306pt" strokecolor="#484848">
                <v:path arrowok="t"/>
              </v:shape>
            </v:group>
            <v:group style="position:absolute;left:4635;top:8620;width:2124;height:2" coordorigin="4635,8620" coordsize="2124,2">
              <v:shape style="position:absolute;left:4635;top:8620;width:2124;height:2" coordorigin="4635,8620" coordsize="2124,0" path="m4635,8620l6759,8620e" filled="f" stroked="t" strokeweight=".954611pt" strokecolor="#606060">
                <v:path arrowok="t"/>
              </v:shape>
            </v:group>
            <v:group style="position:absolute;left:4959;top:8345;width:2;height:282" coordorigin="4959,8345" coordsize="2,282">
              <v:shape style="position:absolute;left:4959;top:8345;width:2;height:282" coordorigin="4959,8345" coordsize="0,282" path="m4959,8627l4959,8345e" filled="f" stroked="t" strokeweight=".954611pt" strokecolor="#4F4F4F">
                <v:path arrowok="t"/>
              </v:shape>
            </v:group>
            <v:group style="position:absolute;left:6701;top:8623;width:1126;height:2" coordorigin="6701,8623" coordsize="1126,2">
              <v:shape style="position:absolute;left:6701;top:8623;width:1126;height:2" coordorigin="6701,8623" coordsize="1126,0" path="m6701,8623l7828,8623e" filled="f" stroked="t" strokeweight=".477306pt" strokecolor="#383838">
                <v:path arrowok="t"/>
              </v:shape>
            </v:group>
            <v:group style="position:absolute;left:7771;top:8625;width:1642;height:2" coordorigin="7771,8625" coordsize="1642,2">
              <v:shape style="position:absolute;left:7771;top:8625;width:1642;height:2" coordorigin="7771,8625" coordsize="1642,0" path="m7771,8625l9412,8625e" filled="f" stroked="t" strokeweight=".954611pt" strokecolor="#676767">
                <v:path arrowok="t"/>
              </v:shape>
            </v:group>
            <v:group style="position:absolute;left:9355;top:8623;width:754;height:2" coordorigin="9355,8623" coordsize="754,2">
              <v:shape style="position:absolute;left:9355;top:8623;width:754;height:2" coordorigin="9355,8623" coordsize="754,0" path="m9355,8623l10109,8623e" filled="f" stroked="t" strokeweight=".477306pt" strokecolor="#3B3B3B">
                <v:path arrowok="t"/>
              </v:shape>
            </v:group>
            <v:group style="position:absolute;left:10052;top:8625;width:554;height:2" coordorigin="10052,8625" coordsize="554,2">
              <v:shape style="position:absolute;left:10052;top:8625;width:554;height:2" coordorigin="10052,8625" coordsize="554,0" path="m10052,8625l10606,8625e" filled="f" stroked="t" strokeweight=".477306pt" strokecolor="#4F4F4F">
                <v:path arrowok="t"/>
              </v:shape>
            </v:group>
            <v:group style="position:absolute;left:10548;top:8623;width:1293;height:2" coordorigin="10548,8623" coordsize="1293,2">
              <v:shape style="position:absolute;left:10548;top:8623;width:1293;height:2" coordorigin="10548,8623" coordsize="1293,0" path="m10548,8623l11842,8623e" filled="f" stroked="t" strokeweight=".715958pt" strokecolor="#676767">
                <v:path arrowok="t"/>
              </v:shape>
            </v:group>
            <v:group style="position:absolute;left:325;top:9429;width:10281;height:2" coordorigin="325,9429" coordsize="10281,2">
              <v:shape style="position:absolute;left:325;top:9429;width:10281;height:2" coordorigin="325,9429" coordsize="10281,0" path="m325,9429l10606,9429e" filled="f" stroked="t" strokeweight=".715958pt" strokecolor="#676767">
                <v:path arrowok="t"/>
              </v:shape>
            </v:group>
            <v:group style="position:absolute;left:2344;top:9429;width:1117;height:2" coordorigin="2344,9429" coordsize="1117,2">
              <v:shape style="position:absolute;left:2344;top:9429;width:1117;height:2" coordorigin="2344,9429" coordsize="1117,0" path="m2344,9429l3460,9429e" filled="f" stroked="t" strokeweight=".477306pt" strokecolor="#4B4B4B">
                <v:path arrowok="t"/>
              </v:shape>
            </v:group>
            <v:group style="position:absolute;left:7771;top:9432;width:1236;height:2" coordorigin="7771,9432" coordsize="1236,2">
              <v:shape style="position:absolute;left:7771;top:9432;width:1236;height:2" coordorigin="7771,9432" coordsize="1236,0" path="m7771,9432l9007,9432e" filled="f" stroked="t" strokeweight=".477306pt" strokecolor="#4B4B4B">
                <v:path arrowok="t"/>
              </v:shape>
            </v:group>
            <v:group style="position:absolute;left:10548;top:9432;width:1293;height:2" coordorigin="10548,9432" coordsize="1293,2">
              <v:shape style="position:absolute;left:10548;top:9432;width:1293;height:2" coordorigin="10548,9432" coordsize="1293,0" path="m10548,9432l11842,9432e" filled="f" stroked="t" strokeweight=".477306pt" strokecolor="#4F4F4F">
                <v:path arrowok="t"/>
              </v:shape>
            </v:group>
            <v:group style="position:absolute;left:11832;top:9384;width:2;height:321" coordorigin="11832,9384" coordsize="2,321">
              <v:shape style="position:absolute;left:11832;top:9384;width:2;height:321" coordorigin="11832,9384" coordsize="0,321" path="m11832,9705l11832,9384e" filled="f" stroked="t" strokeweight=".477306pt" strokecolor="#4F4F4F">
                <v:path arrowok="t"/>
              </v:shape>
            </v:group>
            <v:group style="position:absolute;left:11832;top:9647;width:2;height:661" coordorigin="11832,9647" coordsize="2,661">
              <v:shape style="position:absolute;left:11832;top:9647;width:2;height:661" coordorigin="11832,9647" coordsize="0,661" path="m11832,10308l11832,9647e" filled="f" stroked="t" strokeweight=".477306pt" strokecolor="#3B3B3B">
                <v:path arrowok="t"/>
              </v:shape>
            </v:group>
            <v:group style="position:absolute;left:325;top:10279;width:11513;height:2" coordorigin="325,10279" coordsize="11513,2">
              <v:shape style="position:absolute;left:325;top:10279;width:11513;height:2" coordorigin="325,10279" coordsize="11513,0" path="m325,10279l11837,10279e" filled="f" stroked="t" strokeweight=".715958pt" strokecolor="#606060">
                <v:path arrowok="t"/>
              </v:shape>
            </v:group>
            <v:group style="position:absolute;left:4635;top:10279;width:348;height:2" coordorigin="4635,10279" coordsize="348,2">
              <v:shape style="position:absolute;left:4635;top:10279;width:348;height:2" coordorigin="4635,10279" coordsize="348,0" path="m4635,10279l4983,10279e" filled="f" stroked="t" strokeweight=".477306pt" strokecolor="#2F2F2F">
                <v:path arrowok="t"/>
              </v:shape>
            </v:group>
            <v:group style="position:absolute;left:6983;top:10279;width:845;height:2" coordorigin="6983,10279" coordsize="845,2">
              <v:shape style="position:absolute;left:6983;top:10279;width:845;height:2" coordorigin="6983,10279" coordsize="845,0" path="m6983,10279l7828,10279e" filled="f" stroked="t" strokeweight=".477306pt" strokecolor="#343434">
                <v:path arrowok="t"/>
              </v:shape>
            </v:group>
            <v:group style="position:absolute;left:9670;top:10279;width:439;height:2" coordorigin="9670,10279" coordsize="439,2">
              <v:shape style="position:absolute;left:9670;top:10279;width:439;height:2" coordorigin="9670,10279" coordsize="439,0" path="m9670,10279l10109,10279e" filled="f" stroked="t" strokeweight=".477306pt" strokecolor="#383838">
                <v:path arrowok="t"/>
              </v:shape>
            </v:group>
            <v:group style="position:absolute;left:10052;top:10282;width:554;height:2" coordorigin="10052,10282" coordsize="554,2">
              <v:shape style="position:absolute;left:10052;top:10282;width:554;height:2" coordorigin="10052,10282" coordsize="554,0" path="m10052,10282l10606,10282e" filled="f" stroked="t" strokeweight=".477306pt" strokecolor="#4B4B4B">
                <v:path arrowok="t"/>
              </v:shape>
            </v:group>
            <v:group style="position:absolute;left:320;top:10521;width:3141;height:2" coordorigin="320,10521" coordsize="3141,2">
              <v:shape style="position:absolute;left:320;top:10521;width:3141;height:2" coordorigin="320,10521" coordsize="3141,0" path="m320,10521l3460,10521e" filled="f" stroked="t" strokeweight=".954611pt" strokecolor="#606060">
                <v:path arrowok="t"/>
              </v:shape>
            </v:group>
            <v:group style="position:absolute;left:2389;top:5223;width:2;height:11443" coordorigin="2389,5223" coordsize="2,11443">
              <v:shape style="position:absolute;left:2389;top:5223;width:2;height:11443" coordorigin="2389,5223" coordsize="0,11443" path="m2389,16666l2389,5223e" filled="f" stroked="t" strokeweight=".715958pt" strokecolor="#545454">
                <v:path arrowok="t"/>
              </v:shape>
            </v:group>
            <v:group style="position:absolute;left:3403;top:10519;width:325;height:2" coordorigin="3403,10519" coordsize="325,2">
              <v:shape style="position:absolute;left:3403;top:10519;width:325;height:2" coordorigin="3403,10519" coordsize="325,0" path="m3403,10519l3728,10519e" filled="f" stroked="t" strokeweight=".715958pt" strokecolor="#4B4B4B">
                <v:path arrowok="t"/>
              </v:shape>
            </v:group>
            <v:group style="position:absolute;left:3613;top:10521;width:1379;height:2" coordorigin="3613,10521" coordsize="1379,2">
              <v:shape style="position:absolute;left:3613;top:10521;width:1379;height:2" coordorigin="3613,10521" coordsize="1379,0" path="m3613,10521l4993,10521e" filled="f" stroked="t" strokeweight=".954611pt" strokecolor="#676767">
                <v:path arrowok="t"/>
              </v:shape>
            </v:group>
            <v:group style="position:absolute;left:4926;top:10521;width:831;height:2" coordorigin="4926,10521" coordsize="831,2">
              <v:shape style="position:absolute;left:4926;top:10521;width:831;height:2" coordorigin="4926,10521" coordsize="831,0" path="m4926,10521l5756,10521e" filled="f" stroked="t" strokeweight=".715958pt" strokecolor="#4F4F4F">
                <v:path arrowok="t"/>
              </v:shape>
            </v:group>
            <v:group style="position:absolute;left:5699;top:10523;width:363;height:2" coordorigin="5699,10523" coordsize="363,2">
              <v:shape style="position:absolute;left:5699;top:10523;width:363;height:2" coordorigin="5699,10523" coordsize="363,0" path="m5699,10523l6062,10523e" filled="f" stroked="t" strokeweight=".477306pt" strokecolor="#383838">
                <v:path arrowok="t"/>
              </v:shape>
            </v:group>
            <v:group style="position:absolute;left:6005;top:10521;width:1966;height:2" coordorigin="6005,10521" coordsize="1966,2">
              <v:shape style="position:absolute;left:6005;top:10521;width:1966;height:2" coordorigin="6005,10521" coordsize="1966,0" path="m6005,10521l7971,10521e" filled="f" stroked="t" strokeweight=".954611pt" strokecolor="#646464">
                <v:path arrowok="t"/>
              </v:shape>
            </v:group>
            <v:group style="position:absolute;left:7012;top:10265;width:2;height:273" coordorigin="7012,10265" coordsize="2,273">
              <v:shape style="position:absolute;left:7012;top:10265;width:2;height:273" coordorigin="7012,10265" coordsize="0,273" path="m7012,10538l7012,10265e" filled="f" stroked="t" strokeweight=".238653pt" strokecolor="#575757">
                <v:path arrowok="t"/>
              </v:shape>
            </v:group>
            <v:group style="position:absolute;left:7771;top:10521;width:625;height:2" coordorigin="7771,10521" coordsize="625,2">
              <v:shape style="position:absolute;left:7771;top:10521;width:625;height:2" coordorigin="7771,10521" coordsize="625,0" path="m7771,10521l8396,10521e" filled="f" stroked="t" strokeweight=".477306pt" strokecolor="#4F4F4F">
                <v:path arrowok="t"/>
              </v:shape>
            </v:group>
            <v:group style="position:absolute;left:8339;top:10523;width:668;height:2" coordorigin="8339,10523" coordsize="668,2">
              <v:shape style="position:absolute;left:8339;top:10523;width:668;height:2" coordorigin="8339,10523" coordsize="668,0" path="m8339,10523l9007,10523e" filled="f" stroked="t" strokeweight=".477306pt" strokecolor="#343434">
                <v:path arrowok="t"/>
              </v:shape>
            </v:group>
            <v:group style="position:absolute;left:8949;top:10523;width:286;height:2" coordorigin="8949,10523" coordsize="286,2">
              <v:shape style="position:absolute;left:8949;top:10523;width:286;height:2" coordorigin="8949,10523" coordsize="286,0" path="m8949,10523l9236,10523e" filled="f" stroked="t" strokeweight=".477306pt" strokecolor="#4F4F4F">
                <v:path arrowok="t"/>
              </v:shape>
            </v:group>
            <v:group style="position:absolute;left:9179;top:10526;width:1570;height:2" coordorigin="9179,10526" coordsize="1570,2">
              <v:shape style="position:absolute;left:9179;top:10526;width:1570;height:2" coordorigin="9179,10526" coordsize="1570,0" path="m9179,10526l10749,10526e" filled="f" stroked="t" strokeweight=".954611pt" strokecolor="#676767">
                <v:path arrowok="t"/>
              </v:shape>
            </v:group>
            <v:group style="position:absolute;left:10548;top:10523;width:1289;height:2" coordorigin="10548,10523" coordsize="1289,2">
              <v:shape style="position:absolute;left:10548;top:10523;width:1289;height:2" coordorigin="10548,10523" coordsize="1289,0" path="m10548,10523l11837,10523e" filled="f" stroked="t" strokeweight=".477306pt" strokecolor="#545454">
                <v:path arrowok="t"/>
              </v:shape>
            </v:group>
            <v:group style="position:absolute;left:11832;top:10236;width:2;height:330" coordorigin="11832,10236" coordsize="2,330">
              <v:shape style="position:absolute;left:11832;top:10236;width:2;height:330" coordorigin="11832,10236" coordsize="0,330" path="m11832,10566l11832,10236e" filled="f" stroked="t" strokeweight=".477306pt" strokecolor="#4F4F4F">
                <v:path arrowok="t"/>
              </v:shape>
            </v:group>
            <v:group style="position:absolute;left:678;top:10763;width:1737;height:2" coordorigin="678,10763" coordsize="1737,2">
              <v:shape style="position:absolute;left:678;top:10763;width:1737;height:2" coordorigin="678,10763" coordsize="1737,0" path="m678,10763l2415,10763e" filled="f" stroked="t" strokeweight=".477306pt" strokecolor="#4F4F4F">
                <v:path arrowok="t"/>
              </v:shape>
            </v:group>
            <v:group style="position:absolute;left:2387;top:10495;width:2;height:1149" coordorigin="2387,10495" coordsize="2,1149">
              <v:shape style="position:absolute;left:2387;top:10495;width:2;height:1149" coordorigin="2387,10495" coordsize="0,1149" path="m2387,11644l2387,10495e" filled="f" stroked="t" strokeweight=".477306pt" strokecolor="#2F2F2F">
                <v:path arrowok="t"/>
              </v:shape>
            </v:group>
            <v:group style="position:absolute;left:1986;top:10765;width:9852;height:2" coordorigin="1986,10765" coordsize="9852,2">
              <v:shape style="position:absolute;left:1986;top:10765;width:9852;height:2" coordorigin="1986,10765" coordsize="9852,0" path="m1986,10765l11837,10765e" filled="f" stroked="t" strokeweight=".715958pt" strokecolor="#606060">
                <v:path arrowok="t"/>
              </v:shape>
            </v:group>
            <v:group style="position:absolute;left:3403;top:10763;width:515;height:2" coordorigin="3403,10763" coordsize="515,2">
              <v:shape style="position:absolute;left:3403;top:10763;width:515;height:2" coordorigin="3403,10763" coordsize="515,0" path="m3403,10763l3919,10763e" filled="f" stroked="t" strokeweight=".477306pt" strokecolor="#2F2F2F">
                <v:path arrowok="t"/>
              </v:shape>
            </v:group>
            <v:group style="position:absolute;left:6005;top:10763;width:754;height:2" coordorigin="6005,10763" coordsize="754,2">
              <v:shape style="position:absolute;left:6005;top:10763;width:754;height:2" coordorigin="6005,10763" coordsize="754,0" path="m6005,10763l6759,10763e" filled="f" stroked="t" strokeweight=".477306pt" strokecolor="#3F3F3F">
                <v:path arrowok="t"/>
              </v:shape>
            </v:group>
            <v:group style="position:absolute;left:8339;top:10763;width:668;height:2" coordorigin="8339,10763" coordsize="668,2">
              <v:shape style="position:absolute;left:8339;top:10763;width:668;height:2" coordorigin="8339,10763" coordsize="668,0" path="m8339,10763l9007,10763e" filled="f" stroked="t" strokeweight=".477306pt" strokecolor="#3F3F3F">
                <v:path arrowok="t"/>
              </v:shape>
            </v:group>
            <v:group style="position:absolute;left:9179;top:10768;width:549;height:2" coordorigin="9179,10768" coordsize="549,2">
              <v:shape style="position:absolute;left:9179;top:10768;width:549;height:2" coordorigin="9179,10768" coordsize="549,0" path="m9179,10768l9727,10768e" filled="f" stroked="t" strokeweight=".477306pt" strokecolor="#444444">
                <v:path arrowok="t"/>
              </v:shape>
            </v:group>
            <v:group style="position:absolute;left:11832;top:10495;width:2;height:1748" coordorigin="11832,10495" coordsize="2,1748">
              <v:shape style="position:absolute;left:11832;top:10495;width:2;height:1748" coordorigin="11832,10495" coordsize="0,1748" path="m11832,12242l11832,10495e" filled="f" stroked="t" strokeweight=".954611pt" strokecolor="#606060">
                <v:path arrowok="t"/>
              </v:shape>
            </v:group>
            <v:group style="position:absolute;left:320;top:11246;width:1513;height:2" coordorigin="320,11246" coordsize="1513,2">
              <v:shape style="position:absolute;left:320;top:11246;width:1513;height:2" coordorigin="320,11246" coordsize="1513,0" path="m320,11246l1833,11246e" filled="f" stroked="t" strokeweight=".954611pt" strokecolor="#676767">
                <v:path arrowok="t"/>
              </v:shape>
            </v:group>
            <v:group style="position:absolute;left:1675;top:11246;width:1236;height:2" coordorigin="1675,11246" coordsize="1236,2">
              <v:shape style="position:absolute;left:1675;top:11246;width:1236;height:2" coordorigin="1675,11246" coordsize="1236,0" path="m1675,11246l2912,11246e" filled="f" stroked="t" strokeweight=".477306pt" strokecolor="#444444">
                <v:path arrowok="t"/>
              </v:shape>
            </v:group>
            <v:group style="position:absolute;left:2773;top:11246;width:1146;height:2" coordorigin="2773,11246" coordsize="1146,2">
              <v:shape style="position:absolute;left:2773;top:11246;width:1146;height:2" coordorigin="2773,11246" coordsize="1146,0" path="m2773,11246l3919,11246e" filled="f" stroked="t" strokeweight=".954611pt" strokecolor="#6B6B6B">
                <v:path arrowok="t"/>
              </v:shape>
            </v:group>
            <v:group style="position:absolute;left:3861;top:11244;width:831;height:2" coordorigin="3861,11244" coordsize="831,2">
              <v:shape style="position:absolute;left:3861;top:11244;width:831;height:2" coordorigin="3861,11244" coordsize="831,0" path="m3861,11244l4692,11244e" filled="f" stroked="t" strokeweight=".477306pt" strokecolor="#545454">
                <v:path arrowok="t"/>
              </v:shape>
            </v:group>
            <v:group style="position:absolute;left:4635;top:11246;width:348;height:2" coordorigin="4635,11246" coordsize="348,2">
              <v:shape style="position:absolute;left:4635;top:11246;width:348;height:2" coordorigin="4635,11246" coordsize="348,0" path="m4635,11246l4983,11246e" filled="f" stroked="t" strokeweight=".477306pt" strokecolor="#343434">
                <v:path arrowok="t"/>
              </v:shape>
            </v:group>
            <v:group style="position:absolute;left:4926;top:11246;width:831;height:2" coordorigin="4926,11246" coordsize="831,2">
              <v:shape style="position:absolute;left:4926;top:11246;width:831;height:2" coordorigin="4926,11246" coordsize="831,0" path="m4926,11246l5756,11246e" filled="f" stroked="t" strokeweight=".477306pt" strokecolor="#4B4B4B">
                <v:path arrowok="t"/>
              </v:shape>
            </v:group>
            <v:group style="position:absolute;left:5651;top:11246;width:1389;height:2" coordorigin="5651,11246" coordsize="1389,2">
              <v:shape style="position:absolute;left:5651;top:11246;width:1389;height:2" coordorigin="5651,11246" coordsize="1389,0" path="m5651,11246l7040,11246e" filled="f" stroked="t" strokeweight=".954611pt" strokecolor="#646464">
                <v:path arrowok="t"/>
              </v:shape>
            </v:group>
            <v:group style="position:absolute;left:6983;top:11246;width:845;height:2" coordorigin="6983,11246" coordsize="845,2">
              <v:shape style="position:absolute;left:6983;top:11246;width:845;height:2" coordorigin="6983,11246" coordsize="845,0" path="m6983,11246l7828,11246e" filled="f" stroked="t" strokeweight=".477306pt" strokecolor="#343434">
                <v:path arrowok="t"/>
              </v:shape>
            </v:group>
            <v:group style="position:absolute;left:7771;top:11249;width:2024;height:2" coordorigin="7771,11249" coordsize="2024,2">
              <v:shape style="position:absolute;left:7771;top:11249;width:2024;height:2" coordorigin="7771,11249" coordsize="2024,0" path="m7771,11249l9794,11249e" filled="f" stroked="t" strokeweight=".954611pt" strokecolor="#676767">
                <v:path arrowok="t"/>
              </v:shape>
            </v:group>
            <v:group style="position:absolute;left:9670;top:11246;width:439;height:2" coordorigin="9670,11246" coordsize="439,2">
              <v:shape style="position:absolute;left:9670;top:11246;width:439;height:2" coordorigin="9670,11246" coordsize="439,0" path="m9670,11246l10109,11246e" filled="f" stroked="t" strokeweight=".477306pt" strokecolor="#3B3B3B">
                <v:path arrowok="t"/>
              </v:shape>
            </v:group>
            <v:group style="position:absolute;left:10052;top:11249;width:554;height:2" coordorigin="10052,11249" coordsize="554,2">
              <v:shape style="position:absolute;left:10052;top:11249;width:554;height:2" coordorigin="10052,11249" coordsize="554,0" path="m10052,11249l10606,11249e" filled="f" stroked="t" strokeweight=".477306pt" strokecolor="#4F4F4F">
                <v:path arrowok="t"/>
              </v:shape>
            </v:group>
            <v:group style="position:absolute;left:10548;top:11246;width:1293;height:2" coordorigin="10548,11246" coordsize="1293,2">
              <v:shape style="position:absolute;left:10548;top:11246;width:1293;height:2" coordorigin="10548,11246" coordsize="1293,0" path="m10548,11246l11842,11246e" filled="f" stroked="t" strokeweight=".715958pt" strokecolor="#6B6B6B">
                <v:path arrowok="t"/>
              </v:shape>
            </v:group>
            <v:group style="position:absolute;left:320;top:11486;width:1413;height:2" coordorigin="320,11486" coordsize="1413,2">
              <v:shape style="position:absolute;left:320;top:11486;width:1413;height:2" coordorigin="320,11486" coordsize="1413,0" path="m320,11486l1733,11486e" filled="f" stroked="t" strokeweight=".954611pt" strokecolor="#6B6B6B">
                <v:path arrowok="t"/>
              </v:shape>
            </v:group>
            <v:group style="position:absolute;left:1675;top:11486;width:1236;height:2" coordorigin="1675,11486" coordsize="1236,2">
              <v:shape style="position:absolute;left:1675;top:11486;width:1236;height:2" coordorigin="1675,11486" coordsize="1236,0" path="m1675,11486l2912,11486e" filled="f" stroked="t" strokeweight=".477306pt" strokecolor="#545454">
                <v:path arrowok="t"/>
              </v:shape>
            </v:group>
            <v:group style="position:absolute;left:2768;top:11486;width:4673;height:2" coordorigin="2768,11486" coordsize="4673,2">
              <v:shape style="position:absolute;left:2768;top:11486;width:4673;height:2" coordorigin="2768,11486" coordsize="4673,0" path="m2768,11486l7441,11486e" filled="f" stroked="t" strokeweight=".715958pt" strokecolor="#676767">
                <v:path arrowok="t"/>
              </v:shape>
            </v:group>
            <v:group style="position:absolute;left:4635;top:11486;width:348;height:2" coordorigin="4635,11486" coordsize="348,2">
              <v:shape style="position:absolute;left:4635;top:11486;width:348;height:2" coordorigin="4635,11486" coordsize="348,0" path="m4635,11486l4983,11486e" filled="f" stroked="t" strokeweight=".477306pt" strokecolor="#3B3B3B">
                <v:path arrowok="t"/>
              </v:shape>
            </v:group>
            <v:group style="position:absolute;left:7384;top:11486;width:444;height:2" coordorigin="7384,11486" coordsize="444,2">
              <v:shape style="position:absolute;left:7384;top:11486;width:444;height:2" coordorigin="7384,11486" coordsize="444,0" path="m7384,11486l7828,11486e" filled="f" stroked="t" strokeweight=".477306pt" strokecolor="#3F3F3F">
                <v:path arrowok="t"/>
              </v:shape>
            </v:group>
            <v:group style="position:absolute;left:7771;top:11488;width:1642;height:2" coordorigin="7771,11488" coordsize="1642,2">
              <v:shape style="position:absolute;left:7771;top:11488;width:1642;height:2" coordorigin="7771,11488" coordsize="1642,0" path="m7771,11488l9412,11488e" filled="f" stroked="t" strokeweight=".954611pt" strokecolor="#707070">
                <v:path arrowok="t"/>
              </v:shape>
            </v:group>
            <v:group style="position:absolute;left:9355;top:11486;width:754;height:2" coordorigin="9355,11486" coordsize="754,2">
              <v:shape style="position:absolute;left:9355;top:11486;width:754;height:2" coordorigin="9355,11486" coordsize="754,0" path="m9355,11486l10109,11486e" filled="f" stroked="t" strokeweight=".477306pt" strokecolor="#383838">
                <v:path arrowok="t"/>
              </v:shape>
            </v:group>
            <v:group style="position:absolute;left:10052;top:11488;width:554;height:2" coordorigin="10052,11488" coordsize="554,2">
              <v:shape style="position:absolute;left:10052;top:11488;width:554;height:2" coordorigin="10052,11488" coordsize="554,0" path="m10052,11488l10606,11488e" filled="f" stroked="t" strokeweight=".477306pt" strokecolor="#575757">
                <v:path arrowok="t"/>
              </v:shape>
            </v:group>
            <v:group style="position:absolute;left:10548;top:11486;width:1293;height:2" coordorigin="10548,11486" coordsize="1293,2">
              <v:shape style="position:absolute;left:10548;top:11486;width:1293;height:2" coordorigin="10548,11486" coordsize="1293,0" path="m10548,11486l11842,11486e" filled="f" stroked="t" strokeweight=".954611pt" strokecolor="#707070">
                <v:path arrowok="t"/>
              </v:shape>
            </v:group>
            <v:group style="position:absolute;left:1236;top:11476;width:2;height:259" coordorigin="1236,11476" coordsize="2,259">
              <v:shape style="position:absolute;left:1236;top:11476;width:2;height:259" coordorigin="1236,11476" coordsize="0,259" path="m1236,11735l1236,11476e" filled="f" stroked="t" strokeweight=".954611pt" strokecolor="#606060">
                <v:path arrowok="t"/>
              </v:shape>
            </v:group>
            <v:group style="position:absolute;left:325;top:11821;width:912;height:2" coordorigin="325,11821" coordsize="912,2">
              <v:shape style="position:absolute;left:325;top:11821;width:912;height:2" coordorigin="325,11821" coordsize="912,0" path="m325,11821l1236,11821e" filled="f" stroked="t" strokeweight=".238653pt" strokecolor="#2F2F2F">
                <v:path arrowok="t"/>
              </v:shape>
            </v:group>
            <v:group style="position:absolute;left:1222;top:11821;width:3441;height:2" coordorigin="1222,11821" coordsize="3441,2">
              <v:shape style="position:absolute;left:1222;top:11821;width:3441;height:2" coordorigin="1222,11821" coordsize="3441,0" path="m1222,11821l4663,11821e" filled="f" stroked="t" strokeweight=".238653pt" strokecolor="#4F4F4F">
                <v:path arrowok="t"/>
              </v:shape>
            </v:group>
            <v:group style="position:absolute;left:1711;top:11476;width:2;height:766" coordorigin="1711,11476" coordsize="2,766">
              <v:shape style="position:absolute;left:1711;top:11476;width:2;height:766" coordorigin="1711,11476" coordsize="0,766" path="m1711,12242l1711,11476e" filled="f" stroked="t" strokeweight=".954611pt" strokecolor="#575757">
                <v:path arrowok="t"/>
              </v:shape>
            </v:group>
            <v:group style="position:absolute;left:4663;top:11821;width:2348;height:2" coordorigin="4663,11821" coordsize="2348,2">
              <v:shape style="position:absolute;left:4663;top:11821;width:2348;height:2" coordorigin="4663,11821" coordsize="2348,0" path="m4663,11821l7012,11821e" filled="f" stroked="t" strokeweight=".238653pt" strokecolor="#000000">
                <v:path arrowok="t"/>
              </v:shape>
            </v:group>
            <v:group style="position:absolute;left:7012;top:11821;width:788;height:2" coordorigin="7012,11821" coordsize="788,2">
              <v:shape style="position:absolute;left:7012;top:11821;width:788;height:2" coordorigin="7012,11821" coordsize="788,0" path="m7012,11821l7799,11821e" filled="f" stroked="t" strokeweight=".238653pt" strokecolor="#3F3F3F">
                <v:path arrowok="t"/>
              </v:shape>
            </v:group>
            <v:group style="position:absolute;left:7799;top:11821;width:2778;height:2" coordorigin="7799,11821" coordsize="2778,2">
              <v:shape style="position:absolute;left:7799;top:11821;width:2778;height:2" coordorigin="7799,11821" coordsize="2778,0" path="m7799,11821l10577,11821e" filled="f" stroked="t" strokeweight=".238653pt" strokecolor="#000000">
                <v:path arrowok="t"/>
              </v:shape>
            </v:group>
            <v:group style="position:absolute;left:10577;top:11821;width:1251;height:2" coordorigin="10577,11821" coordsize="1251,2">
              <v:shape style="position:absolute;left:10577;top:11821;width:1251;height:2" coordorigin="10577,11821" coordsize="1251,0" path="m10577,11821l11828,11821e" filled="f" stroked="t" strokeweight=".238653pt" strokecolor="#707070">
                <v:path arrowok="t"/>
              </v:shape>
            </v:group>
            <v:group style="position:absolute;left:329;top:11792;width:2;height:1096" coordorigin="329,11792" coordsize="2,1096">
              <v:shape style="position:absolute;left:329;top:11792;width:2;height:1096" coordorigin="329,11792" coordsize="0,1096" path="m329,12889l329,11792e" filled="f" stroked="t" strokeweight=".477306pt" strokecolor="#343434">
                <v:path arrowok="t"/>
              </v:shape>
            </v:group>
            <v:group style="position:absolute;left:1236;top:11792;width:2;height:914" coordorigin="1236,11792" coordsize="2,914">
              <v:shape style="position:absolute;left:1236;top:11792;width:2;height:914" coordorigin="1236,11792" coordsize="0,914" path="m1236,12707l1236,11792e" filled="f" stroked="t" strokeweight=".477306pt" strokecolor="#2B2B2B">
                <v:path arrowok="t"/>
              </v:shape>
            </v:group>
            <v:group style="position:absolute;left:7422;top:11792;width:2;height:450" coordorigin="7422,11792" coordsize="2,450">
              <v:shape style="position:absolute;left:7422;top:11792;width:2;height:450" coordorigin="7422,11792" coordsize="0,450" path="m7422,12242l7422,11792e" filled="f" stroked="t" strokeweight=".477306pt" strokecolor="#383838">
                <v:path arrowok="t"/>
              </v:shape>
            </v:group>
            <v:group style="position:absolute;left:1714;top:12185;width:2;height:522" coordorigin="1714,12185" coordsize="2,522">
              <v:shape style="position:absolute;left:1714;top:12185;width:2;height:522" coordorigin="1714,12185" coordsize="0,522" path="m1714,12707l1714,12185e" filled="f" stroked="t" strokeweight=".477306pt" strokecolor="#1C1C1C">
                <v:path arrowok="t"/>
              </v:shape>
            </v:group>
            <v:group style="position:absolute;left:11832;top:12185;width:2;height:522" coordorigin="11832,12185" coordsize="2,522">
              <v:shape style="position:absolute;left:11832;top:12185;width:2;height:522" coordorigin="11832,12185" coordsize="0,522" path="m11832,12707l11832,12185e" filled="f" stroked="t" strokeweight=".477306pt" strokecolor="#383838">
                <v:path arrowok="t"/>
              </v:shape>
            </v:group>
            <v:group style="position:absolute;left:11832;top:12649;width:2;height:239" coordorigin="11832,12649" coordsize="2,239">
              <v:shape style="position:absolute;left:11832;top:12649;width:2;height:239" coordorigin="11832,12649" coordsize="0,239" path="m11832,12889l11832,12649e" filled="f" stroked="t" strokeweight=".477306pt" strokecolor="#4F4F4F">
                <v:path arrowok="t"/>
              </v:shape>
            </v:group>
            <v:group style="position:absolute;left:7427;top:11481;width:2;height:5185" coordorigin="7427,11481" coordsize="2,5185">
              <v:shape style="position:absolute;left:7427;top:11481;width:2;height:5185" coordorigin="7427,11481" coordsize="0,5185" path="m7427,16666l7427,11481e" filled="f" stroked="t" strokeweight=".715958pt" strokecolor="#575757">
                <v:path arrowok="t"/>
              </v:shape>
            </v:group>
            <v:group style="position:absolute;left:11835;top:12831;width:2;height:3825" coordorigin="11835,12831" coordsize="2,3825">
              <v:shape style="position:absolute;left:11835;top:12831;width:2;height:3825" coordorigin="11835,12831" coordsize="0,3825" path="m11835,16656l11835,12831e" filled="f" stroked="t" strokeweight=".954611pt" strokecolor="#6B6B6B">
                <v:path arrowok="t"/>
              </v:shape>
            </v:group>
            <v:group style="position:absolute;left:7427;top:13415;width:2;height:412" coordorigin="7427,13415" coordsize="2,412">
              <v:shape style="position:absolute;left:7427;top:13415;width:2;height:412" coordorigin="7427,13415" coordsize="0,412" path="m7427,13827l7427,13415e" filled="f" stroked="t" strokeweight=".477306pt" strokecolor="#2F2F2F">
                <v:path arrowok="t"/>
              </v:shape>
            </v:group>
            <v:group style="position:absolute;left:320;top:13805;width:2072;height:2" coordorigin="320,13805" coordsize="2072,2">
              <v:shape style="position:absolute;left:320;top:13805;width:2072;height:2" coordorigin="320,13805" coordsize="2072,0" path="m320,13805l2391,13805e" filled="f" stroked="t" strokeweight=".715958pt" strokecolor="#606060">
                <v:path arrowok="t"/>
              </v:shape>
            </v:group>
            <v:group style="position:absolute;left:2387;top:13655;width:2;height:182" coordorigin="2387,13655" coordsize="2,182">
              <v:shape style="position:absolute;left:2387;top:13655;width:2;height:182" coordorigin="2387,13655" coordsize="0,182" path="m2387,13836l2387,13655e" filled="f" stroked="t" strokeweight=".477306pt" strokecolor="#3B3B3B">
                <v:path arrowok="t"/>
              </v:shape>
            </v:group>
            <v:group style="position:absolute;left:329;top:1685;width:2;height:14981" coordorigin="329,1685" coordsize="2,14981">
              <v:shape style="position:absolute;left:329;top:1685;width:2;height:14981" coordorigin="329,1685" coordsize="0,14981" path="m329,16666l329,1685e" filled="f" stroked="t" strokeweight=".715958pt" strokecolor="#575757">
                <v:path arrowok="t"/>
              </v:shape>
            </v:group>
            <v:group style="position:absolute;left:1234;top:12649;width:2;height:2102" coordorigin="1234,12649" coordsize="2,2102">
              <v:shape style="position:absolute;left:1234;top:12649;width:2;height:2102" coordorigin="1234,12649" coordsize="0,2102" path="m1234,14751l1234,12649e" filled="f" stroked="t" strokeweight=".954611pt" strokecolor="#575757">
                <v:path arrowok="t"/>
              </v:shape>
            </v:group>
            <v:group style="position:absolute;left:1711;top:12649;width:2;height:2102" coordorigin="1711,12649" coordsize="2,2102">
              <v:shape style="position:absolute;left:1711;top:12649;width:2;height:2102" coordorigin="1711,12649" coordsize="0,2102" path="m1711,14751l1711,12649e" filled="f" stroked="t" strokeweight=".954611pt" strokecolor="#575757">
                <v:path arrowok="t"/>
              </v:shape>
            </v:group>
            <v:group style="position:absolute;left:329;top:14368;width:2;height:809" coordorigin="329,14368" coordsize="2,809">
              <v:shape style="position:absolute;left:329;top:14368;width:2;height:809" coordorigin="329,14368" coordsize="0,809" path="m329,15177l329,14368e" filled="f" stroked="t" strokeweight=".477306pt" strokecolor="#343434">
                <v:path arrowok="t"/>
              </v:shape>
            </v:group>
            <v:group style="position:absolute;left:2382;top:14368;width:2;height:383" coordorigin="2382,14368" coordsize="2,383">
              <v:shape style="position:absolute;left:2382;top:14368;width:2;height:383" coordorigin="2382,14368" coordsize="0,383" path="m2382,14751l2382,14368e" filled="f" stroked="t" strokeweight=".477306pt" strokecolor="#383838">
                <v:path arrowok="t"/>
              </v:shape>
            </v:group>
            <v:group style="position:absolute;left:1236;top:14693;width:2;height:632" coordorigin="1236,14693" coordsize="2,632">
              <v:shape style="position:absolute;left:1236;top:14693;width:2;height:632" coordorigin="1236,14693" coordsize="0,632" path="m1236,15325l1236,14693e" filled="f" stroked="t" strokeweight=".477306pt" strokecolor="#383838">
                <v:path arrowok="t"/>
              </v:shape>
            </v:group>
            <v:group style="position:absolute;left:1714;top:14693;width:2;height:484" coordorigin="1714,14693" coordsize="2,484">
              <v:shape style="position:absolute;left:1714;top:14693;width:2;height:484" coordorigin="1714,14693" coordsize="0,484" path="m1714,15177l1714,14693e" filled="f" stroked="t" strokeweight=".477306pt" strokecolor="#343434">
                <v:path arrowok="t"/>
              </v:shape>
            </v:group>
            <v:group style="position:absolute;left:332;top:1685;width:2;height:13640" coordorigin="332,1685" coordsize="2,13640">
              <v:shape style="position:absolute;left:332;top:1685;width:2;height:13640" coordorigin="332,1685" coordsize="0,13640" path="m332,15325l332,1685e" filled="f" stroked="t" strokeweight=".715958pt" strokecolor="#545454">
                <v:path arrowok="t"/>
              </v:shape>
            </v:group>
            <v:group style="position:absolute;left:1714;top:15120;width:2;height:1546" coordorigin="1714,15120" coordsize="2,1546">
              <v:shape style="position:absolute;left:1714;top:15120;width:2;height:1546" coordorigin="1714,15120" coordsize="0,1546" path="m1714,16666l1714,15120e" filled="f" stroked="t" strokeweight=".715958pt" strokecolor="#575757">
                <v:path arrowok="t"/>
              </v:shape>
            </v:group>
            <v:group style="position:absolute;left:1236;top:15268;width:2;height:1403" coordorigin="1236,15268" coordsize="2,1403">
              <v:shape style="position:absolute;left:1236;top:15268;width:2;height:1403" coordorigin="1236,15268" coordsize="0,1403" path="m1236,16671l1236,15268e" filled="f" stroked="t" strokeweight=".954611pt" strokecolor="#5B5B5B">
                <v:path arrowok="t"/>
              </v:shape>
            </v:group>
            <v:group style="position:absolute;left:2387;top:15881;width:2;height:326" coordorigin="2387,15881" coordsize="2,326">
              <v:shape style="position:absolute;left:2387;top:15881;width:2;height:326" coordorigin="2387,15881" coordsize="0,326" path="m2387,16206l2387,15881e" filled="f" stroked="t" strokeweight=".477306pt" strokecolor="#1F1F1F">
                <v:path arrowok="t"/>
              </v:shape>
            </v:group>
            <v:group style="position:absolute;left:1671;top:16661;width:745;height:2" coordorigin="1671,16661" coordsize="745,2">
              <v:shape style="position:absolute;left:1671;top:16661;width:745;height:2" coordorigin="1671,16661" coordsize="745,0" path="m1671,16661l2415,16661e" filled="f" stroked="t" strokeweight=".477306pt" strokecolor="#676767">
                <v:path arrowok="t"/>
              </v:shape>
            </v:group>
            <v:group style="position:absolute;left:3403;top:16656;width:802;height:2" coordorigin="3403,16656" coordsize="802,2">
              <v:shape style="position:absolute;left:3403;top:16656;width:802;height:2" coordorigin="3403,16656" coordsize="802,0" path="m3403,16656l4205,16656e" filled="f" stroked="t" strokeweight=".477306pt" strokecolor="#646464">
                <v:path arrowok="t"/>
              </v:shape>
            </v:group>
            <v:group style="position:absolute;left:5699;top:16656;width:363;height:2" coordorigin="5699,16656" coordsize="363,2">
              <v:shape style="position:absolute;left:5699;top:16656;width:363;height:2" coordorigin="5699,16656" coordsize="363,0" path="m5699,16656l6062,16656e" filled="f" stroked="t" strokeweight=".477306pt" strokecolor="#5B5B5B">
                <v:path arrowok="t"/>
              </v:shape>
            </v:group>
            <v:group style="position:absolute;left:315;top:16656;width:11451;height:2" coordorigin="315,16656" coordsize="11451,2">
              <v:shape style="position:absolute;left:315;top:16656;width:11451;height:2" coordorigin="315,16656" coordsize="11451,0" path="m315,16656l11766,16656e" filled="f" stroked="t" strokeweight=".715958pt" strokecolor="#7C7C7C">
                <v:path arrowok="t"/>
              </v:shape>
            </v:group>
            <v:group style="position:absolute;left:9355;top:16652;width:372;height:2" coordorigin="9355,16652" coordsize="372,2">
              <v:shape style="position:absolute;left:9355;top:16652;width:372;height:2" coordorigin="9355,16652" coordsize="372,0" path="m9355,16652l9727,16652e" filled="f" stroked="t" strokeweight=".477306pt" strokecolor="#5B5B5B">
                <v:path arrowok="t"/>
              </v:shape>
            </v:group>
            <v:group style="position:absolute;left:9670;top:16647;width:2172;height:2" coordorigin="9670,16647" coordsize="2172,2">
              <v:shape style="position:absolute;left:9670;top:16647;width:2172;height:2" coordorigin="9670,16647" coordsize="2172,0" path="m9670,16647l11842,16647e" filled="f" stroked="t" strokeweight=".715958pt" strokecolor="#80808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25" w:after="0" w:line="240" w:lineRule="auto"/>
        <w:ind w:left="373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1D2F89"/>
          <w:spacing w:val="0"/>
          <w:w w:val="130"/>
          <w:i/>
        </w:rPr>
        <w:t>lo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0" w:after="0" w:line="682" w:lineRule="exact"/>
        <w:ind w:left="861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86"/>
          <w:szCs w:val="86"/>
          <w:color w:val="262626"/>
          <w:spacing w:val="0"/>
          <w:w w:val="171"/>
          <w:b/>
          <w:bCs/>
          <w:i/>
          <w:position w:val="-26"/>
        </w:rPr>
        <w:t>l</w:t>
      </w:r>
      <w:r>
        <w:rPr>
          <w:rFonts w:ascii="Arial" w:hAnsi="Arial" w:cs="Arial" w:eastAsia="Arial"/>
          <w:sz w:val="86"/>
          <w:szCs w:val="86"/>
          <w:color w:val="262626"/>
          <w:spacing w:val="0"/>
          <w:w w:val="100"/>
          <w:b/>
          <w:bCs/>
          <w:i/>
          <w:position w:val="-26"/>
        </w:rPr>
        <w:tab/>
      </w:r>
      <w:r>
        <w:rPr>
          <w:rFonts w:ascii="Arial" w:hAnsi="Arial" w:cs="Arial" w:eastAsia="Arial"/>
          <w:sz w:val="86"/>
          <w:szCs w:val="86"/>
          <w:color w:val="262626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8"/>
          <w:position w:val="-7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98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-7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-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98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400" w:right="260"/>
        </w:sectPr>
      </w:pPr>
      <w:rPr/>
    </w:p>
    <w:p>
      <w:pPr>
        <w:spacing w:before="72" w:after="0" w:line="203" w:lineRule="exact"/>
        <w:ind w:left="823" w:right="22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8"/>
          <w:szCs w:val="18"/>
          <w:color w:val="525454"/>
          <w:spacing w:val="8"/>
          <w:w w:val="118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8"/>
          <w:position w:val="-1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55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8"/>
          <w:w w:val="9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2" w:equalWidth="0">
            <w:col w:w="1592" w:space="1843"/>
            <w:col w:w="7825"/>
          </w:cols>
        </w:sectPr>
      </w:pPr>
      <w:rPr/>
    </w:p>
    <w:p>
      <w:pPr>
        <w:spacing w:before="0" w:after="0" w:line="174" w:lineRule="exact"/>
        <w:ind w:left="632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2"/>
          <w:w w:val="108"/>
          <w:position w:val="1"/>
        </w:rPr>
        <w:t>B</w:t>
      </w:r>
      <w:r>
        <w:rPr>
          <w:rFonts w:ascii="Arial" w:hAnsi="Arial" w:cs="Arial" w:eastAsia="Arial"/>
          <w:sz w:val="15"/>
          <w:szCs w:val="15"/>
          <w:color w:val="525454"/>
          <w:spacing w:val="0"/>
          <w:w w:val="92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525454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6"/>
          <w:w w:val="100"/>
          <w:position w:val="1"/>
        </w:rPr>
        <w:t>L</w:t>
      </w:r>
      <w:r>
        <w:rPr>
          <w:rFonts w:ascii="Arial" w:hAnsi="Arial" w:cs="Arial" w:eastAsia="Arial"/>
          <w:sz w:val="15"/>
          <w:szCs w:val="15"/>
          <w:color w:val="525454"/>
          <w:spacing w:val="5"/>
          <w:w w:val="100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  <w:t>DIYESI</w:t>
      </w:r>
      <w:r>
        <w:rPr>
          <w:rFonts w:ascii="Arial" w:hAnsi="Arial" w:cs="Arial" w:eastAsia="Arial"/>
          <w:sz w:val="15"/>
          <w:szCs w:val="15"/>
          <w:color w:val="3B3B3B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300" w:val="left"/>
          <w:tab w:pos="310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5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5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8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9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0"/>
        </w:rPr>
        <w:t>l1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6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3"/>
          <w:w w:val="18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293-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4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"/>
          <w:w w:val="108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4"/>
          <w:w w:val="109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32" w:right="-20"/>
        <w:jc w:val="left"/>
        <w:tabs>
          <w:tab w:pos="1320" w:val="left"/>
          <w:tab w:pos="3140" w:val="left"/>
          <w:tab w:pos="4320" w:val="left"/>
          <w:tab w:pos="5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3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8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1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10180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kez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Uzundere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6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</w:rPr>
        <w:t>ti.ka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89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7"/>
        </w:rPr>
        <w:t>ıi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9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8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altı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0" w:lineRule="auto"/>
        <w:ind w:left="132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ruAdr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9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0"/>
          <w:w w:val="99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istikameti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köprü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114" w:right="-20"/>
        <w:jc w:val="left"/>
        <w:tabs>
          <w:tab w:pos="1300" w:val="left"/>
          <w:tab w:pos="4700" w:val="left"/>
          <w:tab w:pos="8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6"/>
          <w:position w:val="1"/>
        </w:rPr>
        <w:t>:T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96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1"/>
        </w:rPr>
        <w:t>db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7"/>
          <w:position w:val="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7"/>
          <w:position w:val="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"/>
          <w:w w:val="96"/>
          <w:position w:val="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8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  <w:position w:val="1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  <w:position w:val="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186" w:lineRule="exact"/>
        <w:ind w:left="114" w:right="-20"/>
        <w:jc w:val="left"/>
        <w:tabs>
          <w:tab w:pos="3580" w:val="left"/>
          <w:tab w:pos="6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1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3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:</w:t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1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556" w:right="862"/>
        <w:jc w:val="center"/>
        <w:tabs>
          <w:tab w:pos="66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91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8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8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nan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6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86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6"/>
          <w:position w:val="-3"/>
        </w:rPr>
        <w:t>lı;cr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5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525454"/>
          <w:spacing w:val="-28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27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1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1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525454"/>
          <w:spacing w:val="-29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1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37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7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1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25454"/>
          <w:spacing w:val="-29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4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1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7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1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525454"/>
          <w:spacing w:val="-18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4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18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4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1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10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4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9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14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0"/>
          <w:w w:val="8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0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525454"/>
          <w:spacing w:val="-14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-22"/>
          <w:w w:val="10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18"/>
          <w:w w:val="7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0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25454"/>
          <w:spacing w:val="-30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2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4339" w:right="1585"/>
        <w:jc w:val="center"/>
        <w:tabs>
          <w:tab w:pos="4920" w:val="left"/>
          <w:tab w:pos="5420" w:val="left"/>
          <w:tab w:pos="5980" w:val="left"/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0"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5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939393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93939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939393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939393"/>
          <w:spacing w:val="0"/>
          <w:w w:val="100"/>
          <w:i/>
          <w:position w:val="-6"/>
        </w:rPr>
        <w:t>l</w:t>
      </w:r>
      <w:r>
        <w:rPr>
          <w:rFonts w:ascii="Arial" w:hAnsi="Arial" w:cs="Arial" w:eastAsia="Arial"/>
          <w:sz w:val="38"/>
          <w:szCs w:val="38"/>
          <w:color w:val="939393"/>
          <w:spacing w:val="-102"/>
          <w:w w:val="100"/>
          <w:i/>
          <w:position w:val="-6"/>
        </w:rPr>
        <w:t> </w:t>
      </w:r>
      <w:r>
        <w:rPr>
          <w:rFonts w:ascii="Arial" w:hAnsi="Arial" w:cs="Arial" w:eastAsia="Arial"/>
          <w:sz w:val="38"/>
          <w:szCs w:val="38"/>
          <w:color w:val="939393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939393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1"/>
          <w:position w:val="8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71"/>
          <w:position w:val="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8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0"/>
          <w:position w:val="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6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8"/>
        </w:rPr>
        <w:t>:09:45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114" w:right="-20"/>
        <w:jc w:val="left"/>
        <w:tabs>
          <w:tab w:pos="2160" w:val="left"/>
          <w:tab w:pos="5620" w:val="left"/>
          <w:tab w:pos="109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77"/>
          <w:position w:val="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77"/>
          <w:position w:val="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6"/>
          <w:position w:val="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36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36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1"/>
          <w:w w:val="136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A3A3A1"/>
          <w:spacing w:val="-7"/>
          <w:w w:val="48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8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"/>
          <w:w w:val="93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8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0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B3B3B5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1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0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"/>
          <w:w w:val="1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rilke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8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UGRUL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185" w:lineRule="exact"/>
        <w:ind w:left="2112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f'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rn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6"/>
          <w:w w:val="17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5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25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4"/>
          <w:position w:val="-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1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-1"/>
        </w:rPr>
        <w:t>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</w:sectPr>
      </w:pPr>
      <w:rPr/>
    </w:p>
    <w:p>
      <w:pPr>
        <w:spacing w:before="9" w:after="0" w:line="240" w:lineRule="auto"/>
        <w:ind w:left="11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17"/>
        </w:rPr>
        <w:t>pi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0"/>
          <w:w w:val="81"/>
          <w:i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81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3"/>
          <w:w w:val="81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  <w:i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"/>
          <w:w w:val="8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713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2" w:equalWidth="0">
            <w:col w:w="540" w:space="1573"/>
            <w:col w:w="9147"/>
          </w:cols>
        </w:sectPr>
      </w:pPr>
      <w:rPr/>
    </w:p>
    <w:p>
      <w:pPr>
        <w:spacing w:before="0" w:after="0" w:line="264" w:lineRule="exact"/>
        <w:ind w:left="13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6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6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60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15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-2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611" w:right="46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1" w:after="0" w:line="254" w:lineRule="auto"/>
        <w:ind w:left="2127" w:right="4316" w:firstLine="2489"/>
        <w:jc w:val="left"/>
        <w:tabs>
          <w:tab w:pos="4620" w:val="left"/>
          <w:tab w:pos="6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w w:val="6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6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t-Jan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9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8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8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1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29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94" w:lineRule="exact"/>
        <w:ind w:left="2127" w:right="2679" w:firstLine="-2013"/>
        <w:jc w:val="left"/>
        <w:tabs>
          <w:tab w:pos="2100" w:val="left"/>
          <w:tab w:pos="4680" w:val="left"/>
          <w:tab w:pos="7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74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2"/>
          <w:w w:val="127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  <w:position w:val="1"/>
        </w:rPr>
        <w:t>rd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7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6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6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6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2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0"/>
        </w:rPr>
        <w:t>DönUş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2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3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2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9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583" w:right="412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ISöndUr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80" w:lineRule="exact"/>
        <w:ind w:left="114" w:right="-20"/>
        <w:jc w:val="left"/>
        <w:tabs>
          <w:tab w:pos="2820" w:val="left"/>
          <w:tab w:pos="4600" w:val="left"/>
          <w:tab w:pos="6500" w:val="left"/>
          <w:tab w:pos="8040" w:val="left"/>
          <w:tab w:pos="9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209"/>
          <w:position w:val="-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2"/>
        </w:rPr>
        <w:t>nd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55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Su'l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ls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48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-2"/>
        </w:rPr>
        <w:t>Köp(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7"/>
          <w:w w:val="127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0"/>
          <w:w w:val="127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7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11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1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46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264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53"/>
          <w:position w:val="-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3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5372" w:right="-20"/>
        <w:jc w:val="left"/>
        <w:tabs>
          <w:tab w:pos="6500" w:val="left"/>
          <w:tab w:pos="8000" w:val="left"/>
          <w:tab w:pos="9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20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1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yanmıştır.Herhangi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w w:val="20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ndür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Duruıııu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köprü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araşt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9" w:lineRule="auto"/>
        <w:ind w:left="2112" w:right="109" w:firstLine="-198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8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2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köprü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geçen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"/>
          <w:w w:val="11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ıknı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varıld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30" w:lineRule="atLeast"/>
        <w:ind w:left="132" w:right="3993"/>
        <w:jc w:val="left"/>
        <w:tabs>
          <w:tab w:pos="210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6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6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6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6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6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1"/>
          <w:position w:val="1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21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3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63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7"/>
          <w:position w:val="0"/>
        </w:rPr>
        <w:t>eç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6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0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249" w:lineRule="auto"/>
        <w:ind w:left="160" w:right="9587" w:firstLine="-2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89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2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1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14" w:right="-20"/>
        <w:jc w:val="left"/>
        <w:tabs>
          <w:tab w:pos="2100" w:val="left"/>
          <w:tab w:pos="5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2"/>
        </w:rPr>
        <w:t>ihi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9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75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tfıırilı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3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17"/>
          <w:w w:val="13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1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6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7" w:lineRule="exact"/>
        <w:ind w:left="212" w:right="-20"/>
        <w:jc w:val="left"/>
        <w:tabs>
          <w:tab w:pos="1000" w:val="left"/>
          <w:tab w:pos="1500" w:val="left"/>
          <w:tab w:pos="8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7"/>
          <w:position w:val="-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2"/>
        </w:rPr>
        <w:t>Q_I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91"/>
          <w:position w:val="-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96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2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2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niçamlı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53"/>
          <w:position w:val="-2"/>
        </w:rPr>
        <w:t>I.</w:t>
      </w:r>
      <w:r>
        <w:rPr>
          <w:rFonts w:ascii="Arial" w:hAnsi="Arial" w:cs="Arial" w:eastAsia="Arial"/>
          <w:sz w:val="17"/>
          <w:szCs w:val="17"/>
          <w:color w:val="3B3B3B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11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454"/>
          <w:spacing w:val="0"/>
          <w:w w:val="275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53" w:right="-20"/>
        <w:jc w:val="left"/>
        <w:tabs>
          <w:tab w:pos="4460" w:val="left"/>
          <w:tab w:pos="88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752136pt;margin-top:11.036891pt;width:38.862937pt;height:8.5pt;mso-position-horizontal-relative:page;mso-position-vertical-relative:paragraph;z-index:-1473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6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525454"/>
          <w:spacing w:val="0"/>
          <w:w w:val="69"/>
          <w:b/>
          <w:bCs/>
          <w:position w:val="-11"/>
        </w:rPr>
        <w:t>1</w:t>
      </w:r>
      <w:r>
        <w:rPr>
          <w:rFonts w:ascii="Arial" w:hAnsi="Arial" w:cs="Arial" w:eastAsia="Arial"/>
          <w:sz w:val="28"/>
          <w:szCs w:val="28"/>
          <w:color w:val="525454"/>
          <w:spacing w:val="-34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525454"/>
          <w:spacing w:val="0"/>
          <w:w w:val="44"/>
          <w:b/>
          <w:bCs/>
          <w:position w:val="-11"/>
        </w:rPr>
        <w:t>B</w:t>
      </w:r>
      <w:r>
        <w:rPr>
          <w:rFonts w:ascii="Arial" w:hAnsi="Arial" w:cs="Arial" w:eastAsia="Arial"/>
          <w:sz w:val="28"/>
          <w:szCs w:val="28"/>
          <w:color w:val="525454"/>
          <w:spacing w:val="0"/>
          <w:w w:val="44"/>
          <w:b/>
          <w:bCs/>
          <w:position w:val="-11"/>
        </w:rPr>
        <w:t>  </w:t>
      </w:r>
      <w:r>
        <w:rPr>
          <w:rFonts w:ascii="Arial" w:hAnsi="Arial" w:cs="Arial" w:eastAsia="Arial"/>
          <w:sz w:val="28"/>
          <w:szCs w:val="28"/>
          <w:color w:val="525454"/>
          <w:spacing w:val="4"/>
          <w:w w:val="44"/>
          <w:b/>
          <w:bCs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525454"/>
          <w:spacing w:val="0"/>
          <w:w w:val="61"/>
          <w:position w:val="-11"/>
        </w:rPr>
        <w:t>fl{i</w:t>
      </w:r>
      <w:r>
        <w:rPr>
          <w:rFonts w:ascii="Arial" w:hAnsi="Arial" w:cs="Arial" w:eastAsia="Arial"/>
          <w:sz w:val="27"/>
          <w:szCs w:val="27"/>
          <w:color w:val="525454"/>
          <w:spacing w:val="0"/>
          <w:w w:val="61"/>
          <w:position w:val="-11"/>
        </w:rPr>
        <w:t>m</w:t>
      </w:r>
      <w:r>
        <w:rPr>
          <w:rFonts w:ascii="Arial" w:hAnsi="Arial" w:cs="Arial" w:eastAsia="Arial"/>
          <w:sz w:val="27"/>
          <w:szCs w:val="27"/>
          <w:color w:val="525454"/>
          <w:spacing w:val="0"/>
          <w:w w:val="61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525454"/>
          <w:spacing w:val="15"/>
          <w:w w:val="61"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525454"/>
          <w:spacing w:val="0"/>
          <w:w w:val="61"/>
          <w:b/>
          <w:bCs/>
          <w:position w:val="-1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5" w:after="0" w:line="272" w:lineRule="exact"/>
        <w:ind w:left="277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3"/>
        </w:rPr>
        <w:t>'G</w:t>
      </w:r>
      <w:r>
        <w:rPr>
          <w:rFonts w:ascii="Arial" w:hAnsi="Arial" w:cs="Arial" w:eastAsia="Arial"/>
          <w:sz w:val="14"/>
          <w:szCs w:val="14"/>
          <w:color w:val="3B3B3B"/>
          <w:spacing w:val="-33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76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76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7"/>
          <w:w w:val="76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  <w:position w:val="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31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spacing w:val="0"/>
          <w:w w:val="100"/>
        </w:rPr>
        <w:t>&lt;!.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00"/>
        </w:rPr>
        <w:t>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</w:sectPr>
      </w:pPr>
      <w:rPr/>
    </w:p>
    <w:p>
      <w:pPr>
        <w:spacing w:before="5" w:after="0" w:line="240" w:lineRule="auto"/>
        <w:ind w:left="249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56"/>
          <w:szCs w:val="56"/>
          <w:color w:val="3B3B3B"/>
          <w:spacing w:val="-120"/>
          <w:w w:val="53"/>
          <w:position w:val="-25"/>
        </w:rPr>
        <w:t>·</w:t>
      </w:r>
      <w:r>
        <w:rPr>
          <w:rFonts w:ascii="Arial" w:hAnsi="Arial" w:cs="Arial" w:eastAsia="Arial"/>
          <w:sz w:val="19"/>
          <w:szCs w:val="19"/>
          <w:color w:val="3B3B3B"/>
          <w:spacing w:val="-12"/>
          <w:w w:val="50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3B3B3B"/>
          <w:spacing w:val="-35"/>
          <w:w w:val="51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5"/>
          <w:w w:val="50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3B3B3B"/>
          <w:spacing w:val="-42"/>
          <w:w w:val="51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51"/>
          <w:position w:val="0"/>
        </w:rPr>
        <w:t>r</w:t>
      </w:r>
      <w:r>
        <w:rPr>
          <w:rFonts w:ascii="Arial" w:hAnsi="Arial" w:cs="Arial" w:eastAsia="Arial"/>
          <w:sz w:val="56"/>
          <w:szCs w:val="56"/>
          <w:color w:val="3B3B3B"/>
          <w:spacing w:val="-157"/>
          <w:w w:val="53"/>
          <w:position w:val="-25"/>
        </w:rPr>
        <w:t>-</w:t>
      </w:r>
      <w:r>
        <w:rPr>
          <w:rFonts w:ascii="Arial" w:hAnsi="Arial" w:cs="Arial" w:eastAsia="Arial"/>
          <w:sz w:val="22"/>
          <w:szCs w:val="22"/>
          <w:color w:val="3B3B3B"/>
          <w:spacing w:val="-41"/>
          <w:w w:val="51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50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3B3B3B"/>
          <w:spacing w:val="-39"/>
          <w:w w:val="50"/>
          <w:position w:val="0"/>
        </w:rPr>
        <w:t>ı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51"/>
          <w:position w:val="-5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5" w:after="0" w:line="46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-51"/>
          <w:w w:val="102"/>
          <w:position w:val="-2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109"/>
          <w:position w:val="-2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left="40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2" w:lineRule="exact"/>
        <w:ind w:right="-20"/>
        <w:jc w:val="left"/>
        <w:tabs>
          <w:tab w:pos="46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>İlke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>ERTUÖRUL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83"/>
          <w:i/>
          <w:position w:val="-23"/>
        </w:rPr>
        <w:t>,v</w:t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83"/>
          <w:i/>
          <w:position w:val="-23"/>
        </w:rPr>
        <w:t> </w:t>
      </w:r>
      <w:r>
        <w:rPr>
          <w:rFonts w:ascii="Arial" w:hAnsi="Arial" w:cs="Arial" w:eastAsia="Arial"/>
          <w:sz w:val="34"/>
          <w:szCs w:val="34"/>
          <w:color w:val="525454"/>
          <w:spacing w:val="1"/>
          <w:w w:val="83"/>
          <w:i/>
          <w:position w:val="-23"/>
        </w:rPr>
        <w:t> </w:t>
      </w:r>
      <w:r>
        <w:rPr>
          <w:rFonts w:ascii="Arial" w:hAnsi="Arial" w:cs="Arial" w:eastAsia="Arial"/>
          <w:sz w:val="34"/>
          <w:szCs w:val="34"/>
          <w:color w:val="525454"/>
          <w:spacing w:val="-159"/>
          <w:w w:val="84"/>
          <w:i/>
          <w:position w:val="-23"/>
        </w:rPr>
        <w:t>M</w:t>
      </w:r>
      <w:r>
        <w:rPr>
          <w:rFonts w:ascii="Arial" w:hAnsi="Arial" w:cs="Arial" w:eastAsia="Arial"/>
          <w:sz w:val="34"/>
          <w:szCs w:val="34"/>
          <w:color w:val="A3A3A1"/>
          <w:spacing w:val="0"/>
          <w:w w:val="50"/>
          <w:i/>
          <w:position w:val="-23"/>
        </w:rPr>
        <w:t>''</w:t>
      </w:r>
      <w:r>
        <w:rPr>
          <w:rFonts w:ascii="Arial" w:hAnsi="Arial" w:cs="Arial" w:eastAsia="Arial"/>
          <w:sz w:val="34"/>
          <w:szCs w:val="34"/>
          <w:color w:val="A3A3A1"/>
          <w:spacing w:val="-27"/>
          <w:w w:val="100"/>
          <w:i/>
          <w:position w:val="-23"/>
        </w:rPr>
        <w:t> </w:t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83"/>
          <w:i/>
          <w:position w:val="-23"/>
        </w:rPr>
        <w:t>.</w:t>
      </w:r>
      <w:r>
        <w:rPr>
          <w:rFonts w:ascii="Arial" w:hAnsi="Arial" w:cs="Arial" w:eastAsia="Arial"/>
          <w:sz w:val="34"/>
          <w:szCs w:val="34"/>
          <w:color w:val="525454"/>
          <w:spacing w:val="0"/>
          <w:w w:val="83"/>
          <w:i/>
          <w:position w:val="-23"/>
        </w:rPr>
        <w:t> </w:t>
      </w:r>
      <w:r>
        <w:rPr>
          <w:rFonts w:ascii="Arial" w:hAnsi="Arial" w:cs="Arial" w:eastAsia="Arial"/>
          <w:sz w:val="34"/>
          <w:szCs w:val="34"/>
          <w:color w:val="525454"/>
          <w:spacing w:val="38"/>
          <w:w w:val="83"/>
          <w:i/>
          <w:position w:val="-23"/>
        </w:rPr>
        <w:t> </w:t>
      </w:r>
      <w:r>
        <w:rPr>
          <w:rFonts w:ascii="Arial" w:hAnsi="Arial" w:cs="Arial" w:eastAsia="Arial"/>
          <w:sz w:val="12"/>
          <w:szCs w:val="12"/>
          <w:color w:val="A3A3A1"/>
          <w:spacing w:val="0"/>
          <w:w w:val="186"/>
          <w:position w:val="-23"/>
        </w:rPr>
        <w:t>ı</w:t>
      </w:r>
      <w:r>
        <w:rPr>
          <w:rFonts w:ascii="Arial" w:hAnsi="Arial" w:cs="Arial" w:eastAsia="Arial"/>
          <w:sz w:val="12"/>
          <w:szCs w:val="12"/>
          <w:color w:val="A3A3A1"/>
          <w:spacing w:val="-5"/>
          <w:w w:val="186"/>
          <w:position w:val="-23"/>
        </w:rPr>
        <w:t> </w:t>
      </w:r>
      <w:r>
        <w:rPr>
          <w:rFonts w:ascii="Arial" w:hAnsi="Arial" w:cs="Arial" w:eastAsia="Arial"/>
          <w:sz w:val="12"/>
          <w:szCs w:val="12"/>
          <w:color w:val="B3B3B5"/>
          <w:spacing w:val="0"/>
          <w:w w:val="186"/>
          <w:position w:val="-23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2" w:equalWidth="0">
            <w:col w:w="2521" w:space="1997"/>
            <w:col w:w="6742"/>
          </w:cols>
        </w:sectPr>
      </w:pPr>
      <w:rPr/>
    </w:p>
    <w:p>
      <w:pPr>
        <w:spacing w:before="0" w:after="0" w:line="384" w:lineRule="exact"/>
        <w:ind w:left="2225" w:right="-20"/>
        <w:jc w:val="left"/>
        <w:tabs>
          <w:tab w:pos="4860" w:val="left"/>
          <w:tab w:pos="8680" w:val="left"/>
          <w:tab w:pos="9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  <w:position w:val="-9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27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1"/>
          <w:w w:val="113"/>
          <w:position w:val="-9"/>
        </w:rPr>
        <w:t>M</w:t>
      </w:r>
      <w:r>
        <w:rPr>
          <w:rFonts w:ascii="Arial" w:hAnsi="Arial" w:cs="Arial" w:eastAsia="Arial"/>
          <w:sz w:val="20"/>
          <w:szCs w:val="20"/>
          <w:color w:val="525454"/>
          <w:spacing w:val="13"/>
          <w:w w:val="88"/>
          <w:position w:val="-9"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8"/>
          <w:position w:val="-9"/>
        </w:rPr>
        <w:t>rk</w:t>
      </w:r>
      <w:r>
        <w:rPr>
          <w:rFonts w:ascii="Arial" w:hAnsi="Arial" w:cs="Arial" w:eastAsia="Arial"/>
          <w:sz w:val="20"/>
          <w:szCs w:val="20"/>
          <w:color w:val="3B3B3B"/>
          <w:spacing w:val="7"/>
          <w:w w:val="98"/>
          <w:position w:val="-9"/>
        </w:rPr>
        <w:t>e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76"/>
          <w:position w:val="-9"/>
        </w:rPr>
        <w:t>z</w:t>
      </w:r>
      <w:r>
        <w:rPr>
          <w:rFonts w:ascii="Arial" w:hAnsi="Arial" w:cs="Arial" w:eastAsia="Arial"/>
          <w:sz w:val="20"/>
          <w:szCs w:val="20"/>
          <w:color w:val="525454"/>
          <w:spacing w:val="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9"/>
        </w:rPr>
        <w:t>Go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3B5"/>
          <w:spacing w:val="0"/>
          <w:w w:val="108"/>
          <w:position w:val="-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B3B3B5"/>
          <w:spacing w:val="-4"/>
          <w:w w:val="108"/>
          <w:position w:val="-9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8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3A3A1"/>
          <w:spacing w:val="0"/>
          <w:w w:val="108"/>
          <w:position w:val="-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A3A3A1"/>
          <w:spacing w:val="-45"/>
          <w:w w:val="108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3A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71"/>
          <w:szCs w:val="71"/>
          <w:color w:val="3A416B"/>
          <w:spacing w:val="0"/>
          <w:w w:val="58"/>
          <w:i/>
          <w:position w:val="-27"/>
        </w:rPr>
        <w:t>1</w:t>
      </w:r>
      <w:r>
        <w:rPr>
          <w:rFonts w:ascii="Arial" w:hAnsi="Arial" w:cs="Arial" w:eastAsia="Arial"/>
          <w:sz w:val="71"/>
          <w:szCs w:val="71"/>
          <w:color w:val="3A416B"/>
          <w:spacing w:val="-130"/>
          <w:w w:val="57"/>
          <w:i/>
          <w:position w:val="-27"/>
        </w:rPr>
        <w:t>/</w:t>
      </w:r>
      <w:r>
        <w:rPr>
          <w:rFonts w:ascii="Arial" w:hAnsi="Arial" w:cs="Arial" w:eastAsia="Arial"/>
          <w:sz w:val="28"/>
          <w:szCs w:val="28"/>
          <w:color w:val="3B3B3B"/>
          <w:spacing w:val="19"/>
          <w:w w:val="67"/>
          <w:position w:val="-13"/>
        </w:rPr>
        <w:t>·</w:t>
      </w:r>
      <w:r>
        <w:rPr>
          <w:rFonts w:ascii="Arial" w:hAnsi="Arial" w:cs="Arial" w:eastAsia="Arial"/>
          <w:sz w:val="71"/>
          <w:szCs w:val="71"/>
          <w:color w:val="3A416B"/>
          <w:spacing w:val="-86"/>
          <w:w w:val="58"/>
          <w:i/>
          <w:position w:val="-27"/>
        </w:rPr>
        <w:t>J</w:t>
      </w:r>
      <w:r>
        <w:rPr>
          <w:rFonts w:ascii="Arial" w:hAnsi="Arial" w:cs="Arial" w:eastAsia="Arial"/>
          <w:sz w:val="71"/>
          <w:szCs w:val="71"/>
          <w:color w:val="3B3B3B"/>
          <w:spacing w:val="0"/>
          <w:w w:val="90"/>
          <w:i/>
          <w:position w:val="-27"/>
        </w:rPr>
        <w:t>fı</w:t>
      </w:r>
      <w:r>
        <w:rPr>
          <w:rFonts w:ascii="Arial" w:hAnsi="Arial" w:cs="Arial" w:eastAsia="Arial"/>
          <w:sz w:val="71"/>
          <w:szCs w:val="71"/>
          <w:color w:val="3B3B3B"/>
          <w:spacing w:val="0"/>
          <w:w w:val="100"/>
          <w:i/>
          <w:position w:val="-27"/>
        </w:rPr>
        <w:tab/>
      </w:r>
      <w:r>
        <w:rPr>
          <w:rFonts w:ascii="Arial" w:hAnsi="Arial" w:cs="Arial" w:eastAsia="Arial"/>
          <w:sz w:val="71"/>
          <w:szCs w:val="71"/>
          <w:color w:val="3B3B3B"/>
          <w:spacing w:val="0"/>
          <w:w w:val="100"/>
          <w:i/>
          <w:position w:val="-27"/>
        </w:rPr>
      </w:r>
      <w:r>
        <w:rPr>
          <w:rFonts w:ascii="Arial" w:hAnsi="Arial" w:cs="Arial" w:eastAsia="Arial"/>
          <w:sz w:val="18"/>
          <w:szCs w:val="18"/>
          <w:color w:val="939393"/>
          <w:spacing w:val="-6"/>
          <w:w w:val="182"/>
          <w:position w:val="-13"/>
        </w:rPr>
        <w:t>·</w:t>
      </w:r>
      <w:r>
        <w:rPr>
          <w:rFonts w:ascii="Arial" w:hAnsi="Arial" w:cs="Arial" w:eastAsia="Arial"/>
          <w:sz w:val="18"/>
          <w:szCs w:val="18"/>
          <w:color w:val="B3B3B5"/>
          <w:spacing w:val="0"/>
          <w:w w:val="157"/>
          <w:position w:val="-13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2201" w:right="-20"/>
        <w:jc w:val="left"/>
        <w:tabs>
          <w:tab w:pos="5140" w:val="left"/>
          <w:tab w:pos="9160" w:val="left"/>
          <w:tab w:pos="103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2"/>
        </w:rPr>
        <w:t>1.Post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19"/>
          <w:szCs w:val="19"/>
          <w:color w:val="262626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8"/>
          <w:position w:val="2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7"/>
          <w:w w:val="109"/>
          <w:position w:val="2"/>
        </w:rPr>
        <w:t>m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73"/>
          <w:position w:val="2"/>
        </w:rPr>
        <w:t>:</w:t>
      </w:r>
      <w:r>
        <w:rPr>
          <w:rFonts w:ascii="Arial" w:hAnsi="Arial" w:cs="Arial" w:eastAsia="Arial"/>
          <w:sz w:val="19"/>
          <w:szCs w:val="19"/>
          <w:color w:val="525454"/>
          <w:spacing w:val="-36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35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144"/>
          <w:szCs w:val="144"/>
          <w:color w:val="6E759A"/>
          <w:spacing w:val="89"/>
          <w:w w:val="57"/>
          <w:i/>
          <w:position w:val="-92"/>
        </w:rPr>
        <w:t>l</w:t>
      </w:r>
      <w:r>
        <w:rPr>
          <w:rFonts w:ascii="Arial" w:hAnsi="Arial" w:cs="Arial" w:eastAsia="Arial"/>
          <w:sz w:val="144"/>
          <w:szCs w:val="144"/>
          <w:color w:val="3A416B"/>
          <w:spacing w:val="0"/>
          <w:w w:val="202"/>
          <w:i/>
          <w:position w:val="-92"/>
        </w:rPr>
        <w:t>l</w:t>
      </w:r>
      <w:r>
        <w:rPr>
          <w:rFonts w:ascii="Arial" w:hAnsi="Arial" w:cs="Arial" w:eastAsia="Arial"/>
          <w:sz w:val="144"/>
          <w:szCs w:val="144"/>
          <w:color w:val="3A416B"/>
          <w:spacing w:val="0"/>
          <w:w w:val="100"/>
          <w:i/>
          <w:position w:val="-92"/>
        </w:rPr>
        <w:tab/>
      </w:r>
      <w:r>
        <w:rPr>
          <w:rFonts w:ascii="Arial" w:hAnsi="Arial" w:cs="Arial" w:eastAsia="Arial"/>
          <w:sz w:val="144"/>
          <w:szCs w:val="144"/>
          <w:color w:val="3A416B"/>
          <w:spacing w:val="0"/>
          <w:w w:val="100"/>
          <w:i/>
          <w:position w:val="-92"/>
        </w:rPr>
      </w:r>
      <w:r>
        <w:rPr>
          <w:rFonts w:ascii="Arial" w:hAnsi="Arial" w:cs="Arial" w:eastAsia="Arial"/>
          <w:sz w:val="22"/>
          <w:szCs w:val="22"/>
          <w:color w:val="A3A3A1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A3A3A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A3A3A1"/>
          <w:spacing w:val="4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210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525454"/>
          <w:spacing w:val="26"/>
          <w:w w:val="21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65"/>
          <w:i/>
          <w:position w:val="-3"/>
        </w:rPr>
        <w:t>t</w:t>
      </w:r>
      <w:r>
        <w:rPr>
          <w:rFonts w:ascii="Arial" w:hAnsi="Arial" w:cs="Arial" w:eastAsia="Arial"/>
          <w:sz w:val="22"/>
          <w:szCs w:val="22"/>
          <w:color w:val="525454"/>
          <w:spacing w:val="-8"/>
          <w:w w:val="165"/>
          <w:i/>
          <w:position w:val="-3"/>
        </w:rPr>
        <w:t>:</w:t>
      </w:r>
      <w:r>
        <w:rPr>
          <w:rFonts w:ascii="Arial" w:hAnsi="Arial" w:cs="Arial" w:eastAsia="Arial"/>
          <w:sz w:val="22"/>
          <w:szCs w:val="22"/>
          <w:color w:val="939393"/>
          <w:spacing w:val="-14"/>
          <w:w w:val="105"/>
          <w:i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525454"/>
          <w:spacing w:val="1"/>
          <w:w w:val="81"/>
          <w:i/>
          <w:position w:val="-3"/>
        </w:rPr>
        <w:t>: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65"/>
          <w:i/>
          <w:position w:val="-3"/>
        </w:rPr>
        <w:t>..</w:t>
      </w:r>
      <w:r>
        <w:rPr>
          <w:rFonts w:ascii="Arial" w:hAnsi="Arial" w:cs="Arial" w:eastAsia="Arial"/>
          <w:sz w:val="22"/>
          <w:szCs w:val="22"/>
          <w:color w:val="525454"/>
          <w:spacing w:val="-36"/>
          <w:w w:val="65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82A69"/>
          <w:spacing w:val="0"/>
          <w:w w:val="167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282A69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82A69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578"/>
          <w:position w:val="-3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</w:sectPr>
      </w:pPr>
      <w:rPr/>
    </w:p>
    <w:p>
      <w:pPr>
        <w:spacing w:before="0" w:after="0" w:line="366" w:lineRule="exact"/>
        <w:ind w:right="-20"/>
        <w:jc w:val="right"/>
        <w:rPr>
          <w:rFonts w:ascii="Arial" w:hAnsi="Arial" w:cs="Arial" w:eastAsia="Arial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3"/>
          <w:w w:val="105"/>
          <w:b/>
          <w:bCs/>
          <w:position w:val="4"/>
        </w:rPr>
        <w:t>B</w:t>
      </w:r>
      <w:r>
        <w:rPr>
          <w:rFonts w:ascii="Arial" w:hAnsi="Arial" w:cs="Arial" w:eastAsia="Arial"/>
          <w:sz w:val="74"/>
          <w:szCs w:val="74"/>
          <w:color w:val="525454"/>
          <w:spacing w:val="-193"/>
          <w:w w:val="75"/>
          <w:position w:val="-3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94"/>
          <w:w w:val="120"/>
          <w:b/>
          <w:bCs/>
          <w:position w:val="4"/>
        </w:rPr>
        <w:t>ü</w:t>
      </w:r>
      <w:r>
        <w:rPr>
          <w:rFonts w:ascii="Arial" w:hAnsi="Arial" w:cs="Arial" w:eastAsia="Arial"/>
          <w:sz w:val="74"/>
          <w:szCs w:val="74"/>
          <w:color w:val="525454"/>
          <w:spacing w:val="-104"/>
          <w:w w:val="110"/>
          <w:position w:val="-3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0"/>
          <w:w w:val="122"/>
          <w:b/>
          <w:bCs/>
          <w:position w:val="4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-36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74"/>
          <w:szCs w:val="74"/>
          <w:color w:val="525454"/>
          <w:spacing w:val="-96"/>
          <w:w w:val="110"/>
          <w:position w:val="-31"/>
        </w:rPr>
        <w:t>ı</w:t>
      </w:r>
      <w:r>
        <w:rPr>
          <w:rFonts w:ascii="Arial" w:hAnsi="Arial" w:cs="Arial" w:eastAsia="Arial"/>
          <w:sz w:val="74"/>
          <w:szCs w:val="74"/>
          <w:color w:val="3B3B3B"/>
          <w:spacing w:val="0"/>
          <w:w w:val="113"/>
          <w:position w:val="-31"/>
        </w:rPr>
        <w:t>'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3A416B"/>
          <w:spacing w:val="0"/>
          <w:w w:val="100"/>
          <w:b/>
          <w:bCs/>
          <w:i/>
        </w:rPr>
        <w:t>.}1</w:t>
      </w:r>
      <w:r>
        <w:rPr>
          <w:rFonts w:ascii="Times New Roman" w:hAnsi="Times New Roman" w:cs="Times New Roman" w:eastAsia="Times New Roman"/>
          <w:sz w:val="31"/>
          <w:szCs w:val="31"/>
          <w:color w:val="3A416B"/>
          <w:spacing w:val="6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3"/>
          <w:w w:val="43"/>
          <w:b/>
          <w:bCs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3"/>
          <w:b/>
          <w:bCs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3"/>
          <w:b/>
          <w:bCs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3"/>
          <w:b/>
          <w:bCs/>
        </w:rPr>
        <w:t>   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6"/>
          <w:w w:val="43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100"/>
          <w:b/>
          <w:bCs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22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2" w:equalWidth="0">
            <w:col w:w="8847" w:space="308"/>
            <w:col w:w="2105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0" w:lineRule="exact"/>
        <w:ind w:left="282" w:right="-75"/>
        <w:jc w:val="left"/>
        <w:tabs>
          <w:tab w:pos="8100" w:val="left"/>
          <w:tab w:pos="90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52"/>
          <w:position w:val="5"/>
        </w:rPr>
        <w:t>..&gt;&lt;: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00"/>
          <w:position w:val="-4"/>
        </w:rPr>
        <w:t>Mü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00"/>
          <w:position w:val="-4"/>
        </w:rPr>
      </w:r>
      <w:r>
        <w:rPr>
          <w:rFonts w:ascii="Arial" w:hAnsi="Arial" w:cs="Arial" w:eastAsia="Arial"/>
          <w:sz w:val="22"/>
          <w:szCs w:val="22"/>
          <w:color w:val="808080"/>
          <w:spacing w:val="-32"/>
          <w:w w:val="108"/>
          <w:position w:val="-4"/>
        </w:rPr>
        <w:t>t</w:t>
      </w:r>
      <w:r>
        <w:rPr>
          <w:rFonts w:ascii="Arial" w:hAnsi="Arial" w:cs="Arial" w:eastAsia="Arial"/>
          <w:sz w:val="22"/>
          <w:szCs w:val="22"/>
          <w:color w:val="707070"/>
          <w:spacing w:val="-42"/>
          <w:w w:val="79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95"/>
          <w:position w:val="-4"/>
        </w:rPr>
        <w:t>;: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58"/>
          <w:i/>
          <w:position w:val="3"/>
        </w:rPr>
        <w:t>"-'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16"/>
          <w:w w:val="58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08080"/>
          <w:spacing w:val="-15"/>
          <w:w w:val="131"/>
          <w:i/>
          <w:position w:val="3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-40"/>
          <w:w w:val="173"/>
          <w:i/>
          <w:position w:val="3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62"/>
          <w:i/>
          <w:position w:val="-6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39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53"/>
          <w:w w:val="64"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119"/>
          <w:w w:val="131"/>
          <w:i/>
          <w:position w:val="3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45"/>
          <w:w w:val="65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-7"/>
          <w:w w:val="64"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13"/>
          <w:w w:val="68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32"/>
          <w:w w:val="163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0"/>
          <w:w w:val="67"/>
          <w:i/>
          <w:position w:val="-6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-11"/>
          <w:w w:val="67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68"/>
          <w:w w:val="116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-71"/>
          <w:w w:val="67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808080"/>
          <w:spacing w:val="0"/>
          <w:w w:val="358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2" w:equalWidth="0">
            <w:col w:w="9328" w:space="313"/>
            <w:col w:w="1619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4.868107pt;margin-top:37.283772pt;width:553.869921pt;height:734.208968pt;mso-position-horizontal-relative:page;mso-position-vertical-relative:page;z-index:-14731" coordorigin="497,746" coordsize="11077,14684">
            <v:group style="position:absolute;left:504;top:765;width:11017;height:2" coordorigin="504,765" coordsize="11017,2">
              <v:shape style="position:absolute;left:504;top:765;width:11017;height:2" coordorigin="504,765" coordsize="11017,0" path="m504,765l11521,765e" filled="f" stroked="t" strokeweight=".70051pt" strokecolor="#575757">
                <v:path arrowok="t"/>
              </v:shape>
            </v:group>
            <v:group style="position:absolute;left:2505;top:757;width:2;height:776" coordorigin="2505,757" coordsize="2,776">
              <v:shape style="position:absolute;left:2505;top:757;width:2;height:776" coordorigin="2505,757" coordsize="0,776" path="m2505,1534l2505,757e" filled="f" stroked="t" strokeweight=".70051pt" strokecolor="#444444">
                <v:path arrowok="t"/>
              </v:shape>
            </v:group>
            <v:group style="position:absolute;left:9158;top:757;width:2;height:573" coordorigin="9158,757" coordsize="2,573">
              <v:shape style="position:absolute;left:9158;top:757;width:2;height:573" coordorigin="9158,757" coordsize="0,573" path="m9158,1330l9158,757e" filled="f" stroked="t" strokeweight=".70051pt" strokecolor="#4F4F4F">
                <v:path arrowok="t"/>
              </v:shape>
            </v:group>
            <v:group style="position:absolute;left:516;top:753;width:2;height:14670" coordorigin="516,753" coordsize="2,14670">
              <v:shape style="position:absolute;left:516;top:753;width:2;height:14670" coordorigin="516,753" coordsize="0,14670" path="m516,15423l516,753e" filled="f" stroked="t" strokeweight=".70051pt" strokecolor="#545454">
                <v:path arrowok="t"/>
              </v:shape>
            </v:group>
            <v:group style="position:absolute;left:9158;top:1273;width:2;height:260" coordorigin="9158,1273" coordsize="2,260">
              <v:shape style="position:absolute;left:9158;top:1273;width:2;height:260" coordorigin="9158,1273" coordsize="0,260" path="m9158,1534l9158,1273e" filled="f" stroked="t" strokeweight=".467007pt" strokecolor="#444444">
                <v:path arrowok="t"/>
              </v:shape>
            </v:group>
            <v:group style="position:absolute;left:2503;top:1477;width:2;height:133" coordorigin="2503,1477" coordsize="2,133">
              <v:shape style="position:absolute;left:2503;top:1477;width:2;height:133" coordorigin="2503,1477" coordsize="0,133" path="m2503,1610l2503,1477e" filled="f" stroked="t" strokeweight=".467007pt" strokecolor="#2F2F2F">
                <v:path arrowok="t"/>
              </v:shape>
            </v:group>
            <v:group style="position:absolute;left:9158;top:1477;width:2;height:767" coordorigin="9158,1477" coordsize="2,767">
              <v:shape style="position:absolute;left:9158;top:1477;width:2;height:767" coordorigin="9158,1477" coordsize="0,767" path="m9158,2244l9158,1477e" filled="f" stroked="t" strokeweight=".70051pt" strokecolor="#575757">
                <v:path arrowok="t"/>
              </v:shape>
            </v:group>
            <v:group style="position:absolute;left:2503;top:1553;width:2;height:696" coordorigin="2503,1553" coordsize="2,696">
              <v:shape style="position:absolute;left:2503;top:1553;width:2;height:696" coordorigin="2503,1553" coordsize="0,696" path="m2503,2249l2503,1553e" filled="f" stroked="t" strokeweight=".70051pt" strokecolor="#4B4B4B">
                <v:path arrowok="t"/>
              </v:shape>
            </v:group>
            <v:group style="position:absolute;left:11516;top:757;width:2;height:2836" coordorigin="11516,757" coordsize="2,2836">
              <v:shape style="position:absolute;left:11516;top:757;width:2;height:2836" coordorigin="11516,757" coordsize="0,2836" path="m11516,3593l11516,757e" filled="f" stroked="t" strokeweight=".70051pt" strokecolor="#606060">
                <v:path arrowok="t"/>
              </v:shape>
            </v:group>
            <v:group style="position:absolute;left:504;top:2237;width:11017;height:2" coordorigin="504,2237" coordsize="11017,2">
              <v:shape style="position:absolute;left:504;top:2237;width:11017;height:2" coordorigin="504,2237" coordsize="11017,0" path="m504,2237l11521,2237e" filled="f" stroked="t" strokeweight=".70051pt" strokecolor="#545454">
                <v:path arrowok="t"/>
              </v:shape>
            </v:group>
            <v:group style="position:absolute;left:509;top:2454;width:11017;height:2" coordorigin="509,2454" coordsize="11017,2">
              <v:shape style="position:absolute;left:509;top:2454;width:11017;height:2" coordorigin="509,2454" coordsize="11017,0" path="m509,2454l11526,2454e" filled="f" stroked="t" strokeweight=".70051pt" strokecolor="#545454">
                <v:path arrowok="t"/>
              </v:shape>
            </v:group>
            <v:group style="position:absolute;left:514;top:2410;width:2;height:284" coordorigin="514,2410" coordsize="2,284">
              <v:shape style="position:absolute;left:514;top:2410;width:2;height:284" coordorigin="514,2410" coordsize="0,284" path="m514,2694l514,2410e" filled="f" stroked="t" strokeweight=".467007pt" strokecolor="#3B3B3B">
                <v:path arrowok="t"/>
              </v:shape>
            </v:group>
            <v:group style="position:absolute;left:3521;top:2395;width:2;height:279" coordorigin="3521,2395" coordsize="2,279">
              <v:shape style="position:absolute;left:3521;top:2395;width:2;height:279" coordorigin="3521,2395" coordsize="0,279" path="m3521,2675l3521,2395e" filled="f" stroked="t" strokeweight=".934013pt" strokecolor="#3F3F3F">
                <v:path arrowok="t"/>
              </v:shape>
            </v:group>
            <v:group style="position:absolute;left:504;top:2668;width:11026;height:2" coordorigin="504,2668" coordsize="11026,2">
              <v:shape style="position:absolute;left:504;top:2668;width:11026;height:2" coordorigin="504,2668" coordsize="11026,0" path="m504,2668l11530,2668e" filled="f" stroked="t" strokeweight=".70051pt" strokecolor="#545454">
                <v:path arrowok="t"/>
              </v:shape>
            </v:group>
            <v:group style="position:absolute;left:509;top:2885;width:11017;height:2" coordorigin="509,2885" coordsize="11017,2">
              <v:shape style="position:absolute;left:509;top:2885;width:11017;height:2" coordorigin="509,2885" coordsize="11017,0" path="m509,2885l11526,2885e" filled="f" stroked="t" strokeweight=".70051pt" strokecolor="#545454">
                <v:path arrowok="t"/>
              </v:shape>
            </v:group>
            <v:group style="position:absolute;left:514;top:2623;width:2;height:308" coordorigin="514,2623" coordsize="2,308">
              <v:shape style="position:absolute;left:514;top:2623;width:2;height:308" coordorigin="514,2623" coordsize="0,308" path="m514,2930l514,2623e" filled="f" stroked="t" strokeweight=".70051pt" strokecolor="#4B4B4B">
                <v:path arrowok="t"/>
              </v:shape>
            </v:group>
            <v:group style="position:absolute;left:504;top:3098;width:11026;height:2" coordorigin="504,3098" coordsize="11026,2">
              <v:shape style="position:absolute;left:504;top:3098;width:11026;height:2" coordorigin="504,3098" coordsize="11026,0" path="m504,3098l11530,3098e" filled="f" stroked="t" strokeweight=".70051pt" strokecolor="#545454">
                <v:path arrowok="t"/>
              </v:shape>
            </v:group>
            <v:group style="position:absolute;left:514;top:2859;width:2;height:270" coordorigin="514,2859" coordsize="2,270">
              <v:shape style="position:absolute;left:514;top:2859;width:2;height:270" coordorigin="514,2859" coordsize="0,270" path="m514,3129l514,2859e" filled="f" stroked="t" strokeweight=".467007pt" strokecolor="#3B3B3B">
                <v:path arrowok="t"/>
              </v:shape>
            </v:group>
            <v:group style="position:absolute;left:509;top:3314;width:1224;height:2" coordorigin="509,3314" coordsize="1224,2">
              <v:shape style="position:absolute;left:509;top:3314;width:1224;height:2" coordorigin="509,3314" coordsize="1224,0" path="m509,3314l1733,3314e" filled="f" stroked="t" strokeweight=".467007pt" strokecolor="#484848">
                <v:path arrowok="t"/>
              </v:shape>
            </v:group>
            <v:group style="position:absolute;left:514;top:3058;width:2;height:279" coordorigin="514,3058" coordsize="2,279">
              <v:shape style="position:absolute;left:514;top:3058;width:2;height:279" coordorigin="514,3058" coordsize="0,279" path="m514,3337l514,3058e" filled="f" stroked="t" strokeweight=".934013pt" strokecolor="#4F4F4F">
                <v:path arrowok="t"/>
              </v:shape>
            </v:group>
            <v:group style="position:absolute;left:1677;top:3316;width:6216;height:2" coordorigin="1677,3316" coordsize="6216,2">
              <v:shape style="position:absolute;left:1677;top:3316;width:6216;height:2" coordorigin="1677,3316" coordsize="6216,0" path="m1677,3316l7892,3316e" filled="f" stroked="t" strokeweight=".70051pt" strokecolor="#4F4F4F">
                <v:path arrowok="t"/>
              </v:shape>
            </v:group>
            <v:group style="position:absolute;left:7836;top:3314;width:3694;height:2" coordorigin="7836,3314" coordsize="3694,2">
              <v:shape style="position:absolute;left:7836;top:3314;width:3694;height:2" coordorigin="7836,3314" coordsize="3694,0" path="m7836,3314l11530,3314e" filled="f" stroked="t" strokeweight=".467007pt" strokecolor="#545454">
                <v:path arrowok="t"/>
              </v:shape>
            </v:group>
            <v:group style="position:absolute;left:3974;top:3309;width:2;height:284" coordorigin="3974,3309" coordsize="2,284">
              <v:shape style="position:absolute;left:3974;top:3309;width:2;height:284" coordorigin="3974,3309" coordsize="0,284" path="m3974,3593l3974,3309e" filled="f" stroked="t" strokeweight=".934013pt" strokecolor="#575757">
                <v:path arrowok="t"/>
              </v:shape>
            </v:group>
            <v:group style="position:absolute;left:11526;top:757;width:2;height:3285" coordorigin="11526,757" coordsize="2,3285">
              <v:shape style="position:absolute;left:11526;top:757;width:2;height:3285" coordorigin="11526,757" coordsize="0,3285" path="m11526,4043l11526,757e" filled="f" stroked="t" strokeweight=".467007pt" strokecolor="#5B5B5B">
                <v:path arrowok="t"/>
              </v:shape>
            </v:group>
            <v:group style="position:absolute;left:514;top:3494;width:2;height:270" coordorigin="514,3494" coordsize="2,270">
              <v:shape style="position:absolute;left:514;top:3494;width:2;height:270" coordorigin="514,3494" coordsize="0,270" path="m514,3763l514,3494e" filled="f" stroked="t" strokeweight=".934013pt" strokecolor="#575757">
                <v:path arrowok="t"/>
              </v:shape>
            </v:group>
            <v:group style="position:absolute;left:3974;top:3309;width:2;height:738" coordorigin="3974,3309" coordsize="2,738">
              <v:shape style="position:absolute;left:3974;top:3309;width:2;height:738" coordorigin="3974,3309" coordsize="0,738" path="m3974,4047l3974,3309e" filled="f" stroked="t" strokeweight=".70051pt" strokecolor="#4B4B4B">
                <v:path arrowok="t"/>
              </v:shape>
            </v:group>
            <v:group style="position:absolute;left:3970;top:3733;width:2410;height:2" coordorigin="3970,3733" coordsize="2410,2">
              <v:shape style="position:absolute;left:3970;top:3733;width:2410;height:2" coordorigin="3970,3733" coordsize="2410,0" path="m3970,3733l6379,3733e" filled="f" stroked="t" strokeweight=".70051pt" strokecolor="#646464">
                <v:path arrowok="t"/>
              </v:shape>
            </v:group>
            <v:group style="position:absolute;left:504;top:4040;width:3498;height:2" coordorigin="504,4040" coordsize="3498,2">
              <v:shape style="position:absolute;left:504;top:4040;width:3498;height:2" coordorigin="504,4040" coordsize="3498,0" path="m504,4040l4002,4040e" filled="f" stroked="t" strokeweight=".70051pt" strokecolor="#4F4F4F">
                <v:path arrowok="t"/>
              </v:shape>
            </v:group>
            <v:group style="position:absolute;left:514;top:3707;width:2;height:369" coordorigin="514,3707" coordsize="2,369">
              <v:shape style="position:absolute;left:514;top:3707;width:2;height:369" coordorigin="514,3707" coordsize="0,369" path="m514,4076l514,3707e" filled="f" stroked="t" strokeweight=".467007pt" strokecolor="#3B3B3B">
                <v:path arrowok="t"/>
              </v:shape>
            </v:group>
            <v:group style="position:absolute;left:3974;top:3726;width:2;height:322" coordorigin="3974,3726" coordsize="2,322">
              <v:shape style="position:absolute;left:3974;top:3726;width:2;height:322" coordorigin="3974,3726" coordsize="0,322" path="m3974,4047l3974,3726e" filled="f" stroked="t" strokeweight=".934013pt" strokecolor="#4F4F4F">
                <v:path arrowok="t"/>
              </v:shape>
            </v:group>
            <v:group style="position:absolute;left:3680;top:4038;width:2391;height:2" coordorigin="3680,4038" coordsize="2391,2">
              <v:shape style="position:absolute;left:3680;top:4038;width:2391;height:2" coordorigin="3680,4038" coordsize="2391,0" path="m3680,4038l6071,4038e" filled="f" stroked="t" strokeweight="1.167517pt" strokecolor="#3B3B3B">
                <v:path arrowok="t"/>
              </v:shape>
            </v:group>
            <v:group style="position:absolute;left:5908;top:4040;width:5627;height:2" coordorigin="5908,4040" coordsize="5627,2">
              <v:shape style="position:absolute;left:5908;top:4040;width:5627;height:2" coordorigin="5908,4040" coordsize="5627,0" path="m5908,4040l11535,4040e" filled="f" stroked="t" strokeweight=".70051pt" strokecolor="#545454">
                <v:path arrowok="t"/>
              </v:shape>
            </v:group>
            <v:group style="position:absolute;left:7031;top:3309;width:2;height:738" coordorigin="7031,3309" coordsize="2,738">
              <v:shape style="position:absolute;left:7031;top:3309;width:2;height:738" coordorigin="7031,3309" coordsize="0,738" path="m7031,4047l7031,3309e" filled="f" stroked="t" strokeweight=".934013pt" strokecolor="#575757">
                <v:path arrowok="t"/>
              </v:shape>
            </v:group>
            <v:group style="position:absolute;left:514;top:4005;width:2;height:336" coordorigin="514,4005" coordsize="2,336">
              <v:shape style="position:absolute;left:514;top:4005;width:2;height:336" coordorigin="514,4005" coordsize="0,336" path="m514,4341l514,4005e" filled="f" stroked="t" strokeweight=".934013pt" strokecolor="#4B4B4B">
                <v:path arrowok="t"/>
              </v:shape>
            </v:group>
            <v:group style="position:absolute;left:2515;top:4033;width:2;height:11385" coordorigin="2515,4033" coordsize="2,11385">
              <v:shape style="position:absolute;left:2515;top:4033;width:2;height:11385" coordorigin="2515,4033" coordsize="0,11385" path="m2515,15418l2515,4033e" filled="f" stroked="t" strokeweight=".70051pt" strokecolor="#4F4F4F">
                <v:path arrowok="t"/>
              </v:shape>
            </v:group>
            <v:group style="position:absolute;left:3815;top:4315;width:177;height:2" coordorigin="3815,4315" coordsize="177,2">
              <v:shape style="position:absolute;left:3815;top:4315;width:177;height:2" coordorigin="3815,4315" coordsize="177,0" path="m3815,4315l3993,4315e" filled="f" stroked="t" strokeweight=".467007pt" strokecolor="#3F3F3F">
                <v:path arrowok="t"/>
              </v:shape>
            </v:group>
            <v:group style="position:absolute;left:9377;top:4310;width:196;height:2" coordorigin="9377,4310" coordsize="196,2">
              <v:shape style="position:absolute;left:9377;top:4310;width:196;height:2" coordorigin="9377,4310" coordsize="196,0" path="m9377,4310l9574,4310e" filled="f" stroked="t" strokeweight=".467007pt" strokecolor="#3B3B3B">
                <v:path arrowok="t"/>
              </v:shape>
            </v:group>
            <v:group style="position:absolute;left:509;top:4313;width:11026;height:2" coordorigin="509,4313" coordsize="11026,2">
              <v:shape style="position:absolute;left:509;top:4313;width:11026;height:2" coordorigin="509,4313" coordsize="11026,0" path="m509,4313l11535,4313e" filled="f" stroked="t" strokeweight=".70051pt" strokecolor="#545454">
                <v:path arrowok="t"/>
              </v:shape>
            </v:group>
            <v:group style="position:absolute;left:2475;top:4528;width:9065;height:2" coordorigin="2475,4528" coordsize="9065,2">
              <v:shape style="position:absolute;left:2475;top:4528;width:9065;height:2" coordorigin="2475,4528" coordsize="9065,0" path="m2475,4528l11540,4528e" filled="f" stroked="t" strokeweight=".70051pt" strokecolor="#545454">
                <v:path arrowok="t"/>
              </v:shape>
            </v:group>
            <v:group style="position:absolute;left:11530;top:4298;width:2;height:3768" coordorigin="11530,4298" coordsize="2,3768">
              <v:shape style="position:absolute;left:11530;top:4298;width:2;height:3768" coordorigin="11530,4298" coordsize="0,3768" path="m11530,8066l11530,4298e" filled="f" stroked="t" strokeweight=".70051pt" strokecolor="#5B5B5B">
                <v:path arrowok="t"/>
              </v:shape>
            </v:group>
            <v:group style="position:absolute;left:514;top:4402;width:2;height:686" coordorigin="514,4402" coordsize="2,686">
              <v:shape style="position:absolute;left:514;top:4402;width:2;height:686" coordorigin="514,4402" coordsize="0,686" path="m514,5089l514,4402e" filled="f" stroked="t" strokeweight=".70051pt" strokecolor="#545454">
                <v:path arrowok="t"/>
              </v:shape>
            </v:group>
            <v:group style="position:absolute;left:5016;top:4521;width:2;height:473" coordorigin="5016,4521" coordsize="2,473">
              <v:shape style="position:absolute;left:5016;top:4521;width:2;height:473" coordorigin="5016,4521" coordsize="0,473" path="m5016,4994l5016,4521e" filled="f" stroked="t" strokeweight=".70051pt" strokecolor="#4B4B4B">
                <v:path arrowok="t"/>
              </v:shape>
            </v:group>
            <v:group style="position:absolute;left:5006;top:4966;width:1831;height:2" coordorigin="5006,4966" coordsize="1831,2">
              <v:shape style="position:absolute;left:5006;top:4966;width:1831;height:2" coordorigin="5006,4966" coordsize="1831,0" path="m5006,4966l6837,4966e" filled="f" stroked="t" strokeweight=".233503pt" strokecolor="#232323">
                <v:path arrowok="t"/>
              </v:shape>
            </v:group>
            <v:group style="position:absolute;left:6879;top:4997;width:173;height:2" coordorigin="6879,4997" coordsize="173,2">
              <v:shape style="position:absolute;left:6879;top:4997;width:173;height:2" coordorigin="6879,4997" coordsize="173,0" path="m6879,4997l7052,4997e" filled="f" stroked="t" strokeweight=".233503pt" strokecolor="#808080">
                <v:path arrowok="t"/>
              </v:shape>
            </v:group>
            <v:group style="position:absolute;left:7323;top:4997;width:210;height:2" coordorigin="7323,4997" coordsize="210,2">
              <v:shape style="position:absolute;left:7323;top:4997;width:210;height:2" coordorigin="7323,4997" coordsize="210,0" path="m7323,4997l7533,4997e" filled="f" stroked="t" strokeweight=".233503pt" strokecolor="#7C7C7C">
                <v:path arrowok="t"/>
              </v:shape>
            </v:group>
            <v:group style="position:absolute;left:7871;top:4521;width:2;height:478" coordorigin="7871,4521" coordsize="2,478">
              <v:shape style="position:absolute;left:7871;top:4521;width:2;height:478" coordorigin="7871,4521" coordsize="0,478" path="m7871,4999l7871,4521e" filled="f" stroked="t" strokeweight=".934013pt" strokecolor="#646464">
                <v:path arrowok="t"/>
              </v:shape>
            </v:group>
            <v:group style="position:absolute;left:7832;top:4997;width:182;height:2" coordorigin="7832,4997" coordsize="182,2">
              <v:shape style="position:absolute;left:7832;top:4997;width:182;height:2" coordorigin="7832,4997" coordsize="182,0" path="m7832,4997l8014,4997e" filled="f" stroked="t" strokeweight=".233503pt" strokecolor="#6B6B6B">
                <v:path arrowok="t"/>
              </v:shape>
            </v:group>
            <v:group style="position:absolute;left:8654;top:4997;width:313;height:2" coordorigin="8654,4997" coordsize="313,2">
              <v:shape style="position:absolute;left:8654;top:4997;width:313;height:2" coordorigin="8654,4997" coordsize="313,0" path="m8654,4997l8967,4997e" filled="f" stroked="t" strokeweight=".233503pt" strokecolor="#777777">
                <v:path arrowok="t"/>
              </v:shape>
            </v:group>
            <v:group style="position:absolute;left:9195;top:4997;width:238;height:2" coordorigin="9195,4997" coordsize="238,2">
              <v:shape style="position:absolute;left:9195;top:4997;width:238;height:2" coordorigin="9195,4997" coordsize="238,0" path="m9195,4997l9434,4997e" filled="f" stroked="t" strokeweight=".233503pt" strokecolor="#707070">
                <v:path arrowok="t"/>
              </v:shape>
            </v:group>
            <v:group style="position:absolute;left:9406;top:4966;width:140;height:2" coordorigin="9406,4966" coordsize="140,2">
              <v:shape style="position:absolute;left:9406;top:4966;width:140;height:2" coordorigin="9406,4966" coordsize="140,0" path="m9406,4966l9546,4966e" filled="f" stroked="t" strokeweight=".233503pt" strokecolor="#000000">
                <v:path arrowok="t"/>
              </v:shape>
            </v:group>
            <v:group style="position:absolute;left:9644;top:4997;width:280;height:2" coordorigin="9644,4997" coordsize="280,2">
              <v:shape style="position:absolute;left:9644;top:4997;width:280;height:2" coordorigin="9644,4997" coordsize="280,0" path="m9644,4997l9924,4997e" filled="f" stroked="t" strokeweight=".233503pt" strokecolor="#6B6B6B">
                <v:path arrowok="t"/>
              </v:shape>
            </v:group>
            <v:group style="position:absolute;left:10947;top:4994;width:593;height:2" coordorigin="10947,4994" coordsize="593,2">
              <v:shape style="position:absolute;left:10947;top:4994;width:593;height:2" coordorigin="10947,4994" coordsize="593,0" path="m10947,4994l11540,4994e" filled="f" stroked="t" strokeweight=".467007pt" strokecolor="#777777">
                <v:path arrowok="t"/>
              </v:shape>
            </v:group>
            <v:group style="position:absolute;left:5016;top:4521;width:2;height:1524" coordorigin="5016,4521" coordsize="2,1524">
              <v:shape style="position:absolute;left:5016;top:4521;width:2;height:1524" coordorigin="5016,4521" coordsize="0,1524" path="m5016,6045l5016,4521e" filled="f" stroked="t" strokeweight=".934013pt" strokecolor="#484848">
                <v:path arrowok="t"/>
              </v:shape>
            </v:group>
            <v:group style="position:absolute;left:5006;top:5219;width:6533;height:2" coordorigin="5006,5219" coordsize="6533,2">
              <v:shape style="position:absolute;left:5006;top:5219;width:6533;height:2" coordorigin="5006,5219" coordsize="6533,0" path="m5006,5219l11540,5219e" filled="f" stroked="t" strokeweight=".70051pt" strokecolor="#575757">
                <v:path arrowok="t"/>
              </v:shape>
            </v:group>
            <v:group style="position:absolute;left:5016;top:5075;width:2;height:398" coordorigin="5016,5075" coordsize="2,398">
              <v:shape style="position:absolute;left:5016;top:5075;width:2;height:398" coordorigin="5016,5075" coordsize="0,398" path="m5016,5472l5016,5075e" filled="f" stroked="t" strokeweight=".70051pt" strokecolor="#545454">
                <v:path arrowok="t"/>
              </v:shape>
            </v:group>
            <v:group style="position:absolute;left:5011;top:5460;width:6529;height:2" coordorigin="5011,5460" coordsize="6529,2">
              <v:shape style="position:absolute;left:5011;top:5460;width:6529;height:2" coordorigin="5011,5460" coordsize="6529,0" path="m5011,5460l11540,5460e" filled="f" stroked="t" strokeweight=".70051pt" strokecolor="#575757">
                <v:path arrowok="t"/>
              </v:shape>
            </v:group>
            <v:group style="position:absolute;left:11530;top:5179;width:2;height:303" coordorigin="11530,5179" coordsize="2,303">
              <v:shape style="position:absolute;left:11530;top:5179;width:2;height:303" coordorigin="11530,5179" coordsize="0,303" path="m11530,5482l11530,5179e" filled="f" stroked="t" strokeweight=".467007pt" strokecolor="#4F4F4F">
                <v:path arrowok="t"/>
              </v:shape>
            </v:group>
            <v:group style="position:absolute;left:514;top:5193;width:2;height:502" coordorigin="514,5193" coordsize="2,502">
              <v:shape style="position:absolute;left:514;top:5193;width:2;height:502" coordorigin="514,5193" coordsize="0,502" path="m514,5695l514,5193e" filled="f" stroked="t" strokeweight=".934013pt" strokecolor="#545454">
                <v:path arrowok="t"/>
              </v:shape>
            </v:group>
            <v:group style="position:absolute;left:2503;top:5676;width:1368;height:2" coordorigin="2503,5676" coordsize="1368,2">
              <v:shape style="position:absolute;left:2503;top:5676;width:1368;height:2" coordorigin="2503,5676" coordsize="1368,0" path="m2503,5676l3871,5676e" filled="f" stroked="t" strokeweight=".70051pt" strokecolor="#575757">
                <v:path arrowok="t"/>
              </v:shape>
            </v:group>
            <v:group style="position:absolute;left:3815;top:5678;width:177;height:2" coordorigin="3815,5678" coordsize="177,2">
              <v:shape style="position:absolute;left:3815;top:5678;width:177;height:2" coordorigin="3815,5678" coordsize="177,0" path="m3815,5678l3993,5678e" filled="f" stroked="t" strokeweight=".467007pt" strokecolor="#3B3B3B">
                <v:path arrowok="t"/>
              </v:shape>
            </v:group>
            <v:group style="position:absolute;left:3937;top:5676;width:1205;height:2" coordorigin="3937,5676" coordsize="1205,2">
              <v:shape style="position:absolute;left:3937;top:5676;width:1205;height:2" coordorigin="3937,5676" coordsize="1205,0" path="m3937,5676l5142,5676e" filled="f" stroked="t" strokeweight=".70051pt" strokecolor="#575757">
                <v:path arrowok="t"/>
              </v:shape>
            </v:group>
            <v:group style="position:absolute;left:4978;top:5676;width:2480;height:2" coordorigin="4978,5676" coordsize="2480,2">
              <v:shape style="position:absolute;left:4978;top:5676;width:2480;height:2" coordorigin="4978,5676" coordsize="2480,0" path="m4978,5676l7458,5676e" filled="f" stroked="t" strokeweight=".467007pt" strokecolor="#4B4B4B">
                <v:path arrowok="t"/>
              </v:shape>
            </v:group>
            <v:group style="position:absolute;left:7220;top:5676;width:2246;height:2" coordorigin="7220,5676" coordsize="2246,2">
              <v:shape style="position:absolute;left:7220;top:5676;width:2246;height:2" coordorigin="7220,5676" coordsize="2246,0" path="m7220,5676l9466,5676e" filled="f" stroked="t" strokeweight=".70051pt" strokecolor="#575757">
                <v:path arrowok="t"/>
              </v:shape>
            </v:group>
            <v:group style="position:absolute;left:9377;top:5674;width:196;height:2" coordorigin="9377,5674" coordsize="196,2">
              <v:shape style="position:absolute;left:9377;top:5674;width:196;height:2" coordorigin="9377,5674" coordsize="196,0" path="m9377,5674l9574,5674e" filled="f" stroked="t" strokeweight=".467007pt" strokecolor="#444444">
                <v:path arrowok="t"/>
              </v:shape>
            </v:group>
            <v:group style="position:absolute;left:9518;top:5674;width:2022;height:2" coordorigin="9518,5674" coordsize="2022,2">
              <v:shape style="position:absolute;left:9518;top:5674;width:2022;height:2" coordorigin="9518,5674" coordsize="2022,0" path="m9518,5674l11540,5674e" filled="f" stroked="t" strokeweight=".70051pt" strokecolor="#606060">
                <v:path arrowok="t"/>
              </v:shape>
            </v:group>
            <v:group style="position:absolute;left:5016;top:5633;width:2;height:715" coordorigin="5016,5633" coordsize="2,715">
              <v:shape style="position:absolute;left:5016;top:5633;width:2;height:715" coordorigin="5016,5633" coordsize="0,715" path="m5016,6348l5016,5633e" filled="f" stroked="t" strokeweight=".70051pt" strokecolor="#4B4B4B">
                <v:path arrowok="t"/>
              </v:shape>
            </v:group>
            <v:group style="position:absolute;left:509;top:5905;width:11026;height:2" coordorigin="509,5905" coordsize="11026,2">
              <v:shape style="position:absolute;left:509;top:5905;width:11026;height:2" coordorigin="509,5905" coordsize="11026,0" path="m509,5905l11535,5905e" filled="f" stroked="t" strokeweight=".70051pt" strokecolor="#545454">
                <v:path arrowok="t"/>
              </v:shape>
            </v:group>
            <v:group style="position:absolute;left:514;top:5842;width:2;height:350" coordorigin="514,5842" coordsize="2,350">
              <v:shape style="position:absolute;left:514;top:5842;width:2;height:350" coordorigin="514,5842" coordsize="0,350" path="m514,6192l514,5842e" filled="f" stroked="t" strokeweight=".934013pt" strokecolor="#575757">
                <v:path arrowok="t"/>
              </v:shape>
            </v:group>
            <v:group style="position:absolute;left:7874;top:5903;width:2;height:289" coordorigin="7874,5903" coordsize="2,289">
              <v:shape style="position:absolute;left:7874;top:5903;width:2;height:289" coordorigin="7874,5903" coordsize="0,289" path="m7874,6192l7874,5903e" filled="f" stroked="t" strokeweight=".467007pt" strokecolor="#545454">
                <v:path arrowok="t"/>
              </v:shape>
            </v:group>
            <v:group style="position:absolute;left:2498;top:6324;width:1494;height:2" coordorigin="2498,6324" coordsize="1494,2">
              <v:shape style="position:absolute;left:2498;top:6324;width:1494;height:2" coordorigin="2498,6324" coordsize="1494,0" path="m2498,6324l3993,6324e" filled="f" stroked="t" strokeweight=".70051pt" strokecolor="#4B4B4B">
                <v:path arrowok="t"/>
              </v:shape>
            </v:group>
            <v:group style="position:absolute;left:3937;top:6324;width:341;height:2" coordorigin="3937,6324" coordsize="341,2">
              <v:shape style="position:absolute;left:3937;top:6324;width:341;height:2" coordorigin="3937,6324" coordsize="341,0" path="m3937,6324l4278,6324e" filled="f" stroked="t" strokeweight=".467007pt" strokecolor="#3B3B3B">
                <v:path arrowok="t"/>
              </v:shape>
            </v:group>
            <v:group style="position:absolute;left:4203;top:6322;width:7332;height:2" coordorigin="4203,6322" coordsize="7332,2">
              <v:shape style="position:absolute;left:4203;top:6322;width:7332;height:2" coordorigin="4203,6322" coordsize="7332,0" path="m4203,6322l11535,6322e" filled="f" stroked="t" strokeweight=".70051pt" strokecolor="#575757">
                <v:path arrowok="t"/>
              </v:shape>
            </v:group>
            <v:group style="position:absolute;left:11530;top:6135;width:2;height:213" coordorigin="11530,6135" coordsize="2,213">
              <v:shape style="position:absolute;left:11530;top:6135;width:2;height:213" coordorigin="11530,6135" coordsize="0,213" path="m11530,6348l11530,6135e" filled="f" stroked="t" strokeweight=".467007pt" strokecolor="#4B4B4B">
                <v:path arrowok="t"/>
              </v:shape>
            </v:group>
            <v:group style="position:absolute;left:5016;top:6055;width:2;height:492" coordorigin="5016,6055" coordsize="2,492">
              <v:shape style="position:absolute;left:5016;top:6055;width:2;height:492" coordorigin="5016,6055" coordsize="0,492" path="m5016,6547l5016,6055e" filled="f" stroked="t" strokeweight=".70051pt" strokecolor="#444444">
                <v:path arrowok="t"/>
              </v:shape>
            </v:group>
            <v:group style="position:absolute;left:2503;top:6540;width:9037;height:2" coordorigin="2503,6540" coordsize="9037,2">
              <v:shape style="position:absolute;left:2503;top:6540;width:9037;height:2" coordorigin="2503,6540" coordsize="9037,0" path="m2503,6540l11540,6540e" filled="f" stroked="t" strokeweight=".70051pt" strokecolor="#545454">
                <v:path arrowok="t"/>
              </v:shape>
            </v:group>
            <v:group style="position:absolute;left:7871;top:6135;width:2;height:412" coordorigin="7871,6135" coordsize="2,412">
              <v:shape style="position:absolute;left:7871;top:6135;width:2;height:412" coordorigin="7871,6135" coordsize="0,412" path="m7871,6547l7871,6135e" filled="f" stroked="t" strokeweight=".934013pt" strokecolor="#5B5B5B">
                <v:path arrowok="t"/>
              </v:shape>
            </v:group>
            <v:group style="position:absolute;left:509;top:6753;width:11026;height:2" coordorigin="509,6753" coordsize="11026,2">
              <v:shape style="position:absolute;left:509;top:6753;width:11026;height:2" coordorigin="509,6753" coordsize="11026,0" path="m509,6753l11535,6753e" filled="f" stroked="t" strokeweight=".934013pt" strokecolor="#545454">
                <v:path arrowok="t"/>
              </v:shape>
            </v:group>
            <v:group style="position:absolute;left:514;top:6528;width:2;height:251" coordorigin="514,6528" coordsize="2,251">
              <v:shape style="position:absolute;left:514;top:6528;width:2;height:251" coordorigin="514,6528" coordsize="0,251" path="m514,6779l514,6528e" filled="f" stroked="t" strokeweight=".70051pt" strokecolor="#4B4B4B">
                <v:path arrowok="t"/>
              </v:shape>
            </v:group>
            <v:group style="position:absolute;left:509;top:7177;width:11031;height:2" coordorigin="509,7177" coordsize="11031,2">
              <v:shape style="position:absolute;left:509;top:7177;width:11031;height:2" coordorigin="509,7177" coordsize="11031,0" path="m509,7177l11540,7177e" filled="f" stroked="t" strokeweight=".70051pt" strokecolor="#545454">
                <v:path arrowok="t"/>
              </v:shape>
            </v:group>
            <v:group style="position:absolute;left:5030;top:7172;width:2;height:246" coordorigin="5030,7172" coordsize="2,246">
              <v:shape style="position:absolute;left:5030;top:7172;width:2;height:246" coordorigin="5030,7172" coordsize="0,246" path="m5030,7418l5030,7172e" filled="f" stroked="t" strokeweight="1.167517pt" strokecolor="#545454">
                <v:path arrowok="t"/>
              </v:shape>
            </v:group>
            <v:group style="position:absolute;left:5011;top:7399;width:6529;height:2" coordorigin="5011,7399" coordsize="6529,2">
              <v:shape style="position:absolute;left:5011;top:7399;width:6529;height:2" coordorigin="5011,7399" coordsize="6529,0" path="m5011,7399l11540,7399e" filled="f" stroked="t" strokeweight=".70051pt" strokecolor="#575757">
                <v:path arrowok="t"/>
              </v:shape>
            </v:group>
            <v:group style="position:absolute;left:514;top:7361;width:2;height:293" coordorigin="514,7361" coordsize="2,293">
              <v:shape style="position:absolute;left:514;top:7361;width:2;height:293" coordorigin="514,7361" coordsize="0,293" path="m514,7655l514,7361e" filled="f" stroked="t" strokeweight=".70051pt" strokecolor="#5B5B5B">
                <v:path arrowok="t"/>
              </v:shape>
            </v:group>
            <v:group style="position:absolute;left:5020;top:7172;width:2;height:663" coordorigin="5020,7172" coordsize="2,663">
              <v:shape style="position:absolute;left:5020;top:7172;width:2;height:663" coordorigin="5020,7172" coordsize="0,663" path="m5020,7835l5020,7172e" filled="f" stroked="t" strokeweight=".934013pt" strokecolor="#545454">
                <v:path arrowok="t"/>
              </v:shape>
            </v:group>
            <v:group style="position:absolute;left:5016;top:7614;width:6524;height:2" coordorigin="5016,7614" coordsize="6524,2">
              <v:shape style="position:absolute;left:5016;top:7614;width:6524;height:2" coordorigin="5016,7614" coordsize="6524,0" path="m5016,7614l11540,7614e" filled="f" stroked="t" strokeweight=".70051pt" strokecolor="#575757">
                <v:path arrowok="t"/>
              </v:shape>
            </v:group>
            <v:group style="position:absolute;left:509;top:7830;width:11031;height:2" coordorigin="509,7830" coordsize="11031,2">
              <v:shape style="position:absolute;left:509;top:7830;width:11031;height:2" coordorigin="509,7830" coordsize="11031,0" path="m509,7830l11540,7830e" filled="f" stroked="t" strokeweight=".70051pt" strokecolor="#575757">
                <v:path arrowok="t"/>
              </v:shape>
            </v:group>
            <v:group style="position:absolute;left:514;top:7811;width:2;height:256" coordorigin="514,7811" coordsize="2,256">
              <v:shape style="position:absolute;left:514;top:7811;width:2;height:256" coordorigin="514,7811" coordsize="0,256" path="m514,8066l514,7811e" filled="f" stroked="t" strokeweight=".934013pt" strokecolor="#5B5B5B">
                <v:path arrowok="t"/>
              </v:shape>
            </v:group>
            <v:group style="position:absolute;left:509;top:8623;width:11031;height:2" coordorigin="509,8623" coordsize="11031,2">
              <v:shape style="position:absolute;left:509;top:8623;width:11031;height:2" coordorigin="509,8623" coordsize="11031,0" path="m509,8623l11540,8623e" filled="f" stroked="t" strokeweight=".70051pt" strokecolor="#545454">
                <v:path arrowok="t"/>
              </v:shape>
            </v:group>
            <v:group style="position:absolute;left:11537;top:8010;width:2;height:2817" coordorigin="11537,8010" coordsize="2,2817">
              <v:shape style="position:absolute;left:11537;top:8010;width:2;height:2817" coordorigin="11537,8010" coordsize="0,2817" path="m11537,10826l11537,8010e" filled="f" stroked="t" strokeweight=".467007pt" strokecolor="#5B5B5B">
                <v:path arrowok="t"/>
              </v:shape>
            </v:group>
            <v:group style="position:absolute;left:518;top:8824;width:2;height:265" coordorigin="518,8824" coordsize="2,265">
              <v:shape style="position:absolute;left:518;top:8824;width:2;height:265" coordorigin="518,8824" coordsize="0,265" path="m518,9089l518,8824e" filled="f" stroked="t" strokeweight=".467007pt" strokecolor="#444444">
                <v:path arrowok="t"/>
              </v:shape>
            </v:group>
            <v:group style="position:absolute;left:514;top:9498;width:6351;height:2" coordorigin="514,9498" coordsize="6351,2">
              <v:shape style="position:absolute;left:514;top:9498;width:6351;height:2" coordorigin="514,9498" coordsize="6351,0" path="m514,9498l6865,9498e" filled="f" stroked="t" strokeweight=".934013pt" strokecolor="#575757">
                <v:path arrowok="t"/>
              </v:shape>
            </v:group>
            <v:group style="position:absolute;left:6809;top:9496;width:243;height:2" coordorigin="6809,9496" coordsize="243,2">
              <v:shape style="position:absolute;left:6809;top:9496;width:243;height:2" coordorigin="6809,9496" coordsize="243,0" path="m6809,9496l7052,9496e" filled="f" stroked="t" strokeweight=".467007pt" strokecolor="#343434">
                <v:path arrowok="t"/>
              </v:shape>
            </v:group>
            <v:group style="position:absolute;left:6996;top:9494;width:4544;height:2" coordorigin="6996,9494" coordsize="4544,2">
              <v:shape style="position:absolute;left:6996;top:9494;width:4544;height:2" coordorigin="6996,9494" coordsize="4544,0" path="m6996,9494l11540,9494e" filled="f" stroked="t" strokeweight=".70051pt" strokecolor="#5B5B5B">
                <v:path arrowok="t"/>
              </v:shape>
            </v:group>
            <v:group style="position:absolute;left:514;top:9835;width:11026;height:2" coordorigin="514,9835" coordsize="11026,2">
              <v:shape style="position:absolute;left:514;top:9835;width:11026;height:2" coordorigin="514,9835" coordsize="11026,0" path="m514,9835l11540,9835e" filled="f" stroked="t" strokeweight=".70051pt" strokecolor="#5B5B5B">
                <v:path arrowok="t"/>
              </v:shape>
            </v:group>
            <v:group style="position:absolute;left:521;top:9809;width:2;height:284" coordorigin="521,9809" coordsize="2,284">
              <v:shape style="position:absolute;left:521;top:9809;width:2;height:284" coordorigin="521,9809" coordsize="0,284" path="m521,10093l521,9809e" filled="f" stroked="t" strokeweight=".467007pt" strokecolor="#444444">
                <v:path arrowok="t"/>
              </v:shape>
            </v:group>
            <v:group style="position:absolute;left:2520;top:8663;width:2;height:6755" coordorigin="2520,8663" coordsize="2,6755">
              <v:shape style="position:absolute;left:2520;top:8663;width:2;height:6755" coordorigin="2520,8663" coordsize="0,6755" path="m2520,15418l2520,8663e" filled="f" stroked="t" strokeweight=".70051pt" strokecolor="#4B4B4B">
                <v:path arrowok="t"/>
              </v:shape>
            </v:group>
            <v:group style="position:absolute;left:509;top:10067;width:6356;height:2" coordorigin="509,10067" coordsize="6356,2">
              <v:shape style="position:absolute;left:509;top:10067;width:6356;height:2" coordorigin="509,10067" coordsize="6356,0" path="m509,10067l6865,10067e" filled="f" stroked="t" strokeweight=".70051pt" strokecolor="#575757">
                <v:path arrowok="t"/>
              </v:shape>
            </v:group>
            <v:group style="position:absolute;left:6809;top:10064;width:243;height:2" coordorigin="6809,10064" coordsize="243,2">
              <v:shape style="position:absolute;left:6809;top:10064;width:243;height:2" coordorigin="6809,10064" coordsize="243,0" path="m6809,10064l7052,10064e" filled="f" stroked="t" strokeweight=".467007pt" strokecolor="#3F3F3F">
                <v:path arrowok="t"/>
              </v:shape>
            </v:group>
            <v:group style="position:absolute;left:6996;top:10062;width:4544;height:2" coordorigin="6996,10062" coordsize="4544,2">
              <v:shape style="position:absolute;left:6996;top:10062;width:4544;height:2" coordorigin="6996,10062" coordsize="4544,0" path="m6996,10062l11540,10062e" filled="f" stroked="t" strokeweight=".70051pt" strokecolor="#5B5B5B">
                <v:path arrowok="t"/>
              </v:shape>
            </v:group>
            <v:group style="position:absolute;left:521;top:10268;width:2;height:293" coordorigin="521,10268" coordsize="2,293">
              <v:shape style="position:absolute;left:521;top:10268;width:2;height:293" coordorigin="521,10268" coordsize="0,293" path="m521,10561l521,10268e" filled="f" stroked="t" strokeweight=".467007pt" strokecolor="#444444">
                <v:path arrowok="t"/>
              </v:shape>
            </v:group>
            <v:group style="position:absolute;left:509;top:10538;width:11031;height:2" coordorigin="509,10538" coordsize="11031,2">
              <v:shape style="position:absolute;left:509;top:10538;width:11031;height:2" coordorigin="509,10538" coordsize="11031,0" path="m509,10538l11540,10538e" filled="f" stroked="t" strokeweight=".70051pt" strokecolor="#545454">
                <v:path arrowok="t"/>
              </v:shape>
            </v:group>
            <v:group style="position:absolute;left:509;top:10793;width:1345;height:2" coordorigin="509,10793" coordsize="1345,2">
              <v:shape style="position:absolute;left:509;top:10793;width:1345;height:2" coordorigin="509,10793" coordsize="1345,0" path="m509,10793l1854,10793e" filled="f" stroked="t" strokeweight=".233503pt" strokecolor="#6B6B6B">
                <v:path arrowok="t"/>
              </v:shape>
            </v:group>
            <v:group style="position:absolute;left:2270;top:10762;width:257;height:2" coordorigin="2270,10762" coordsize="257,2">
              <v:shape style="position:absolute;left:2270;top:10762;width:257;height:2" coordorigin="2270,10762" coordsize="257,0" path="m2270,10762l2527,10762e" filled="f" stroked="t" strokeweight=".233503pt" strokecolor="#5B5B5B">
                <v:path arrowok="t"/>
              </v:shape>
            </v:group>
            <v:group style="position:absolute;left:2466;top:10758;width:654;height:2" coordorigin="2466,10758" coordsize="654,2">
              <v:shape style="position:absolute;left:2466;top:10758;width:654;height:2" coordorigin="2466,10758" coordsize="654,0" path="m2466,10758l3120,10758e" filled="f" stroked="t" strokeweight=".233503pt" strokecolor="#545454">
                <v:path arrowok="t"/>
              </v:shape>
            </v:group>
            <v:group style="position:absolute;left:3092;top:10793;width:873;height:2" coordorigin="3092,10793" coordsize="873,2">
              <v:shape style="position:absolute;left:3092;top:10793;width:873;height:2" coordorigin="3092,10793" coordsize="873,0" path="m3092,10793l3965,10793e" filled="f" stroked="t" strokeweight=".233503pt" strokecolor="#909090">
                <v:path arrowok="t"/>
              </v:shape>
            </v:group>
            <v:group style="position:absolute;left:3965;top:10793;width:1821;height:2" coordorigin="3965,10793" coordsize="1821,2">
              <v:shape style="position:absolute;left:3965;top:10793;width:1821;height:2" coordorigin="3965,10793" coordsize="1821,0" path="m3965,10793l5786,10793e" filled="f" stroked="t" strokeweight=".233503pt" strokecolor="#000000">
                <v:path arrowok="t"/>
              </v:shape>
            </v:group>
            <v:group style="position:absolute;left:5786;top:10793;width:2078;height:2" coordorigin="5786,10793" coordsize="2078,2">
              <v:shape style="position:absolute;left:5786;top:10793;width:2078;height:2" coordorigin="5786,10793" coordsize="2078,0" path="m5786,10793l7864,10793e" filled="f" stroked="t" strokeweight=".233503pt" strokecolor="#2F2F2F">
                <v:path arrowok="t"/>
              </v:shape>
            </v:group>
            <v:group style="position:absolute;left:7864;top:10793;width:500;height:2" coordorigin="7864,10793" coordsize="500,2">
              <v:shape style="position:absolute;left:7864;top:10793;width:500;height:2" coordorigin="7864,10793" coordsize="500,0" path="m7864,10793l8364,10793e" filled="f" stroked="t" strokeweight=".233503pt" strokecolor="#000000">
                <v:path arrowok="t"/>
              </v:shape>
            </v:group>
            <v:group style="position:absolute;left:8364;top:10793;width:780;height:2" coordorigin="8364,10793" coordsize="780,2">
              <v:shape style="position:absolute;left:8364;top:10793;width:780;height:2" coordorigin="8364,10793" coordsize="780,0" path="m8364,10793l9144,10793e" filled="f" stroked="t" strokeweight=".233503pt" strokecolor="#383838">
                <v:path arrowok="t"/>
              </v:shape>
            </v:group>
            <v:group style="position:absolute;left:9144;top:10793;width:2368;height:2" coordorigin="9144,10793" coordsize="2368,2">
              <v:shape style="position:absolute;left:9144;top:10793;width:2368;height:2" coordorigin="9144,10793" coordsize="2368,0" path="m9144,10793l11512,10793e" filled="f" stroked="t" strokeweight=".233503pt" strokecolor="#4F4F4F">
                <v:path arrowok="t"/>
              </v:shape>
            </v:group>
            <v:group style="position:absolute;left:509;top:10935;width:1354;height:2" coordorigin="509,10935" coordsize="1354,2">
              <v:shape style="position:absolute;left:509;top:10935;width:1354;height:2" coordorigin="509,10935" coordsize="1354,0" path="m509,10935l1863,10935e" filled="f" stroked="t" strokeweight=".233503pt" strokecolor="#646464">
                <v:path arrowok="t"/>
              </v:shape>
            </v:group>
            <v:group style="position:absolute;left:1861;top:10765;width:2;height:1041" coordorigin="1861,10765" coordsize="2,1041">
              <v:shape style="position:absolute;left:1861;top:10765;width:2;height:1041" coordorigin="1861,10765" coordsize="0,1041" path="m1861,11806l1861,10765e" filled="f" stroked="t" strokeweight=".70051pt" strokecolor="#4B4B4B">
                <v:path arrowok="t"/>
              </v:shape>
            </v:group>
            <v:group style="position:absolute;left:1849;top:10935;width:654;height:2" coordorigin="1849,10935" coordsize="654,2">
              <v:shape style="position:absolute;left:1849;top:10935;width:654;height:2" coordorigin="1849,10935" coordsize="654,0" path="m1849,10935l2503,10935e" filled="f" stroked="t" strokeweight=".70051pt" strokecolor="#3B3B3B">
                <v:path arrowok="t"/>
              </v:shape>
            </v:group>
            <v:group style="position:absolute;left:5011;top:10935;width:2013;height:2" coordorigin="5011,10935" coordsize="2013,2">
              <v:shape style="position:absolute;left:5011;top:10935;width:2013;height:2" coordorigin="5011,10935" coordsize="2013,0" path="m5011,10935l7024,10935e" filled="f" stroked="t" strokeweight=".233503pt" strokecolor="#000000">
                <v:path arrowok="t"/>
              </v:shape>
            </v:group>
            <v:group style="position:absolute;left:7024;top:10935;width:841;height:2" coordorigin="7024,10935" coordsize="841,2">
              <v:shape style="position:absolute;left:7024;top:10935;width:841;height:2" coordorigin="7024,10935" coordsize="841,0" path="m7024,10935l7864,10935e" filled="f" stroked="t" strokeweight=".233503pt" strokecolor="#5B5B5B">
                <v:path arrowok="t"/>
              </v:shape>
            </v:group>
            <v:group style="position:absolute;left:7435;top:10765;width:2;height:204" coordorigin="7435,10765" coordsize="2,204">
              <v:shape style="position:absolute;left:7435;top:10765;width:2;height:204" coordorigin="7435,10765" coordsize="0,204" path="m7435,10968l7435,10765e" filled="f" stroked="t" strokeweight=".467007pt" strokecolor="#3F3F3F">
                <v:path arrowok="t"/>
              </v:shape>
            </v:group>
            <v:group style="position:absolute;left:7864;top:10935;width:3647;height:2" coordorigin="7864,10935" coordsize="3647,2">
              <v:shape style="position:absolute;left:7864;top:10935;width:3647;height:2" coordorigin="7864,10935" coordsize="3647,0" path="m7864,10935l11512,10935e" filled="f" stroked="t" strokeweight=".233503pt" strokecolor="#000000">
                <v:path arrowok="t"/>
              </v:shape>
            </v:group>
            <v:group style="position:absolute;left:11507;top:10793;width:2;height:147" coordorigin="11507,10793" coordsize="2,147">
              <v:shape style="position:absolute;left:11507;top:10793;width:2;height:147" coordorigin="11507,10793" coordsize="0,147" path="m11507,10940l11507,10793e" filled="f" stroked="t" strokeweight=".233503pt" strokecolor="#000000">
                <v:path arrowok="t"/>
              </v:shape>
            </v:group>
            <v:group style="position:absolute;left:1298;top:10907;width:2;height:2864" coordorigin="1298,10907" coordsize="2,2864">
              <v:shape style="position:absolute;left:1298;top:10907;width:2;height:2864" coordorigin="1298,10907" coordsize="0,2864" path="m1298,13771l1298,10907e" filled="f" stroked="t" strokeweight=".70051pt" strokecolor="#4F4F4F">
                <v:path arrowok="t"/>
              </v:shape>
            </v:group>
            <v:group style="position:absolute;left:7442;top:10741;width:2;height:4668" coordorigin="7442,10741" coordsize="2,4668">
              <v:shape style="position:absolute;left:7442;top:10741;width:2;height:4668" coordorigin="7442,10741" coordsize="0,4668" path="m7442,15409l7442,10741e" filled="f" stroked="t" strokeweight=".70051pt" strokecolor="#545454">
                <v:path arrowok="t"/>
              </v:shape>
            </v:group>
            <v:group style="position:absolute;left:11537;top:10907;width:2;height:1467" coordorigin="11537,10907" coordsize="2,1467">
              <v:shape style="position:absolute;left:11537;top:10907;width:2;height:1467" coordorigin="11537,10907" coordsize="0,1467" path="m11537,12374l11537,10907e" filled="f" stroked="t" strokeweight=".467007pt" strokecolor="#747474">
                <v:path arrowok="t"/>
              </v:shape>
            </v:group>
            <v:group style="position:absolute;left:11507;top:11125;width:2;height:3352" coordorigin="11507,11125" coordsize="2,3352">
              <v:shape style="position:absolute;left:11507;top:11125;width:2;height:3352" coordorigin="11507,11125" coordsize="0,3352" path="m11507,14476l11507,11125e" filled="f" stroked="t" strokeweight=".233503pt" strokecolor="#000000">
                <v:path arrowok="t"/>
              </v:shape>
            </v:group>
            <v:group style="position:absolute;left:1298;top:11593;width:2;height:213" coordorigin="1298,11593" coordsize="2,213">
              <v:shape style="position:absolute;left:1298;top:11593;width:2;height:213" coordorigin="1298,11593" coordsize="0,213" path="m1298,11806l1298,11593e" filled="f" stroked="t" strokeweight=".467007pt" strokecolor="#383838">
                <v:path arrowok="t"/>
              </v:shape>
            </v:group>
            <v:group style="position:absolute;left:518;top:11749;width:2;height:208" coordorigin="518,11749" coordsize="2,208">
              <v:shape style="position:absolute;left:518;top:11749;width:2;height:208" coordorigin="518,11749" coordsize="0,208" path="m518,11958l518,11749e" filled="f" stroked="t" strokeweight=".467007pt" strokecolor="#383838">
                <v:path arrowok="t"/>
              </v:shape>
            </v:group>
            <v:group style="position:absolute;left:1863;top:11749;width:2;height:208" coordorigin="1863,11749" coordsize="2,208">
              <v:shape style="position:absolute;left:1863;top:11749;width:2;height:208" coordorigin="1863,11749" coordsize="0,208" path="m1863,11958l1863,11749e" filled="f" stroked="t" strokeweight=".467007pt" strokecolor="#343434">
                <v:path arrowok="t"/>
              </v:shape>
            </v:group>
            <v:group style="position:absolute;left:1866;top:11901;width:2;height:3522" coordorigin="1866,11901" coordsize="2,3522">
              <v:shape style="position:absolute;left:1866;top:11901;width:2;height:3522" coordorigin="1866,11901" coordsize="0,3522" path="m1866,15423l1866,11901e" filled="f" stroked="t" strokeweight=".70051pt" strokecolor="#4F4F4F">
                <v:path arrowok="t"/>
              </v:shape>
            </v:group>
            <v:group style="position:absolute;left:7439;top:11901;width:2;height:204" coordorigin="7439,11901" coordsize="2,204">
              <v:shape style="position:absolute;left:7439;top:11901;width:2;height:204" coordorigin="7439,11901" coordsize="0,204" path="m7439,12104l7439,11901e" filled="f" stroked="t" strokeweight=".467007pt" strokecolor="#383838">
                <v:path arrowok="t"/>
              </v:shape>
            </v:group>
            <v:group style="position:absolute;left:1298;top:12048;width:2;height:180" coordorigin="1298,12048" coordsize="2,180">
              <v:shape style="position:absolute;left:1298;top:12048;width:2;height:180" coordorigin="1298,12048" coordsize="0,180" path="m1298,12228l1298,12048e" filled="f" stroked="t" strokeweight=".467007pt" strokecolor="#2B2B2B">
                <v:path arrowok="t"/>
              </v:shape>
            </v:group>
            <v:group style="position:absolute;left:521;top:12171;width:2;height:483" coordorigin="521,12171" coordsize="2,483">
              <v:shape style="position:absolute;left:521;top:12171;width:2;height:483" coordorigin="521,12171" coordsize="0,483" path="m521,12654l521,12171e" filled="f" stroked="t" strokeweight=".70051pt" strokecolor="#545454">
                <v:path arrowok="t"/>
              </v:shape>
            </v:group>
            <v:group style="position:absolute;left:2522;top:12171;width:2;height:118" coordorigin="2522,12171" coordsize="2,118">
              <v:shape style="position:absolute;left:2522;top:12171;width:2;height:118" coordorigin="2522,12171" coordsize="0,118" path="m2522,12289l2522,12171e" filled="f" stroked="t" strokeweight=".467007pt" strokecolor="#383838">
                <v:path arrowok="t"/>
              </v:shape>
            </v:group>
            <v:group style="position:absolute;left:509;top:12994;width:472;height:2" coordorigin="509,12994" coordsize="472,2">
              <v:shape style="position:absolute;left:509;top:12994;width:472;height:2" coordorigin="509,12994" coordsize="472,0" path="m509,12994l981,12994e" filled="f" stroked="t" strokeweight=".233503pt" strokecolor="#676767">
                <v:path arrowok="t"/>
              </v:shape>
            </v:group>
            <v:group style="position:absolute;left:981;top:12994;width:883;height:2" coordorigin="981,12994" coordsize="883,2">
              <v:shape style="position:absolute;left:981;top:12994;width:883;height:2" coordorigin="981,12994" coordsize="883,0" path="m981,12994l1863,12994e" filled="f" stroked="t" strokeweight=".233503pt" strokecolor="#545454">
                <v:path arrowok="t"/>
              </v:shape>
            </v:group>
            <v:group style="position:absolute;left:1301;top:12904;width:2;height:123" coordorigin="1301,12904" coordsize="2,123">
              <v:shape style="position:absolute;left:1301;top:12904;width:2;height:123" coordorigin="1301,12904" coordsize="0,123" path="m1301,13028l1301,12904e" filled="f" stroked="t" strokeweight=".70051pt" strokecolor="#4B4B4B">
                <v:path arrowok="t"/>
              </v:shape>
            </v:group>
            <v:group style="position:absolute;left:1849;top:12994;width:649;height:2" coordorigin="1849,12994" coordsize="649,2">
              <v:shape style="position:absolute;left:1849;top:12994;width:649;height:2" coordorigin="1849,12994" coordsize="649,0" path="m1849,12994l2498,12994e" filled="f" stroked="t" strokeweight=".233503pt" strokecolor="#676767">
                <v:path arrowok="t"/>
              </v:shape>
            </v:group>
            <v:group style="position:absolute;left:523;top:12966;width:2;height:213" coordorigin="523,12966" coordsize="2,213">
              <v:shape style="position:absolute;left:523;top:12966;width:2;height:213" coordorigin="523,12966" coordsize="0,213" path="m523,13179l523,12966e" filled="f" stroked="t" strokeweight=".467007pt" strokecolor="#3F3F3F">
                <v:path arrowok="t"/>
              </v:shape>
            </v:group>
            <v:group style="position:absolute;left:9139;top:13340;width:495;height:2" coordorigin="9139,13340" coordsize="495,2">
              <v:shape style="position:absolute;left:9139;top:13340;width:495;height:2" coordorigin="9139,13340" coordsize="495,0" path="m9139,13340l9634,13340e" filled="f" stroked="t" strokeweight="3.035543pt" strokecolor="#444880">
                <v:path arrowok="t"/>
              </v:shape>
            </v:group>
            <v:group style="position:absolute;left:9408;top:13108;width:2;height:303" coordorigin="9408,13108" coordsize="2,303">
              <v:shape style="position:absolute;left:9408;top:13108;width:2;height:303" coordorigin="9408,13108" coordsize="0,303" path="m9408,13411l9408,13108e" filled="f" stroked="t" strokeweight="1.634523pt" strokecolor="#444883">
                <v:path arrowok="t"/>
              </v:shape>
            </v:group>
            <v:group style="position:absolute;left:9546;top:13151;width:2;height:222" coordorigin="9546,13151" coordsize="2,222">
              <v:shape style="position:absolute;left:9546;top:13151;width:2;height:222" coordorigin="9546,13151" coordsize="0,222" path="m9546,13373l9546,13151e" filled="f" stroked="t" strokeweight=".70051pt" strokecolor="#383483">
                <v:path arrowok="t"/>
              </v:shape>
            </v:group>
            <v:group style="position:absolute;left:9541;top:13340;width:1971;height:2" coordorigin="9541,13340" coordsize="1971,2">
              <v:shape style="position:absolute;left:9541;top:13340;width:1971;height:2" coordorigin="9541,13340" coordsize="1971,0" path="m9541,13340l11512,13340e" filled="f" stroked="t" strokeweight="1.868027pt" strokecolor="#676B87">
                <v:path arrowok="t"/>
              </v:shape>
            </v:group>
            <v:group style="position:absolute;left:7444;top:13250;width:2;height:909" coordorigin="7444,13250" coordsize="2,909">
              <v:shape style="position:absolute;left:7444;top:13250;width:2;height:909" coordorigin="7444,13250" coordsize="0,909" path="m7444,14159l7444,13250e" filled="f" stroked="t" strokeweight=".70051pt" strokecolor="#575757">
                <v:path arrowok="t"/>
              </v:shape>
            </v:group>
            <v:group style="position:absolute;left:1303;top:13714;width:2;height:185" coordorigin="1303,13714" coordsize="2,185">
              <v:shape style="position:absolute;left:1303;top:13714;width:2;height:185" coordorigin="1303,13714" coordsize="0,185" path="m1303,13899l1303,13714e" filled="f" stroked="t" strokeweight=".467007pt" strokecolor="#2F2F2F">
                <v:path arrowok="t"/>
              </v:shape>
            </v:group>
            <v:group style="position:absolute;left:1303;top:13842;width:2;height:180" coordorigin="1303,13842" coordsize="2,180">
              <v:shape style="position:absolute;left:1303;top:13842;width:2;height:180" coordorigin="1303,13842" coordsize="0,180" path="m1303,14022l1303,13842e" filled="f" stroked="t" strokeweight=".70051pt" strokecolor="#484848">
                <v:path arrowok="t"/>
              </v:shape>
            </v:group>
            <v:group style="position:absolute;left:2524;top:13842;width:2;height:180" coordorigin="2524,13842" coordsize="2,180">
              <v:shape style="position:absolute;left:2524;top:13842;width:2;height:180" coordorigin="2524,13842" coordsize="0,180" path="m2524,14022l2524,13842e" filled="f" stroked="t" strokeweight=".467007pt" strokecolor="#3B3B3B">
                <v:path arrowok="t"/>
              </v:shape>
            </v:group>
            <v:group style="position:absolute;left:523;top:13965;width:2;height:194" coordorigin="523,13965" coordsize="2,194">
              <v:shape style="position:absolute;left:523;top:13965;width:2;height:194" coordorigin="523,13965" coordsize="0,194" path="m523,14159l523,13965e" filled="f" stroked="t" strokeweight=".467007pt" strokecolor="#282828">
                <v:path arrowok="t"/>
              </v:shape>
            </v:group>
            <v:group style="position:absolute;left:1301;top:13965;width:2;height:317" coordorigin="1301,13965" coordsize="2,317">
              <v:shape style="position:absolute;left:1301;top:13965;width:2;height:317" coordorigin="1301,13965" coordsize="0,317" path="m1301,14282l1301,13965e" filled="f" stroked="t" strokeweight=".934013pt" strokecolor="#646464">
                <v:path arrowok="t"/>
              </v:shape>
            </v:group>
            <v:group style="position:absolute;left:1303;top:14225;width:2;height:1193" coordorigin="1303,14225" coordsize="2,1193">
              <v:shape style="position:absolute;left:1303;top:14225;width:2;height:1193" coordorigin="1303,14225" coordsize="0,1193" path="m1303,15418l1303,14225e" filled="f" stroked="t" strokeweight=".70051pt" strokecolor="#4F4F4F">
                <v:path arrowok="t"/>
              </v:shape>
            </v:group>
            <v:group style="position:absolute;left:518;top:15411;width:2274;height:2" coordorigin="518,15411" coordsize="2274,2">
              <v:shape style="position:absolute;left:518;top:15411;width:2274;height:2" coordorigin="518,15411" coordsize="2274,0" path="m518,15411l2793,15411e" filled="f" stroked="t" strokeweight=".934013pt" strokecolor="#5B5B5B">
                <v:path arrowok="t"/>
              </v:shape>
            </v:group>
            <v:group style="position:absolute;left:3064;top:15406;width:341;height:2" coordorigin="3064,15406" coordsize="341,2">
              <v:shape style="position:absolute;left:3064;top:15406;width:341;height:2" coordorigin="3064,15406" coordsize="341,0" path="m3064,15406l3404,15406e" filled="f" stroked="t" strokeweight=".70051pt" strokecolor="#444444">
                <v:path arrowok="t"/>
              </v:shape>
            </v:group>
            <v:group style="position:absolute;left:5758;top:15402;width:229;height:2" coordorigin="5758,15402" coordsize="229,2">
              <v:shape style="position:absolute;left:5758;top:15402;width:229;height:2" coordorigin="5758,15402" coordsize="229,0" path="m5758,15402l5987,15402e" filled="f" stroked="t" strokeweight=".70051pt" strokecolor="#676767">
                <v:path arrowok="t"/>
              </v:shape>
            </v:group>
            <v:group style="position:absolute;left:2466;top:15399;width:9102;height:2" coordorigin="2466,15399" coordsize="9102,2">
              <v:shape style="position:absolute;left:2466;top:15399;width:9102;height:2" coordorigin="2466,15399" coordsize="9102,0" path="m2466,15399l11568,15399e" filled="f" stroked="t" strokeweight=".70051pt" strokecolor="#676767">
                <v:path arrowok="t"/>
              </v:shape>
            </v:group>
            <v:group style="position:absolute;left:11507;top:14476;width:2;height:923" coordorigin="11507,14476" coordsize="2,923">
              <v:shape style="position:absolute;left:11507;top:14476;width:2;height:923" coordorigin="11507,14476" coordsize="0,923" path="m11507,15399l11507,14476e" filled="f" stroked="t" strokeweight=".233503pt" strokecolor="#8383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49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9" w:lineRule="auto"/>
        <w:ind w:left="411" w:right="-49" w:firstLine="-41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cıı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57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2"/>
          <w:w w:val="11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9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2"/>
          <w:w w:val="11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280" w:val="left"/>
          <w:tab w:pos="56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525454"/>
          <w:spacing w:val="0"/>
          <w:w w:val="164"/>
        </w:rPr>
        <w:t>::</w:t>
      </w:r>
      <w:r>
        <w:rPr>
          <w:rFonts w:ascii="Arial" w:hAnsi="Arial" w:cs="Arial" w:eastAsia="Arial"/>
          <w:sz w:val="7"/>
          <w:szCs w:val="7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525454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B3B3B5"/>
          <w:spacing w:val="0"/>
          <w:w w:val="164"/>
        </w:rPr>
        <w:t>;</w:t>
      </w:r>
      <w:r>
        <w:rPr>
          <w:rFonts w:ascii="Arial" w:hAnsi="Arial" w:cs="Arial" w:eastAsia="Arial"/>
          <w:sz w:val="7"/>
          <w:szCs w:val="7"/>
          <w:color w:val="B3B3B5"/>
          <w:spacing w:val="-27"/>
          <w:w w:val="164"/>
        </w:rPr>
        <w:t> 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B3B3B5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3B3B3B"/>
          <w:spacing w:val="0"/>
          <w:w w:val="313"/>
        </w:rPr>
        <w:t>'·</w:t>
      </w:r>
      <w:r>
        <w:rPr>
          <w:rFonts w:ascii="Arial" w:hAnsi="Arial" w:cs="Arial" w:eastAsia="Arial"/>
          <w:sz w:val="7"/>
          <w:szCs w:val="7"/>
          <w:color w:val="3B3B3B"/>
          <w:spacing w:val="34"/>
          <w:w w:val="313"/>
        </w:rPr>
        <w:t> 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72"/>
          <w:i/>
        </w:rPr>
        <w:t>f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21" w:after="0" w:line="240" w:lineRule="auto"/>
        <w:ind w:left="47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9"/>
        </w:rPr>
        <w:t>"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9"/>
        </w:rPr>
        <w:t>)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9"/>
        </w:rPr>
        <w:t>.</w:t>
      </w:r>
      <w:r>
        <w:rPr>
          <w:rFonts w:ascii="Arial" w:hAnsi="Arial" w:cs="Arial" w:eastAsia="Arial"/>
          <w:sz w:val="12"/>
          <w:szCs w:val="12"/>
          <w:color w:val="707070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525454"/>
          <w:spacing w:val="-51"/>
          <w:w w:val="270"/>
          <w:position w:val="9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B3B3B5"/>
          <w:spacing w:val="-13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48"/>
          <w:position w:val="0"/>
        </w:rPr>
        <w:t>,...,_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i/>
          <w:position w:val="9"/>
        </w:rPr>
        <w:t>V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i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939393"/>
          <w:spacing w:val="2"/>
          <w:w w:val="100"/>
          <w:i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A3A3A1"/>
          <w:spacing w:val="0"/>
          <w:w w:val="165"/>
          <w:position w:val="9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60"/>
          <w:cols w:num="3" w:equalWidth="0">
            <w:col w:w="421" w:space="4050"/>
            <w:col w:w="1359" w:space="3162"/>
            <w:col w:w="2268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45" w:right="24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</w:rPr>
        <w:t>[ZMIR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8" w:lineRule="exact"/>
        <w:ind w:left="56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6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4" w:lineRule="exact"/>
        <w:ind w:left="5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2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header="571" w:footer="0" w:top="1220" w:bottom="280" w:left="260" w:right="0"/>
          <w:headerReference w:type="default" r:id="rId44"/>
          <w:pgSz w:w="11920" w:h="16840"/>
          <w:cols w:num="2" w:equalWidth="0">
            <w:col w:w="1642" w:space="1703"/>
            <w:col w:w="8315"/>
          </w:cols>
        </w:sectPr>
      </w:pPr>
      <w:rPr/>
    </w:p>
    <w:p>
      <w:pPr>
        <w:spacing w:before="0" w:after="0" w:line="254" w:lineRule="exact"/>
        <w:ind w:left="647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6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3450" w:firstLine="-19"/>
        <w:jc w:val="left"/>
        <w:tabs>
          <w:tab w:pos="1680" w:val="left"/>
          <w:tab w:pos="3200" w:val="left"/>
          <w:tab w:pos="458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90"/>
          <w:position w:val="1"/>
        </w:rPr>
        <w:t>k)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w w:val="89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14.10.2017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No:6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:09:24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3"/>
          <w:position w:val="0"/>
        </w:rPr>
        <w:t>I</w:t>
      </w:r>
      <w:r>
        <w:rPr>
          <w:rFonts w:ascii="Arial" w:hAnsi="Arial" w:cs="Arial" w:eastAsia="Arial"/>
          <w:sz w:val="26"/>
          <w:szCs w:val="26"/>
          <w:color w:val="424242"/>
          <w:spacing w:val="-11"/>
          <w:w w:val="103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1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14.10.2017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10179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:Torbalı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aş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8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"/>
          <w:w w:val="117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9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rşısı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Torbalı/İZMİR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Taş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8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mezarlığı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5"/>
          <w:w w:val="10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10" w:right="-20"/>
        <w:jc w:val="left"/>
        <w:tabs>
          <w:tab w:pos="1500" w:val="left"/>
          <w:tab w:pos="402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81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</w:rPr>
        <w:t>:A_fı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3" w:after="0" w:line="170" w:lineRule="auto"/>
        <w:ind w:left="3714" w:right="-59" w:firstLine="-3586"/>
        <w:jc w:val="left"/>
        <w:tabs>
          <w:tab w:pos="3700" w:val="left"/>
          <w:tab w:pos="6840" w:val="left"/>
          <w:tab w:pos="11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95"/>
          <w:position w:val="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apını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2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9"/>
          <w:w w:val="131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9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4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88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11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nan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</w:sectPr>
      </w:pPr>
      <w:rPr/>
    </w:p>
    <w:p>
      <w:pPr>
        <w:spacing w:before="13" w:after="0" w:line="209" w:lineRule="exact"/>
        <w:ind w:right="645"/>
        <w:jc w:val="right"/>
        <w:tabs>
          <w:tab w:pos="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6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6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90"/>
          <w:u w:val="single" w:color="5B5B5B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9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9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3"/>
          <w:u w:val="single" w:color="5B5B5B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3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3"/>
          <w:u w:val="single" w:color="5B5B5B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3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2"/>
          <w:u w:val="single" w:color="5B5B5B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2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2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0"/>
          <w:u w:val="single" w:color="5B5B5B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5B5B5B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197.279999pt;margin-top:1.546747pt;width:98.400002pt;height:.1pt;mso-position-horizontal-relative:page;mso-position-vertical-relative:paragraph;z-index:-14728" coordorigin="3946,31" coordsize="1968,2">
            <v:shape style="position:absolute;left:3946;top:31;width:1968;height:2" coordorigin="3946,31" coordsize="1968,0" path="m3946,31l5914,31e" filled="f" stroked="t" strokeweight=".96pt" strokecolor="#5B5B5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2"/>
          <w:szCs w:val="42"/>
          <w:color w:val="2A2A2A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2A2A2A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2A2A2A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5B5B5D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:09:45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  <w:cols w:num="2" w:equalWidth="0">
            <w:col w:w="5187" w:space="933"/>
            <w:col w:w="5540"/>
          </w:cols>
        </w:sectPr>
      </w:pPr>
      <w:rPr/>
    </w:p>
    <w:p>
      <w:pPr>
        <w:spacing w:before="0" w:after="0" w:line="209" w:lineRule="exact"/>
        <w:ind w:left="110" w:right="-20"/>
        <w:jc w:val="left"/>
        <w:tabs>
          <w:tab w:pos="216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  <w:position w:val="1"/>
        </w:rPr>
        <w:t>!Yana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2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3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9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:Murat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ind w:left="2159" w:right="-20"/>
        <w:jc w:val="left"/>
        <w:tabs>
          <w:tab w:pos="474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.76pt;margin-top:10.490413pt;width:.1pt;height:13.461915pt;mso-position-horizontal-relative:page;mso-position-vertical-relative:paragraph;z-index:-14725" coordorigin="515,210" coordsize="2,269">
            <v:shape style="position:absolute;left:515;top:210;width:2;height:269" coordorigin="515,210" coordsize="0,269" path="m515,479l515,210e" filled="f" stroked="t" strokeweight="1.2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  <w:position w:val="-1"/>
        </w:rPr>
        <w:t>!Ar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67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:09:25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1"/>
          <w:position w:val="-1"/>
        </w:rPr>
        <w:t>09:30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0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64"/>
          <w:position w:val="1"/>
        </w:rPr>
        <w:t>KJ</w:t>
      </w:r>
      <w:r>
        <w:rPr>
          <w:rFonts w:ascii="Times New Roman" w:hAnsi="Times New Roman" w:cs="Times New Roman" w:eastAsia="Times New Roman"/>
          <w:sz w:val="20"/>
          <w:szCs w:val="20"/>
          <w:color w:val="B5B6B6"/>
          <w:spacing w:val="5"/>
          <w:w w:val="4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3"/>
          <w:w w:val="10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2"/>
          <w:position w:val="0"/>
        </w:rPr>
        <w:t>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24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92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4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755" w:right="46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tLeast"/>
        <w:ind w:left="2188" w:right="4256" w:firstLine="2582"/>
        <w:jc w:val="left"/>
        <w:tabs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7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5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0"/>
        </w:rPr>
        <w:t>alg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2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3"/>
        </w:rPr>
        <w:t>l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73"/>
        </w:rPr>
        <w:t>}</w:t>
      </w:r>
      <w:r>
        <w:rPr>
          <w:rFonts w:ascii="Arial" w:hAnsi="Arial" w:cs="Arial" w:eastAsia="Arial"/>
          <w:sz w:val="19"/>
          <w:szCs w:val="19"/>
          <w:color w:val="424242"/>
          <w:spacing w:val="10"/>
          <w:w w:val="17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4" w:lineRule="exact"/>
        <w:ind w:left="10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D"/>
          <w:spacing w:val="0"/>
          <w:w w:val="196"/>
        </w:rPr>
        <w:t>f--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0" w:lineRule="exact"/>
        <w:ind w:left="124" w:right="-20"/>
        <w:jc w:val="left"/>
        <w:tabs>
          <w:tab w:pos="58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74"/>
          <w:position w:val="1"/>
        </w:rPr>
        <w:t>sı;: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3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0"/>
          <w:w w:val="14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4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1"/>
          <w:w w:val="89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5"/>
          <w:w w:val="10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31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1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"/>
          <w:w w:val="10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"/>
          <w:w w:val="11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7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124" w:right="3083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göıilldü.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4707" w:right="402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79"/>
        </w:rPr>
        <w:t>[Ş_öndOr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7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11" w:lineRule="exact"/>
        <w:ind w:left="100" w:right="-20"/>
        <w:jc w:val="left"/>
        <w:tabs>
          <w:tab w:pos="2200" w:val="left"/>
          <w:tab w:pos="486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8"/>
          <w:position w:val="-2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9"/>
          <w:w w:val="98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-2"/>
        </w:rPr>
        <w:t>ndilr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8"/>
          <w:position w:val="-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"/>
          <w:w w:val="9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7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2"/>
          <w:w w:val="6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31"/>
          <w:position w:val="-4"/>
        </w:rPr>
        <w:t>jK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3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31"/>
          <w:position w:val="-4"/>
        </w:rPr>
        <w:t>ük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13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5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  <w:position w:val="-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4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1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7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6700" w:right="-20"/>
        <w:jc w:val="left"/>
        <w:tabs>
          <w:tab w:pos="8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görmüştür.Toplam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Zarar-Ziyan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</w:sectPr>
      </w:pPr>
      <w:rPr/>
    </w:p>
    <w:p>
      <w:pPr>
        <w:spacing w:before="0" w:after="0" w:line="240" w:lineRule="auto"/>
        <w:ind w:left="10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B5B5D"/>
          <w:w w:val="97"/>
        </w:rPr>
        <w:t>ls</w:t>
      </w:r>
      <w:r>
        <w:rPr>
          <w:rFonts w:ascii="Arial" w:hAnsi="Arial" w:cs="Arial" w:eastAsia="Arial"/>
          <w:sz w:val="19"/>
          <w:szCs w:val="19"/>
          <w:color w:val="5B5B5D"/>
          <w:spacing w:val="-24"/>
          <w:w w:val="97"/>
        </w:rPr>
        <w:t>ö</w:t>
      </w:r>
      <w:r>
        <w:rPr>
          <w:rFonts w:ascii="Arial" w:hAnsi="Arial" w:cs="Arial" w:eastAsia="Arial"/>
          <w:sz w:val="19"/>
          <w:szCs w:val="19"/>
          <w:color w:val="B5B6B6"/>
          <w:spacing w:val="-8"/>
          <w:w w:val="47"/>
        </w:rPr>
        <w:t>,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97"/>
        </w:rPr>
        <w:t>ndürn</w:t>
      </w:r>
      <w:r>
        <w:rPr>
          <w:rFonts w:ascii="Arial" w:hAnsi="Arial" w:cs="Arial" w:eastAsia="Arial"/>
          <w:sz w:val="19"/>
          <w:szCs w:val="19"/>
          <w:color w:val="2A2A2A"/>
          <w:spacing w:val="-5"/>
          <w:w w:val="96"/>
        </w:rPr>
        <w:t>ı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90"/>
        </w:rPr>
        <w:t>c</w:t>
      </w:r>
      <w:r>
        <w:rPr>
          <w:rFonts w:ascii="Arial" w:hAnsi="Arial" w:cs="Arial" w:eastAsia="Arial"/>
          <w:sz w:val="19"/>
          <w:szCs w:val="19"/>
          <w:color w:val="5B5B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J-lasa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-20"/>
          <w:cols w:num="2" w:equalWidth="0">
            <w:col w:w="1852" w:space="326"/>
            <w:col w:w="9502"/>
          </w:cols>
        </w:sectPr>
      </w:pPr>
      <w:rPr/>
    </w:p>
    <w:p>
      <w:pPr>
        <w:spacing w:before="25" w:after="0" w:line="220" w:lineRule="exact"/>
        <w:ind w:left="2217" w:right="-66" w:firstLine="-2093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laraştırma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rıktı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4" w:right="411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9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w w:val="9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  <w:position w:val="1"/>
        </w:rPr>
        <w:t>:-;;irk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82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5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auto"/>
        <w:ind w:left="114" w:right="9993" w:firstLine="1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Ar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5B5B5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1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5B5B5D"/>
          <w:spacing w:val="0"/>
          <w:w w:val="168"/>
          <w:position w:val="5"/>
        </w:rPr>
        <w:t>T</w:t>
      </w:r>
      <w:r>
        <w:rPr>
          <w:rFonts w:ascii="Arial" w:hAnsi="Arial" w:cs="Arial" w:eastAsia="Arial"/>
          <w:sz w:val="12"/>
          <w:szCs w:val="12"/>
          <w:color w:val="5B5B5D"/>
          <w:spacing w:val="0"/>
          <w:w w:val="168"/>
          <w:position w:val="5"/>
        </w:rPr>
        <w:t>     </w:t>
      </w:r>
      <w:r>
        <w:rPr>
          <w:rFonts w:ascii="Arial" w:hAnsi="Arial" w:cs="Arial" w:eastAsia="Arial"/>
          <w:sz w:val="12"/>
          <w:szCs w:val="12"/>
          <w:color w:val="5B5B5D"/>
          <w:spacing w:val="5"/>
          <w:w w:val="168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5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24" w:right="447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2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7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           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8"/>
          <w:position w:val="0"/>
        </w:rPr>
        <w:t>_fuı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88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  <w:position w:val="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88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3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2"/>
          <w:position w:val="0"/>
        </w:rPr>
        <w:t>O: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3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15" w:right="-20"/>
        <w:jc w:val="left"/>
        <w:tabs>
          <w:tab w:pos="1120" w:val="left"/>
          <w:tab w:pos="8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>ÖIU</w:t>
      </w:r>
      <w:r>
        <w:rPr>
          <w:rFonts w:ascii="Arial" w:hAnsi="Arial" w:cs="Arial" w:eastAsia="Arial"/>
          <w:sz w:val="19"/>
          <w:szCs w:val="19"/>
          <w:color w:val="42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2"/>
          <w:position w:val="0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KiP:!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</w:sectPr>
      </w:pPr>
      <w:rPr/>
    </w:p>
    <w:p>
      <w:pPr>
        <w:spacing w:before="39" w:after="0" w:line="240" w:lineRule="auto"/>
        <w:ind w:left="2318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14" w:lineRule="exact"/>
        <w:ind w:left="5106" w:right="-108"/>
        <w:jc w:val="left"/>
        <w:tabs>
          <w:tab w:pos="882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46"/>
          <w:position w:val="-4"/>
        </w:rPr>
        <w:t>z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22"/>
          <w:w w:val="46"/>
          <w:position w:val="-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72"/>
          <w:position w:val="-4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left="2236" w:right="-20"/>
        <w:jc w:val="left"/>
        <w:tabs>
          <w:tab w:pos="28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240005pt;margin-top:2.750738pt;width:364.544169pt;height:79.02728pt;mso-position-horizontal-relative:page;mso-position-vertical-relative:paragraph;z-index:-14711" type="#_x0000_t202" filled="f" stroked="f">
            <v:textbox inset="0,0,0,0">
              <w:txbxContent>
                <w:p>
                  <w:pPr>
                    <w:spacing w:before="0" w:after="0" w:line="1581" w:lineRule="exact"/>
                    <w:ind w:right="-277"/>
                    <w:jc w:val="left"/>
                    <w:tabs>
                      <w:tab w:pos="5580" w:val="left"/>
                      <w:tab w:pos="6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2F315E"/>
                      <w:w w:val="106"/>
                      <w:position w:val="49"/>
                    </w:rPr>
                    <w:t>d}t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315E"/>
                      <w:spacing w:val="-123"/>
                      <w:w w:val="106"/>
                      <w:position w:val="49"/>
                    </w:rPr>
                    <w:t>: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A2A2A"/>
                      <w:spacing w:val="-40"/>
                      <w:w w:val="23"/>
                      <w:position w:val="49"/>
                    </w:rPr>
                    <w:t>L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315E"/>
                      <w:spacing w:val="0"/>
                      <w:w w:val="321"/>
                      <w:position w:val="49"/>
                    </w:rPr>
                    <w:t>: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315E"/>
                      <w:spacing w:val="0"/>
                      <w:w w:val="100"/>
                      <w:position w:val="49"/>
                    </w:rPr>
                    <w:tab/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315E"/>
                      <w:spacing w:val="0"/>
                      <w:w w:val="100"/>
                      <w:position w:val="49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7A7A7"/>
                      <w:spacing w:val="-1"/>
                      <w:w w:val="91"/>
                      <w:position w:val="109"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B5B6B6"/>
                      <w:spacing w:val="0"/>
                      <w:w w:val="186"/>
                      <w:position w:val="109"/>
                    </w:rPr>
                    <w:t>...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B5B6B6"/>
                      <w:spacing w:val="-12"/>
                      <w:w w:val="186"/>
                      <w:position w:val="109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0"/>
                      <w:w w:val="158"/>
                      <w:position w:val="109"/>
                    </w:rPr>
                    <w:t>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0"/>
                      <w:w w:val="100"/>
                      <w:position w:val="109"/>
                    </w:rPr>
                    <w:t>  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9"/>
                      <w:w w:val="100"/>
                      <w:position w:val="109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7A7A7"/>
                      <w:spacing w:val="0"/>
                      <w:w w:val="600"/>
                      <w:position w:val="109"/>
                    </w:rPr>
                    <w:t>-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0"/>
                      <w:w w:val="281"/>
                      <w:position w:val="109"/>
                    </w:rPr>
                    <w:t>,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0"/>
                      <w:w w:val="100"/>
                      <w:position w:val="109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27475"/>
                      <w:spacing w:val="0"/>
                      <w:w w:val="100"/>
                      <w:position w:val="109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B5B5D"/>
                      <w:spacing w:val="0"/>
                      <w:w w:val="66"/>
                      <w:i/>
                      <w:position w:val="-4"/>
                    </w:rPr>
                    <w:t>1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-8"/>
        </w:rPr>
        <w:t>Erd</w:t>
      </w:r>
      <w:r>
        <w:rPr>
          <w:rFonts w:ascii="Arial" w:hAnsi="Arial" w:cs="Arial" w:eastAsia="Arial"/>
          <w:sz w:val="21"/>
          <w:szCs w:val="21"/>
          <w:color w:val="727475"/>
          <w:spacing w:val="-16"/>
          <w:w w:val="100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4"/>
          <w:position w:val="-7"/>
        </w:rPr>
        <w:t>Y</w:t>
      </w:r>
      <w:r>
        <w:rPr>
          <w:rFonts w:ascii="Arial" w:hAnsi="Arial" w:cs="Arial" w:eastAsia="Arial"/>
          <w:sz w:val="21"/>
          <w:szCs w:val="21"/>
          <w:color w:val="727475"/>
          <w:spacing w:val="-30"/>
          <w:w w:val="104"/>
          <w:position w:val="-7"/>
        </w:rPr>
        <w:t>I</w:t>
      </w:r>
      <w:r>
        <w:rPr>
          <w:rFonts w:ascii="Arial" w:hAnsi="Arial" w:cs="Arial" w:eastAsia="Arial"/>
          <w:sz w:val="21"/>
          <w:szCs w:val="21"/>
          <w:color w:val="364995"/>
          <w:spacing w:val="0"/>
          <w:w w:val="295"/>
          <w:position w:val="-7"/>
        </w:rPr>
        <w:t>L</w:t>
      </w:r>
      <w:r>
        <w:rPr>
          <w:rFonts w:ascii="Arial" w:hAnsi="Arial" w:cs="Arial" w:eastAsia="Arial"/>
          <w:sz w:val="21"/>
          <w:szCs w:val="21"/>
          <w:color w:val="364995"/>
          <w:spacing w:val="0"/>
          <w:w w:val="107"/>
          <w:position w:val="-7"/>
        </w:rPr>
        <w:t>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19" w:lineRule="exact"/>
        <w:ind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2"/>
          <w:w w:val="84"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56"/>
          <w:position w:val="0"/>
        </w:rPr>
        <w:t>oc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57"/>
          <w:position w:val="0"/>
        </w:rPr>
        <w:t>JrJ3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  <w:cols w:num="2" w:equalWidth="0">
            <w:col w:w="9084" w:space="30"/>
            <w:col w:w="2546"/>
          </w:cols>
        </w:sectPr>
      </w:pPr>
      <w:rPr/>
    </w:p>
    <w:p>
      <w:pPr>
        <w:spacing w:before="54" w:after="0" w:line="240" w:lineRule="auto"/>
        <w:ind w:left="124" w:right="-20"/>
        <w:jc w:val="left"/>
        <w:tabs>
          <w:tab w:pos="1940" w:val="left"/>
          <w:tab w:pos="2760" w:val="left"/>
          <w:tab w:pos="8760" w:val="left"/>
          <w:tab w:pos="986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501.167999pt;margin-top:4.559547pt;width:9.78356pt;height:5.457032pt;mso-position-horizontal-relative:page;mso-position-vertical-relative:paragraph;z-index:-14724" coordorigin="10023,91" coordsize="196,109">
            <v:shape style="position:absolute;left:10023;top:91;width:196;height:109" coordorigin="10023,91" coordsize="196,109" path="m10023,91l10219,91,10219,200,10023,200,10023,91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7.759033pt;margin-top:4.559547pt;width:8.149000pt;height:46.768008pt;mso-position-horizontal-relative:page;mso-position-vertical-relative:paragraph;z-index:-14723" coordorigin="10355,91" coordsize="163,935">
            <v:group style="position:absolute;left:10414;top:91;width:105;height:109" coordorigin="10414,91" coordsize="105,109">
              <v:shape style="position:absolute;left:10414;top:91;width:105;height:109" coordorigin="10414,91" coordsize="105,109" path="m10414,91l10518,91,10518,200,10414,200,10414,91e" filled="t" fillcolor="#EDEDED" stroked="f">
                <v:path arrowok="t"/>
                <v:fill/>
              </v:shape>
            </v:group>
            <v:group style="position:absolute;left:10381;top:163;width:2;height:838" coordorigin="10381,163" coordsize="2,838">
              <v:shape style="position:absolute;left:10381;top:163;width:2;height:838" coordorigin="10381,163" coordsize="0,838" path="m10381,1001l10381,163e" filled="f" stroked="t" strokeweight="2.541250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9.423798pt;margin-top:10.442915pt;width:.1pt;height:15.688966pt;mso-position-horizontal-relative:page;mso-position-vertical-relative:paragraph;z-index:-14722" coordorigin="9788,209" coordsize="2,314">
            <v:shape style="position:absolute;left:9788;top:209;width:2;height:314" coordorigin="9788,209" coordsize="0,314" path="m9788,523l9788,209e" filled="f" stroked="t" strokeweight="2.616545pt" strokecolor="#CCCDCC">
              <v:path arrowok="t"/>
            </v:shape>
          </v:group>
          <w10:wrap type="none"/>
        </w:pict>
      </w:r>
      <w:r>
        <w:rPr/>
        <w:pict>
          <v:group style="position:absolute;margin-left:564.171021pt;margin-top:7.651899pt;width:8.1pt;height:42.405031pt;mso-position-horizontal-relative:page;mso-position-vertical-relative:paragraph;z-index:-14721" coordorigin="11283,153" coordsize="162,848">
            <v:shape style="position:absolute;left:11283;top:153;width:162;height:848" coordorigin="11283,153" coordsize="162,848" path="m11283,153l11445,153,11445,1001,11283,1001,11283,153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w w:val="97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9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9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9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79"/>
          <w:position w:val="11"/>
        </w:rPr>
        <w:t>ötgG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79"/>
          <w:position w:val="1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23"/>
          <w:w w:val="79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64995"/>
          <w:spacing w:val="0"/>
          <w:w w:val="100"/>
          <w:position w:val="11"/>
        </w:rPr>
        <w:t>1</w:t>
      </w:r>
      <w:r>
        <w:rPr>
          <w:rFonts w:ascii="Arial" w:hAnsi="Arial" w:cs="Arial" w:eastAsia="Arial"/>
          <w:sz w:val="20"/>
          <w:szCs w:val="20"/>
          <w:color w:val="364995"/>
          <w:spacing w:val="0"/>
          <w:w w:val="100"/>
          <w:position w:val="11"/>
        </w:rPr>
        <w:t>.</w:t>
      </w:r>
      <w:r>
        <w:rPr>
          <w:rFonts w:ascii="Arial" w:hAnsi="Arial" w:cs="Arial" w:eastAsia="Arial"/>
          <w:sz w:val="20"/>
          <w:szCs w:val="20"/>
          <w:color w:val="364995"/>
          <w:spacing w:val="-9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64995"/>
          <w:spacing w:val="0"/>
          <w:w w:val="100"/>
          <w:position w:val="11"/>
        </w:rPr>
        <w:t>Posta</w:t>
      </w:r>
      <w:r>
        <w:rPr>
          <w:rFonts w:ascii="Arial" w:hAnsi="Arial" w:cs="Arial" w:eastAsia="Arial"/>
          <w:sz w:val="20"/>
          <w:szCs w:val="20"/>
          <w:color w:val="364995"/>
          <w:spacing w:val="-20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64995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0"/>
          <w:szCs w:val="20"/>
          <w:color w:val="364995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22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1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A7A7A7"/>
          <w:spacing w:val="-29"/>
          <w:w w:val="78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66"/>
          <w:position w:val="0"/>
        </w:rPr>
        <w:t>ff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424242"/>
          <w:spacing w:val="-31"/>
          <w:w w:val="142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5B5B5D"/>
          <w:spacing w:val="0"/>
          <w:w w:val="90"/>
          <w:position w:val="0"/>
        </w:rPr>
        <w:t>j1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23" w:lineRule="atLeast"/>
        <w:ind w:right="708"/>
        <w:jc w:val="right"/>
        <w:tabs>
          <w:tab w:pos="280" w:val="left"/>
          <w:tab w:pos="720" w:val="left"/>
          <w:tab w:pos="152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258.959991pt;margin-top:4.700943pt;width:2.4pt;height:27.96pt;mso-position-horizontal-relative:page;mso-position-vertical-relative:paragraph;z-index:-14726" coordorigin="5179,94" coordsize="48,559">
            <v:group style="position:absolute;left:5189;top:104;width:2;height:125" coordorigin="5189,104" coordsize="2,125">
              <v:shape style="position:absolute;left:5189;top:104;width:2;height:125" coordorigin="5189,104" coordsize="0,125" path="m5189,228l5189,104e" filled="f" stroked="t" strokeweight=".96pt" strokecolor="#4B4B70">
                <v:path arrowok="t"/>
              </v:shape>
            </v:group>
            <v:group style="position:absolute;left:5220;top:166;width:2;height:480" coordorigin="5220,166" coordsize="2,480">
              <v:shape style="position:absolute;left:5220;top:166;width:2;height:480" coordorigin="5220,166" coordsize="0,480" path="m5220,646l5220,166e" filled="f" stroked="t" strokeweight=".72pt" strokecolor="#4B4B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4.402466pt;margin-top:2.667007pt;width:.1pt;height:18.417481pt;mso-position-horizontal-relative:page;mso-position-vertical-relative:paragraph;z-index:-14715" coordorigin="10488,53" coordsize="2,368">
            <v:shape style="position:absolute;left:10488;top:53;width:2;height:368" coordorigin="10488,53" coordsize="0,368" path="m10488,422l10488,53e" filled="f" stroked="t" strokeweight="2.08193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"/>
          <w:szCs w:val="5"/>
          <w:color w:val="727475"/>
          <w:w w:val="165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727475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727475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B5B6B6"/>
          <w:w w:val="53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B5B6B6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5B6B6"/>
          <w:w w:val="100"/>
        </w:rPr>
      </w:r>
      <w:r>
        <w:rPr>
          <w:rFonts w:ascii="Arial" w:hAnsi="Arial" w:cs="Arial" w:eastAsia="Arial"/>
          <w:sz w:val="9"/>
          <w:szCs w:val="9"/>
          <w:color w:val="909091"/>
          <w:spacing w:val="0"/>
          <w:w w:val="100"/>
        </w:rPr>
        <w:t>ı</w:t>
      </w:r>
      <w:r>
        <w:rPr>
          <w:rFonts w:ascii="Arial" w:hAnsi="Arial" w:cs="Arial" w:eastAsia="Arial"/>
          <w:sz w:val="9"/>
          <w:szCs w:val="9"/>
          <w:color w:val="909091"/>
          <w:spacing w:val="-6"/>
          <w:w w:val="100"/>
        </w:rPr>
        <w:t>r</w:t>
      </w:r>
      <w:r>
        <w:rPr>
          <w:rFonts w:ascii="Arial" w:hAnsi="Arial" w:cs="Arial" w:eastAsia="Arial"/>
          <w:sz w:val="9"/>
          <w:szCs w:val="9"/>
          <w:color w:val="909091"/>
          <w:spacing w:val="0"/>
          <w:w w:val="100"/>
        </w:rPr>
        <w:t>....</w:t>
      </w:r>
      <w:r>
        <w:rPr>
          <w:rFonts w:ascii="Arial" w:hAnsi="Arial" w:cs="Arial" w:eastAsia="Arial"/>
          <w:sz w:val="9"/>
          <w:szCs w:val="9"/>
          <w:color w:val="909091"/>
          <w:spacing w:val="0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909091"/>
          <w:spacing w:val="25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909091"/>
          <w:spacing w:val="-12"/>
          <w:w w:val="224"/>
        </w:rPr>
        <w:t>,</w:t>
      </w:r>
      <w:r>
        <w:rPr>
          <w:rFonts w:ascii="Arial" w:hAnsi="Arial" w:cs="Arial" w:eastAsia="Arial"/>
          <w:sz w:val="9"/>
          <w:szCs w:val="9"/>
          <w:color w:val="727475"/>
          <w:spacing w:val="0"/>
          <w:w w:val="200"/>
        </w:rPr>
        <w:t>,</w:t>
      </w:r>
      <w:r>
        <w:rPr>
          <w:rFonts w:ascii="Arial" w:hAnsi="Arial" w:cs="Arial" w:eastAsia="Arial"/>
          <w:sz w:val="9"/>
          <w:szCs w:val="9"/>
          <w:color w:val="727475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727475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5B5B5D"/>
          <w:spacing w:val="0"/>
          <w:w w:val="144"/>
        </w:rPr>
        <w:t>""'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0"/>
        </w:sectPr>
      </w:pPr>
      <w:rPr/>
    </w:p>
    <w:p>
      <w:pPr>
        <w:spacing w:before="0" w:after="0" w:line="814" w:lineRule="atLeast"/>
        <w:ind w:left="2332" w:right="-72"/>
        <w:jc w:val="left"/>
        <w:tabs>
          <w:tab w:pos="2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080017pt;margin-top:10.7909pt;width:117.180012pt;height:16pt;mso-position-horizontal-relative:page;mso-position-vertical-relative:paragraph;z-index:-14710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580" w:val="left"/>
                      <w:tab w:pos="122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B5B5D"/>
                      <w:spacing w:val="0"/>
                      <w:w w:val="255"/>
                    </w:rPr>
                    <w:t>U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B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B5D"/>
                      <w:spacing w:val="0"/>
                      <w:w w:val="255"/>
                    </w:rPr>
                    <w:t>·,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B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B5B5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B5B5D"/>
                      <w:spacing w:val="0"/>
                      <w:w w:val="255"/>
                    </w:rPr>
                    <w:t>N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B5B5D"/>
                      <w:spacing w:val="-7"/>
                      <w:w w:val="2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B5B5D"/>
                      <w:spacing w:val="0"/>
                      <w:w w:val="102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B5B5D"/>
                      <w:spacing w:val="-2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2A2A2A"/>
                      <w:spacing w:val="-12"/>
                      <w:w w:val="148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B5B5D"/>
                      <w:spacing w:val="0"/>
                      <w:w w:val="130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727475"/>
          <w:w w:val="9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4995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64995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4995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4995"/>
          <w:spacing w:val="0"/>
          <w:w w:val="105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87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Itf.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87" w:lineRule="atLeast"/>
        <w:ind w:right="-20"/>
        <w:jc w:val="left"/>
        <w:tabs>
          <w:tab w:pos="1200" w:val="left"/>
          <w:tab w:pos="198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3"/>
          <w:szCs w:val="63"/>
          <w:color w:val="909091"/>
          <w:spacing w:val="-6"/>
          <w:w w:val="71"/>
        </w:rPr>
        <w:t>ı</w:t>
      </w:r>
      <w:r>
        <w:rPr>
          <w:rFonts w:ascii="Times New Roman" w:hAnsi="Times New Roman" w:cs="Times New Roman" w:eastAsia="Times New Roman"/>
          <w:sz w:val="63"/>
          <w:szCs w:val="63"/>
          <w:color w:val="5B5B5D"/>
          <w:spacing w:val="0"/>
          <w:w w:val="71"/>
        </w:rPr>
        <w:t>r</w:t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82"/>
          <w:w w:val="71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5B5B5D"/>
          <w:spacing w:val="0"/>
          <w:w w:val="55"/>
          <w:i/>
        </w:rPr>
        <w:t>-</w:t>
      </w:r>
      <w:r>
        <w:rPr>
          <w:rFonts w:ascii="Times New Roman" w:hAnsi="Times New Roman" w:cs="Times New Roman" w:eastAsia="Times New Roman"/>
          <w:sz w:val="63"/>
          <w:szCs w:val="63"/>
          <w:color w:val="5B5B5D"/>
          <w:spacing w:val="-113"/>
          <w:w w:val="100"/>
          <w:i/>
        </w:rPr>
        <w:t> </w:t>
      </w:r>
      <w:r>
        <w:rPr>
          <w:rFonts w:ascii="Arial" w:hAnsi="Arial" w:cs="Arial" w:eastAsia="Arial"/>
          <w:sz w:val="8"/>
          <w:szCs w:val="8"/>
          <w:color w:val="5B5B5D"/>
          <w:spacing w:val="0"/>
          <w:w w:val="163"/>
          <w:i/>
          <w:position w:val="22"/>
        </w:rPr>
        <w:t>1</w:t>
      </w:r>
      <w:r>
        <w:rPr>
          <w:rFonts w:ascii="Arial" w:hAnsi="Arial" w:cs="Arial" w:eastAsia="Arial"/>
          <w:sz w:val="8"/>
          <w:szCs w:val="8"/>
          <w:color w:val="5B5B5D"/>
          <w:spacing w:val="0"/>
          <w:w w:val="100"/>
          <w:i/>
          <w:position w:val="22"/>
        </w:rPr>
        <w:tab/>
      </w:r>
      <w:r>
        <w:rPr>
          <w:rFonts w:ascii="Arial" w:hAnsi="Arial" w:cs="Arial" w:eastAsia="Arial"/>
          <w:sz w:val="8"/>
          <w:szCs w:val="8"/>
          <w:color w:val="5B5B5D"/>
          <w:spacing w:val="0"/>
          <w:w w:val="100"/>
          <w:i/>
          <w:position w:val="22"/>
        </w:rPr>
      </w:r>
      <w:r>
        <w:rPr>
          <w:rFonts w:ascii="Arial" w:hAnsi="Arial" w:cs="Arial" w:eastAsia="Arial"/>
          <w:sz w:val="40"/>
          <w:szCs w:val="40"/>
          <w:color w:val="3D4167"/>
          <w:spacing w:val="0"/>
          <w:w w:val="70"/>
          <w:i/>
          <w:position w:val="22"/>
        </w:rPr>
        <w:t>1</w:t>
      </w:r>
      <w:r>
        <w:rPr>
          <w:rFonts w:ascii="Arial" w:hAnsi="Arial" w:cs="Arial" w:eastAsia="Arial"/>
          <w:sz w:val="40"/>
          <w:szCs w:val="40"/>
          <w:color w:val="3D4167"/>
          <w:spacing w:val="-14"/>
          <w:w w:val="70"/>
          <w:i/>
          <w:position w:val="22"/>
        </w:rPr>
        <w:t>1</w:t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-14"/>
          <w:w w:val="31"/>
          <w:i/>
          <w:position w:val="0"/>
        </w:rPr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8"/>
          <w:w w:val="31"/>
          <w:embos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8"/>
          <w:w w:val="31"/>
          <w:emboss/>
          <w:i/>
          <w:position w:val="0"/>
        </w:rPr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8"/>
          <w:w w:val="31"/>
          <w:i/>
          <w:position w:val="0"/>
        </w:rPr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8"/>
          <w:w w:val="31"/>
          <w:i/>
          <w:position w:val="0"/>
        </w:rPr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-120"/>
          <w:w w:val="48"/>
          <w:i/>
          <w:position w:val="0"/>
        </w:rPr>
        <w:t>,</w:t>
      </w:r>
      <w:r>
        <w:rPr>
          <w:rFonts w:ascii="Arial" w:hAnsi="Arial" w:cs="Arial" w:eastAsia="Arial"/>
          <w:sz w:val="40"/>
          <w:szCs w:val="40"/>
          <w:color w:val="2A2A2A"/>
          <w:spacing w:val="18"/>
          <w:w w:val="36"/>
          <w:i/>
          <w:position w:val="22"/>
        </w:rPr>
        <w:t>}</w:t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-88"/>
          <w:w w:val="48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909091"/>
          <w:spacing w:val="0"/>
          <w:w w:val="38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909091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909091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0"/>
          <w:w w:val="141"/>
          <w:position w:val="0"/>
        </w:rPr>
        <w:t>\</w:t>
      </w:r>
      <w:r>
        <w:rPr>
          <w:rFonts w:ascii="Times New Roman" w:hAnsi="Times New Roman" w:cs="Times New Roman" w:eastAsia="Times New Roman"/>
          <w:sz w:val="63"/>
          <w:szCs w:val="63"/>
          <w:color w:val="3D4167"/>
          <w:spacing w:val="-128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475"/>
          <w:spacing w:val="0"/>
          <w:w w:val="202"/>
          <w:position w:val="22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727475"/>
          <w:spacing w:val="-35"/>
          <w:w w:val="202"/>
          <w:position w:val="22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B5B6B6"/>
          <w:spacing w:val="0"/>
          <w:w w:val="48"/>
          <w:position w:val="0"/>
        </w:rPr>
        <w:t>:.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  <w:cols w:num="3" w:equalWidth="0">
            <w:col w:w="3612" w:space="1360"/>
            <w:col w:w="544" w:space="3094"/>
            <w:col w:w="3050"/>
          </w:cols>
        </w:sectPr>
      </w:pPr>
      <w:rPr/>
    </w:p>
    <w:p>
      <w:pPr>
        <w:spacing w:before="0" w:after="0" w:line="131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66.200012pt;margin-top:29.905571pt;width:.1pt;height:5.28pt;mso-position-horizontal-relative:page;mso-position-vertical-relative:paragraph;z-index:-14727" coordorigin="9324,598" coordsize="2,106">
            <v:shape style="position:absolute;left:9324;top:598;width:2;height:106" coordorigin="9324,598" coordsize="0,106" path="m9324,704l9324,598e" filled="f" stroked="t" strokeweight=".48pt" strokecolor="#484B77">
              <v:path arrowok="t"/>
            </v:shape>
          </v:group>
          <w10:wrap type="none"/>
        </w:pict>
      </w:r>
      <w:r>
        <w:rPr/>
        <w:pict>
          <v:group style="position:absolute;margin-left:521.684021pt;margin-top:22.790512pt;width:4.798530pt;height:15.006837pt;mso-position-horizontal-relative:page;mso-position-vertical-relative:paragraph;z-index:-14720" coordorigin="10434,456" coordsize="96,300">
            <v:shape style="position:absolute;left:10434;top:456;width:96;height:300" coordorigin="10434,456" coordsize="96,300" path="m10434,456l10530,456,10530,756,10434,756,10434,456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67.869202pt;margin-top:30.469164pt;width:.1pt;height:10.914063pt;mso-position-horizontal-relative:page;mso-position-vertical-relative:paragraph;z-index:-14719" coordorigin="11357,609" coordsize="2,218">
            <v:shape style="position:absolute;left:11357;top:609;width:2;height:218" coordorigin="11357,609" coordsize="0,218" path="m11357,828l11357,609e" filled="f" stroked="t" strokeweight="2.094400pt" strokecolor="#EDEDED">
              <v:path arrowok="t"/>
            </v:shape>
          </v:group>
          <w10:wrap type="none"/>
        </w:pict>
      </w:r>
      <w:r>
        <w:rPr/>
        <w:pict>
          <v:group style="position:absolute;margin-left:476.059998pt;margin-top:40.506695pt;width:.873pt;height:3.365479pt;mso-position-horizontal-relative:page;mso-position-vertical-relative:paragraph;z-index:-14718" coordorigin="9521,810" coordsize="17,67">
            <v:shape style="position:absolute;left:9521;top:810;width:17;height:67" coordorigin="9521,810" coordsize="17,67" path="m9521,844l9539,844e" filled="f" stroked="t" strokeweight="3.465479pt" strokecolor="#EDEDED">
              <v:path arrowok="t"/>
            </v:shape>
          </v:group>
          <w10:wrap type="none"/>
        </w:pict>
      </w:r>
      <w:r>
        <w:rPr/>
        <w:pict>
          <v:group style="position:absolute;margin-left:491.342499pt;margin-top:40.506695pt;width:3.33125pt;height:3.365479pt;mso-position-horizontal-relative:page;mso-position-vertical-relative:paragraph;z-index:-14717" coordorigin="9827,810" coordsize="67,67">
            <v:shape style="position:absolute;left:9827;top:810;width:67;height:67" coordorigin="9827,810" coordsize="67,67" path="m9827,844l9893,844e" filled="f" stroked="t" strokeweight="3.465479pt" strokecolor="#EDEDED">
              <v:path arrowok="t"/>
            </v:shape>
          </v:group>
          <w10:wrap type="none"/>
        </w:pict>
      </w:r>
      <w:r>
        <w:rPr/>
        <w:pict>
          <v:group style="position:absolute;margin-left:517.493286pt;margin-top:27.515005pt;width:.1pt;height:28.27002pt;mso-position-horizontal-relative:page;mso-position-vertical-relative:paragraph;z-index:-14716" coordorigin="10350,550" coordsize="2,565">
            <v:shape style="position:absolute;left:10350;top:550;width:2;height:565" coordorigin="10350,550" coordsize="0,565" path="m10350,1116l10350,550e" filled="f" stroked="t" strokeweight=".1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734985pt;margin-top:27.515005pt;width:19.202650pt;height:39.251758pt;mso-position-horizontal-relative:page;mso-position-vertical-relative:paragraph;z-index:-1471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30" w:hRule="exact"/>
                    </w:trPr>
                    <w:tc>
                      <w:tcPr>
                        <w:tcW w:w="108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24.74" w:space="0" w:color="EDEDED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76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24.74" w:space="0" w:color="EDEDED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89" w:lineRule="exact"/>
                          <w:ind w:left="-74" w:right="44"/>
                          <w:jc w:val="righ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D"/>
                            <w:spacing w:val="-1"/>
                            <w:w w:val="86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27475"/>
                            <w:spacing w:val="-20"/>
                            <w:w w:val="144"/>
                            <w:position w:val="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A2A2A"/>
                            <w:spacing w:val="0"/>
                            <w:w w:val="49"/>
                            <w:position w:val="2"/>
                          </w:rPr>
                          <w:t>'&lt;f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3" w:lineRule="exact"/>
                          <w:ind w:right="4"/>
                          <w:jc w:val="righ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-12"/>
                            <w:w w:val="148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09091"/>
                            <w:spacing w:val="0"/>
                            <w:w w:val="84"/>
                            <w:position w:val="1"/>
                          </w:rPr>
                          <w:t>'lo•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8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41" w:lineRule="exact"/>
                          <w:ind w:right="-22"/>
                          <w:jc w:val="right"/>
                          <w:rPr>
                            <w:rFonts w:ascii="Arial" w:hAnsi="Arial" w:cs="Arial" w:eastAsia="Arial"/>
                            <w:sz w:val="5"/>
                            <w:szCs w:val="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38"/>
                            <w:i/>
                            <w:position w:val="-1"/>
                          </w:rPr>
                          <w:t>f.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tcW w:w="260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EDEDED"/>
                      </w:tcPr>
                      <w:p>
                        <w:pPr>
                          <w:spacing w:before="26" w:after="0" w:line="249" w:lineRule="exact"/>
                          <w:ind w:left="12" w:right="-103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B5B6B6"/>
                            <w:spacing w:val="0"/>
                            <w:w w:val="146"/>
                            <w:position w:val="-4"/>
                          </w:rPr>
                          <w:t>''·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9" w:lineRule="exact"/>
                          <w:ind w:left="-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B5B5D"/>
                            <w:spacing w:val="0"/>
                            <w:w w:val="100"/>
                            <w:position w:val="-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B5B5D"/>
                            <w:spacing w:val="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B5B5D"/>
                            <w:spacing w:val="47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27475"/>
                            <w:spacing w:val="0"/>
                            <w:w w:val="71"/>
                            <w:i/>
                            <w:position w:val="-3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78" w:lineRule="exact"/>
                          <w:ind w:left="59" w:right="-63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5B5B5D"/>
                            <w:spacing w:val="0"/>
                            <w:w w:val="130"/>
                            <w:position w:val="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727475"/>
          <w:spacing w:val="-99"/>
          <w:w w:val="94"/>
          <w:position w:val="1"/>
        </w:rPr>
        <w:t>M</w:t>
      </w:r>
      <w:r>
        <w:rPr>
          <w:rFonts w:ascii="Arial" w:hAnsi="Arial" w:cs="Arial" w:eastAsia="Arial"/>
          <w:sz w:val="49"/>
          <w:szCs w:val="49"/>
          <w:color w:val="727475"/>
          <w:spacing w:val="0"/>
          <w:w w:val="370"/>
          <w:position w:val="0"/>
        </w:rPr>
        <w:t>,</w:t>
      </w:r>
      <w:r>
        <w:rPr>
          <w:rFonts w:ascii="Arial" w:hAnsi="Arial" w:cs="Arial" w:eastAsia="Arial"/>
          <w:sz w:val="49"/>
          <w:szCs w:val="49"/>
          <w:color w:val="1F214F"/>
          <w:spacing w:val="-105"/>
          <w:w w:val="110"/>
          <w:position w:val="0"/>
        </w:rPr>
        <w:t>ı</w:t>
      </w:r>
      <w:r>
        <w:rPr>
          <w:rFonts w:ascii="Arial" w:hAnsi="Arial" w:cs="Arial" w:eastAsia="Arial"/>
          <w:sz w:val="49"/>
          <w:szCs w:val="49"/>
          <w:color w:val="3D4167"/>
          <w:spacing w:val="0"/>
          <w:w w:val="67"/>
          <w:position w:val="0"/>
        </w:rPr>
        <w:t>1</w:t>
      </w:r>
      <w:r>
        <w:rPr>
          <w:rFonts w:ascii="Arial" w:hAnsi="Arial" w:cs="Arial" w:eastAsia="Arial"/>
          <w:sz w:val="49"/>
          <w:szCs w:val="49"/>
          <w:color w:val="3D4167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64"/>
          <w:szCs w:val="64"/>
          <w:color w:val="3D4167"/>
          <w:spacing w:val="0"/>
          <w:w w:val="53"/>
          <w:position w:val="0"/>
        </w:rPr>
        <w:t>h</w:t>
      </w:r>
      <w:r>
        <w:rPr>
          <w:rFonts w:ascii="Arial" w:hAnsi="Arial" w:cs="Arial" w:eastAsia="Arial"/>
          <w:sz w:val="64"/>
          <w:szCs w:val="64"/>
          <w:color w:val="3D4167"/>
          <w:spacing w:val="44"/>
          <w:w w:val="53"/>
          <w:position w:val="0"/>
        </w:rPr>
        <w:t> </w:t>
      </w:r>
      <w:r>
        <w:rPr>
          <w:rFonts w:ascii="Arial" w:hAnsi="Arial" w:cs="Arial" w:eastAsia="Arial"/>
          <w:sz w:val="74"/>
          <w:szCs w:val="74"/>
          <w:color w:val="909091"/>
          <w:spacing w:val="-38"/>
          <w:w w:val="20"/>
          <w:i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727475"/>
          <w:spacing w:val="0"/>
          <w:w w:val="66"/>
          <w:position w:val="1"/>
        </w:rPr>
        <w:t>tı·:ı</w:t>
      </w:r>
      <w:r>
        <w:rPr>
          <w:rFonts w:ascii="Arial" w:hAnsi="Arial" w:cs="Arial" w:eastAsia="Arial"/>
          <w:sz w:val="22"/>
          <w:szCs w:val="22"/>
          <w:color w:val="727475"/>
          <w:spacing w:val="-55"/>
          <w:w w:val="67"/>
          <w:position w:val="1"/>
        </w:rPr>
        <w:t>J</w:t>
      </w:r>
      <w:r>
        <w:rPr>
          <w:rFonts w:ascii="Arial" w:hAnsi="Arial" w:cs="Arial" w:eastAsia="Arial"/>
          <w:sz w:val="74"/>
          <w:szCs w:val="74"/>
          <w:color w:val="727475"/>
          <w:spacing w:val="-53"/>
          <w:w w:val="56"/>
          <w:i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B5B6B6"/>
          <w:spacing w:val="-57"/>
          <w:w w:val="131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55"/>
          <w:w w:val="73"/>
          <w:i/>
          <w:position w:val="-8"/>
        </w:rPr>
        <w:t>ç</w:t>
      </w:r>
      <w:r>
        <w:rPr>
          <w:rFonts w:ascii="Arial" w:hAnsi="Arial" w:cs="Arial" w:eastAsia="Arial"/>
          <w:sz w:val="74"/>
          <w:szCs w:val="74"/>
          <w:color w:val="727475"/>
          <w:spacing w:val="-161"/>
          <w:w w:val="56"/>
          <w:i/>
          <w:position w:val="0"/>
        </w:rPr>
        <w:t>·</w:t>
      </w:r>
      <w:r>
        <w:rPr>
          <w:rFonts w:ascii="Arial" w:hAnsi="Arial" w:cs="Arial" w:eastAsia="Arial"/>
          <w:sz w:val="22"/>
          <w:szCs w:val="22"/>
          <w:color w:val="727475"/>
          <w:spacing w:val="-17"/>
          <w:w w:val="143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727475"/>
          <w:spacing w:val="-84"/>
          <w:w w:val="143"/>
          <w:position w:val="1"/>
        </w:rPr>
        <w:t>}</w:t>
      </w:r>
      <w:r>
        <w:rPr>
          <w:rFonts w:ascii="Arial" w:hAnsi="Arial" w:cs="Arial" w:eastAsia="Arial"/>
          <w:sz w:val="74"/>
          <w:szCs w:val="74"/>
          <w:color w:val="727475"/>
          <w:spacing w:val="-88"/>
          <w:w w:val="55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7"/>
          <w:w w:val="86"/>
          <w:position w:val="-8"/>
        </w:rPr>
        <w:t>J</w:t>
      </w:r>
      <w:r>
        <w:rPr>
          <w:rFonts w:ascii="Arial" w:hAnsi="Arial" w:cs="Arial" w:eastAsia="Arial"/>
          <w:sz w:val="74"/>
          <w:szCs w:val="74"/>
          <w:color w:val="909091"/>
          <w:spacing w:val="-171"/>
          <w:w w:val="43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5"/>
          <w:w w:val="86"/>
          <w:position w:val="-8"/>
        </w:rPr>
        <w:t>r</w:t>
      </w:r>
      <w:r>
        <w:rPr>
          <w:rFonts w:ascii="Arial" w:hAnsi="Arial" w:cs="Arial" w:eastAsia="Arial"/>
          <w:sz w:val="22"/>
          <w:szCs w:val="22"/>
          <w:color w:val="727475"/>
          <w:spacing w:val="-40"/>
          <w:w w:val="143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9" w:lineRule="atLeast"/>
        <w:ind w:right="195"/>
        <w:jc w:val="right"/>
        <w:tabs>
          <w:tab w:pos="5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557.147705pt;margin-top:28.127495pt;width:.1pt;height:6.13916pt;mso-position-horizontal-relative:page;mso-position-vertical-relative:paragraph;z-index:-14714" coordorigin="11143,563" coordsize="2,123">
            <v:shape style="position:absolute;left:11143;top:563;width:2;height:123" coordorigin="11143,563" coordsize="0,123" path="m11143,685l11143,563e" filled="f" stroked="t" strokeweight="2.09440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91"/>
          <w:position w:val="-12"/>
        </w:rPr>
        <w:t>·</w:t>
      </w:r>
      <w:r>
        <w:rPr>
          <w:rFonts w:ascii="Arial" w:hAnsi="Arial" w:cs="Arial" w:eastAsia="Arial"/>
          <w:sz w:val="37"/>
          <w:szCs w:val="37"/>
          <w:color w:val="424242"/>
          <w:spacing w:val="-24"/>
          <w:w w:val="91"/>
          <w:position w:val="-1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27475"/>
          <w:spacing w:val="0"/>
          <w:w w:val="103"/>
          <w:position w:val="0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7274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7274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42"/>
          <w:szCs w:val="42"/>
          <w:color w:val="5B5B5D"/>
          <w:spacing w:val="0"/>
          <w:w w:val="49"/>
          <w:position w:val="0"/>
        </w:rPr>
        <w:t>.q</w:t>
      </w:r>
      <w:r>
        <w:rPr>
          <w:rFonts w:ascii="Times New Roman" w:hAnsi="Times New Roman" w:cs="Times New Roman" w:eastAsia="Times New Roman"/>
          <w:sz w:val="42"/>
          <w:szCs w:val="42"/>
          <w:color w:val="5B5B5D"/>
          <w:spacing w:val="-47"/>
          <w:w w:val="49"/>
          <w:position w:val="0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A7A7A7"/>
          <w:spacing w:val="-8"/>
          <w:w w:val="19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A7A7A7"/>
          <w:spacing w:val="-21"/>
          <w:w w:val="19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A7A7A7"/>
          <w:spacing w:val="-43"/>
          <w:w w:val="18"/>
          <w:position w:val="0"/>
        </w:rPr>
        <w:t>c</w:t>
      </w:r>
      <w:r>
        <w:rPr>
          <w:rFonts w:ascii="Times New Roman" w:hAnsi="Times New Roman" w:cs="Times New Roman" w:eastAsia="Times New Roman"/>
          <w:sz w:val="42"/>
          <w:szCs w:val="42"/>
          <w:color w:val="A7A7A7"/>
          <w:spacing w:val="0"/>
          <w:w w:val="19"/>
          <w:position w:val="0"/>
        </w:rPr>
        <w:t>..</w:t>
      </w:r>
      <w:r>
        <w:rPr>
          <w:rFonts w:ascii="Times New Roman" w:hAnsi="Times New Roman" w:cs="Times New Roman" w:eastAsia="Times New Roman"/>
          <w:sz w:val="42"/>
          <w:szCs w:val="42"/>
          <w:color w:val="A7A7A7"/>
          <w:spacing w:val="-62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727475"/>
          <w:spacing w:val="-41"/>
          <w:w w:val="123"/>
          <w:position w:val="-12"/>
        </w:rPr>
        <w:t>.</w:t>
      </w:r>
      <w:r>
        <w:rPr>
          <w:rFonts w:ascii="Arial" w:hAnsi="Arial" w:cs="Arial" w:eastAsia="Arial"/>
          <w:sz w:val="27"/>
          <w:szCs w:val="27"/>
          <w:color w:val="A7A7A7"/>
          <w:spacing w:val="0"/>
          <w:w w:val="52"/>
          <w:position w:val="-12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72" w:lineRule="atLeas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A2A2A"/>
          <w:spacing w:val="-14"/>
          <w:w w:val="71"/>
          <w:position w:val="9"/>
        </w:rPr>
        <w:t>.</w:t>
      </w:r>
      <w:r>
        <w:rPr>
          <w:rFonts w:ascii="Arial" w:hAnsi="Arial" w:cs="Arial" w:eastAsia="Arial"/>
          <w:sz w:val="16"/>
          <w:szCs w:val="16"/>
          <w:color w:val="5B5B5D"/>
          <w:spacing w:val="-15"/>
          <w:w w:val="71"/>
          <w:i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2A2A2A"/>
          <w:spacing w:val="-28"/>
          <w:w w:val="71"/>
          <w:position w:val="9"/>
        </w:rPr>
        <w:t>.</w:t>
      </w:r>
      <w:r>
        <w:rPr>
          <w:rFonts w:ascii="Arial" w:hAnsi="Arial" w:cs="Arial" w:eastAsia="Arial"/>
          <w:sz w:val="16"/>
          <w:szCs w:val="16"/>
          <w:color w:val="5B5B5D"/>
          <w:spacing w:val="-1"/>
          <w:w w:val="71"/>
          <w:i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2A2A2A"/>
          <w:spacing w:val="-41"/>
          <w:w w:val="71"/>
          <w:position w:val="9"/>
        </w:rPr>
        <w:t>.</w:t>
      </w:r>
      <w:r>
        <w:rPr>
          <w:rFonts w:ascii="Arial" w:hAnsi="Arial" w:cs="Arial" w:eastAsia="Arial"/>
          <w:sz w:val="16"/>
          <w:szCs w:val="16"/>
          <w:color w:val="5B5B5D"/>
          <w:spacing w:val="0"/>
          <w:w w:val="71"/>
          <w:i/>
          <w:position w:val="0"/>
        </w:rPr>
        <w:t>ı;.</w:t>
      </w:r>
      <w:r>
        <w:rPr>
          <w:rFonts w:ascii="Arial" w:hAnsi="Arial" w:cs="Arial" w:eastAsia="Arial"/>
          <w:sz w:val="16"/>
          <w:szCs w:val="16"/>
          <w:color w:val="5B5B5D"/>
          <w:spacing w:val="0"/>
          <w:w w:val="71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5B5B5D"/>
          <w:spacing w:val="23"/>
          <w:w w:val="71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B5B6B6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99" w:lineRule="atLeast"/>
        <w:ind w:left="19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A2A2A"/>
          <w:spacing w:val="0"/>
          <w:w w:val="162"/>
        </w:rPr>
        <w:t>t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  <w:cols w:num="2" w:equalWidth="0">
            <w:col w:w="10488" w:space="306"/>
            <w:col w:w="866"/>
          </w:cols>
        </w:sectPr>
      </w:pPr>
      <w:rPr/>
    </w:p>
    <w:p>
      <w:pPr>
        <w:spacing w:before="0" w:after="0" w:line="312" w:lineRule="atLeast"/>
        <w:ind w:right="2343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B5B6B6"/>
          <w:spacing w:val="0"/>
          <w:w w:val="194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70" w:after="0" w:line="240" w:lineRule="auto"/>
        <w:ind w:right="186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52"/>
        </w:rPr>
        <w:t>.;.-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47" w:lineRule="exact"/>
        <w:ind w:right="713"/>
        <w:jc w:val="right"/>
        <w:tabs>
          <w:tab w:pos="9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526.575623pt;margin-top:7.143868pt;width:.1pt;height:8.750245pt;mso-position-horizontal-relative:page;mso-position-vertical-relative:paragraph;z-index:-14713" coordorigin="10532,143" coordsize="2,175">
            <v:shape style="position:absolute;left:10532;top:143;width:2;height:175" coordorigin="10532,143" coordsize="0,175" path="m10532,318l10532,143e" filled="f" stroked="t" strokeweight="1.8062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9"/>
          <w:szCs w:val="9"/>
          <w:color w:val="2A2A2A"/>
          <w:w w:val="212"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2A2A2A"/>
          <w:w w:val="100"/>
          <w:position w:val="-5"/>
        </w:rPr>
        <w:tab/>
      </w:r>
      <w:r>
        <w:rPr>
          <w:rFonts w:ascii="Arial" w:hAnsi="Arial" w:cs="Arial" w:eastAsia="Arial"/>
          <w:sz w:val="9"/>
          <w:szCs w:val="9"/>
          <w:color w:val="2A2A2A"/>
          <w:w w:val="100"/>
          <w:position w:val="-5"/>
        </w:rPr>
      </w:r>
      <w:r>
        <w:rPr>
          <w:rFonts w:ascii="Arial" w:hAnsi="Arial" w:cs="Arial" w:eastAsia="Arial"/>
          <w:sz w:val="9"/>
          <w:szCs w:val="9"/>
          <w:color w:val="B5B6B6"/>
          <w:spacing w:val="0"/>
          <w:w w:val="159"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0"/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6.200001pt;margin-top:33.600002pt;width:579.000012pt;height:797.040002pt;mso-position-horizontal-relative:page;mso-position-vertical-relative:page;z-index:-14729" coordorigin="324,672" coordsize="11580,15941">
            <v:group style="position:absolute;left:374;top:682;width:586;height:2" coordorigin="374,682" coordsize="586,2">
              <v:shape style="position:absolute;left:374;top:682;width:586;height:2" coordorigin="374,682" coordsize="586,0" path="m374,682l960,682e" filled="f" stroked="t" strokeweight=".96pt" strokecolor="#707070">
                <v:path arrowok="t"/>
              </v:shape>
            </v:group>
            <v:group style="position:absolute;left:374;top:682;width:11213;height:2" coordorigin="374,682" coordsize="11213,2">
              <v:shape style="position:absolute;left:374;top:682;width:11213;height:2" coordorigin="374,682" coordsize="11213,0" path="m374,682l11587,682e" filled="f" stroked="t" strokeweight=".72pt" strokecolor="#383838">
                <v:path arrowok="t"/>
              </v:shape>
            </v:group>
            <v:group style="position:absolute;left:1694;top:686;width:734;height:2" coordorigin="1694,686" coordsize="734,2">
              <v:shape style="position:absolute;left:1694;top:686;width:734;height:2" coordorigin="1694,686" coordsize="734,0" path="m1694,686l2429,686e" filled="f" stroked="t" strokeweight=".48pt" strokecolor="#3F3F3F">
                <v:path arrowok="t"/>
              </v:shape>
            </v:group>
            <v:group style="position:absolute;left:2424;top:682;width:2;height:1517" coordorigin="2424,682" coordsize="2,1517">
              <v:shape style="position:absolute;left:2424;top:682;width:2;height:1517" coordorigin="2424,682" coordsize="0,1517" path="m2424,2198l2424,682e" filled="f" stroked="t" strokeweight=".48pt" strokecolor="#2F2F2F">
                <v:path arrowok="t"/>
              </v:shape>
            </v:group>
            <v:group style="position:absolute;left:2362;top:686;width:7651;height:2" coordorigin="2362,686" coordsize="7651,2">
              <v:shape style="position:absolute;left:2362;top:686;width:7651;height:2" coordorigin="2362,686" coordsize="7651,0" path="m2362,686l10013,686e" filled="f" stroked="t" strokeweight=".48pt" strokecolor="#2B2B2B">
                <v:path arrowok="t"/>
              </v:shape>
            </v:group>
            <v:group style="position:absolute;left:9283;top:682;width:2;height:1517" coordorigin="9283,682" coordsize="2,1517">
              <v:shape style="position:absolute;left:9283;top:682;width:2;height:1517" coordorigin="9283,682" coordsize="0,1517" path="m9283,2198l9283,682e" filled="f" stroked="t" strokeweight=".96pt" strokecolor="#545454">
                <v:path arrowok="t"/>
              </v:shape>
            </v:group>
            <v:group style="position:absolute;left:9955;top:686;width:1949;height:2" coordorigin="9955,686" coordsize="1949,2">
              <v:shape style="position:absolute;left:9955;top:686;width:1949;height:2" coordorigin="9955,686" coordsize="1949,0" path="m9955,686l11904,686e" filled="f" stroked="t" strokeweight=".48pt" strokecolor="#3F3F3F">
                <v:path arrowok="t"/>
              </v:shape>
            </v:group>
            <v:group style="position:absolute;left:365;top:2189;width:1550;height:2" coordorigin="365,2189" coordsize="1550,2">
              <v:shape style="position:absolute;left:365;top:2189;width:1550;height:2" coordorigin="365,2189" coordsize="1550,0" path="m365,2189l1915,2189e" filled="f" stroked="t" strokeweight=".72pt" strokecolor="#4F4F4F">
                <v:path arrowok="t"/>
              </v:shape>
            </v:group>
            <v:group style="position:absolute;left:372;top:1843;width:2;height:5995" coordorigin="372,1843" coordsize="2,5995">
              <v:shape style="position:absolute;left:372;top:1843;width:2;height:5995" coordorigin="372,1843" coordsize="0,5995" path="m372,7838l372,1843e" filled="f" stroked="t" strokeweight=".72pt" strokecolor="#545454">
                <v:path arrowok="t"/>
              </v:shape>
            </v:group>
            <v:group style="position:absolute;left:1858;top:2194;width:4910;height:2" coordorigin="1858,2194" coordsize="4910,2">
              <v:shape style="position:absolute;left:1858;top:2194;width:4910;height:2" coordorigin="1858,2194" coordsize="4910,0" path="m1858,2194l6768,2194e" filled="f" stroked="t" strokeweight=".48pt" strokecolor="#232323">
                <v:path arrowok="t"/>
              </v:shape>
            </v:group>
            <v:group style="position:absolute;left:6739;top:2174;width:317;height:2" coordorigin="6739,2174" coordsize="317,2">
              <v:shape style="position:absolute;left:6739;top:2174;width:317;height:2" coordorigin="6739,2174" coordsize="317,0" path="m6739,2174l7056,2174e" filled="f" stroked="t" strokeweight=".48pt" strokecolor="#000000">
                <v:path arrowok="t"/>
              </v:shape>
            </v:group>
            <v:group style="position:absolute;left:7027;top:2194;width:1421;height:2" coordorigin="7027,2194" coordsize="1421,2">
              <v:shape style="position:absolute;left:7027;top:2194;width:1421;height:2" coordorigin="7027,2194" coordsize="1421,0" path="m7027,2194l8448,2194e" filled="f" stroked="t" strokeweight=".48pt" strokecolor="#2B2B2B">
                <v:path arrowok="t"/>
              </v:shape>
            </v:group>
            <v:group style="position:absolute;left:8419;top:2174;width:845;height:2" coordorigin="8419,2174" coordsize="845,2">
              <v:shape style="position:absolute;left:8419;top:2174;width:845;height:2" coordorigin="8419,2174" coordsize="845,0" path="m8419,2174l9264,2174e" filled="f" stroked="t" strokeweight=".48pt" strokecolor="#000000">
                <v:path arrowok="t"/>
              </v:shape>
            </v:group>
            <v:group style="position:absolute;left:9216;top:2194;width:168;height:2" coordorigin="9216,2194" coordsize="168,2">
              <v:shape style="position:absolute;left:9216;top:2194;width:168;height:2" coordorigin="9216,2194" coordsize="168,0" path="m9216,2194l9384,2194e" filled="f" stroked="t" strokeweight=".48pt" strokecolor="#282828">
                <v:path arrowok="t"/>
              </v:shape>
            </v:group>
            <v:group style="position:absolute;left:9355;top:2174;width:2549;height:2" coordorigin="9355,2174" coordsize="2549,2">
              <v:shape style="position:absolute;left:9355;top:2174;width:2549;height:2" coordorigin="9355,2174" coordsize="2549,0" path="m9355,2174l11904,2174e" filled="f" stroked="t" strokeweight=".48pt" strokecolor="#000000">
                <v:path arrowok="t"/>
              </v:shape>
            </v:group>
            <v:group style="position:absolute;left:365;top:2434;width:1387;height:2" coordorigin="365,2434" coordsize="1387,2">
              <v:shape style="position:absolute;left:365;top:2434;width:1387;height:2" coordorigin="365,2434" coordsize="1387,0" path="m365,2434l1752,2434e" filled="f" stroked="t" strokeweight=".48pt" strokecolor="#282828">
                <v:path arrowok="t"/>
              </v:shape>
            </v:group>
            <v:group style="position:absolute;left:1622;top:2438;width:10282;height:2" coordorigin="1622,2438" coordsize="10282,2">
              <v:shape style="position:absolute;left:1622;top:2438;width:10282;height:2" coordorigin="1622,2438" coordsize="10282,0" path="m1622,2438l11904,2438e" filled="f" stroked="t" strokeweight=".96pt" strokecolor="#575757">
                <v:path arrowok="t"/>
              </v:shape>
            </v:group>
            <v:group style="position:absolute;left:365;top:2678;width:1728;height:2" coordorigin="365,2678" coordsize="1728,2">
              <v:shape style="position:absolute;left:365;top:2678;width:1728;height:2" coordorigin="365,2678" coordsize="1728,0" path="m365,2678l2093,2678e" filled="f" stroked="t" strokeweight=".96pt" strokecolor="#575757">
                <v:path arrowok="t"/>
              </v:shape>
            </v:group>
            <v:group style="position:absolute;left:1694;top:2678;width:1286;height:2" coordorigin="1694,2678" coordsize="1286,2">
              <v:shape style="position:absolute;left:1694;top:2678;width:1286;height:2" coordorigin="1694,2678" coordsize="1286,0" path="m1694,2678l2981,2678e" filled="f" stroked="t" strokeweight=".72pt" strokecolor="#3F3F3F">
                <v:path arrowok="t"/>
              </v:shape>
            </v:group>
            <v:group style="position:absolute;left:2923;top:2683;width:8981;height:2" coordorigin="2923,2683" coordsize="8981,2">
              <v:shape style="position:absolute;left:2923;top:2683;width:8981;height:2" coordorigin="2923,2683" coordsize="8981,0" path="m2923,2683l11904,2683e" filled="f" stroked="t" strokeweight=".48pt" strokecolor="#2F2F2F">
                <v:path arrowok="t"/>
              </v:shape>
            </v:group>
            <v:group style="position:absolute;left:365;top:2923;width:11539;height:2" coordorigin="365,2923" coordsize="11539,2">
              <v:shape style="position:absolute;left:365;top:2923;width:11539;height:2" coordorigin="365,2923" coordsize="11539,0" path="m365,2923l11904,2923e" filled="f" stroked="t" strokeweight=".48pt" strokecolor="#2B2B2B">
                <v:path arrowok="t"/>
              </v:shape>
            </v:group>
            <v:group style="position:absolute;left:331;top:3144;width:1392;height:2" coordorigin="331,3144" coordsize="1392,2">
              <v:shape style="position:absolute;left:331;top:3144;width:1392;height:2" coordorigin="331,3144" coordsize="1392,0" path="m331,3144l1723,3144e" filled="f" stroked="t" strokeweight=".48pt" strokecolor="#606060">
                <v:path arrowok="t"/>
              </v:shape>
            </v:group>
            <v:group style="position:absolute;left:1723;top:3144;width:4037;height:2" coordorigin="1723,3144" coordsize="4037,2">
              <v:shape style="position:absolute;left:1723;top:3144;width:4037;height:2" coordorigin="1723,3144" coordsize="4037,0" path="m1723,3144l5760,3144e" filled="f" stroked="t" strokeweight=".96pt" strokecolor="#575757">
                <v:path arrowok="t"/>
              </v:shape>
            </v:group>
            <v:group style="position:absolute;left:5136;top:3168;width:2467;height:2" coordorigin="5136,3168" coordsize="2467,2">
              <v:shape style="position:absolute;left:5136;top:3168;width:2467;height:2" coordorigin="5136,3168" coordsize="2467,0" path="m5136,3168l7603,3168e" filled="f" stroked="t" strokeweight=".96pt" strokecolor="#575757">
                <v:path arrowok="t"/>
              </v:shape>
            </v:group>
            <v:group style="position:absolute;left:7469;top:3144;width:3187;height:2" coordorigin="7469,3144" coordsize="3187,2">
              <v:shape style="position:absolute;left:7469;top:3144;width:3187;height:2" coordorigin="7469,3144" coordsize="3187,0" path="m7469,3144l10656,3144e" filled="f" stroked="t" strokeweight=".96pt" strokecolor="#000000">
                <v:path arrowok="t"/>
              </v:shape>
            </v:group>
            <v:group style="position:absolute;left:10627;top:3168;width:1277;height:2" coordorigin="10627,3168" coordsize="1277,2">
              <v:shape style="position:absolute;left:10627;top:3168;width:1277;height:2" coordorigin="10627,3168" coordsize="1277,0" path="m10627,3168l11904,3168e" filled="f" stroked="t" strokeweight=".96pt" strokecolor="#606060">
                <v:path arrowok="t"/>
              </v:shape>
            </v:group>
            <v:group style="position:absolute;left:365;top:3408;width:11539;height:2" coordorigin="365,3408" coordsize="11539,2">
              <v:shape style="position:absolute;left:365;top:3408;width:11539;height:2" coordorigin="365,3408" coordsize="11539,0" path="m365,3408l11904,3408e" filled="f" stroked="t" strokeweight=".96pt" strokecolor="#747474">
                <v:path arrowok="t"/>
              </v:shape>
            </v:group>
            <v:group style="position:absolute;left:3859;top:3403;width:2;height:245" coordorigin="3859,3403" coordsize="2,245">
              <v:shape style="position:absolute;left:3859;top:3403;width:2;height:245" coordorigin="3859,3403" coordsize="0,245" path="m3859,3648l3859,3403e" filled="f" stroked="t" strokeweight=".48pt" strokecolor="#707070">
                <v:path arrowok="t"/>
              </v:shape>
            </v:group>
            <v:group style="position:absolute;left:7087;top:3398;width:2;height:1018" coordorigin="7087,3398" coordsize="2,1018">
              <v:shape style="position:absolute;left:7087;top:3398;width:2;height:1018" coordorigin="7087,3398" coordsize="0,1018" path="m7087,4416l7087,3398e" filled="f" stroked="t" strokeweight=".48pt" strokecolor="#343434">
                <v:path arrowok="t"/>
              </v:shape>
            </v:group>
            <v:group style="position:absolute;left:7085;top:3641;width:1306;height:2" coordorigin="7085,3641" coordsize="1306,2">
              <v:shape style="position:absolute;left:7085;top:3641;width:1306;height:2" coordorigin="7085,3641" coordsize="1306,0" path="m7085,3641l8390,3641e" filled="f" stroked="t" strokeweight=".96pt" strokecolor="#3F3F3F">
                <v:path arrowok="t"/>
              </v:shape>
            </v:group>
            <v:group style="position:absolute;left:3859;top:3648;width:2;height:739" coordorigin="3859,3648" coordsize="2,739">
              <v:shape style="position:absolute;left:3859;top:3648;width:2;height:739" coordorigin="3859,3648" coordsize="0,739" path="m3859,4387l3859,3648e" filled="f" stroked="t" strokeweight=".48pt" strokecolor="#000000">
                <v:path arrowok="t"/>
              </v:shape>
            </v:group>
            <v:group style="position:absolute;left:6912;top:4406;width:4992;height:2" coordorigin="6912,4406" coordsize="4992,2">
              <v:shape style="position:absolute;left:6912;top:4406;width:4992;height:2" coordorigin="6912,4406" coordsize="4992,0" path="m6912,4406l11904,4406e" filled="f" stroked="t" strokeweight=".96pt" strokecolor="#5B5B5B">
                <v:path arrowok="t"/>
              </v:shape>
            </v:group>
            <v:group style="position:absolute;left:365;top:4397;width:442;height:2" coordorigin="365,4397" coordsize="442,2">
              <v:shape style="position:absolute;left:365;top:4397;width:442;height:2" coordorigin="365,4397" coordsize="442,0" path="m365,4397l806,4397e" filled="f" stroked="t" strokeweight=".96pt" strokecolor="#575757">
                <v:path arrowok="t"/>
              </v:shape>
            </v:group>
            <v:group style="position:absolute;left:749;top:4402;width:3144;height:2" coordorigin="749,4402" coordsize="3144,2">
              <v:shape style="position:absolute;left:749;top:4402;width:3144;height:2" coordorigin="749,4402" coordsize="3144,0" path="m749,4402l3893,4402e" filled="f" stroked="t" strokeweight=".48pt" strokecolor="#2B2B2B">
                <v:path arrowok="t"/>
              </v:shape>
            </v:group>
            <v:group style="position:absolute;left:3826;top:4397;width:1392;height:2" coordorigin="3826,4397" coordsize="1392,2">
              <v:shape style="position:absolute;left:3826;top:4397;width:1392;height:2" coordorigin="3826,4397" coordsize="1392,0" path="m3826,4397l5218,4397e" filled="f" stroked="t" strokeweight=".96pt" strokecolor="#2B2B2B">
                <v:path arrowok="t"/>
              </v:shape>
            </v:group>
            <v:group style="position:absolute;left:5189;top:4382;width:571;height:2" coordorigin="5189,4382" coordsize="571,2">
              <v:shape style="position:absolute;left:5189;top:4382;width:571;height:2" coordorigin="5189,4382" coordsize="571,0" path="m5189,4382l5760,4382e" filled="f" stroked="t" strokeweight=".96pt" strokecolor="#2F2F2F">
                <v:path arrowok="t"/>
              </v:shape>
            </v:group>
            <v:group style="position:absolute;left:5731;top:4402;width:1037;height:2" coordorigin="5731,4402" coordsize="1037,2">
              <v:shape style="position:absolute;left:5731;top:4402;width:1037;height:2" coordorigin="5731,4402" coordsize="1037,0" path="m5731,4402l6768,4402e" filled="f" stroked="t" strokeweight=".48pt" strokecolor="#232323">
                <v:path arrowok="t"/>
              </v:shape>
            </v:group>
            <v:group style="position:absolute;left:6710;top:4406;width:379;height:2" coordorigin="6710,4406" coordsize="379,2">
              <v:shape style="position:absolute;left:6710;top:4406;width:379;height:2" coordorigin="6710,4406" coordsize="379,0" path="m6710,4406l7090,4406e" filled="f" stroked="t" strokeweight=".72pt" strokecolor="#484848">
                <v:path arrowok="t"/>
              </v:shape>
            </v:group>
            <v:group style="position:absolute;left:365;top:4680;width:4358;height:2" coordorigin="365,4680" coordsize="4358,2">
              <v:shape style="position:absolute;left:365;top:4680;width:4358;height:2" coordorigin="365,4680" coordsize="4358,0" path="m365,4680l4723,4680e" filled="f" stroked="t" strokeweight=".48pt" strokecolor="#2B2B2B">
                <v:path arrowok="t"/>
              </v:shape>
            </v:group>
            <v:group style="position:absolute;left:2426;top:4397;width:2;height:835" coordorigin="2426,4397" coordsize="2,835">
              <v:shape style="position:absolute;left:2426;top:4397;width:2;height:835" coordorigin="2426,4397" coordsize="0,835" path="m2426,5232l2426,4397e" filled="f" stroked="t" strokeweight=".72pt" strokecolor="#545454">
                <v:path arrowok="t"/>
              </v:shape>
            </v:group>
            <v:group style="position:absolute;left:4694;top:4666;width:494;height:2" coordorigin="4694,4666" coordsize="494,2">
              <v:shape style="position:absolute;left:4694;top:4666;width:494;height:2" coordorigin="4694,4666" coordsize="494,0" path="m4694,4666l5189,4666e" filled="f" stroked="t" strokeweight=".48pt" strokecolor="#000000">
                <v:path arrowok="t"/>
              </v:shape>
            </v:group>
            <v:group style="position:absolute;left:5160;top:4685;width:6744;height:2" coordorigin="5160,4685" coordsize="6744,2">
              <v:shape style="position:absolute;left:5160;top:4685;width:6744;height:2" coordorigin="5160,4685" coordsize="6744,0" path="m5160,4685l11904,4685e" filled="f" stroked="t" strokeweight=".96pt" strokecolor="#606060">
                <v:path arrowok="t"/>
              </v:shape>
            </v:group>
            <v:group style="position:absolute;left:2419;top:4925;width:7910;height:2" coordorigin="2419,4925" coordsize="7910,2">
              <v:shape style="position:absolute;left:2419;top:4925;width:7910;height:2" coordorigin="2419,4925" coordsize="7910,0" path="m2419,4925l10330,4925e" filled="f" stroked="t" strokeweight=".96pt" strokecolor="#5B5B5B">
                <v:path arrowok="t"/>
              </v:shape>
            </v:group>
            <v:group style="position:absolute;left:9955;top:4925;width:1949;height:2" coordorigin="9955,4925" coordsize="1949,2">
              <v:shape style="position:absolute;left:9955;top:4925;width:1949;height:2" coordorigin="9955,4925" coordsize="1949,0" path="m9955,4925l11904,4925e" filled="f" stroked="t" strokeweight=".72pt" strokecolor="#484848">
                <v:path arrowok="t"/>
              </v:shape>
            </v:group>
            <v:group style="position:absolute;left:10627;top:4930;width:1277;height:2" coordorigin="10627,4930" coordsize="1277,2">
              <v:shape style="position:absolute;left:10627;top:4930;width:1277;height:2" coordorigin="10627,4930" coordsize="1277,0" path="m10627,4930l11904,4930e" filled="f" stroked="t" strokeweight=".48pt" strokecolor="#3B3B3B">
                <v:path arrowok="t"/>
              </v:shape>
            </v:group>
            <v:group style="position:absolute;left:5011;top:4915;width:2;height:2189" coordorigin="5011,4915" coordsize="2,2189">
              <v:shape style="position:absolute;left:5011;top:4915;width:2;height:2189" coordorigin="5011,4915" coordsize="0,2189" path="m5011,7104l5011,4915e" filled="f" stroked="t" strokeweight=".96pt" strokecolor="#4B4B4B">
                <v:path arrowok="t"/>
              </v:shape>
            </v:group>
            <v:group style="position:absolute;left:7843;top:4920;width:2;height:485" coordorigin="7843,4920" coordsize="2,485">
              <v:shape style="position:absolute;left:7843;top:4920;width:2;height:485" coordorigin="7843,4920" coordsize="0,485" path="m7843,5405l7843,4920e" filled="f" stroked="t" strokeweight=".48pt" strokecolor="#5B5B5B">
                <v:path arrowok="t"/>
              </v:shape>
            </v:group>
            <v:group style="position:absolute;left:2424;top:5174;width:2;height:4205" coordorigin="2424,5174" coordsize="2,4205">
              <v:shape style="position:absolute;left:2424;top:5174;width:2;height:4205" coordorigin="2424,5174" coordsize="0,4205" path="m2424,9379l2424,5174e" filled="f" stroked="t" strokeweight=".48pt" strokecolor="#2F2F2F">
                <v:path arrowok="t"/>
              </v:shape>
            </v:group>
            <v:group style="position:absolute;left:5002;top:5414;width:5712;height:2" coordorigin="5002,5414" coordsize="5712,2">
              <v:shape style="position:absolute;left:5002;top:5414;width:5712;height:2" coordorigin="5002,5414" coordsize="5712,0" path="m5002,5414l10714,5414e" filled="f" stroked="t" strokeweight=".96pt" strokecolor="#5B5B5B">
                <v:path arrowok="t"/>
              </v:shape>
            </v:group>
            <v:group style="position:absolute;left:10627;top:5419;width:1277;height:2" coordorigin="10627,5419" coordsize="1277,2">
              <v:shape style="position:absolute;left:10627;top:5419;width:1277;height:2" coordorigin="10627,5419" coordsize="1277,0" path="m10627,5419l11904,5419e" filled="f" stroked="t" strokeweight=".48pt" strokecolor="#3F3F3F">
                <v:path arrowok="t"/>
              </v:shape>
            </v:group>
            <v:group style="position:absolute;left:5002;top:5654;width:5520;height:2" coordorigin="5002,5654" coordsize="5520,2">
              <v:shape style="position:absolute;left:5002;top:5654;width:5520;height:2" coordorigin="5002,5654" coordsize="5520,0" path="m5002,5654l10522,5654e" filled="f" stroked="t" strokeweight=".96pt" strokecolor="#5B5B5B">
                <v:path arrowok="t"/>
              </v:shape>
            </v:group>
            <v:group style="position:absolute;left:10416;top:5654;width:1488;height:2" coordorigin="10416,5654" coordsize="1488,2">
              <v:shape style="position:absolute;left:10416;top:5654;width:1488;height:2" coordorigin="10416,5654" coordsize="1488,0" path="m10416,5654l11904,5654e" filled="f" stroked="t" strokeweight=".72pt" strokecolor="#3F3F3F">
                <v:path arrowok="t"/>
              </v:shape>
            </v:group>
            <v:group style="position:absolute;left:10627;top:5659;width:1277;height:2" coordorigin="10627,5659" coordsize="1277,2">
              <v:shape style="position:absolute;left:10627;top:5659;width:1277;height:2" coordorigin="10627,5659" coordsize="1277,0" path="m10627,5659l11904,5659e" filled="f" stroked="t" strokeweight=".48pt" strokecolor="#383838">
                <v:path arrowok="t"/>
              </v:shape>
            </v:group>
            <v:group style="position:absolute;left:370;top:5640;width:2;height:514" coordorigin="370,5640" coordsize="2,514">
              <v:shape style="position:absolute;left:370;top:5640;width:2;height:514" coordorigin="370,5640" coordsize="0,514" path="m370,6154l370,5640e" filled="f" stroked="t" strokeweight=".48pt" strokecolor="#1F1F1F">
                <v:path arrowok="t"/>
              </v:shape>
            </v:group>
            <v:group style="position:absolute;left:5002;top:5899;width:2496;height:2" coordorigin="5002,5899" coordsize="2496,2">
              <v:shape style="position:absolute;left:5002;top:5899;width:2496;height:2" coordorigin="5002,5899" coordsize="2496,0" path="m5002,5899l7498,5899e" filled="f" stroked="t" strokeweight=".48pt" strokecolor="#2B2B2B">
                <v:path arrowok="t"/>
              </v:shape>
            </v:group>
            <v:group style="position:absolute;left:7440;top:5899;width:1008;height:2" coordorigin="7440,5899" coordsize="1008,2">
              <v:shape style="position:absolute;left:7440;top:5899;width:1008;height:2" coordorigin="7440,5899" coordsize="1008,0" path="m7440,5899l8448,5899e" filled="f" stroked="t" strokeweight=".48pt" strokecolor="#131313">
                <v:path arrowok="t"/>
              </v:shape>
            </v:group>
            <v:group style="position:absolute;left:8390;top:5899;width:432;height:2" coordorigin="8390,5899" coordsize="432,2">
              <v:shape style="position:absolute;left:8390;top:5899;width:432;height:2" coordorigin="8390,5899" coordsize="432,0" path="m8390,5899l8822,5899e" filled="f" stroked="t" strokeweight=".48pt" strokecolor="#282828">
                <v:path arrowok="t"/>
              </v:shape>
            </v:group>
            <v:group style="position:absolute;left:8794;top:5885;width:461;height:2" coordorigin="8794,5885" coordsize="461,2">
              <v:shape style="position:absolute;left:8794;top:5885;width:461;height:2" coordorigin="8794,5885" coordsize="461,0" path="m8794,5885l9254,5885e" filled="f" stroked="t" strokeweight=".48pt" strokecolor="#000000">
                <v:path arrowok="t"/>
              </v:shape>
            </v:group>
            <v:group style="position:absolute;left:9254;top:5885;width:101;height:2" coordorigin="9254,5885" coordsize="101,2">
              <v:shape style="position:absolute;left:9254;top:5885;width:101;height:2" coordorigin="9254,5885" coordsize="101,0" path="m9254,5885l9355,5885e" filled="f" stroked="t" strokeweight=".96pt" strokecolor="#1F1F1F">
                <v:path arrowok="t"/>
              </v:shape>
            </v:group>
            <v:group style="position:absolute;left:9355;top:5885;width:182;height:2" coordorigin="9355,5885" coordsize="182,2">
              <v:shape style="position:absolute;left:9355;top:5885;width:182;height:2" coordorigin="9355,5885" coordsize="182,0" path="m9355,5885l9538,5885e" filled="f" stroked="t" strokeweight=".48pt" strokecolor="#000000">
                <v:path arrowok="t"/>
              </v:shape>
            </v:group>
            <v:group style="position:absolute;left:9538;top:5885;width:907;height:2" coordorigin="9538,5885" coordsize="907,2">
              <v:shape style="position:absolute;left:9538;top:5885;width:907;height:2" coordorigin="9538,5885" coordsize="907,0" path="m9538,5885l10445,5885e" filled="f" stroked="t" strokeweight=".96pt" strokecolor="#282828">
                <v:path arrowok="t"/>
              </v:shape>
            </v:group>
            <v:group style="position:absolute;left:10416;top:5904;width:1488;height:2" coordorigin="10416,5904" coordsize="1488,2">
              <v:shape style="position:absolute;left:10416;top:5904;width:1488;height:2" coordorigin="10416,5904" coordsize="1488,0" path="m10416,5904l11904,5904e" filled="f" stroked="t" strokeweight=".96pt" strokecolor="#676767">
                <v:path arrowok="t"/>
              </v:shape>
            </v:group>
            <v:group style="position:absolute;left:2419;top:6134;width:562;height:2" coordorigin="2419,6134" coordsize="562,2">
              <v:shape style="position:absolute;left:2419;top:6134;width:562;height:2" coordorigin="2419,6134" coordsize="562,0" path="m2419,6134l2981,6134e" filled="f" stroked="t" strokeweight=".72pt" strokecolor="#3F3F3F">
                <v:path arrowok="t"/>
              </v:shape>
            </v:group>
            <v:group style="position:absolute;left:2923;top:6139;width:2107;height:2" coordorigin="2923,6139" coordsize="2107,2">
              <v:shape style="position:absolute;left:2923;top:6139;width:2107;height:2" coordorigin="2923,6139" coordsize="2107,0" path="m2923,6139l5030,6139e" filled="f" stroked="t" strokeweight=".48pt" strokecolor="#2F2F2F">
                <v:path arrowok="t"/>
              </v:shape>
            </v:group>
            <v:group style="position:absolute;left:4982;top:6125;width:2861;height:2" coordorigin="4982,6125" coordsize="2861,2">
              <v:shape style="position:absolute;left:4982;top:6125;width:2861;height:2" coordorigin="4982,6125" coordsize="2861,0" path="m4982,6125l7843,6125e" filled="f" stroked="t" strokeweight=".96pt" strokecolor="#2F2F2F">
                <v:path arrowok="t"/>
              </v:shape>
            </v:group>
            <v:group style="position:absolute;left:7814;top:6144;width:4090;height:2" coordorigin="7814,6144" coordsize="4090,2">
              <v:shape style="position:absolute;left:7814;top:6144;width:4090;height:2" coordorigin="7814,6144" coordsize="4090,0" path="m7814,6144l11904,6144e" filled="f" stroked="t" strokeweight=".96pt" strokecolor="#606060">
                <v:path arrowok="t"/>
              </v:shape>
            </v:group>
            <v:group style="position:absolute;left:787;top:6374;width:965;height:2" coordorigin="787,6374" coordsize="965,2">
              <v:shape style="position:absolute;left:787;top:6374;width:965;height:2" coordorigin="787,6374" coordsize="965,0" path="m787,6374l1752,6374e" filled="f" stroked="t" strokeweight=".72pt" strokecolor="#575757">
                <v:path arrowok="t"/>
              </v:shape>
            </v:group>
            <v:group style="position:absolute;left:1694;top:6379;width:734;height:2" coordorigin="1694,6379" coordsize="734,2">
              <v:shape style="position:absolute;left:1694;top:6379;width:734;height:2" coordorigin="1694,6379" coordsize="734,0" path="m1694,6379l2429,6379e" filled="f" stroked="t" strokeweight=".48pt" strokecolor="#232323">
                <v:path arrowok="t"/>
              </v:shape>
            </v:group>
            <v:group style="position:absolute;left:2390;top:6389;width:1469;height:2" coordorigin="2390,6389" coordsize="1469,2">
              <v:shape style="position:absolute;left:2390;top:6389;width:1469;height:2" coordorigin="2390,6389" coordsize="1469,0" path="m2390,6389l3859,6389e" filled="f" stroked="t" strokeweight=".48pt" strokecolor="#5B5B5B">
                <v:path arrowok="t"/>
              </v:shape>
            </v:group>
            <v:group style="position:absolute;left:3830;top:6379;width:893;height:2" coordorigin="3830,6379" coordsize="893,2">
              <v:shape style="position:absolute;left:3830;top:6379;width:893;height:2" coordorigin="3830,6379" coordsize="893,0" path="m3830,6379l4723,6379e" filled="f" stroked="t" strokeweight=".48pt" strokecolor="#383838">
                <v:path arrowok="t"/>
              </v:shape>
            </v:group>
            <v:group style="position:absolute;left:4666;top:6384;width:7238;height:2" coordorigin="4666,6384" coordsize="7238,2">
              <v:shape style="position:absolute;left:4666;top:6384;width:7238;height:2" coordorigin="4666,6384" coordsize="7238,0" path="m4666,6384l11904,6384e" filled="f" stroked="t" strokeweight=".96pt" strokecolor="#575757">
                <v:path arrowok="t"/>
              </v:shape>
            </v:group>
            <v:group style="position:absolute;left:9955;top:6389;width:518;height:2" coordorigin="9955,6389" coordsize="518,2">
              <v:shape style="position:absolute;left:9955;top:6389;width:518;height:2" coordorigin="9955,6389" coordsize="518,0" path="m9955,6389l10474,6389e" filled="f" stroked="t" strokeweight=".48pt" strokecolor="#343434">
                <v:path arrowok="t"/>
              </v:shape>
            </v:group>
            <v:group style="position:absolute;left:10627;top:6389;width:1277;height:2" coordorigin="10627,6389" coordsize="1277,2">
              <v:shape style="position:absolute;left:10627;top:6389;width:1277;height:2" coordorigin="10627,6389" coordsize="1277,0" path="m10627,6389l11904,6389e" filled="f" stroked="t" strokeweight=".48pt" strokecolor="#444444">
                <v:path arrowok="t"/>
              </v:shape>
            </v:group>
            <v:group style="position:absolute;left:7843;top:6379;width:2;height:283" coordorigin="7843,6379" coordsize="2,283">
              <v:shape style="position:absolute;left:7843;top:6379;width:2;height:283" coordorigin="7843,6379" coordsize="0,283" path="m7843,6662l7843,6379e" filled="f" stroked="t" strokeweight=".48pt" strokecolor="#5B5B5B">
                <v:path arrowok="t"/>
              </v:shape>
            </v:group>
            <v:group style="position:absolute;left:370;top:6634;width:2;height:235" coordorigin="370,6634" coordsize="2,235">
              <v:shape style="position:absolute;left:370;top:6634;width:2;height:235" coordorigin="370,6634" coordsize="0,235" path="m370,6869l370,6634e" filled="f" stroked="t" strokeweight=".48pt" strokecolor="#1F1F1F">
                <v:path arrowok="t"/>
              </v:shape>
            </v:group>
            <v:group style="position:absolute;left:2419;top:6854;width:6566;height:2" coordorigin="2419,6854" coordsize="6566,2">
              <v:shape style="position:absolute;left:2419;top:6854;width:6566;height:2" coordorigin="2419,6854" coordsize="6566,0" path="m2419,6854l8986,6854e" filled="f" stroked="t" strokeweight=".96pt" strokecolor="#5B5B5B">
                <v:path arrowok="t"/>
              </v:shape>
            </v:group>
            <v:group style="position:absolute;left:7843;top:6662;width:2;height:187" coordorigin="7843,6662" coordsize="2,187">
              <v:shape style="position:absolute;left:7843;top:6662;width:2;height:187" coordorigin="7843,6662" coordsize="0,187" path="m7843,6850l7843,6662e" filled="f" stroked="t" strokeweight=".48pt" strokecolor="#8C8C8C">
                <v:path arrowok="t"/>
              </v:shape>
            </v:group>
            <v:group style="position:absolute;left:8765;top:6854;width:3139;height:2" coordorigin="8765,6854" coordsize="3139,2">
              <v:shape style="position:absolute;left:8765;top:6854;width:3139;height:2" coordorigin="8765,6854" coordsize="3139,0" path="m8765,6854l11904,6854e" filled="f" stroked="t" strokeweight=".72pt" strokecolor="#383838">
                <v:path arrowok="t"/>
              </v:shape>
            </v:group>
            <v:group style="position:absolute;left:9226;top:6859;width:2678;height:2" coordorigin="9226,6859" coordsize="2678,2">
              <v:shape style="position:absolute;left:9226;top:6859;width:2678;height:2" coordorigin="9226,6859" coordsize="2678,0" path="m9226,6859l11904,6859e" filled="f" stroked="t" strokeweight=".48pt" strokecolor="#343434">
                <v:path arrowok="t"/>
              </v:shape>
            </v:group>
            <v:group style="position:absolute;left:370;top:6811;width:2;height:298" coordorigin="370,6811" coordsize="2,298">
              <v:shape style="position:absolute;left:370;top:6811;width:2;height:298" coordorigin="370,6811" coordsize="0,298" path="m370,7109l370,6811e" filled="f" stroked="t" strokeweight=".48pt" strokecolor="#343434">
                <v:path arrowok="t"/>
              </v:shape>
            </v:group>
            <v:group style="position:absolute;left:2419;top:7094;width:2611;height:2" coordorigin="2419,7094" coordsize="2611,2">
              <v:shape style="position:absolute;left:2419;top:7094;width:2611;height:2" coordorigin="2419,7094" coordsize="2611,0" path="m2419,7094l5030,7094e" filled="f" stroked="t" strokeweight=".96pt" strokecolor="#575757">
                <v:path arrowok="t"/>
              </v:shape>
            </v:group>
            <v:group style="position:absolute;left:4954;top:7099;width:3869;height:2" coordorigin="4954,7099" coordsize="3869,2">
              <v:shape style="position:absolute;left:4954;top:7099;width:3869;height:2" coordorigin="4954,7099" coordsize="3869,0" path="m4954,7099l8822,7099e" filled="f" stroked="t" strokeweight=".48pt" strokecolor="#232323">
                <v:path arrowok="t"/>
              </v:shape>
            </v:group>
            <v:group style="position:absolute;left:7843;top:6830;width:2;height:254" coordorigin="7843,6830" coordsize="2,254">
              <v:shape style="position:absolute;left:7843;top:6830;width:2;height:254" coordorigin="7843,6830" coordsize="0,254" path="m7843,7085l7843,6830e" filled="f" stroked="t" strokeweight=".48pt" strokecolor="#5B5B5B">
                <v:path arrowok="t"/>
              </v:shape>
            </v:group>
            <v:group style="position:absolute;left:8794;top:7080;width:744;height:2" coordorigin="8794,7080" coordsize="744,2">
              <v:shape style="position:absolute;left:8794;top:7080;width:744;height:2" coordorigin="8794,7080" coordsize="744,0" path="m8794,7080l9538,7080e" filled="f" stroked="t" strokeweight=".96pt" strokecolor="#000000">
                <v:path arrowok="t"/>
              </v:shape>
            </v:group>
            <v:group style="position:absolute;left:9298;top:7104;width:2606;height:2" coordorigin="9298,7104" coordsize="2606,2">
              <v:shape style="position:absolute;left:9298;top:7104;width:2606;height:2" coordorigin="9298,7104" coordsize="2606,0" path="m9298,7104l11904,7104e" filled="f" stroked="t" strokeweight=".96pt" strokecolor="#646464">
                <v:path arrowok="t"/>
              </v:shape>
            </v:group>
            <v:group style="position:absolute;left:365;top:7330;width:1387;height:2" coordorigin="365,7330" coordsize="1387,2">
              <v:shape style="position:absolute;left:365;top:7330;width:1387;height:2" coordorigin="365,7330" coordsize="1387,0" path="m365,7330l1752,7330e" filled="f" stroked="t" strokeweight=".48pt" strokecolor="#232323">
                <v:path arrowok="t"/>
              </v:shape>
            </v:group>
            <v:group style="position:absolute;left:1723;top:7325;width:163;height:2" coordorigin="1723,7325" coordsize="163,2">
              <v:shape style="position:absolute;left:1723;top:7325;width:163;height:2" coordorigin="1723,7325" coordsize="163,0" path="m1723,7325l1886,7325e" filled="f" stroked="t" strokeweight=".96pt" strokecolor="#282828">
                <v:path arrowok="t"/>
              </v:shape>
            </v:group>
            <v:group style="position:absolute;left:1685;top:7334;width:3192;height:2" coordorigin="1685,7334" coordsize="3192,2">
              <v:shape style="position:absolute;left:1685;top:7334;width:3192;height:2" coordorigin="1685,7334" coordsize="3192,0" path="m1685,7334l4877,7334e" filled="f" stroked="t" strokeweight=".96pt" strokecolor="#5B5B5B">
                <v:path arrowok="t"/>
              </v:shape>
            </v:group>
            <v:group style="position:absolute;left:4666;top:7334;width:7238;height:2" coordorigin="4666,7334" coordsize="7238,2">
              <v:shape style="position:absolute;left:4666;top:7334;width:7238;height:2" coordorigin="4666,7334" coordsize="7238,0" path="m4666,7334l11904,7334e" filled="f" stroked="t" strokeweight=".72pt" strokecolor="#444444">
                <v:path arrowok="t"/>
              </v:shape>
            </v:group>
            <v:group style="position:absolute;left:4963;top:7339;width:2534;height:2" coordorigin="4963,7339" coordsize="2534,2">
              <v:shape style="position:absolute;left:4963;top:7339;width:2534;height:2" coordorigin="4963,7339" coordsize="2534,0" path="m4963,7339l7498,7339e" filled="f" stroked="t" strokeweight=".48pt" strokecolor="#1F1F1F">
                <v:path arrowok="t"/>
              </v:shape>
            </v:group>
            <v:group style="position:absolute;left:7469;top:7325;width:950;height:2" coordorigin="7469,7325" coordsize="950,2">
              <v:shape style="position:absolute;left:7469;top:7325;width:950;height:2" coordorigin="7469,7325" coordsize="950,0" path="m7469,7325l8419,7325e" filled="f" stroked="t" strokeweight=".48pt" strokecolor="#000000">
                <v:path arrowok="t"/>
              </v:shape>
            </v:group>
            <v:group style="position:absolute;left:8419;top:7325;width:835;height:2" coordorigin="8419,7325" coordsize="835,2">
              <v:shape style="position:absolute;left:8419;top:7325;width:835;height:2" coordorigin="8419,7325" coordsize="835,0" path="m8419,7325l9254,7325e" filled="f" stroked="t" strokeweight=".96pt" strokecolor="#282828">
                <v:path arrowok="t"/>
              </v:shape>
            </v:group>
            <v:group style="position:absolute;left:9120;top:7344;width:2784;height:2" coordorigin="9120,7344" coordsize="2784,2">
              <v:shape style="position:absolute;left:9120;top:7344;width:2784;height:2" coordorigin="9120,7344" coordsize="2784,0" path="m9120,7344l11904,7344e" filled="f" stroked="t" strokeweight=".96pt" strokecolor="#606060">
                <v:path arrowok="t"/>
              </v:shape>
            </v:group>
            <v:group style="position:absolute;left:355;top:7805;width:912;height:2" coordorigin="355,7805" coordsize="912,2">
              <v:shape style="position:absolute;left:355;top:7805;width:912;height:2" coordorigin="355,7805" coordsize="912,0" path="m355,7805l1267,7805e" filled="f" stroked="t" strokeweight=".72pt" strokecolor="#545454">
                <v:path arrowok="t"/>
              </v:shape>
            </v:group>
            <v:group style="position:absolute;left:1210;top:7810;width:542;height:2" coordorigin="1210,7810" coordsize="542,2">
              <v:shape style="position:absolute;left:1210;top:7810;width:542;height:2" coordorigin="1210,7810" coordsize="542,0" path="m1210,7810l1752,7810e" filled="f" stroked="t" strokeweight=".48pt" strokecolor="#282828">
                <v:path arrowok="t"/>
              </v:shape>
            </v:group>
            <v:group style="position:absolute;left:1723;top:7800;width:677;height:2" coordorigin="1723,7800" coordsize="677,2">
              <v:shape style="position:absolute;left:1723;top:7800;width:677;height:2" coordorigin="1723,7800" coordsize="677,0" path="m1723,7800l2400,7800e" filled="f" stroked="t" strokeweight=".48pt" strokecolor="#282828">
                <v:path arrowok="t"/>
              </v:shape>
            </v:group>
            <v:group style="position:absolute;left:2237;top:7814;width:4906;height:2" coordorigin="2237,7814" coordsize="4906,2">
              <v:shape style="position:absolute;left:2237;top:7814;width:4906;height:2" coordorigin="2237,7814" coordsize="4906,0" path="m2237,7814l7142,7814e" filled="f" stroked="t" strokeweight=".96pt" strokecolor="#575757">
                <v:path arrowok="t"/>
              </v:shape>
            </v:group>
            <v:group style="position:absolute;left:7027;top:7819;width:1795;height:2" coordorigin="7027,7819" coordsize="1795,2">
              <v:shape style="position:absolute;left:7027;top:7819;width:1795;height:2" coordorigin="7027,7819" coordsize="1795,0" path="m7027,7819l8822,7819e" filled="f" stroked="t" strokeweight=".48pt" strokecolor="#343434">
                <v:path arrowok="t"/>
              </v:shape>
            </v:group>
            <v:group style="position:absolute;left:8794;top:7800;width:931;height:2" coordorigin="8794,7800" coordsize="931,2">
              <v:shape style="position:absolute;left:8794;top:7800;width:931;height:2" coordorigin="8794,7800" coordsize="931,0" path="m8794,7800l9725,7800e" filled="f" stroked="t" strokeweight=".96pt" strokecolor="#000000">
                <v:path arrowok="t"/>
              </v:shape>
            </v:group>
            <v:group style="position:absolute;left:9605;top:7824;width:2299;height:2" coordorigin="9605,7824" coordsize="2299,2">
              <v:shape style="position:absolute;left:9605;top:7824;width:2299;height:2" coordorigin="9605,7824" coordsize="2299,0" path="m9605,7824l11904,7824e" filled="f" stroked="t" strokeweight=".96pt" strokecolor="#676767">
                <v:path arrowok="t"/>
              </v:shape>
            </v:group>
            <v:group style="position:absolute;left:5006;top:7805;width:2;height:749" coordorigin="5006,7805" coordsize="2,749">
              <v:shape style="position:absolute;left:5006;top:7805;width:2;height:749" coordorigin="5006,7805" coordsize="0,749" path="m5006,8554l5006,7805e" filled="f" stroked="t" strokeweight=".72pt" strokecolor="#2B2B2B">
                <v:path arrowok="t"/>
              </v:shape>
            </v:group>
            <v:group style="position:absolute;left:5002;top:8059;width:3446;height:2" coordorigin="5002,8059" coordsize="3446,2">
              <v:shape style="position:absolute;left:5002;top:8059;width:3446;height:2" coordorigin="5002,8059" coordsize="3446,0" path="m5002,8059l8448,8059e" filled="f" stroked="t" strokeweight=".48pt" strokecolor="#343434">
                <v:path arrowok="t"/>
              </v:shape>
            </v:group>
            <v:group style="position:absolute;left:8419;top:8050;width:374;height:2" coordorigin="8419,8050" coordsize="374,2">
              <v:shape style="position:absolute;left:8419;top:8050;width:374;height:2" coordorigin="8419,8050" coordsize="374,0" path="m8419,8050l8794,8050e" filled="f" stroked="t" strokeweight=".48pt" strokecolor="#2F2F2F">
                <v:path arrowok="t"/>
              </v:shape>
            </v:group>
            <v:group style="position:absolute;left:8654;top:8064;width:3250;height:2" coordorigin="8654,8064" coordsize="3250,2">
              <v:shape style="position:absolute;left:8654;top:8064;width:3250;height:2" coordorigin="8654,8064" coordsize="3250,0" path="m8654,8064l11904,8064e" filled="f" stroked="t" strokeweight=".96pt" strokecolor="#676767">
                <v:path arrowok="t"/>
              </v:shape>
            </v:group>
            <v:group style="position:absolute;left:4982;top:8309;width:994;height:2" coordorigin="4982,8309" coordsize="994,2">
              <v:shape style="position:absolute;left:4982;top:8309;width:994;height:2" coordorigin="4982,8309" coordsize="994,0" path="m4982,8309l5976,8309e" filled="f" stroked="t" strokeweight=".48pt" strokecolor="#5B5B5B">
                <v:path arrowok="t"/>
              </v:shape>
            </v:group>
            <v:group style="position:absolute;left:5976;top:8306;width:2472;height:2" coordorigin="5976,8306" coordsize="2472,2">
              <v:shape style="position:absolute;left:5976;top:8306;width:2472;height:2" coordorigin="5976,8306" coordsize="2472,0" path="m5976,8306l8448,8306e" filled="f" stroked="t" strokeweight=".96pt" strokecolor="#575757">
                <v:path arrowok="t"/>
              </v:shape>
            </v:group>
            <v:group style="position:absolute;left:8390;top:8304;width:3514;height:2" coordorigin="8390,8304" coordsize="3514,2">
              <v:shape style="position:absolute;left:8390;top:8304;width:3514;height:2" coordorigin="8390,8304" coordsize="3514,0" path="m8390,8304l11904,8304e" filled="f" stroked="t" strokeweight=".96pt" strokecolor="#444444">
                <v:path arrowok="t"/>
              </v:shape>
            </v:group>
            <v:group style="position:absolute;left:9509;top:8309;width:1176;height:2" coordorigin="9509,8309" coordsize="1176,2">
              <v:shape style="position:absolute;left:9509;top:8309;width:1176;height:2" coordorigin="9509,8309" coordsize="1176,0" path="m9509,8309l10685,8309e" filled="f" stroked="t" strokeweight=".48pt" strokecolor="#232323">
                <v:path arrowok="t"/>
              </v:shape>
            </v:group>
            <v:group style="position:absolute;left:10656;top:8309;width:1248;height:2" coordorigin="10656,8309" coordsize="1248,2">
              <v:shape style="position:absolute;left:10656;top:8309;width:1248;height:2" coordorigin="10656,8309" coordsize="1248,0" path="m10656,8309l11904,8309e" filled="f" stroked="t" strokeweight=".48pt" strokecolor="#444444">
                <v:path arrowok="t"/>
              </v:shape>
            </v:group>
            <v:group style="position:absolute;left:355;top:8534;width:1632;height:2" coordorigin="355,8534" coordsize="1632,2">
              <v:shape style="position:absolute;left:355;top:8534;width:1632;height:2" coordorigin="355,8534" coordsize="1632,0" path="m355,8534l1987,8534e" filled="f" stroked="t" strokeweight=".96pt" strokecolor="#5B5B5B">
                <v:path arrowok="t"/>
              </v:shape>
            </v:group>
            <v:group style="position:absolute;left:1858;top:8539;width:2030;height:2" coordorigin="1858,8539" coordsize="2030,2">
              <v:shape style="position:absolute;left:1858;top:8539;width:2030;height:2" coordorigin="1858,8539" coordsize="2030,0" path="m1858,8539l3888,8539e" filled="f" stroked="t" strokeweight=".48pt" strokecolor="#2B2B2B">
                <v:path arrowok="t"/>
              </v:shape>
            </v:group>
            <v:group style="position:absolute;left:3859;top:8530;width:403;height:2" coordorigin="3859,8530" coordsize="403,2">
              <v:shape style="position:absolute;left:3859;top:8530;width:403;height:2" coordorigin="3859,8530" coordsize="403,0" path="m3859,8530l4262,8530e" filled="f" stroked="t" strokeweight=".48pt" strokecolor="#3B3B3B">
                <v:path arrowok="t"/>
              </v:shape>
            </v:group>
            <v:group style="position:absolute;left:4234;top:8539;width:490;height:2" coordorigin="4234,8539" coordsize="490,2">
              <v:shape style="position:absolute;left:4234;top:8539;width:490;height:2" coordorigin="4234,8539" coordsize="490,0" path="m4234,8539l4723,8539e" filled="f" stroked="t" strokeweight=".48pt" strokecolor="#444444">
                <v:path arrowok="t"/>
              </v:shape>
            </v:group>
            <v:group style="position:absolute;left:4632;top:8544;width:3893;height:2" coordorigin="4632,8544" coordsize="3893,2">
              <v:shape style="position:absolute;left:4632;top:8544;width:3893;height:2" coordorigin="4632,8544" coordsize="3893,0" path="m4632,8544l8525,8544e" filled="f" stroked="t" strokeweight=".96pt" strokecolor="#575757">
                <v:path arrowok="t"/>
              </v:shape>
            </v:group>
            <v:group style="position:absolute;left:8390;top:8549;width:1363;height:2" coordorigin="8390,8549" coordsize="1363,2">
              <v:shape style="position:absolute;left:8390;top:8549;width:1363;height:2" coordorigin="8390,8549" coordsize="1363,0" path="m8390,8549l9754,8549e" filled="f" stroked="t" strokeweight=".48pt" strokecolor="#343434">
                <v:path arrowok="t"/>
              </v:shape>
            </v:group>
            <v:group style="position:absolute;left:9696;top:8549;width:989;height:2" coordorigin="9696,8549" coordsize="989,2">
              <v:shape style="position:absolute;left:9696;top:8549;width:989;height:2" coordorigin="9696,8549" coordsize="989,0" path="m9696,8549l10685,8549e" filled="f" stroked="t" strokeweight=".48pt" strokecolor="#1C1C1C">
                <v:path arrowok="t"/>
              </v:shape>
            </v:group>
            <v:group style="position:absolute;left:10627;top:8554;width:1277;height:2" coordorigin="10627,8554" coordsize="1277,2">
              <v:shape style="position:absolute;left:10627;top:8554;width:1277;height:2" coordorigin="10627,8554" coordsize="1277,0" path="m10627,8554l11904,8554e" filled="f" stroked="t" strokeweight=".96pt" strokecolor="#606060">
                <v:path arrowok="t"/>
              </v:shape>
            </v:group>
            <v:group style="position:absolute;left:355;top:9346;width:1397;height:2" coordorigin="355,9346" coordsize="1397,2">
              <v:shape style="position:absolute;left:355;top:9346;width:1397;height:2" coordorigin="355,9346" coordsize="1397,0" path="m355,9346l1752,9346e" filled="f" stroked="t" strokeweight=".48pt" strokecolor="#383838">
                <v:path arrowok="t"/>
              </v:shape>
            </v:group>
            <v:group style="position:absolute;left:1536;top:9350;width:10320;height:2" coordorigin="1536,9350" coordsize="10320,2">
              <v:shape style="position:absolute;left:1536;top:9350;width:10320;height:2" coordorigin="1536,9350" coordsize="10320,0" path="m1536,9350l11856,9350e" filled="f" stroked="t" strokeweight=".96pt" strokecolor="#575757">
                <v:path arrowok="t"/>
              </v:shape>
            </v:group>
            <v:group style="position:absolute;left:6254;top:9355;width:2568;height:2" coordorigin="6254,9355" coordsize="2568,2">
              <v:shape style="position:absolute;left:6254;top:9355;width:2568;height:2" coordorigin="6254,9355" coordsize="2568,0" path="m6254,9355l8822,9355e" filled="f" stroked="t" strokeweight=".48pt" strokecolor="#2F2F2F">
                <v:path arrowok="t"/>
              </v:shape>
            </v:group>
            <v:group style="position:absolute;left:8794;top:9341;width:461;height:2" coordorigin="8794,9341" coordsize="461,2">
              <v:shape style="position:absolute;left:8794;top:9341;width:461;height:2" coordorigin="8794,9341" coordsize="461,0" path="m8794,9341l9254,9341e" filled="f" stroked="t" strokeweight=".96pt" strokecolor="#282828">
                <v:path arrowok="t"/>
              </v:shape>
            </v:group>
            <v:group style="position:absolute;left:9197;top:9360;width:2707;height:2" coordorigin="9197,9360" coordsize="2707,2">
              <v:shape style="position:absolute;left:9197;top:9360;width:2707;height:2" coordorigin="9197,9360" coordsize="2707,0" path="m9197,9360l11904,9360e" filled="f" stroked="t" strokeweight=".96pt" strokecolor="#646464">
                <v:path arrowok="t"/>
              </v:shape>
            </v:group>
            <v:group style="position:absolute;left:2419;top:9302;width:2;height:336" coordorigin="2419,9302" coordsize="2,336">
              <v:shape style="position:absolute;left:2419;top:9302;width:2;height:336" coordorigin="2419,9302" coordsize="0,336" path="m2419,9638l2419,9302e" filled="f" stroked="t" strokeweight=".72pt" strokecolor="#4B4B4B">
                <v:path arrowok="t"/>
              </v:shape>
            </v:group>
            <v:group style="position:absolute;left:2419;top:9581;width:2;height:2861" coordorigin="2419,9581" coordsize="2,2861">
              <v:shape style="position:absolute;left:2419;top:9581;width:2;height:2861" coordorigin="2419,9581" coordsize="0,2861" path="m2419,12442l2419,9581e" filled="f" stroked="t" strokeweight=".96pt" strokecolor="#606060">
                <v:path arrowok="t"/>
              </v:shape>
            </v:group>
            <v:group style="position:absolute;left:355;top:10195;width:11506;height:2" coordorigin="355,10195" coordsize="11506,2">
              <v:shape style="position:absolute;left:355;top:10195;width:11506;height:2" coordorigin="355,10195" coordsize="11506,0" path="m355,10195l11861,10195e" filled="f" stroked="t" strokeweight=".96pt" strokecolor="#4F4F4F">
                <v:path arrowok="t"/>
              </v:shape>
            </v:group>
            <v:group style="position:absolute;left:2357;top:10200;width:2664;height:2" coordorigin="2357,10200" coordsize="2664,2">
              <v:shape style="position:absolute;left:2357;top:10200;width:2664;height:2" coordorigin="2357,10200" coordsize="2664,0" path="m2357,10200l5021,10200e" filled="f" stroked="t" strokeweight=".48pt" strokecolor="#3F3F3F">
                <v:path arrowok="t"/>
              </v:shape>
            </v:group>
            <v:group style="position:absolute;left:4963;top:10200;width:254;height:2" coordorigin="4963,10200" coordsize="254,2">
              <v:shape style="position:absolute;left:4963;top:10200;width:254;height:2" coordorigin="4963,10200" coordsize="254,0" path="m4963,10200l5218,10200e" filled="f" stroked="t" strokeweight=".48pt" strokecolor="#282828">
                <v:path arrowok="t"/>
              </v:shape>
            </v:group>
            <v:group style="position:absolute;left:5189;top:10190;width:787;height:2" coordorigin="5189,10190" coordsize="787,2">
              <v:shape style="position:absolute;left:5189;top:10190;width:787;height:2" coordorigin="5189,10190" coordsize="787,0" path="m5189,10190l5976,10190e" filled="f" stroked="t" strokeweight=".96pt" strokecolor="#1F1F1F">
                <v:path arrowok="t"/>
              </v:shape>
            </v:group>
            <v:group style="position:absolute;left:5842;top:10205;width:3374;height:2" coordorigin="5842,10205" coordsize="3374,2">
              <v:shape style="position:absolute;left:5842;top:10205;width:3374;height:2" coordorigin="5842,10205" coordsize="3374,0" path="m5842,10205l9216,10205e" filled="f" stroked="t" strokeweight=".96pt" strokecolor="#5B5B5B">
                <v:path arrowok="t"/>
              </v:shape>
            </v:group>
            <v:group style="position:absolute;left:8765;top:10205;width:3096;height:2" coordorigin="8765,10205" coordsize="3096,2">
              <v:shape style="position:absolute;left:8765;top:10205;width:3096;height:2" coordorigin="8765,10205" coordsize="3096,0" path="m8765,10205l11861,10205e" filled="f" stroked="t" strokeweight=".96pt" strokecolor="#444444">
                <v:path arrowok="t"/>
              </v:shape>
            </v:group>
            <v:group style="position:absolute;left:9226;top:10210;width:2678;height:2" coordorigin="9226,10210" coordsize="2678,2">
              <v:shape style="position:absolute;left:9226;top:10210;width:2678;height:2" coordorigin="9226,10210" coordsize="2678,0" path="m9226,10210l11904,10210e" filled="f" stroked="t" strokeweight=".48pt" strokecolor="#383838">
                <v:path arrowok="t"/>
              </v:shape>
            </v:group>
            <v:group style="position:absolute;left:355;top:10435;width:1397;height:2" coordorigin="355,10435" coordsize="1397,2">
              <v:shape style="position:absolute;left:355;top:10435;width:1397;height:2" coordorigin="355,10435" coordsize="1397,0" path="m355,10435l1752,10435e" filled="f" stroked="t" strokeweight=".72pt" strokecolor="#4B4B4B">
                <v:path arrowok="t"/>
              </v:shape>
            </v:group>
            <v:group style="position:absolute;left:1694;top:10438;width:2165;height:2" coordorigin="1694,10438" coordsize="2165,2">
              <v:shape style="position:absolute;left:1694;top:10438;width:2165;height:2" coordorigin="1694,10438" coordsize="2165,0" path="m1694,10438l3859,10438e" filled="f" stroked="t" strokeweight=".48pt" strokecolor="#2F2F2F">
                <v:path arrowok="t"/>
              </v:shape>
            </v:group>
            <v:group style="position:absolute;left:3768;top:10445;width:4526;height:2" coordorigin="3768,10445" coordsize="4526,2">
              <v:shape style="position:absolute;left:3768;top:10445;width:4526;height:2" coordorigin="3768,10445" coordsize="4526,0" path="m3768,10445l8294,10445e" filled="f" stroked="t" strokeweight=".96pt" strokecolor="#5B5B5B">
                <v:path arrowok="t"/>
              </v:shape>
            </v:group>
            <v:group style="position:absolute;left:7814;top:10445;width:4056;height:2" coordorigin="7814,10445" coordsize="4056,2">
              <v:shape style="position:absolute;left:7814;top:10445;width:4056;height:2" coordorigin="7814,10445" coordsize="4056,0" path="m7814,10445l11870,10445e" filled="f" stroked="t" strokeweight=".96pt" strokecolor="#484848">
                <v:path arrowok="t"/>
              </v:shape>
            </v:group>
            <v:group style="position:absolute;left:8390;top:10450;width:1622;height:2" coordorigin="8390,10450" coordsize="1622,2">
              <v:shape style="position:absolute;left:8390;top:10450;width:1622;height:2" coordorigin="8390,10450" coordsize="1622,0" path="m8390,10450l10013,10450e" filled="f" stroked="t" strokeweight=".48pt" strokecolor="#2B2B2B">
                <v:path arrowok="t"/>
              </v:shape>
            </v:group>
            <v:group style="position:absolute;left:9984;top:10435;width:461;height:2" coordorigin="9984,10435" coordsize="461,2">
              <v:shape style="position:absolute;left:9984;top:10435;width:461;height:2" coordorigin="9984,10435" coordsize="461,0" path="m9984,10435l10445,10435e" filled="f" stroked="t" strokeweight=".48pt" strokecolor="#000000">
                <v:path arrowok="t"/>
              </v:shape>
            </v:group>
            <v:group style="position:absolute;left:10445;top:10435;width:211;height:2" coordorigin="10445,10435" coordsize="211,2">
              <v:shape style="position:absolute;left:10445;top:10435;width:211;height:2" coordorigin="10445,10435" coordsize="211,0" path="m10445,10435l10656,10435e" filled="f" stroked="t" strokeweight=".96pt" strokecolor="#343434">
                <v:path arrowok="t"/>
              </v:shape>
            </v:group>
            <v:group style="position:absolute;left:10608;top:10454;width:1296;height:2" coordorigin="10608,10454" coordsize="1296,2">
              <v:shape style="position:absolute;left:10608;top:10454;width:1296;height:2" coordorigin="10608,10454" coordsize="1296,0" path="m10608,10454l11904,10454e" filled="f" stroked="t" strokeweight=".96pt" strokecolor="#676767">
                <v:path arrowok="t"/>
              </v:shape>
            </v:group>
            <v:group style="position:absolute;left:355;top:10680;width:1560;height:2" coordorigin="355,10680" coordsize="1560,2">
              <v:shape style="position:absolute;left:355;top:10680;width:1560;height:2" coordorigin="355,10680" coordsize="1560,0" path="m355,10680l1915,10680e" filled="f" stroked="t" strokeweight=".48pt" strokecolor="#3B3B3B">
                <v:path arrowok="t"/>
              </v:shape>
            </v:group>
            <v:group style="position:absolute;left:1584;top:10685;width:3437;height:2" coordorigin="1584,10685" coordsize="3437,2">
              <v:shape style="position:absolute;left:1584;top:10685;width:3437;height:2" coordorigin="1584,10685" coordsize="3437,0" path="m1584,10685l5021,10685e" filled="f" stroked="t" strokeweight=".96pt" strokecolor="#606060">
                <v:path arrowok="t"/>
              </v:shape>
            </v:group>
            <v:group style="position:absolute;left:4963;top:10690;width:254;height:2" coordorigin="4963,10690" coordsize="254,2">
              <v:shape style="position:absolute;left:4963;top:10690;width:254;height:2" coordorigin="4963,10690" coordsize="254,0" path="m4963,10690l5218,10690e" filled="f" stroked="t" strokeweight=".48pt" strokecolor="#383838">
                <v:path arrowok="t"/>
              </v:shape>
            </v:group>
            <v:group style="position:absolute;left:5160;top:10690;width:1152;height:2" coordorigin="5160,10690" coordsize="1152,2">
              <v:shape style="position:absolute;left:5160;top:10690;width:1152;height:2" coordorigin="5160,10690" coordsize="1152,0" path="m5160,10690l6312,10690e" filled="f" stroked="t" strokeweight=".48pt" strokecolor="#232323">
                <v:path arrowok="t"/>
              </v:shape>
            </v:group>
            <v:group style="position:absolute;left:6283;top:10680;width:773;height:2" coordorigin="6283,10680" coordsize="773,2">
              <v:shape style="position:absolute;left:6283;top:10680;width:773;height:2" coordorigin="6283,10680" coordsize="773,0" path="m6283,10680l7056,10680e" filled="f" stroked="t" strokeweight=".48pt" strokecolor="#2F2F2F">
                <v:path arrowok="t"/>
              </v:shape>
            </v:group>
            <v:group style="position:absolute;left:7056;top:10680;width:413;height:2" coordorigin="7056,10680" coordsize="413,2">
              <v:shape style="position:absolute;left:7056;top:10680;width:413;height:2" coordorigin="7056,10680" coordsize="413,0" path="m7056,10680l7469,10680e" filled="f" stroked="t" strokeweight=".96pt" strokecolor="#2B2B2B">
                <v:path arrowok="t"/>
              </v:shape>
            </v:group>
            <v:group style="position:absolute;left:7378;top:10694;width:3605;height:2" coordorigin="7378,10694" coordsize="3605,2">
              <v:shape style="position:absolute;left:7378;top:10694;width:3605;height:2" coordorigin="7378,10694" coordsize="3605,0" path="m7378,10694l10982,10694e" filled="f" stroked="t" strokeweight=".96pt" strokecolor="#606060">
                <v:path arrowok="t"/>
              </v:shape>
            </v:group>
            <v:group style="position:absolute;left:10627;top:10699;width:1277;height:2" coordorigin="10627,10699" coordsize="1277,2">
              <v:shape style="position:absolute;left:10627;top:10699;width:1277;height:2" coordorigin="10627,10699" coordsize="1277,0" path="m10627,10699l11904,10699e" filled="f" stroked="t" strokeweight=".48pt" strokecolor="#444444">
                <v:path arrowok="t"/>
              </v:shape>
            </v:group>
            <v:group style="position:absolute;left:797;top:11160;width:1637;height:2" coordorigin="797,11160" coordsize="1637,2">
              <v:shape style="position:absolute;left:797;top:11160;width:1637;height:2" coordorigin="797,11160" coordsize="1637,0" path="m797,11160l2434,11160e" filled="f" stroked="t" strokeweight=".48pt" strokecolor="#282828">
                <v:path arrowok="t"/>
              </v:shape>
            </v:group>
            <v:group style="position:absolute;left:2357;top:11165;width:9514;height:2" coordorigin="2357,11165" coordsize="9514,2">
              <v:shape style="position:absolute;left:2357;top:11165;width:9514;height:2" coordorigin="2357,11165" coordsize="9514,0" path="m2357,11165l11870,11165e" filled="f" stroked="t" strokeweight=".96pt" strokecolor="#575757">
                <v:path arrowok="t"/>
              </v:shape>
            </v:group>
            <v:group style="position:absolute;left:5947;top:11170;width:3336;height:2" coordorigin="5947,11170" coordsize="3336,2">
              <v:shape style="position:absolute;left:5947;top:11170;width:3336;height:2" coordorigin="5947,11170" coordsize="3336,0" path="m5947,11170l9283,11170e" filled="f" stroked="t" strokeweight=".48pt" strokecolor="#2B2B2B">
                <v:path arrowok="t"/>
              </v:shape>
            </v:group>
            <v:group style="position:absolute;left:9254;top:11174;width:101;height:2" coordorigin="9254,11174" coordsize="101,2">
              <v:shape style="position:absolute;left:9254;top:11174;width:101;height:2" coordorigin="9254,11174" coordsize="101,0" path="m9254,11174l9355,11174e" filled="f" stroked="t" strokeweight=".96pt" strokecolor="#545454">
                <v:path arrowok="t"/>
              </v:shape>
            </v:group>
            <v:group style="position:absolute;left:9144;top:11174;width:2760;height:2" coordorigin="9144,11174" coordsize="2760,2">
              <v:shape style="position:absolute;left:9144;top:11174;width:2760;height:2" coordorigin="9144,11174" coordsize="2760,0" path="m9144,11174l11904,11174e" filled="f" stroked="t" strokeweight=".96pt" strokecolor="#676767">
                <v:path arrowok="t"/>
              </v:shape>
            </v:group>
            <v:group style="position:absolute;left:355;top:11400;width:1397;height:2" coordorigin="355,11400" coordsize="1397,2">
              <v:shape style="position:absolute;left:355;top:11400;width:1397;height:2" coordorigin="355,11400" coordsize="1397,0" path="m355,11400l1752,11400e" filled="f" stroked="t" strokeweight=".48pt" strokecolor="#343434">
                <v:path arrowok="t"/>
              </v:shape>
            </v:group>
            <v:group style="position:absolute;left:1526;top:11405;width:3197;height:2" coordorigin="1526,11405" coordsize="3197,2">
              <v:shape style="position:absolute;left:1526;top:11405;width:3197;height:2" coordorigin="1526,11405" coordsize="3197,0" path="m1526,11405l4723,11405e" filled="f" stroked="t" strokeweight=".96pt" strokecolor="#5B5B5B">
                <v:path arrowok="t"/>
              </v:shape>
            </v:group>
            <v:group style="position:absolute;left:4666;top:11410;width:1646;height:2" coordorigin="4666,11410" coordsize="1646,2">
              <v:shape style="position:absolute;left:4666;top:11410;width:1646;height:2" coordorigin="4666,11410" coordsize="1646,0" path="m4666,11410l6312,11410e" filled="f" stroked="t" strokeweight=".48pt" strokecolor="#282828">
                <v:path arrowok="t"/>
              </v:shape>
            </v:group>
            <v:group style="position:absolute;left:6283;top:11419;width:1186;height:2" coordorigin="6283,11419" coordsize="1186,2">
              <v:shape style="position:absolute;left:6283;top:11419;width:1186;height:2" coordorigin="6283,11419" coordsize="1186,0" path="m6283,11419l7469,11419e" filled="f" stroked="t" strokeweight=".48pt" strokecolor="#5B5B5B">
                <v:path arrowok="t"/>
              </v:shape>
            </v:group>
            <v:group style="position:absolute;left:7440;top:11414;width:2947;height:2" coordorigin="7440,11414" coordsize="2947,2">
              <v:shape style="position:absolute;left:7440;top:11414;width:2947;height:2" coordorigin="7440,11414" coordsize="2947,0" path="m7440,11414l10387,11414e" filled="f" stroked="t" strokeweight=".96pt" strokecolor="#606060">
                <v:path arrowok="t"/>
              </v:shape>
            </v:group>
            <v:group style="position:absolute;left:9955;top:11414;width:1910;height:2" coordorigin="9955,11414" coordsize="1910,2">
              <v:shape style="position:absolute;left:9955;top:11414;width:1910;height:2" coordorigin="9955,11414" coordsize="1910,0" path="m9955,11414l11866,11414e" filled="f" stroked="t" strokeweight=".96pt" strokecolor="#4B4B4B">
                <v:path arrowok="t"/>
              </v:shape>
            </v:group>
            <v:group style="position:absolute;left:10416;top:11419;width:1488;height:2" coordorigin="10416,11419" coordsize="1488,2">
              <v:shape style="position:absolute;left:10416;top:11419;width:1488;height:2" coordorigin="10416,11419" coordsize="1488,0" path="m10416,11419l11904,11419e" filled="f" stroked="t" strokeweight=".48pt" strokecolor="#3B3B3B">
                <v:path arrowok="t"/>
              </v:shape>
            </v:group>
            <v:group style="position:absolute;left:331;top:11645;width:4392;height:2" coordorigin="331,11645" coordsize="4392,2">
              <v:shape style="position:absolute;left:331;top:11645;width:4392;height:2" coordorigin="331,11645" coordsize="4392,0" path="m331,11645l4723,11645e" filled="f" stroked="t" strokeweight=".72pt" strokecolor="#545454">
                <v:path arrowok="t"/>
              </v:shape>
            </v:group>
            <v:group style="position:absolute;left:1267;top:11395;width:2;height:1046" coordorigin="1267,11395" coordsize="2,1046">
              <v:shape style="position:absolute;left:1267;top:11395;width:2;height:1046" coordorigin="1267,11395" coordsize="0,1046" path="m1267,12442l1267,11395e" filled="f" stroked="t" strokeweight=".96pt" strokecolor="#606060">
                <v:path arrowok="t"/>
              </v:shape>
            </v:group>
            <v:group style="position:absolute;left:1747;top:11395;width:2;height:2270" coordorigin="1747,11395" coordsize="2,2270">
              <v:shape style="position:absolute;left:1747;top:11395;width:2;height:2270" coordorigin="1747,11395" coordsize="0,2270" path="m1747,13666l1747,11395e" filled="f" stroked="t" strokeweight=".96pt" strokecolor="#646464">
                <v:path arrowok="t"/>
              </v:shape>
            </v:group>
            <v:group style="position:absolute;left:4666;top:11647;width:1310;height:2" coordorigin="4666,11647" coordsize="1310,2">
              <v:shape style="position:absolute;left:4666;top:11647;width:1310;height:2" coordorigin="4666,11647" coordsize="1310,0" path="m4666,11647l5976,11647e" filled="f" stroked="t" strokeweight=".48pt" strokecolor="#2B2B2B">
                <v:path arrowok="t"/>
              </v:shape>
            </v:group>
            <v:group style="position:absolute;left:5386;top:11654;width:6518;height:2" coordorigin="5386,11654" coordsize="6518,2">
              <v:shape style="position:absolute;left:5386;top:11654;width:6518;height:2" coordorigin="5386,11654" coordsize="6518,0" path="m5386,11654l11904,11654e" filled="f" stroked="t" strokeweight=".72pt" strokecolor="#575757">
                <v:path arrowok="t"/>
              </v:shape>
            </v:group>
            <v:group style="position:absolute;left:7488;top:11405;width:2;height:4344" coordorigin="7488,11405" coordsize="2,4344">
              <v:shape style="position:absolute;left:7488;top:11405;width:2;height:4344" coordorigin="7488,11405" coordsize="0,4344" path="m7488,15749l7488,11405e" filled="f" stroked="t" strokeweight=".96pt" strokecolor="#6B6B6B">
                <v:path arrowok="t"/>
              </v:shape>
            </v:group>
            <v:group style="position:absolute;left:10416;top:11659;width:1488;height:2" coordorigin="10416,11659" coordsize="1488,2">
              <v:shape style="position:absolute;left:10416;top:11659;width:1488;height:2" coordorigin="10416,11659" coordsize="1488,0" path="m10416,11659l11904,11659e" filled="f" stroked="t" strokeweight=".48pt" strokecolor="#4F4F4F">
                <v:path arrowok="t"/>
              </v:shape>
            </v:group>
            <v:group style="position:absolute;left:365;top:1843;width:2;height:10325" coordorigin="365,1843" coordsize="2,10325">
              <v:shape style="position:absolute;left:365;top:1843;width:2;height:10325" coordorigin="365,1843" coordsize="0,10325" path="m365,12168l365,1843e" filled="f" stroked="t" strokeweight=".96pt" strokecolor="#5B5B5B">
                <v:path arrowok="t"/>
              </v:shape>
            </v:group>
            <v:group style="position:absolute;left:360;top:1843;width:2;height:14741" coordorigin="360,1843" coordsize="2,14741">
              <v:shape style="position:absolute;left:360;top:1843;width:2;height:14741" coordorigin="360,1843" coordsize="0,14741" path="m360,16584l360,1843e" filled="f" stroked="t" strokeweight=".48pt" strokecolor="#575757">
                <v:path arrowok="t"/>
              </v:shape>
            </v:group>
            <v:group style="position:absolute;left:360;top:12384;width:2;height:1282" coordorigin="360,12384" coordsize="2,1282">
              <v:shape style="position:absolute;left:360;top:12384;width:2;height:1282" coordorigin="360,12384" coordsize="0,1282" path="m360,13666l360,12384e" filled="f" stroked="t" strokeweight=".48pt" strokecolor="#2B2B2B">
                <v:path arrowok="t"/>
              </v:shape>
            </v:group>
            <v:group style="position:absolute;left:1262;top:12384;width:2;height:3346" coordorigin="1262,12384" coordsize="2,3346">
              <v:shape style="position:absolute;left:1262;top:12384;width:2;height:3346" coordorigin="1262,12384" coordsize="0,3346" path="m1262,15730l1262,12384e" filled="f" stroked="t" strokeweight=".48pt" strokecolor="#343434">
                <v:path arrowok="t"/>
              </v:shape>
            </v:group>
            <v:group style="position:absolute;left:2414;top:12384;width:2;height:3067" coordorigin="2414,12384" coordsize="2,3067">
              <v:shape style="position:absolute;left:2414;top:12384;width:2;height:3067" coordorigin="2414,12384" coordsize="0,3067" path="m2414,15451l2414,12384e" filled="f" stroked="t" strokeweight=".48pt" strokecolor="#343434">
                <v:path arrowok="t"/>
              </v:shape>
            </v:group>
            <v:group style="position:absolute;left:355;top:13728;width:2064;height:2" coordorigin="355,13728" coordsize="2064,2">
              <v:shape style="position:absolute;left:355;top:13728;width:2064;height:2" coordorigin="355,13728" coordsize="2064,0" path="m355,13728l2419,13728e" filled="f" stroked="t" strokeweight=".96pt" strokecolor="#606060">
                <v:path arrowok="t"/>
              </v:shape>
            </v:group>
            <v:group style="position:absolute;left:1742;top:11395;width:2;height:5189" coordorigin="1742,11395" coordsize="2,5189">
              <v:shape style="position:absolute;left:1742;top:11395;width:2;height:5189" coordorigin="1742,11395" coordsize="0,5189" path="m1742,16584l1742,11395e" filled="f" stroked="t" strokeweight=".48pt" strokecolor="#545454">
                <v:path arrowok="t"/>
              </v:shape>
            </v:group>
            <v:group style="position:absolute;left:360;top:13810;width:2;height:1416" coordorigin="360,13810" coordsize="2,1416">
              <v:shape style="position:absolute;left:360;top:13810;width:2;height:1416" coordorigin="360,13810" coordsize="0,1416" path="m360,15226l360,13810e" filled="f" stroked="t" strokeweight=".48pt" strokecolor="#343434">
                <v:path arrowok="t"/>
              </v:shape>
            </v:group>
            <v:group style="position:absolute;left:1742;top:13810;width:2;height:1642" coordorigin="1742,13810" coordsize="2,1642">
              <v:shape style="position:absolute;left:1742;top:13810;width:2;height:1642" coordorigin="1742,13810" coordsize="0,1642" path="m1742,15451l1742,13810e" filled="f" stroked="t" strokeweight=".48pt" strokecolor="#2F2F2F">
                <v:path arrowok="t"/>
              </v:shape>
            </v:group>
            <v:group style="position:absolute;left:355;top:15360;width:2;height:1224" coordorigin="355,15360" coordsize="2,1224">
              <v:shape style="position:absolute;left:355;top:15360;width:2;height:1224" coordorigin="355,15360" coordsize="0,1224" path="m355,16584l355,15360e" filled="f" stroked="t" strokeweight=".96pt" strokecolor="#707070">
                <v:path arrowok="t"/>
              </v:shape>
            </v:group>
            <v:group style="position:absolute;left:1738;top:15360;width:2;height:1224" coordorigin="1738,15360" coordsize="2,1224">
              <v:shape style="position:absolute;left:1738;top:15360;width:2;height:1224" coordorigin="1738,15360" coordsize="0,1224" path="m1738,16584l1738,15360e" filled="f" stroked="t" strokeweight=".96pt" strokecolor="#676767">
                <v:path arrowok="t"/>
              </v:shape>
            </v:group>
            <v:group style="position:absolute;left:2410;top:15394;width:2;height:1200" coordorigin="2410,15394" coordsize="2,1200">
              <v:shape style="position:absolute;left:2410;top:15394;width:2;height:1200" coordorigin="2410,15394" coordsize="0,1200" path="m2410,16594l2410,15394e" filled="f" stroked="t" strokeweight=".96pt" strokecolor="#646464">
                <v:path arrowok="t"/>
              </v:shape>
            </v:group>
            <v:group style="position:absolute;left:346;top:16574;width:931;height:2" coordorigin="346,16574" coordsize="931,2">
              <v:shape style="position:absolute;left:346;top:16574;width:931;height:2" coordorigin="346,16574" coordsize="931,0" path="m346,16574l1277,16574e" filled="f" stroked="t" strokeweight=".96pt" strokecolor="#808080">
                <v:path arrowok="t"/>
              </v:shape>
            </v:group>
            <v:group style="position:absolute;left:1258;top:15672;width:2;height:912" coordorigin="1258,15672" coordsize="2,912">
              <v:shape style="position:absolute;left:1258;top:15672;width:2;height:912" coordorigin="1258,15672" coordsize="0,912" path="m1258,16584l1258,15672e" filled="f" stroked="t" strokeweight=".96pt" strokecolor="#676767">
                <v:path arrowok="t"/>
              </v:shape>
            </v:group>
            <v:group style="position:absolute;left:1200;top:16579;width:562;height:2" coordorigin="1200,16579" coordsize="562,2">
              <v:shape style="position:absolute;left:1200;top:16579;width:562;height:2" coordorigin="1200,16579" coordsize="562,0" path="m1200,16579l1762,16579e" filled="f" stroked="t" strokeweight=".48pt" strokecolor="#606060">
                <v:path arrowok="t"/>
              </v:shape>
            </v:group>
            <v:group style="position:absolute;left:1670;top:16584;width:2846;height:2" coordorigin="1670,16584" coordsize="2846,2">
              <v:shape style="position:absolute;left:1670;top:16584;width:2846;height:2" coordorigin="1670,16584" coordsize="2846,0" path="m1670,16584l4517,16584e" filled="f" stroked="t" strokeweight=".96pt" strokecolor="#707070">
                <v:path arrowok="t"/>
              </v:shape>
            </v:group>
            <v:group style="position:absolute;left:3830;top:16589;width:1387;height:2" coordorigin="3830,16589" coordsize="1387,2">
              <v:shape style="position:absolute;left:3830;top:16589;width:1387;height:2" coordorigin="3830,16589" coordsize="1387,0" path="m3830,16589l5218,16589e" filled="f" stroked="t" strokeweight=".48pt" strokecolor="#4F4F4F">
                <v:path arrowok="t"/>
              </v:shape>
            </v:group>
            <v:group style="position:absolute;left:5146;top:16594;width:2357;height:2" coordorigin="5146,16594" coordsize="2357,2">
              <v:shape style="position:absolute;left:5146;top:16594;width:2357;height:2" coordorigin="5146,16594" coordsize="2357,0" path="m5146,16594l7502,16594e" filled="f" stroked="t" strokeweight=".96pt" strokecolor="#747474">
                <v:path arrowok="t"/>
              </v:shape>
            </v:group>
            <v:group style="position:absolute;left:7483;top:15672;width:2;height:931" coordorigin="7483,15672" coordsize="2,931">
              <v:shape style="position:absolute;left:7483;top:15672;width:2;height:931" coordorigin="7483,15672" coordsize="0,931" path="m7483,16603l7483,15672e" filled="f" stroked="t" strokeweight=".48pt" strokecolor="#484848">
                <v:path arrowok="t"/>
              </v:shape>
            </v:group>
            <v:group style="position:absolute;left:7435;top:16598;width:1387;height:2" coordorigin="7435,16598" coordsize="1387,2">
              <v:shape style="position:absolute;left:7435;top:16598;width:1387;height:2" coordorigin="7435,16598" coordsize="1387,0" path="m7435,16598l8822,16598e" filled="f" stroked="t" strokeweight=".48pt" strokecolor="#484848">
                <v:path arrowok="t"/>
              </v:shape>
            </v:group>
            <v:group style="position:absolute;left:8765;top:16598;width:518;height:2" coordorigin="8765,16598" coordsize="518,2">
              <v:shape style="position:absolute;left:8765;top:16598;width:518;height:2" coordorigin="8765,16598" coordsize="518,0" path="m8765,16598l9283,16598e" filled="f" stroked="t" strokeweight=".48pt" strokecolor="#5B5B5B">
                <v:path arrowok="t"/>
              </v:shape>
            </v:group>
            <v:group style="position:absolute;left:9139;top:16603;width:1646;height:2" coordorigin="9139,16603" coordsize="1646,2">
              <v:shape style="position:absolute;left:9139;top:16603;width:1646;height:2" coordorigin="9139,16603" coordsize="1646,0" path="m9139,16603l10786,16603e" filled="f" stroked="t" strokeweight=".96pt" strokecolor="#7C7C7C">
                <v:path arrowok="t"/>
              </v:shape>
            </v:group>
            <v:group style="position:absolute;left:10627;top:16608;width:1277;height:2" coordorigin="10627,16608" coordsize="1277,2">
              <v:shape style="position:absolute;left:10627;top:16608;width:1277;height:2" coordorigin="10627,16608" coordsize="1277,0" path="m10627,16608l11904,16608e" filled="f" stroked="t" strokeweight=".48pt" strokecolor="#6B6B6B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w w:val="7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2" w:right="14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0"/>
          <w:w w:val="116"/>
        </w:rPr>
        <w:t>ErgünKAYA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44" w:lineRule="exact"/>
        <w:ind w:left="-37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B5B5D"/>
          <w:spacing w:val="0"/>
          <w:w w:val="78"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B5B5D"/>
          <w:spacing w:val="21"/>
          <w:w w:val="7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78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78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5B5B5D"/>
          <w:spacing w:val="-7"/>
          <w:w w:val="7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79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B5B5D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82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09" w:lineRule="exact"/>
        <w:ind w:left="667" w:right="-64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Arial" w:hAnsi="Arial" w:cs="Arial" w:eastAsia="Arial"/>
          <w:sz w:val="61"/>
          <w:szCs w:val="61"/>
          <w:color w:val="364995"/>
          <w:spacing w:val="0"/>
          <w:w w:val="51"/>
          <w:i/>
          <w:position w:val="1"/>
        </w:rPr>
        <w:t>2!/ol</w:t>
      </w:r>
      <w:r>
        <w:rPr>
          <w:rFonts w:ascii="Arial" w:hAnsi="Arial" w:cs="Arial" w:eastAsia="Arial"/>
          <w:sz w:val="61"/>
          <w:szCs w:val="61"/>
          <w:color w:val="364995"/>
          <w:spacing w:val="0"/>
          <w:w w:val="51"/>
          <w:i/>
          <w:position w:val="1"/>
        </w:rPr>
        <w:t> </w:t>
      </w:r>
      <w:r>
        <w:rPr>
          <w:rFonts w:ascii="Arial" w:hAnsi="Arial" w:cs="Arial" w:eastAsia="Arial"/>
          <w:sz w:val="61"/>
          <w:szCs w:val="61"/>
          <w:color w:val="364995"/>
          <w:spacing w:val="16"/>
          <w:w w:val="5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64995"/>
          <w:spacing w:val="0"/>
          <w:w w:val="234"/>
          <w:i/>
          <w:position w:val="7"/>
        </w:rPr>
        <w:t>$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379" w:right="-54" w:firstLine="-3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B5B5D"/>
          <w:spacing w:val="0"/>
          <w:w w:val="100"/>
        </w:rPr>
        <w:t>B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B5B5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6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B5B5D"/>
          <w:spacing w:val="-16"/>
          <w:w w:val="168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909091"/>
          <w:spacing w:val="0"/>
          <w:w w:val="89"/>
          <w:position w:val="-2"/>
        </w:rPr>
        <w:t>'"&gt;</w:t>
      </w:r>
      <w:r>
        <w:rPr>
          <w:rFonts w:ascii="Arial" w:hAnsi="Arial" w:cs="Arial" w:eastAsia="Arial"/>
          <w:sz w:val="17"/>
          <w:szCs w:val="17"/>
          <w:color w:val="909091"/>
          <w:spacing w:val="0"/>
          <w:w w:val="90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909091"/>
          <w:spacing w:val="-3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81"/>
          <w:position w:val="-2"/>
        </w:rPr>
        <w:t>'·'</w:t>
      </w:r>
      <w:r>
        <w:rPr>
          <w:rFonts w:ascii="Arial" w:hAnsi="Arial" w:cs="Arial" w:eastAsia="Arial"/>
          <w:sz w:val="17"/>
          <w:szCs w:val="17"/>
          <w:color w:val="2A2A2A"/>
          <w:spacing w:val="18"/>
          <w:w w:val="81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2"/>
        </w:rPr>
        <w:t>"'</w:t>
      </w:r>
      <w:r>
        <w:rPr>
          <w:rFonts w:ascii="Arial" w:hAnsi="Arial" w:cs="Arial" w:eastAsia="Arial"/>
          <w:sz w:val="17"/>
          <w:szCs w:val="17"/>
          <w:color w:val="2A2A2A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-28"/>
          <w:w w:val="102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909091"/>
          <w:spacing w:val="0"/>
          <w:w w:val="55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259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09091"/>
          <w:w w:val="253"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1"/>
          <w:w w:val="144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1"/>
          <w:w w:val="53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0"/>
          <w:w w:val="53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0"/>
          <w:w w:val="53"/>
          <w:emboss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0"/>
          <w:w w:val="53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0"/>
          <w:w w:val="53"/>
          <w:position w:val="1"/>
        </w:rPr>
        <w:t>..,.</w:t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0"/>
          <w:w w:val="61"/>
          <w:position w:val="1"/>
        </w:rPr>
        <w:t>,11(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0"/>
          <w:w w:val="60"/>
          <w:position w:val="1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-13"/>
          <w:w w:val="60"/>
          <w:position w:val="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5B6B6"/>
          <w:spacing w:val="-26"/>
          <w:w w:val="75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0"/>
          <w:w w:val="61"/>
          <w:position w:val="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0"/>
          <w:w w:val="121"/>
          <w:position w:val="1"/>
        </w:rPr>
        <w:t>1''"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1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091"/>
          <w:spacing w:val="0"/>
          <w:w w:val="121"/>
          <w:position w:val="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0"/>
          <w:cols w:num="4" w:equalWidth="0">
            <w:col w:w="471" w:space="1865"/>
            <w:col w:w="2072" w:space="212"/>
            <w:col w:w="946" w:space="4050"/>
            <w:col w:w="2044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27" w:lineRule="exact"/>
        <w:ind w:left="878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3"/>
        </w:rPr>
        <w:t>IZ</w:t>
      </w:r>
      <w:r>
        <w:rPr>
          <w:rFonts w:ascii="Arial" w:hAnsi="Arial" w:cs="Arial" w:eastAsia="Arial"/>
          <w:sz w:val="14"/>
          <w:szCs w:val="14"/>
          <w:color w:val="2A2A2A"/>
          <w:spacing w:val="4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9"/>
          <w:position w:val="-3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Mar w:header="571" w:footer="0" w:top="1220" w:bottom="0" w:left="260" w:right="40"/>
          <w:pgSz w:w="11920" w:h="16840"/>
          <w:cols w:num="2" w:equalWidth="0">
            <w:col w:w="1354" w:space="2504"/>
            <w:col w:w="7762"/>
          </w:cols>
        </w:sectPr>
      </w:pPr>
      <w:rPr/>
    </w:p>
    <w:p>
      <w:pPr>
        <w:spacing w:before="0" w:after="0" w:line="194" w:lineRule="exact"/>
        <w:ind w:left="59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47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7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tabs>
          <w:tab w:pos="1680" w:val="left"/>
          <w:tab w:pos="320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3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ı4.ı0.20ı7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08:29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tr'el:053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1005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79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2" w:lineRule="auto"/>
        <w:ind w:left="129" w:right="3346" w:firstLine="5"/>
        <w:jc w:val="left"/>
        <w:tabs>
          <w:tab w:pos="1680" w:val="left"/>
          <w:tab w:pos="320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ı4.ı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0.20ı7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78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3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zgc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TOPRAK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5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Philsa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Benzi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0"/>
        </w:rPr>
        <w:t>stasy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nu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26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İZ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3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4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Philsa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Benzi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asy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85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24" w:right="2031"/>
        <w:jc w:val="left"/>
        <w:tabs>
          <w:tab w:pos="1520" w:val="left"/>
          <w:tab w:pos="3680" w:val="left"/>
          <w:tab w:pos="4320" w:val="left"/>
          <w:tab w:pos="68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E.K.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2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3705" w:right="-20"/>
        <w:jc w:val="left"/>
        <w:tabs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520004pt;margin-top:3.552449pt;width:33.231606pt;height:24pt;mso-position-horizontal-relative:page;mso-position-vertical-relative:paragraph;z-index:-1470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67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7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onarnıc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-1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  <w:position w:val="-1"/>
        </w:rPr>
        <w:t>şnp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6124" w:right="-20"/>
        <w:jc w:val="left"/>
        <w:tabs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4B4B4B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1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7"/>
        </w:rPr>
        <w:t>08:37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34" w:right="-20"/>
        <w:jc w:val="left"/>
        <w:tabs>
          <w:tab w:pos="21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Özlem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iNERGi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41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2"/>
        </w:rPr>
        <w:t>SUNGUR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08" w:lineRule="exact"/>
        <w:ind w:left="2198" w:right="-20"/>
        <w:jc w:val="left"/>
        <w:tabs>
          <w:tab w:pos="47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Sıtkı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DOGAN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198" w:right="-20"/>
        <w:jc w:val="left"/>
        <w:tabs>
          <w:tab w:pos="476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  <w:t>:ı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08:30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2"/>
        </w:rPr>
        <w:t>08:34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1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920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55" w:right="46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80" w:right="-20"/>
        <w:jc w:val="left"/>
        <w:tabs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53" w:lineRule="exact"/>
        <w:ind w:left="2198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</w:sectPr>
      </w:pPr>
      <w:rPr/>
    </w:p>
    <w:p>
      <w:pPr>
        <w:spacing w:before="0" w:after="0" w:line="274" w:lineRule="exact"/>
        <w:ind w:left="114" w:right="-8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57"/>
          <w:w w:val="114"/>
          <w:position w:val="1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4"/>
          <w:w w:val="123"/>
          <w:position w:val="-1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13"/>
          <w:position w:val="10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11"/>
          <w:w w:val="114"/>
          <w:position w:val="1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838382"/>
          <w:spacing w:val="0"/>
          <w:w w:val="152"/>
          <w:position w:val="1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2" w:after="0" w:line="252" w:lineRule="auto"/>
        <w:ind w:left="1618" w:right="2557" w:firstLine="-1618"/>
        <w:jc w:val="left"/>
        <w:tabs>
          <w:tab w:pos="41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7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5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6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2" w:equalWidth="0">
            <w:col w:w="370" w:space="210"/>
            <w:col w:w="11040"/>
          </w:cols>
        </w:sectPr>
      </w:pPr>
      <w:rPr/>
    </w:p>
    <w:p>
      <w:pPr>
        <w:spacing w:before="30" w:after="0" w:line="253" w:lineRule="auto"/>
        <w:ind w:left="134" w:right="2118" w:firstLine="-1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4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4" w:right="-20"/>
        <w:jc w:val="left"/>
        <w:tabs>
          <w:tab w:pos="4760" w:val="left"/>
          <w:tab w:pos="670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96" w:lineRule="exact"/>
        <w:ind w:left="4794" w:right="-20"/>
        <w:jc w:val="left"/>
        <w:tabs>
          <w:tab w:pos="6700" w:val="left"/>
          <w:tab w:pos="82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3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6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1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bölümü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aküsü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bölümündeki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29" w:right="5749" w:firstLine="-5"/>
        <w:jc w:val="left"/>
        <w:tabs>
          <w:tab w:pos="2180" w:val="left"/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9" w:lineRule="auto"/>
        <w:ind w:left="93" w:right="98" w:firstLine="2069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kullanıcısı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SUNGU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Özlem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İNERG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74"/>
        </w:rPr>
        <w:t>o</w:t>
      </w:r>
      <w:r>
        <w:rPr>
          <w:rFonts w:ascii="Arial" w:hAnsi="Arial" w:cs="Arial" w:eastAsia="Arial"/>
          <w:sz w:val="24"/>
          <w:szCs w:val="24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2006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Fiat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Pali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ark,eskiıniş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73" w:lineRule="auto"/>
        <w:ind w:left="124" w:right="2465" w:firstLine="2064"/>
        <w:jc w:val="left"/>
        <w:tabs>
          <w:tab w:pos="2180" w:val="left"/>
          <w:tab w:pos="6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Şi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7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-8"/>
          <w:w w:val="172"/>
        </w:rPr>
        <w:t>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51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Y:&gt;··crı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SUNGUR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u w:val="single" w:color="29292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7"/>
          <w:w w:val="100"/>
          <w:u w:val="single" w:color="29292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24" w:right="-20"/>
        <w:jc w:val="left"/>
        <w:tabs>
          <w:tab w:pos="218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9"/>
        </w:rPr>
        <w:t>ı4.ı0.20ı7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fSaa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09:05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30" w:right="-20"/>
        <w:jc w:val="left"/>
        <w:tabs>
          <w:tab w:pos="104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</w:sectPr>
      </w:pPr>
      <w:rPr/>
    </w:p>
    <w:p>
      <w:pPr>
        <w:spacing w:before="0" w:after="0" w:line="136" w:lineRule="exact"/>
        <w:ind w:left="508" w:right="-228"/>
        <w:jc w:val="left"/>
        <w:tabs>
          <w:tab w:pos="3440" w:val="left"/>
        </w:tabs>
        <w:rPr>
          <w:rFonts w:ascii="Arial" w:hAnsi="Arial" w:cs="Arial" w:eastAsia="Arial"/>
          <w:sz w:val="125"/>
          <w:szCs w:val="125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2A2A2A"/>
          <w:spacing w:val="-191"/>
          <w:w w:val="67"/>
          <w:position w:val="-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51"/>
          <w:position w:val="-62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52"/>
          <w:position w:val="-6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1"/>
          <w:position w:val="-62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2"/>
        </w:rPr>
      </w:r>
      <w:r>
        <w:rPr>
          <w:rFonts w:ascii="Arial" w:hAnsi="Arial" w:cs="Arial" w:eastAsia="Arial"/>
          <w:sz w:val="125"/>
          <w:szCs w:val="125"/>
          <w:color w:val="2A3685"/>
          <w:spacing w:val="0"/>
          <w:w w:val="141"/>
          <w:position w:val="-96"/>
        </w:rPr>
        <w:t>a</w:t>
      </w:r>
      <w:r>
        <w:rPr>
          <w:rFonts w:ascii="Arial" w:hAnsi="Arial" w:cs="Arial" w:eastAsia="Arial"/>
          <w:sz w:val="125"/>
          <w:szCs w:val="1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17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atLeast"/>
        <w:ind w:right="-20"/>
        <w:jc w:val="left"/>
        <w:tabs>
          <w:tab w:pos="72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540.751953pt;margin-top:14.296879pt;width:.1pt;height:9.549805pt;mso-position-horizontal-relative:page;mso-position-vertical-relative:paragraph;z-index:-14707" coordorigin="10815,286" coordsize="2,191">
            <v:shape style="position:absolute;left:10815;top:286;width:2;height:191" coordorigin="10815,286" coordsize="0,191" path="m10815,477l10815,286e" filled="f" stroked="t" strokeweight="1.43791pt" strokecolor="#CDCFC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5D5D5D"/>
          <w:spacing w:val="-11"/>
          <w:w w:val="88"/>
        </w:rPr>
        <w:t>.</w:t>
      </w:r>
      <w:r>
        <w:rPr>
          <w:rFonts w:ascii="Arial" w:hAnsi="Arial" w:cs="Arial" w:eastAsia="Arial"/>
          <w:sz w:val="27"/>
          <w:szCs w:val="27"/>
          <w:color w:val="AFB1B1"/>
          <w:spacing w:val="0"/>
          <w:w w:val="124"/>
        </w:rPr>
        <w:t>·</w:t>
      </w:r>
      <w:r>
        <w:rPr>
          <w:rFonts w:ascii="Arial" w:hAnsi="Arial" w:cs="Arial" w:eastAsia="Arial"/>
          <w:sz w:val="27"/>
          <w:szCs w:val="27"/>
          <w:color w:val="AFB1B1"/>
          <w:spacing w:val="-50"/>
          <w:w w:val="100"/>
        </w:rPr>
        <w:t> </w:t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39"/>
        </w:rPr>
        <w:t>.</w:t>
      </w:r>
      <w:r>
        <w:rPr>
          <w:rFonts w:ascii="Arial" w:hAnsi="Arial" w:cs="Arial" w:eastAsia="Arial"/>
          <w:sz w:val="37"/>
          <w:szCs w:val="37"/>
          <w:color w:val="2A2A2A"/>
          <w:spacing w:val="-140"/>
          <w:w w:val="139"/>
        </w:rPr>
        <w:t> </w:t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1A1A1A"/>
          <w:spacing w:val="0"/>
          <w:w w:val="139"/>
        </w:rPr>
        <w:t>·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3" w:equalWidth="0">
            <w:col w:w="4436" w:space="4597"/>
            <w:col w:w="796" w:space="173"/>
            <w:col w:w="1618"/>
          </w:cols>
        </w:sectPr>
      </w:pPr>
      <w:rPr/>
    </w:p>
    <w:p>
      <w:pPr>
        <w:spacing w:before="0" w:after="0" w:line="538" w:lineRule="atLeast"/>
        <w:ind w:right="1496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2A2A2A"/>
          <w:spacing w:val="9"/>
          <w:w w:val="5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b/>
          <w:bCs/>
        </w:rPr>
        <w:t>7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23"/>
          <w:w w:val="5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b/>
          <w:bCs/>
        </w:rPr>
        <w:t>Kası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2A2A2A"/>
          <w:spacing w:val="27"/>
          <w:w w:val="4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6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14" w:lineRule="exact"/>
        <w:ind w:left="48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360001pt;margin-top:5.221635pt;width:4.720922pt;height:5pt;mso-position-horizontal-relative:page;mso-position-vertical-relative:paragraph;z-index:-14704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2A2A2A"/>
                      <w:spacing w:val="-13"/>
                      <w:w w:val="63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2A2A2A"/>
                      <w:spacing w:val="-6"/>
                      <w:w w:val="64"/>
                    </w:rPr>
                    <w:t>1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2A2A2A"/>
                      <w:spacing w:val="-16"/>
                      <w:w w:val="64"/>
                    </w:rPr>
                    <w:t>J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37"/>
          <w:position w:val="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</w:sectPr>
      </w:pPr>
      <w:rPr/>
    </w:p>
    <w:p>
      <w:pPr>
        <w:spacing w:before="0" w:after="0" w:line="18" w:lineRule="atLeast"/>
        <w:ind w:left="455" w:right="-124"/>
        <w:jc w:val="left"/>
        <w:tabs>
          <w:tab w:pos="23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56"/>
          <w:szCs w:val="56"/>
          <w:color w:val="2A2A2A"/>
          <w:spacing w:val="0"/>
          <w:w w:val="58"/>
          <w:position w:val="-11"/>
        </w:rPr>
        <w:t>·-</w:t>
      </w:r>
      <w:r>
        <w:rPr>
          <w:rFonts w:ascii="Arial" w:hAnsi="Arial" w:cs="Arial" w:eastAsia="Arial"/>
          <w:sz w:val="56"/>
          <w:szCs w:val="56"/>
          <w:color w:val="2A2A2A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56"/>
          <w:szCs w:val="56"/>
          <w:color w:val="2A2A2A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GHmiş"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0"/>
        </w:rPr>
        <w:t>Q,ı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8" w:lineRule="atLeast"/>
        <w:ind w:right="1003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68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49" w:lineRule="exact"/>
        <w:ind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18"/>
        </w:rPr>
        <w:t>Birim"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1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4"/>
          <w:position w:val="-18"/>
        </w:rPr>
        <w:t>ııl?ı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0"/>
          <w:position w:val="-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69"/>
          <w:position w:val="-1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0"/>
          <w:w w:val="169"/>
          <w:position w:val="-1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4"/>
          <w:w w:val="170"/>
          <w:position w:val="-1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38382"/>
          <w:spacing w:val="0"/>
          <w:w w:val="72"/>
          <w:position w:val="-1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2" w:equalWidth="0">
            <w:col w:w="3402" w:space="1493"/>
            <w:col w:w="6725"/>
          </w:cols>
        </w:sectPr>
      </w:pPr>
      <w:rPr/>
    </w:p>
    <w:p>
      <w:pPr>
        <w:spacing w:before="0" w:after="0" w:line="198" w:lineRule="exact"/>
        <w:ind w:left="2630" w:right="-240"/>
        <w:jc w:val="left"/>
        <w:tabs>
          <w:tab w:pos="5120" w:val="left"/>
          <w:tab w:pos="80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v:group style="position:absolute;margin-left:429.33902pt;margin-top:3.778079pt;width:.1pt;height:35.000978pt;mso-position-horizontal-relative:page;mso-position-vertical-relative:paragraph;z-index:-14706" coordorigin="8587,76" coordsize="2,700">
            <v:shape style="position:absolute;left:8587;top:76;width:2;height:700" coordorigin="8587,76" coordsize="0,700" path="m8587,776l8587,76e" filled="f" stroked="t" strokeweight="2.31pt" strokecolor="#C8EDF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3"/>
          <w:szCs w:val="133"/>
          <w:color w:val="344B77"/>
          <w:spacing w:val="0"/>
          <w:w w:val="100"/>
          <w:i/>
          <w:position w:val="-53"/>
        </w:rPr>
        <w:t>m</w:t>
      </w:r>
      <w:r>
        <w:rPr>
          <w:rFonts w:ascii="Arial" w:hAnsi="Arial" w:cs="Arial" w:eastAsia="Arial"/>
          <w:sz w:val="133"/>
          <w:szCs w:val="133"/>
          <w:color w:val="344B77"/>
          <w:spacing w:val="0"/>
          <w:w w:val="100"/>
          <w:i/>
          <w:position w:val="-53"/>
        </w:rPr>
        <w:t>:</w:t>
      </w:r>
      <w:r>
        <w:rPr>
          <w:rFonts w:ascii="Arial" w:hAnsi="Arial" w:cs="Arial" w:eastAsia="Arial"/>
          <w:sz w:val="133"/>
          <w:szCs w:val="133"/>
          <w:color w:val="344B77"/>
          <w:spacing w:val="0"/>
          <w:w w:val="100"/>
          <w:i/>
          <w:position w:val="-53"/>
        </w:rPr>
        <w:tab/>
      </w:r>
      <w:r>
        <w:rPr>
          <w:rFonts w:ascii="Arial" w:hAnsi="Arial" w:cs="Arial" w:eastAsia="Arial"/>
          <w:sz w:val="133"/>
          <w:szCs w:val="133"/>
          <w:color w:val="344B77"/>
          <w:spacing w:val="0"/>
          <w:w w:val="100"/>
          <w:i/>
          <w:position w:val="-5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0"/>
        </w:rPr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7"/>
          <w:w w:val="82"/>
          <w:position w:val="-7"/>
        </w:rPr>
        <w:t>t</w:t>
      </w:r>
      <w:r>
        <w:rPr>
          <w:rFonts w:ascii="Times New Roman" w:hAnsi="Times New Roman" w:cs="Times New Roman" w:eastAsia="Times New Roman"/>
          <w:sz w:val="47"/>
          <w:szCs w:val="47"/>
          <w:color w:val="4F5775"/>
          <w:spacing w:val="0"/>
          <w:w w:val="186"/>
          <w:position w:val="-7"/>
        </w:rPr>
        <w:t>!g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126"/>
          <w:position w:val="-7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2"/>
          <w:w w:val="126"/>
          <w:position w:val="-7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AFB1B1"/>
          <w:spacing w:val="0"/>
          <w:w w:val="57"/>
          <w:position w:val="-7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37" w:lineRule="atLeast"/>
        <w:ind w:right="-57"/>
        <w:jc w:val="left"/>
        <w:tabs>
          <w:tab w:pos="11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36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2A2A2A"/>
          <w:w w:val="46"/>
          <w:position w:val="-7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2A2A2A"/>
          <w:spacing w:val="29"/>
          <w:w w:val="46"/>
          <w:position w:val="-7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838382"/>
          <w:spacing w:val="0"/>
          <w:w w:val="70"/>
          <w:position w:val="-7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3" w:equalWidth="0">
            <w:col w:w="9291" w:space="265"/>
            <w:col w:w="1272" w:space="279"/>
            <w:col w:w="513"/>
          </w:cols>
        </w:sectPr>
      </w:pPr>
      <w:rPr/>
    </w:p>
    <w:p>
      <w:pPr>
        <w:spacing w:before="0" w:after="0" w:line="51" w:lineRule="exact"/>
        <w:ind w:left="3110" w:right="-20"/>
        <w:jc w:val="left"/>
        <w:tabs>
          <w:tab w:pos="3980" w:val="left"/>
          <w:tab w:pos="83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919983pt;margin-top:-17.344185pt;width:3.21750pt;height:5.5pt;mso-position-horizontal-relative:page;mso-position-vertical-relative:paragraph;z-index:-14703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38382"/>
                      <w:spacing w:val="0"/>
                      <w:w w:val="117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8.320007pt;margin-top:.959452pt;width:6.438pt;height:9pt;mso-position-horizontal-relative:page;mso-position-vertical-relative:paragraph;z-index:-1470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797"/>
                      <w:spacing w:val="-8"/>
                      <w:w w:val="99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A2A2A"/>
                      <w:spacing w:val="0"/>
                      <w:w w:val="49"/>
                      <w:i/>
                    </w:rPr>
                    <w:t>.c-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b/>
          <w:bCs/>
          <w:position w:val="-43"/>
        </w:rPr>
        <w:t>'"KA</w:t>
      </w:r>
      <w:r>
        <w:rPr>
          <w:rFonts w:ascii="Arial" w:hAnsi="Arial" w:cs="Arial" w:eastAsia="Arial"/>
          <w:sz w:val="23"/>
          <w:szCs w:val="23"/>
          <w:color w:val="4B4B4B"/>
          <w:spacing w:val="-4"/>
          <w:w w:val="100"/>
          <w:b/>
          <w:bCs/>
          <w:position w:val="-4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b/>
          <w:bCs/>
          <w:position w:val="-43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b/>
          <w:bCs/>
          <w:position w:val="-43"/>
        </w:rPr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00"/>
          <w:b/>
          <w:bCs/>
          <w:position w:val="-43"/>
        </w:rPr>
        <w:t>GLU</w:t>
        <w:tab/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00"/>
          <w:b/>
          <w:bCs/>
          <w:position w:val="-43"/>
        </w:rPr>
      </w:r>
      <w:r>
        <w:rPr>
          <w:rFonts w:ascii="Times New Roman" w:hAnsi="Times New Roman" w:cs="Times New Roman" w:eastAsia="Times New Roman"/>
          <w:sz w:val="52"/>
          <w:szCs w:val="52"/>
          <w:color w:val="A8F6FF"/>
          <w:spacing w:val="0"/>
          <w:w w:val="34"/>
          <w:position w:val="-38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A8F6FF"/>
          <w:spacing w:val="-69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1D59B8"/>
          <w:spacing w:val="18"/>
          <w:w w:val="163"/>
          <w:position w:val="-69"/>
        </w:rPr>
        <w:t>7</w:t>
      </w:r>
      <w:r>
        <w:rPr>
          <w:rFonts w:ascii="Times New Roman" w:hAnsi="Times New Roman" w:cs="Times New Roman" w:eastAsia="Times New Roman"/>
          <w:sz w:val="52"/>
          <w:szCs w:val="52"/>
          <w:color w:val="838382"/>
          <w:spacing w:val="-25"/>
          <w:w w:val="101"/>
          <w:position w:val="-38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2A2A2A"/>
          <w:spacing w:val="0"/>
          <w:w w:val="66"/>
          <w:position w:val="-38"/>
        </w:rPr>
        <w:t>,,,,,</w:t>
      </w:r>
      <w:r>
        <w:rPr>
          <w:rFonts w:ascii="Times New Roman" w:hAnsi="Times New Roman" w:cs="Times New Roman" w:eastAsia="Times New Roman"/>
          <w:sz w:val="52"/>
          <w:szCs w:val="52"/>
          <w:color w:val="2A2A2A"/>
          <w:spacing w:val="-96"/>
          <w:w w:val="100"/>
          <w:position w:val="-38"/>
        </w:rPr>
        <w:t> </w:t>
      </w:r>
      <w:r>
        <w:rPr>
          <w:rFonts w:ascii="Arial" w:hAnsi="Arial" w:cs="Arial" w:eastAsia="Arial"/>
          <w:sz w:val="20"/>
          <w:szCs w:val="20"/>
          <w:color w:val="4F5775"/>
          <w:spacing w:val="0"/>
          <w:w w:val="124"/>
          <w:position w:val="-38"/>
        </w:rPr>
        <w:t>ıb</w:t>
      </w:r>
      <w:r>
        <w:rPr>
          <w:rFonts w:ascii="Arial" w:hAnsi="Arial" w:cs="Arial" w:eastAsia="Arial"/>
          <w:sz w:val="20"/>
          <w:szCs w:val="20"/>
          <w:color w:val="4F5775"/>
          <w:spacing w:val="-1"/>
          <w:w w:val="124"/>
          <w:position w:val="-38"/>
        </w:rPr>
        <w:t>Ô</w:t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59"/>
          <w:position w:val="-38"/>
        </w:rPr>
        <w:t>i,1</w:t>
      </w:r>
      <w:r>
        <w:rPr>
          <w:rFonts w:ascii="Arial" w:hAnsi="Arial" w:cs="Arial" w:eastAsia="Arial"/>
          <w:sz w:val="28"/>
          <w:szCs w:val="28"/>
          <w:color w:val="5D5D5D"/>
          <w:spacing w:val="-5"/>
          <w:w w:val="100"/>
          <w:position w:val="-38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3"/>
          <w:position w:val="-38"/>
        </w:rPr>
        <w:t>düt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3"/>
          <w:position w:val="-38"/>
        </w:rPr>
        <w:t>U</w:t>
      </w:r>
      <w:r>
        <w:rPr>
          <w:rFonts w:ascii="Arial" w:hAnsi="Arial" w:cs="Arial" w:eastAsia="Arial"/>
          <w:sz w:val="20"/>
          <w:szCs w:val="20"/>
          <w:color w:val="2A2A2A"/>
          <w:spacing w:val="-6"/>
          <w:w w:val="83"/>
          <w:position w:val="-38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65"/>
          <w:position w:val="-38"/>
        </w:rPr>
        <w:t>V</w:t>
      </w:r>
      <w:r>
        <w:rPr>
          <w:rFonts w:ascii="Arial" w:hAnsi="Arial" w:cs="Arial" w:eastAsia="Arial"/>
          <w:sz w:val="20"/>
          <w:szCs w:val="20"/>
          <w:color w:val="838382"/>
          <w:spacing w:val="-4"/>
          <w:w w:val="95"/>
          <w:position w:val="-38"/>
        </w:rPr>
        <w:t>.</w:t>
      </w:r>
      <w:r>
        <w:rPr>
          <w:rFonts w:ascii="Arial" w:hAnsi="Arial" w:cs="Arial" w:eastAsia="Arial"/>
          <w:sz w:val="20"/>
          <w:szCs w:val="20"/>
          <w:color w:val="AFB1B1"/>
          <w:spacing w:val="7"/>
          <w:w w:val="225"/>
          <w:position w:val="-38"/>
        </w:rPr>
        <w:t>,</w:t>
      </w:r>
      <w:r>
        <w:rPr>
          <w:rFonts w:ascii="Arial" w:hAnsi="Arial" w:cs="Arial" w:eastAsia="Arial"/>
          <w:sz w:val="19"/>
          <w:szCs w:val="19"/>
          <w:color w:val="999797"/>
          <w:spacing w:val="0"/>
          <w:w w:val="60"/>
          <w:i/>
          <w:position w:val="-38"/>
        </w:rPr>
        <w:t>J</w:t>
      </w:r>
      <w:r>
        <w:rPr>
          <w:rFonts w:ascii="Arial" w:hAnsi="Arial" w:cs="Arial" w:eastAsia="Arial"/>
          <w:sz w:val="19"/>
          <w:szCs w:val="19"/>
          <w:color w:val="999797"/>
          <w:spacing w:val="0"/>
          <w:w w:val="100"/>
          <w:i/>
          <w:position w:val="-38"/>
        </w:rPr>
        <w:t> </w:t>
      </w:r>
      <w:r>
        <w:rPr>
          <w:rFonts w:ascii="Arial" w:hAnsi="Arial" w:cs="Arial" w:eastAsia="Arial"/>
          <w:sz w:val="19"/>
          <w:szCs w:val="19"/>
          <w:color w:val="999797"/>
          <w:spacing w:val="-22"/>
          <w:w w:val="100"/>
          <w:i/>
          <w:position w:val="-38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52"/>
          <w:position w:val="-38"/>
        </w:rPr>
        <w:t>&gt;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52"/>
          <w:position w:val="-38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8"/>
          <w:w w:val="52"/>
          <w:position w:val="-38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38382"/>
          <w:spacing w:val="0"/>
          <w:w w:val="100"/>
          <w:position w:val="-38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838382"/>
          <w:spacing w:val="41"/>
          <w:w w:val="100"/>
          <w:position w:val="-38"/>
        </w:rPr>
        <w:t> </w:t>
      </w:r>
      <w:r>
        <w:rPr>
          <w:rFonts w:ascii="Arial" w:hAnsi="Arial" w:cs="Arial" w:eastAsia="Arial"/>
          <w:sz w:val="22"/>
          <w:szCs w:val="22"/>
          <w:color w:val="AFB1B1"/>
          <w:spacing w:val="0"/>
          <w:w w:val="52"/>
          <w:i/>
          <w:position w:val="-38"/>
        </w:rPr>
        <w:t>J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795"/>
        <w:jc w:val="right"/>
        <w:tabs>
          <w:tab w:pos="280" w:val="left"/>
          <w:tab w:pos="5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FB1B1"/>
          <w:spacing w:val="-15"/>
          <w:w w:val="50"/>
        </w:rPr>
        <w:t>-</w:t>
      </w:r>
      <w:r>
        <w:rPr>
          <w:rFonts w:ascii="Arial" w:hAnsi="Arial" w:cs="Arial" w:eastAsia="Arial"/>
          <w:sz w:val="14"/>
          <w:szCs w:val="14"/>
          <w:color w:val="999797"/>
          <w:spacing w:val="0"/>
          <w:w w:val="126"/>
        </w:rPr>
        <w:t>-</w:t>
      </w:r>
      <w:r>
        <w:rPr>
          <w:rFonts w:ascii="Arial" w:hAnsi="Arial" w:cs="Arial" w:eastAsia="Arial"/>
          <w:sz w:val="14"/>
          <w:szCs w:val="14"/>
          <w:color w:val="999797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999797"/>
          <w:spacing w:val="0"/>
          <w:w w:val="90"/>
        </w:rPr>
        <w:t>..</w:t>
      </w:r>
      <w:r>
        <w:rPr>
          <w:rFonts w:ascii="Arial" w:hAnsi="Arial" w:cs="Arial" w:eastAsia="Arial"/>
          <w:sz w:val="14"/>
          <w:szCs w:val="14"/>
          <w:color w:val="999797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99979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838382"/>
          <w:spacing w:val="0"/>
          <w:w w:val="136"/>
        </w:rPr>
        <w:t>'</w:t>
      </w:r>
      <w:r>
        <w:rPr>
          <w:rFonts w:ascii="Arial" w:hAnsi="Arial" w:cs="Arial" w:eastAsia="Arial"/>
          <w:sz w:val="14"/>
          <w:szCs w:val="14"/>
          <w:color w:val="838382"/>
          <w:spacing w:val="-13"/>
          <w:w w:val="136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75"/>
        </w:rPr>
        <w:t>"</w:t>
      </w:r>
      <w:r>
        <w:rPr>
          <w:rFonts w:ascii="Arial" w:hAnsi="Arial" w:cs="Arial" w:eastAsia="Arial"/>
          <w:sz w:val="14"/>
          <w:szCs w:val="14"/>
          <w:color w:val="5D5D5D"/>
          <w:spacing w:val="3"/>
          <w:w w:val="75"/>
        </w:rPr>
        <w:t> </w:t>
      </w:r>
      <w:r>
        <w:rPr>
          <w:rFonts w:ascii="Arial" w:hAnsi="Arial" w:cs="Arial" w:eastAsia="Arial"/>
          <w:sz w:val="14"/>
          <w:szCs w:val="14"/>
          <w:color w:val="344B77"/>
          <w:spacing w:val="0"/>
          <w:w w:val="75"/>
        </w:rPr>
        <w:t>..ı.ı.</w:t>
      </w:r>
      <w:r>
        <w:rPr>
          <w:rFonts w:ascii="Arial" w:hAnsi="Arial" w:cs="Arial" w:eastAsia="Arial"/>
          <w:sz w:val="14"/>
          <w:szCs w:val="14"/>
          <w:color w:val="344B77"/>
          <w:spacing w:val="0"/>
          <w:w w:val="75"/>
        </w:rPr>
        <w:t> </w:t>
      </w:r>
      <w:r>
        <w:rPr>
          <w:rFonts w:ascii="Arial" w:hAnsi="Arial" w:cs="Arial" w:eastAsia="Arial"/>
          <w:sz w:val="14"/>
          <w:szCs w:val="14"/>
          <w:color w:val="344B77"/>
          <w:spacing w:val="21"/>
          <w:w w:val="75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72"/>
        </w:rPr>
        <w:t>\</w:t>
      </w:r>
      <w:r>
        <w:rPr>
          <w:rFonts w:ascii="Arial" w:hAnsi="Arial" w:cs="Arial" w:eastAsia="Arial"/>
          <w:sz w:val="14"/>
          <w:szCs w:val="14"/>
          <w:color w:val="5D5D5D"/>
          <w:spacing w:val="28"/>
          <w:w w:val="172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3"/>
        </w:rPr>
        <w:t>"'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9" w:after="0" w:line="308" w:lineRule="exact"/>
        <w:ind w:left="2505" w:right="-20"/>
        <w:jc w:val="left"/>
        <w:tabs>
          <w:tab w:pos="8980" w:val="left"/>
          <w:tab w:pos="9460" w:val="left"/>
          <w:tab w:pos="10100" w:val="left"/>
          <w:tab w:pos="10780" w:val="left"/>
          <w:tab w:pos="111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49.520004pt;margin-top:13.36681pt;width:24.960001pt;height:.1pt;mso-position-horizontal-relative:page;mso-position-vertical-relative:paragraph;z-index:-14708" coordorigin="2990,267" coordsize="499,2">
            <v:shape style="position:absolute;left:2990;top:267;width:499;height:2" coordorigin="2990,267" coordsize="499,0" path="m2990,267l3490,267e" filled="f" stroked="t" strokeweight=".4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29"/>
          <w:b/>
          <w:bCs/>
          <w:position w:val="-15"/>
        </w:rPr>
        <w:t>G·g: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29"/>
          <w:b/>
          <w:bCs/>
          <w:position w:val="-15"/>
        </w:rPr>
        <w:t>Bötp</w:t>
      </w:r>
      <w:r>
        <w:rPr>
          <w:rFonts w:ascii="Arial" w:hAnsi="Arial" w:cs="Arial" w:eastAsia="Arial"/>
          <w:sz w:val="21"/>
          <w:szCs w:val="21"/>
          <w:color w:val="2A2A2A"/>
          <w:spacing w:val="-34"/>
          <w:w w:val="129"/>
          <w:b/>
          <w:bCs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b/>
          <w:bCs/>
          <w:position w:val="-15"/>
        </w:rPr>
        <w:t>3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b/>
          <w:bCs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4B4B4B"/>
          <w:spacing w:val="-6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b/>
          <w:bCs/>
          <w:position w:val="-15"/>
        </w:rPr>
        <w:t>Poata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b/>
          <w:bCs/>
          <w:position w:val="-15"/>
        </w:rPr>
        <w:tab/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b/>
          <w:bCs/>
          <w:position w:val="-15"/>
        </w:rPr>
      </w:r>
      <w:r>
        <w:rPr>
          <w:rFonts w:ascii="Arial" w:hAnsi="Arial" w:cs="Arial" w:eastAsia="Arial"/>
          <w:sz w:val="6"/>
          <w:szCs w:val="6"/>
          <w:color w:val="2A2A2A"/>
          <w:spacing w:val="0"/>
          <w:w w:val="158"/>
          <w:position w:val="-6"/>
        </w:rPr>
        <w:t>'"</w:t>
      </w:r>
      <w:r>
        <w:rPr>
          <w:rFonts w:ascii="Arial" w:hAnsi="Arial" w:cs="Arial" w:eastAsia="Arial"/>
          <w:sz w:val="6"/>
          <w:szCs w:val="6"/>
          <w:color w:val="2A2A2A"/>
          <w:spacing w:val="18"/>
          <w:w w:val="158"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2A2A2A"/>
          <w:spacing w:val="0"/>
          <w:w w:val="278"/>
          <w:position w:val="-6"/>
        </w:rPr>
        <w:t>f"l</w:t>
      </w:r>
      <w:r>
        <w:rPr>
          <w:rFonts w:ascii="Arial" w:hAnsi="Arial" w:cs="Arial" w:eastAsia="Arial"/>
          <w:sz w:val="6"/>
          <w:szCs w:val="6"/>
          <w:color w:val="2A2A2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6"/>
          <w:szCs w:val="6"/>
          <w:color w:val="2A2A2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"/>
          <w:szCs w:val="8"/>
          <w:color w:val="999797"/>
          <w:spacing w:val="-5"/>
          <w:w w:val="118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0"/>
          <w:w w:val="221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-5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3"/>
          <w:b/>
          <w:bCs/>
          <w:position w:val="-21"/>
        </w:rPr>
        <w:t>\</w:t>
      </w:r>
      <w:r>
        <w:rPr>
          <w:rFonts w:ascii="Arial" w:hAnsi="Arial" w:cs="Arial" w:eastAsia="Arial"/>
          <w:sz w:val="18"/>
          <w:szCs w:val="18"/>
          <w:color w:val="4B4B4B"/>
          <w:spacing w:val="-35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0"/>
          <w:w w:val="308"/>
          <w:position w:val="-6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-46"/>
          <w:w w:val="308"/>
          <w:position w:val="-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-13"/>
          <w:w w:val="293"/>
          <w:position w:val="-6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2A2A2A"/>
          <w:spacing w:val="-9"/>
          <w:w w:val="164"/>
          <w:position w:val="-6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-1"/>
          <w:w w:val="293"/>
          <w:position w:val="-6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838382"/>
          <w:spacing w:val="0"/>
          <w:w w:val="163"/>
          <w:position w:val="-6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83838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38382"/>
          <w:spacing w:val="0"/>
          <w:w w:val="100"/>
          <w:position w:val="-6"/>
        </w:rPr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35"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4B4B4B"/>
          <w:spacing w:val="-64"/>
          <w:w w:val="63"/>
          <w:i/>
          <w:position w:val="-6"/>
        </w:rPr>
        <w:t>&gt;</w:t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28"/>
          <w:i/>
          <w:position w:val="-6"/>
        </w:rPr>
        <w:t>·</w:t>
      </w:r>
      <w:r>
        <w:rPr>
          <w:rFonts w:ascii="Arial" w:hAnsi="Arial" w:cs="Arial" w:eastAsia="Arial"/>
          <w:sz w:val="33"/>
          <w:szCs w:val="33"/>
          <w:color w:val="2A2A2A"/>
          <w:spacing w:val="-1"/>
          <w:w w:val="28"/>
          <w:i/>
          <w:position w:val="-6"/>
        </w:rPr>
        <w:t>·</w:t>
      </w:r>
      <w:r>
        <w:rPr>
          <w:rFonts w:ascii="Arial" w:hAnsi="Arial" w:cs="Arial" w:eastAsia="Arial"/>
          <w:sz w:val="33"/>
          <w:szCs w:val="33"/>
          <w:color w:val="838382"/>
          <w:spacing w:val="-29"/>
          <w:w w:val="18"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2A2A2A"/>
          <w:spacing w:val="-42"/>
          <w:w w:val="28"/>
          <w:i/>
          <w:position w:val="-6"/>
        </w:rPr>
        <w:t>·</w:t>
      </w:r>
      <w:r>
        <w:rPr>
          <w:rFonts w:ascii="Arial" w:hAnsi="Arial" w:cs="Arial" w:eastAsia="Arial"/>
          <w:sz w:val="33"/>
          <w:szCs w:val="33"/>
          <w:color w:val="838382"/>
          <w:spacing w:val="-42"/>
          <w:w w:val="18"/>
          <w:i/>
          <w:position w:val="-6"/>
        </w:rPr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8"/>
          <w:emboss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8"/>
          <w:emboss/>
          <w:i/>
          <w:position w:val="-6"/>
        </w:rPr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8"/>
          <w:i/>
          <w:position w:val="-6"/>
        </w:rPr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8"/>
          <w:i/>
          <w:position w:val="-6"/>
        </w:rPr>
        <w:t>..</w:t>
      </w:r>
      <w:r>
        <w:rPr>
          <w:rFonts w:ascii="Arial" w:hAnsi="Arial" w:cs="Arial" w:eastAsia="Arial"/>
          <w:sz w:val="33"/>
          <w:szCs w:val="33"/>
          <w:color w:val="838382"/>
          <w:spacing w:val="6"/>
          <w:w w:val="18"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999797"/>
          <w:spacing w:val="0"/>
          <w:w w:val="24"/>
          <w:i/>
          <w:position w:val="-6"/>
        </w:rPr>
        <w:t>,..</w:t>
      </w:r>
      <w:r>
        <w:rPr>
          <w:rFonts w:ascii="Arial" w:hAnsi="Arial" w:cs="Arial" w:eastAsia="Arial"/>
          <w:sz w:val="33"/>
          <w:szCs w:val="33"/>
          <w:color w:val="999797"/>
          <w:spacing w:val="-10"/>
          <w:w w:val="24"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23"/>
          <w:i/>
          <w:position w:val="-6"/>
        </w:rPr>
        <w:t>...</w:t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33"/>
          <w:szCs w:val="33"/>
          <w:color w:val="838382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2"/>
          <w:szCs w:val="12"/>
          <w:color w:val="5D5D5D"/>
          <w:spacing w:val="-17"/>
          <w:w w:val="134"/>
          <w:i/>
          <w:position w:val="-6"/>
        </w:rPr>
        <w:t>: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33"/>
          <w:i/>
          <w:position w:val="-6"/>
        </w:rPr>
        <w:t>"'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34"/>
          <w:i/>
          <w:position w:val="-6"/>
        </w:rPr>
        <w:t>J</w:t>
      </w:r>
      <w:r>
        <w:rPr>
          <w:rFonts w:ascii="Arial" w:hAnsi="Arial" w:cs="Arial" w:eastAsia="Arial"/>
          <w:sz w:val="12"/>
          <w:szCs w:val="12"/>
          <w:color w:val="2A2A2A"/>
          <w:spacing w:val="-21"/>
          <w:w w:val="100"/>
          <w:i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999797"/>
          <w:spacing w:val="0"/>
          <w:w w:val="72"/>
          <w:i/>
          <w:position w:val="-6"/>
        </w:rPr>
        <w:t>r</w:t>
      </w:r>
      <w:r>
        <w:rPr>
          <w:rFonts w:ascii="Arial" w:hAnsi="Arial" w:cs="Arial" w:eastAsia="Arial"/>
          <w:sz w:val="12"/>
          <w:szCs w:val="12"/>
          <w:color w:val="999797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2"/>
          <w:szCs w:val="12"/>
          <w:color w:val="999797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104"/>
          <w:b/>
          <w:bCs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66" w:lineRule="atLeas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94"/>
          <w:b/>
          <w:bCs/>
        </w:rPr>
        <w:t>Grupta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94"/>
          <w:b/>
          <w:bCs/>
        </w:rPr>
        <w:t>r</w:t>
      </w:r>
      <w:r>
        <w:rPr>
          <w:rFonts w:ascii="Arial" w:hAnsi="Arial" w:cs="Arial" w:eastAsia="Arial"/>
          <w:sz w:val="21"/>
          <w:szCs w:val="21"/>
          <w:color w:val="2A2A2A"/>
          <w:spacing w:val="-14"/>
          <w:w w:val="94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96"/>
          <w:b/>
          <w:bCs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23" w:lineRule="exact"/>
        <w:ind w:right="-67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b/>
          <w:bCs/>
          <w:position w:val="-5"/>
        </w:rPr>
        <w:t>ı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b/>
          <w:bCs/>
          <w:position w:val="-5"/>
        </w:rPr>
        <w:t>  </w:t>
      </w:r>
      <w:r>
        <w:rPr>
          <w:rFonts w:ascii="Arial" w:hAnsi="Arial" w:cs="Arial" w:eastAsia="Arial"/>
          <w:sz w:val="18"/>
          <w:szCs w:val="18"/>
          <w:color w:val="4B4B4B"/>
          <w:spacing w:val="6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6"/>
          <w:b/>
          <w:bCs/>
          <w:i/>
          <w:position w:val="-5"/>
        </w:rPr>
        <w:t>'1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19"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1"/>
          <w:b/>
          <w:bCs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1"/>
          <w:b/>
          <w:bCs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71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249"/>
          <w:b/>
          <w:bCs/>
          <w:position w:val="-3"/>
        </w:rPr>
        <w:t>i</w:t>
      </w:r>
      <w:r>
        <w:rPr>
          <w:rFonts w:ascii="Arial" w:hAnsi="Arial" w:cs="Arial" w:eastAsia="Arial"/>
          <w:sz w:val="14"/>
          <w:szCs w:val="14"/>
          <w:color w:val="2A2A2A"/>
          <w:spacing w:val="-22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6"/>
          <w:w w:val="225"/>
          <w:position w:val="-3"/>
        </w:rPr>
        <w:t>,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44"/>
          <w:position w:val="-3"/>
        </w:rPr>
        <w:t>..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77"/>
          <w:position w:val="-3"/>
        </w:rPr>
        <w:t>..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00"/>
          <w:b/>
          <w:bCs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37"/>
          <w:w w:val="126"/>
          <w:b/>
          <w:bCs/>
        </w:rPr>
        <w:t>4</w:t>
      </w:r>
      <w:r>
        <w:rPr>
          <w:rFonts w:ascii="Times New Roman" w:hAnsi="Times New Roman" w:cs="Times New Roman" w:eastAsia="Times New Roman"/>
          <w:sz w:val="21"/>
          <w:szCs w:val="21"/>
          <w:color w:val="999797"/>
          <w:spacing w:val="-6"/>
          <w:w w:val="85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0"/>
          <w:w w:val="57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-2"/>
          <w:w w:val="57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C8C8C8"/>
          <w:spacing w:val="0"/>
          <w:w w:val="83"/>
          <w:position w:val="-1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C8C8C8"/>
          <w:spacing w:val="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FB1B1"/>
          <w:spacing w:val="0"/>
          <w:w w:val="75"/>
          <w:position w:val="-1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FB1B1"/>
          <w:spacing w:val="44"/>
          <w:w w:val="75"/>
          <w:position w:val="-18"/>
        </w:rPr>
        <w:t> 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75"/>
          <w:i/>
          <w:position w:val="0"/>
        </w:rPr>
        <w:t>'1\:</w:t>
      </w:r>
      <w:r>
        <w:rPr>
          <w:rFonts w:ascii="Arial" w:hAnsi="Arial" w:cs="Arial" w:eastAsia="Arial"/>
          <w:sz w:val="41"/>
          <w:szCs w:val="41"/>
          <w:color w:val="2A2A2A"/>
          <w:spacing w:val="-15"/>
          <w:w w:val="75"/>
          <w:i/>
          <w:position w:val="0"/>
        </w:rPr>
        <w:t> </w:t>
      </w:r>
      <w:r>
        <w:rPr>
          <w:rFonts w:ascii="Arial" w:hAnsi="Arial" w:cs="Arial" w:eastAsia="Arial"/>
          <w:sz w:val="41"/>
          <w:szCs w:val="41"/>
          <w:color w:val="2A2A2A"/>
          <w:spacing w:val="-9"/>
          <w:w w:val="76"/>
          <w:position w:val="0"/>
        </w:rPr>
        <w:t>,</w:t>
      </w:r>
      <w:r>
        <w:rPr>
          <w:rFonts w:ascii="Arial" w:hAnsi="Arial" w:cs="Arial" w:eastAsia="Arial"/>
          <w:sz w:val="41"/>
          <w:szCs w:val="41"/>
          <w:color w:val="AFB1B1"/>
          <w:spacing w:val="0"/>
          <w:w w:val="81"/>
          <w:position w:val="0"/>
        </w:rPr>
        <w:t>'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3" w:equalWidth="0">
            <w:col w:w="4200" w:space="5413"/>
            <w:col w:w="333" w:space="105"/>
            <w:col w:w="1569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9" w:lineRule="exact"/>
        <w:ind w:right="-15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76"/>
          <w:position w:val="-1"/>
        </w:rPr>
        <w:t>"@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52"/>
        </w:rPr>
        <w:t>::r::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84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163071pt;margin-top:-9.976691pt;width:45.880578pt;height:58.5pt;mso-position-horizontal-relative:page;mso-position-vertical-relative:paragraph;z-index:-14701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6"/>
                    <w:jc w:val="left"/>
                    <w:rPr>
                      <w:rFonts w:ascii="Times New Roman" w:hAnsi="Times New Roman" w:cs="Times New Roman" w:eastAsia="Times New Roman"/>
                      <w:sz w:val="117"/>
                      <w:szCs w:val="1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7"/>
                      <w:szCs w:val="117"/>
                      <w:color w:val="4F5775"/>
                      <w:spacing w:val="-289"/>
                      <w:w w:val="47"/>
                      <w:i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17"/>
                      <w:szCs w:val="117"/>
                      <w:color w:val="2A2A2A"/>
                      <w:spacing w:val="-422"/>
                      <w:w w:val="16"/>
                      <w:i/>
                      <w:position w:val="-1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17"/>
                      <w:szCs w:val="117"/>
                      <w:color w:val="727475"/>
                      <w:spacing w:val="-280"/>
                      <w:w w:val="97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7"/>
                      <w:szCs w:val="117"/>
                      <w:color w:val="4F5775"/>
                      <w:spacing w:val="0"/>
                      <w:w w:val="64"/>
                      <w:i/>
                      <w:position w:val="-1"/>
                    </w:rPr>
                    <w:t>:;t</w:t>
                  </w:r>
                  <w:r>
                    <w:rPr>
                      <w:rFonts w:ascii="Times New Roman" w:hAnsi="Times New Roman" w:cs="Times New Roman" w:eastAsia="Times New Roman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4"/>
          <w:w w:val="85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8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4"/>
          <w:w w:val="85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7"/>
          <w:w w:val="8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10"/>
          <w:w w:val="45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106"/>
          <w:w w:val="85"/>
          <w:position w:val="0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45"/>
          <w:position w:val="-6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5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5"/>
          <w:position w:val="-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28"/>
          <w:w w:val="105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86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53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27"/>
          <w:position w:val="-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33"/>
          <w:w w:val="209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2A2A2A"/>
          <w:spacing w:val="-44"/>
          <w:w w:val="117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73"/>
          <w:position w:val="-6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38"/>
          <w:w w:val="73"/>
          <w:position w:val="-6"/>
        </w:rPr>
        <w:t>"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16"/>
          <w:i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2A2A2A"/>
          <w:spacing w:val="11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47"/>
          <w:position w:val="0"/>
        </w:rPr>
        <w:t>tı</w:t>
      </w:r>
      <w:r>
        <w:rPr>
          <w:rFonts w:ascii="Arial" w:hAnsi="Arial" w:cs="Arial" w:eastAsia="Arial"/>
          <w:sz w:val="16"/>
          <w:szCs w:val="16"/>
          <w:color w:val="2A2A2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3"/>
          <w:position w:val="0"/>
        </w:rPr>
        <w:t>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</w:rPr>
        <w:t>Itfaiye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5" w:lineRule="atLeas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Sıtkı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DOGAN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4" w:right="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8" w:lineRule="atLeast"/>
        <w:ind w:right="-20"/>
        <w:jc w:val="left"/>
        <w:tabs>
          <w:tab w:pos="820" w:val="left"/>
          <w:tab w:pos="1100" w:val="left"/>
          <w:tab w:pos="14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>.x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AFB1B1"/>
          <w:spacing w:val="-16"/>
          <w:w w:val="13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99797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99797"/>
          <w:spacing w:val="-17"/>
          <w:w w:val="9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FB1B1"/>
          <w:spacing w:val="0"/>
          <w:w w:val="83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  <w:cols w:num="4" w:equalWidth="0">
            <w:col w:w="676" w:space="1772"/>
            <w:col w:w="1861" w:space="1120"/>
            <w:col w:w="1155" w:space="3093"/>
            <w:col w:w="1943"/>
          </w:cols>
        </w:sectPr>
      </w:pPr>
      <w:rPr/>
    </w:p>
    <w:p>
      <w:pPr>
        <w:spacing w:before="47" w:after="0" w:line="258" w:lineRule="auto"/>
        <w:ind w:left="5634" w:right="4873" w:firstLine="-4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280001pt;margin-top:38.880001pt;width:570.600012pt;height:784.560002pt;mso-position-horizontal-relative:page;mso-position-vertical-relative:page;z-index:-14709" coordorigin="346,778" coordsize="11412,15691">
            <v:group style="position:absolute;left:355;top:806;width:1426;height:2" coordorigin="355,806" coordsize="1426,2">
              <v:shape style="position:absolute;left:355;top:806;width:1426;height:2" coordorigin="355,806" coordsize="1426,0" path="m355,806l1781,806e" filled="f" stroked="t" strokeweight=".96pt" strokecolor="#777777">
                <v:path arrowok="t"/>
              </v:shape>
            </v:group>
            <v:group style="position:absolute;left:370;top:797;width:2;height:15662" coordorigin="370,797" coordsize="2,15662">
              <v:shape style="position:absolute;left:370;top:797;width:2;height:15662" coordorigin="370,797" coordsize="0,15662" path="m370,16459l370,797e" filled="f" stroked="t" strokeweight=".48pt" strokecolor="#282828">
                <v:path arrowok="t"/>
              </v:shape>
            </v:group>
            <v:group style="position:absolute;left:1723;top:806;width:5803;height:2" coordorigin="1723,806" coordsize="5803,2">
              <v:shape style="position:absolute;left:1723;top:806;width:5803;height:2" coordorigin="1723,806" coordsize="5803,0" path="m1723,806l7526,806e" filled="f" stroked="t" strokeweight=".96pt" strokecolor="#575757">
                <v:path arrowok="t"/>
              </v:shape>
            </v:group>
            <v:group style="position:absolute;left:2434;top:797;width:2;height:1555" coordorigin="2434,797" coordsize="2,1555">
              <v:shape style="position:absolute;left:2434;top:797;width:2;height:1555" coordorigin="2434,797" coordsize="0,1555" path="m2434,2352l2434,797e" filled="f" stroked="t" strokeweight=".72pt" strokecolor="#383838">
                <v:path arrowok="t"/>
              </v:shape>
            </v:group>
            <v:group style="position:absolute;left:7469;top:802;width:1853;height:2" coordorigin="7469,802" coordsize="1853,2">
              <v:shape style="position:absolute;left:7469;top:802;width:1853;height:2" coordorigin="7469,802" coordsize="1853,0" path="m7469,802l9322,802e" filled="f" stroked="t" strokeweight=".48pt" strokecolor="#2B2B2B">
                <v:path arrowok="t"/>
              </v:shape>
            </v:group>
            <v:group style="position:absolute;left:9293;top:787;width:2;height:1555" coordorigin="9293,787" coordsize="2,1555">
              <v:shape style="position:absolute;left:9293;top:787;width:2;height:1555" coordorigin="9293,787" coordsize="0,1555" path="m9293,2342l9293,787e" filled="f" stroked="t" strokeweight=".96pt" strokecolor="#676767">
                <v:path arrowok="t"/>
              </v:shape>
            </v:group>
            <v:group style="position:absolute;left:9043;top:797;width:2683;height:2" coordorigin="9043,797" coordsize="2683,2">
              <v:shape style="position:absolute;left:9043;top:797;width:2683;height:2" coordorigin="9043,797" coordsize="2683,0" path="m9043,797l11726,797e" filled="f" stroked="t" strokeweight=".96pt" strokecolor="#5B5B5B">
                <v:path arrowok="t"/>
              </v:shape>
            </v:group>
            <v:group style="position:absolute;left:11722;top:787;width:2;height:1838" coordorigin="11722,787" coordsize="2,1838">
              <v:shape style="position:absolute;left:11722;top:787;width:2;height:1838" coordorigin="11722,787" coordsize="0,1838" path="m11722,2626l11722,787e" filled="f" stroked="t" strokeweight=".96pt" strokecolor="#606060">
                <v:path arrowok="t"/>
              </v:shape>
            </v:group>
            <v:group style="position:absolute;left:370;top:1291;width:2;height:619" coordorigin="370,1291" coordsize="2,619">
              <v:shape style="position:absolute;left:370;top:1291;width:2;height:619" coordorigin="370,1291" coordsize="0,619" path="m370,1910l370,1291e" filled="f" stroked="t" strokeweight=".48pt" strokecolor="#8C8C8C">
                <v:path arrowok="t"/>
              </v:shape>
            </v:group>
            <v:group style="position:absolute;left:2438;top:1229;width:2;height:1123" coordorigin="2438,1229" coordsize="2,1123">
              <v:shape style="position:absolute;left:2438;top:1229;width:2;height:1123" coordorigin="2438,1229" coordsize="0,1123" path="m2438,2352l2438,1229e" filled="f" stroked="t" strokeweight=".96pt" strokecolor="#4F4F4F">
                <v:path arrowok="t"/>
              </v:shape>
            </v:group>
            <v:group style="position:absolute;left:365;top:2342;width:4358;height:2" coordorigin="365,2342" coordsize="4358,2">
              <v:shape style="position:absolute;left:365;top:2342;width:4358;height:2" coordorigin="365,2342" coordsize="4358,0" path="m365,2342l4723,2342e" filled="f" stroked="t" strokeweight=".96pt" strokecolor="#5B5B5B">
                <v:path arrowok="t"/>
              </v:shape>
            </v:group>
            <v:group style="position:absolute;left:3907;top:2338;width:3206;height:2" coordorigin="3907,2338" coordsize="3206,2">
              <v:shape style="position:absolute;left:3907;top:2338;width:3206;height:2" coordorigin="3907,2338" coordsize="3206,0" path="m3907,2338l7114,2338e" filled="f" stroked="t" strokeweight=".48pt" strokecolor="#343434">
                <v:path arrowok="t"/>
              </v:shape>
            </v:group>
            <v:group style="position:absolute;left:7056;top:2338;width:806;height:2" coordorigin="7056,2338" coordsize="806,2">
              <v:shape style="position:absolute;left:7056;top:2338;width:806;height:2" coordorigin="7056,2338" coordsize="806,0" path="m7056,2338l7862,2338e" filled="f" stroked="t" strokeweight=".48pt" strokecolor="#1F1F1F">
                <v:path arrowok="t"/>
              </v:shape>
            </v:group>
            <v:group style="position:absolute;left:7805;top:2333;width:696;height:2" coordorigin="7805,2333" coordsize="696,2">
              <v:shape style="position:absolute;left:7805;top:2333;width:696;height:2" coordorigin="7805,2333" coordsize="696,0" path="m7805,2333l8501,2333e" filled="f" stroked="t" strokeweight=".72pt" strokecolor="#3F3F3F">
                <v:path arrowok="t"/>
              </v:shape>
            </v:group>
            <v:group style="position:absolute;left:8352;top:2333;width:3379;height:2" coordorigin="8352,2333" coordsize="3379,2">
              <v:shape style="position:absolute;left:8352;top:2333;width:3379;height:2" coordorigin="8352,2333" coordsize="3379,0" path="m8352,2333l11731,2333e" filled="f" stroked="t" strokeweight=".96pt" strokecolor="#5B5B5B">
                <v:path arrowok="t"/>
              </v:shape>
            </v:group>
            <v:group style="position:absolute;left:365;top:2587;width:3154;height:2" coordorigin="365,2587" coordsize="3154,2">
              <v:shape style="position:absolute;left:365;top:2587;width:3154;height:2" coordorigin="365,2587" coordsize="3154,0" path="m365,2587l3518,2587e" filled="f" stroked="t" strokeweight=".48pt" strokecolor="#232323">
                <v:path arrowok="t"/>
              </v:shape>
            </v:group>
            <v:group style="position:absolute;left:3379;top:2585;width:4454;height:2" coordorigin="3379,2585" coordsize="4454,2">
              <v:shape style="position:absolute;left:3379;top:2585;width:4454;height:2" coordorigin="3379,2585" coordsize="4454,0" path="m3379,2585l7834,2585e" filled="f" stroked="t" strokeweight=".96pt" strokecolor="#545454">
                <v:path arrowok="t"/>
              </v:shape>
            </v:group>
            <v:group style="position:absolute;left:7805;top:2578;width:2515;height:2" coordorigin="7805,2578" coordsize="2515,2">
              <v:shape style="position:absolute;left:7805;top:2578;width:2515;height:2" coordorigin="7805,2578" coordsize="2515,0" path="m7805,2578l10320,2578e" filled="f" stroked="t" strokeweight=".48pt" strokecolor="#343434">
                <v:path arrowok="t"/>
              </v:shape>
            </v:group>
            <v:group style="position:absolute;left:9792;top:2573;width:1939;height:2" coordorigin="9792,2573" coordsize="1939,2">
              <v:shape style="position:absolute;left:9792;top:2573;width:1939;height:2" coordorigin="9792,2573" coordsize="1939,0" path="m9792,2573l11731,2573e" filled="f" stroked="t" strokeweight=".96pt" strokecolor="#606060">
                <v:path arrowok="t"/>
              </v:shape>
            </v:group>
            <v:group style="position:absolute;left:365;top:2827;width:3154;height:2" coordorigin="365,2827" coordsize="3154,2">
              <v:shape style="position:absolute;left:365;top:2827;width:3154;height:2" coordorigin="365,2827" coordsize="3154,0" path="m365,2827l3518,2827e" filled="f" stroked="t" strokeweight=".48pt" strokecolor="#2F2F2F">
                <v:path arrowok="t"/>
              </v:shape>
            </v:group>
            <v:group style="position:absolute;left:3461;top:2822;width:5040;height:2" coordorigin="3461,2822" coordsize="5040,2">
              <v:shape style="position:absolute;left:3461;top:2822;width:5040;height:2" coordorigin="3461,2822" coordsize="5040,0" path="m3461,2822l8501,2822e" filled="f" stroked="t" strokeweight=".96pt" strokecolor="#545454">
                <v:path arrowok="t"/>
              </v:shape>
            </v:group>
            <v:group style="position:absolute;left:8443;top:2818;width:1090;height:2" coordorigin="8443,2818" coordsize="1090,2">
              <v:shape style="position:absolute;left:8443;top:2818;width:1090;height:2" coordorigin="8443,2818" coordsize="1090,0" path="m8443,2818l9533,2818e" filled="f" stroked="t" strokeweight=".48pt" strokecolor="#232323">
                <v:path arrowok="t"/>
              </v:shape>
            </v:group>
            <v:group style="position:absolute;left:9446;top:2813;width:2285;height:2" coordorigin="9446,2813" coordsize="2285,2">
              <v:shape style="position:absolute;left:9446;top:2813;width:2285;height:2" coordorigin="9446,2813" coordsize="2285,0" path="m9446,2813l11731,2813e" filled="f" stroked="t" strokeweight=".96pt" strokecolor="#606060">
                <v:path arrowok="t"/>
              </v:shape>
            </v:group>
            <v:group style="position:absolute;left:11726;top:2549;width:2;height:1056" coordorigin="11726,2549" coordsize="2,1056">
              <v:shape style="position:absolute;left:11726;top:2549;width:2;height:1056" coordorigin="11726,2549" coordsize="0,1056" path="m11726,3605l11726,2549e" filled="f" stroked="t" strokeweight=".48pt" strokecolor="#2F2F2F">
                <v:path arrowok="t"/>
              </v:shape>
            </v:group>
            <v:group style="position:absolute;left:365;top:3072;width:6749;height:2" coordorigin="365,3072" coordsize="6749,2">
              <v:shape style="position:absolute;left:365;top:3072;width:6749;height:2" coordorigin="365,3072" coordsize="6749,0" path="m365,3072l7114,3072e" filled="f" stroked="t" strokeweight=".72pt" strokecolor="#545454">
                <v:path arrowok="t"/>
              </v:shape>
            </v:group>
            <v:group style="position:absolute;left:5818;top:3062;width:3619;height:2" coordorigin="5818,3062" coordsize="3619,2">
              <v:shape style="position:absolute;left:5818;top:3062;width:3619;height:2" coordorigin="5818,3062" coordsize="3619,0" path="m5818,3062l9437,3062e" filled="f" stroked="t" strokeweight=".96pt" strokecolor="#575757">
                <v:path arrowok="t"/>
              </v:shape>
            </v:group>
            <v:group style="position:absolute;left:9283;top:3055;width:1315;height:2" coordorigin="9283,3055" coordsize="1315,2">
              <v:shape style="position:absolute;left:9283;top:3055;width:1315;height:2" coordorigin="9283,3055" coordsize="1315,0" path="m9283,3055l10598,3055e" filled="f" stroked="t" strokeweight=".48pt" strokecolor="#282828">
                <v:path arrowok="t"/>
              </v:shape>
            </v:group>
            <v:group style="position:absolute;left:10541;top:3058;width:1190;height:2" coordorigin="10541,3058" coordsize="1190,2">
              <v:shape style="position:absolute;left:10541;top:3058;width:1190;height:2" coordorigin="10541,3058" coordsize="1190,0" path="m10541,3058l11731,3058e" filled="f" stroked="t" strokeweight=".48pt" strokecolor="#444444">
                <v:path arrowok="t"/>
              </v:shape>
            </v:group>
            <v:group style="position:absolute;left:365;top:3312;width:6749;height:2" coordorigin="365,3312" coordsize="6749,2">
              <v:shape style="position:absolute;left:365;top:3312;width:6749;height:2" coordorigin="365,3312" coordsize="6749,0" path="m365,3312l7114,3312e" filled="f" stroked="t" strokeweight=".72pt" strokecolor="#4F4F4F">
                <v:path arrowok="t"/>
              </v:shape>
            </v:group>
            <v:group style="position:absolute;left:6442;top:3302;width:3389;height:2" coordorigin="6442,3302" coordsize="3389,2">
              <v:shape style="position:absolute;left:6442;top:3302;width:3389;height:2" coordorigin="6442,3302" coordsize="3389,0" path="m6442,3302l9830,3302e" filled="f" stroked="t" strokeweight=".96pt" strokecolor="#5B5B5B">
                <v:path arrowok="t"/>
              </v:shape>
            </v:group>
            <v:group style="position:absolute;left:9778;top:3326;width:514;height:2" coordorigin="9778,3326" coordsize="514,2">
              <v:shape style="position:absolute;left:9778;top:3326;width:514;height:2" coordorigin="9778,3326" coordsize="514,0" path="m9778,3326l10291,3326e" filled="f" stroked="t" strokeweight=".48pt" strokecolor="#000000">
                <v:path arrowok="t"/>
              </v:shape>
            </v:group>
            <v:group style="position:absolute;left:10262;top:3298;width:1469;height:2" coordorigin="10262,3298" coordsize="1469,2">
              <v:shape style="position:absolute;left:10262;top:3298;width:1469;height:2" coordorigin="10262,3298" coordsize="1469,0" path="m10262,3298l11731,3298e" filled="f" stroked="t" strokeweight=".48pt" strokecolor="#343434">
                <v:path arrowok="t"/>
              </v:shape>
            </v:group>
            <v:group style="position:absolute;left:365;top:3557;width:3154;height:2" coordorigin="365,3557" coordsize="3154,2">
              <v:shape style="position:absolute;left:365;top:3557;width:3154;height:2" coordorigin="365,3557" coordsize="3154,0" path="m365,3557l3518,3557e" filled="f" stroked="t" strokeweight=".48pt" strokecolor="#2B2B2B">
                <v:path arrowok="t"/>
              </v:shape>
            </v:group>
            <v:group style="position:absolute;left:3398;top:3552;width:3715;height:2" coordorigin="3398,3552" coordsize="3715,2">
              <v:shape style="position:absolute;left:3398;top:3552;width:3715;height:2" coordorigin="3398,3552" coordsize="3715,0" path="m3398,3552l7114,3552e" filled="f" stroked="t" strokeweight=".96pt" strokecolor="#575757">
                <v:path arrowok="t"/>
              </v:shape>
            </v:group>
            <v:group style="position:absolute;left:7085;top:3566;width:413;height:2" coordorigin="7085,3566" coordsize="413,2">
              <v:shape style="position:absolute;left:7085;top:3566;width:413;height:2" coordorigin="7085,3566" coordsize="413,0" path="m7085,3566l7498,3566e" filled="f" stroked="t" strokeweight=".96pt" strokecolor="#838383">
                <v:path arrowok="t"/>
              </v:shape>
            </v:group>
            <v:group style="position:absolute;left:7469;top:3547;width:2851;height:2" coordorigin="7469,3547" coordsize="2851,2">
              <v:shape style="position:absolute;left:7469;top:3547;width:2851;height:2" coordorigin="7469,3547" coordsize="2851,0" path="m7469,3547l10320,3547e" filled="f" stroked="t" strokeweight=".48pt" strokecolor="#2F2F2F">
                <v:path arrowok="t"/>
              </v:shape>
            </v:group>
            <v:group style="position:absolute;left:9811;top:3542;width:1920;height:2" coordorigin="9811,3542" coordsize="1920,2">
              <v:shape style="position:absolute;left:9811;top:3542;width:1920;height:2" coordorigin="9811,3542" coordsize="1920,0" path="m9811,3542l11731,3542e" filled="f" stroked="t" strokeweight=".96pt" strokecolor="#5B5B5B">
                <v:path arrowok="t"/>
              </v:shape>
            </v:group>
            <v:group style="position:absolute;left:3950;top:3542;width:2;height:758" coordorigin="3950,3542" coordsize="2,758">
              <v:shape style="position:absolute;left:3950;top:3542;width:2;height:758" coordorigin="3950,3542" coordsize="0,758" path="m3950,4301l3950,3542e" filled="f" stroked="t" strokeweight=".48pt" strokecolor="#1F1F1F">
                <v:path arrowok="t"/>
              </v:shape>
            </v:group>
            <v:group style="position:absolute;left:7090;top:3542;width:2;height:758" coordorigin="7090,3542" coordsize="2,758">
              <v:shape style="position:absolute;left:7090;top:3542;width:2;height:758" coordorigin="7090,3542" coordsize="0,758" path="m7090,4301l7090,3542e" filled="f" stroked="t" strokeweight=".48pt" strokecolor="#232323">
                <v:path arrowok="t"/>
              </v:shape>
            </v:group>
            <v:group style="position:absolute;left:7080;top:4003;width:1392;height:2" coordorigin="7080,4003" coordsize="1392,2">
              <v:shape style="position:absolute;left:7080;top:4003;width:1392;height:2" coordorigin="7080,4003" coordsize="1392,0" path="m7080,4003l8472,4003e" filled="f" stroked="t" strokeweight=".48pt" strokecolor="#1C1C1C">
                <v:path arrowok="t"/>
              </v:shape>
            </v:group>
            <v:group style="position:absolute;left:370;top:3768;width:2;height:264" coordorigin="370,3768" coordsize="2,264">
              <v:shape style="position:absolute;left:370;top:3768;width:2;height:264" coordorigin="370,3768" coordsize="0,264" path="m370,4032l370,3768e" filled="f" stroked="t" strokeweight=".48pt" strokecolor="#0C0C0C">
                <v:path arrowok="t"/>
              </v:shape>
            </v:group>
            <v:group style="position:absolute;left:3946;top:3977;width:1968;height:2" coordorigin="3946,3977" coordsize="1968,2">
              <v:shape style="position:absolute;left:3946;top:3977;width:1968;height:2" coordorigin="3946,3977" coordsize="1968,0" path="m3946,3977l5914,3977e" filled="f" stroked="t" strokeweight=".48pt" strokecolor="#575757">
                <v:path arrowok="t"/>
              </v:shape>
            </v:group>
            <v:group style="position:absolute;left:8472;top:4003;width:2098;height:2" coordorigin="8472,4003" coordsize="2098,2">
              <v:shape style="position:absolute;left:8472;top:4003;width:2098;height:2" coordorigin="8472,4003" coordsize="2098,0" path="m8472,4003l10570,4003e" filled="f" stroked="t" strokeweight=".48pt" strokecolor="#000000">
                <v:path arrowok="t"/>
              </v:shape>
            </v:group>
            <v:group style="position:absolute;left:10570;top:4003;width:1157;height:2" coordorigin="10570,4003" coordsize="1157,2">
              <v:shape style="position:absolute;left:10570;top:4003;width:1157;height:2" coordorigin="10570,4003" coordsize="1157,0" path="m10570,4003l11726,4003e" filled="f" stroked="t" strokeweight=".48pt" strokecolor="#3B3B3B">
                <v:path arrowok="t"/>
              </v:shape>
            </v:group>
            <v:group style="position:absolute;left:11726;top:787;width:2;height:3523" coordorigin="11726,787" coordsize="2,3523">
              <v:shape style="position:absolute;left:11726;top:787;width:2;height:3523" coordorigin="11726,787" coordsize="0,3523" path="m11726,4310l11726,787e" filled="f" stroked="t" strokeweight=".48pt" strokecolor="#484848">
                <v:path arrowok="t"/>
              </v:shape>
            </v:group>
            <v:group style="position:absolute;left:365;top:4296;width:3461;height:2" coordorigin="365,4296" coordsize="3461,2">
              <v:shape style="position:absolute;left:365;top:4296;width:3461;height:2" coordorigin="365,4296" coordsize="3461,0" path="m365,4296l3826,4296e" filled="f" stroked="t" strokeweight=".48pt" strokecolor="#3B3B3B">
                <v:path arrowok="t"/>
              </v:shape>
            </v:group>
            <v:group style="position:absolute;left:3768;top:4296;width:202;height:2" coordorigin="3768,4296" coordsize="202,2">
              <v:shape style="position:absolute;left:3768;top:4296;width:202;height:2" coordorigin="3768,4296" coordsize="202,0" path="m3768,4296l3970,4296e" filled="f" stroked="t" strokeweight=".48pt" strokecolor="#4F4F4F">
                <v:path arrowok="t"/>
              </v:shape>
            </v:group>
            <v:group style="position:absolute;left:3888;top:4291;width:3888;height:2" coordorigin="3888,4291" coordsize="3888,2">
              <v:shape style="position:absolute;left:3888;top:4291;width:3888;height:2" coordorigin="3888,4291" coordsize="3888,0" path="m3888,4291l7776,4291e" filled="f" stroked="t" strokeweight=".96pt" strokecolor="#545454">
                <v:path arrowok="t"/>
              </v:shape>
            </v:group>
            <v:group style="position:absolute;left:7046;top:4286;width:4690;height:2" coordorigin="7046,4286" coordsize="4690,2">
              <v:shape style="position:absolute;left:7046;top:4286;width:4690;height:2" coordorigin="7046,4286" coordsize="4690,0" path="m7046,4286l11736,4286e" filled="f" stroked="t" strokeweight=".48pt" strokecolor="#4F4F4F">
                <v:path arrowok="t"/>
              </v:shape>
            </v:group>
            <v:group style="position:absolute;left:365;top:4574;width:2098;height:2" coordorigin="365,4574" coordsize="2098,2">
              <v:shape style="position:absolute;left:365;top:4574;width:2098;height:2" coordorigin="365,4574" coordsize="2098,0" path="m365,4574l2462,4574e" filled="f" stroked="t" strokeweight=".48pt" strokecolor="#3F3F3F">
                <v:path arrowok="t"/>
              </v:shape>
            </v:group>
            <v:group style="position:absolute;left:2438;top:4291;width:2;height:7397" coordorigin="2438,4291" coordsize="2,7397">
              <v:shape style="position:absolute;left:2438;top:4291;width:2;height:7397" coordorigin="2438,4291" coordsize="0,7397" path="m2438,11688l2438,4291e" filled="f" stroked="t" strokeweight=".96pt" strokecolor="#545454">
                <v:path arrowok="t"/>
              </v:shape>
            </v:group>
            <v:group style="position:absolute;left:2386;top:4574;width:2654;height:2" coordorigin="2386,4574" coordsize="2654,2">
              <v:shape style="position:absolute;left:2386;top:4574;width:2654;height:2" coordorigin="2386,4574" coordsize="2654,0" path="m2386,4574l5040,4574e" filled="f" stroked="t" strokeweight=".48pt" strokecolor="#545454">
                <v:path arrowok="t"/>
              </v:shape>
            </v:group>
            <v:group style="position:absolute;left:4301;top:4570;width:2861;height:2" coordorigin="4301,4570" coordsize="2861,2">
              <v:shape style="position:absolute;left:4301;top:4570;width:2861;height:2" coordorigin="4301,4570" coordsize="2861,0" path="m4301,4570l7162,4570e" filled="f" stroked="t" strokeweight=".96pt" strokecolor="#747474">
                <v:path arrowok="t"/>
              </v:shape>
            </v:group>
            <v:group style="position:absolute;left:6850;top:4565;width:4886;height:2" coordorigin="6850,4565" coordsize="4886,2">
              <v:shape style="position:absolute;left:6850;top:4565;width:4886;height:2" coordorigin="6850,4565" coordsize="4886,0" path="m6850,4565l11736,4565e" filled="f" stroked="t" strokeweight=".48pt" strokecolor="#484848">
                <v:path arrowok="t"/>
              </v:shape>
            </v:group>
            <v:group style="position:absolute;left:11731;top:787;width:2;height:7728" coordorigin="11731,787" coordsize="2,7728">
              <v:shape style="position:absolute;left:11731;top:787;width:2;height:7728" coordorigin="11731,787" coordsize="0,7728" path="m11731,8515l11731,787e" filled="f" stroked="t" strokeweight=".72pt" strokecolor="#575757">
                <v:path arrowok="t"/>
              </v:shape>
            </v:group>
            <v:group style="position:absolute;left:2429;top:4819;width:2611;height:2" coordorigin="2429,4819" coordsize="2611,2">
              <v:shape style="position:absolute;left:2429;top:4819;width:2611;height:2" coordorigin="2429,4819" coordsize="2611,0" path="m2429,4819l5040,4819e" filled="f" stroked="t" strokeweight=".96pt" strokecolor="#575757">
                <v:path arrowok="t"/>
              </v:shape>
            </v:group>
            <v:group style="position:absolute;left:5506;top:4814;width:1402;height:2" coordorigin="5506,4814" coordsize="1402,2">
              <v:shape style="position:absolute;left:5506;top:4814;width:1402;height:2" coordorigin="5506,4814" coordsize="1402,0" path="m5506,4814l6907,4814e" filled="f" stroked="t" strokeweight=".48pt" strokecolor="#1F1F1F">
                <v:path arrowok="t"/>
              </v:shape>
            </v:group>
            <v:group style="position:absolute;left:6835;top:4810;width:4906;height:2" coordorigin="6835,4810" coordsize="4906,2">
              <v:shape style="position:absolute;left:6835;top:4810;width:4906;height:2" coordorigin="6835,4810" coordsize="4906,0" path="m6835,4810l11741,4810e" filled="f" stroked="t" strokeweight=".96pt" strokecolor="#5B5B5B">
                <v:path arrowok="t"/>
              </v:shape>
            </v:group>
            <v:group style="position:absolute;left:370;top:4771;width:2;height:312" coordorigin="370,4771" coordsize="2,312">
              <v:shape style="position:absolute;left:370;top:4771;width:2;height:312" coordorigin="370,4771" coordsize="0,312" path="m370,5083l370,4771e" filled="f" stroked="t" strokeweight=".48pt" strokecolor="#0C0C0C">
                <v:path arrowok="t"/>
              </v:shape>
            </v:group>
            <v:group style="position:absolute;left:5016;top:4810;width:2;height:504" coordorigin="5016,4810" coordsize="2,504">
              <v:shape style="position:absolute;left:5016;top:4810;width:2;height:504" coordorigin="5016,4810" coordsize="0,504" path="m5016,5314l5016,4810e" filled="f" stroked="t" strokeweight=".48pt" strokecolor="#383838">
                <v:path arrowok="t"/>
              </v:shape>
            </v:group>
            <v:group style="position:absolute;left:7834;top:4790;width:2;height:264" coordorigin="7834,4790" coordsize="2,264">
              <v:shape style="position:absolute;left:7834;top:4790;width:2;height:264" coordorigin="7834,4790" coordsize="0,264" path="m7834,5054l7834,4790e" filled="f" stroked="t" strokeweight=".48pt" strokecolor="#606060">
                <v:path arrowok="t"/>
              </v:shape>
            </v:group>
            <v:group style="position:absolute;left:5011;top:5299;width:3970;height:2" coordorigin="5011,5299" coordsize="3970,2">
              <v:shape style="position:absolute;left:5011;top:5299;width:3970;height:2" coordorigin="5011,5299" coordsize="3970,0" path="m5011,5299l8981,5299e" filled="f" stroked="t" strokeweight=".96pt" strokecolor="#5B5B5B">
                <v:path arrowok="t"/>
              </v:shape>
            </v:group>
            <v:group style="position:absolute;left:7834;top:5054;width:2;height:240" coordorigin="7834,5054" coordsize="2,240">
              <v:shape style="position:absolute;left:7834;top:5054;width:2;height:240" coordorigin="7834,5054" coordsize="0,240" path="m7834,5294l7834,5054e" filled="f" stroked="t" strokeweight=".48pt" strokecolor="#343434">
                <v:path arrowok="t"/>
              </v:shape>
            </v:group>
            <v:group style="position:absolute;left:8472;top:5285;width:811;height:2" coordorigin="8472,5285" coordsize="811,2">
              <v:shape style="position:absolute;left:8472;top:5285;width:811;height:2" coordorigin="8472,5285" coordsize="811,0" path="m8472,5285l9283,5285e" filled="f" stroked="t" strokeweight=".48pt" strokecolor="#2F2F2F">
                <v:path arrowok="t"/>
              </v:shape>
            </v:group>
            <v:group style="position:absolute;left:9254;top:5294;width:2486;height:2" coordorigin="9254,5294" coordsize="2486,2">
              <v:shape style="position:absolute;left:9254;top:5294;width:2486;height:2" coordorigin="9254,5294" coordsize="2486,0" path="m9254,5294l11741,5294e" filled="f" stroked="t" strokeweight=".48pt" strokecolor="#2F2F2F">
                <v:path arrowok="t"/>
              </v:shape>
            </v:group>
            <v:group style="position:absolute;left:5016;top:5256;width:2;height:331" coordorigin="5016,5256" coordsize="2,331">
              <v:shape style="position:absolute;left:5016;top:5256;width:2;height:331" coordorigin="5016,5256" coordsize="0,331" path="m5016,5587l5016,5256e" filled="f" stroked="t" strokeweight=".72pt" strokecolor="#4B4B4B">
                <v:path arrowok="t"/>
              </v:shape>
            </v:group>
            <v:group style="position:absolute;left:5011;top:5544;width:2102;height:2" coordorigin="5011,5544" coordsize="2102,2">
              <v:shape style="position:absolute;left:5011;top:5544;width:2102;height:2" coordorigin="5011,5544" coordsize="2102,0" path="m5011,5544l7114,5544e" filled="f" stroked="t" strokeweight=".48pt" strokecolor="#282828">
                <v:path arrowok="t"/>
              </v:shape>
            </v:group>
            <v:group style="position:absolute;left:7046;top:5539;width:4694;height:2" coordorigin="7046,5539" coordsize="4694,2">
              <v:shape style="position:absolute;left:7046;top:5539;width:4694;height:2" coordorigin="7046,5539" coordsize="4694,0" path="m7046,5539l11741,5539e" filled="f" stroked="t" strokeweight=".96pt" strokecolor="#606060">
                <v:path arrowok="t"/>
              </v:shape>
            </v:group>
            <v:group style="position:absolute;left:5021;top:5491;width:2;height:1507" coordorigin="5021,5491" coordsize="2,1507">
              <v:shape style="position:absolute;left:5021;top:5491;width:2;height:1507" coordorigin="5021,5491" coordsize="0,1507" path="m5021,6998l5021,5491e" filled="f" stroked="t" strokeweight=".96pt" strokecolor="#646464">
                <v:path arrowok="t"/>
              </v:shape>
            </v:group>
            <v:group style="position:absolute;left:5011;top:5784;width:2515;height:2" coordorigin="5011,5784" coordsize="2515,2">
              <v:shape style="position:absolute;left:5011;top:5784;width:2515;height:2" coordorigin="5011,5784" coordsize="2515,0" path="m5011,5784l7526,5784e" filled="f" stroked="t" strokeweight=".48pt" strokecolor="#282828">
                <v:path arrowok="t"/>
              </v:shape>
            </v:group>
            <v:group style="position:absolute;left:7450;top:5779;width:4291;height:2" coordorigin="7450,5779" coordsize="4291,2">
              <v:shape style="position:absolute;left:7450;top:5779;width:4291;height:2" coordorigin="7450,5779" coordsize="4291,0" path="m7450,5779l11741,5779e" filled="f" stroked="t" strokeweight=".96pt" strokecolor="#5B5B5B">
                <v:path arrowok="t"/>
              </v:shape>
            </v:group>
            <v:group style="position:absolute;left:2429;top:6034;width:1397;height:2" coordorigin="2429,6034" coordsize="1397,2">
              <v:shape style="position:absolute;left:2429;top:6034;width:1397;height:2" coordorigin="2429,6034" coordsize="1397,0" path="m2429,6034l3826,6034e" filled="f" stroked="t" strokeweight=".48pt" strokecolor="#282828">
                <v:path arrowok="t"/>
              </v:shape>
            </v:group>
            <v:group style="position:absolute;left:3768;top:6029;width:3365;height:2" coordorigin="3768,6029" coordsize="3365,2">
              <v:shape style="position:absolute;left:3768;top:6029;width:3365;height:2" coordorigin="3768,6029" coordsize="3365,0" path="m3768,6029l7133,6029e" filled="f" stroked="t" strokeweight=".96pt" strokecolor="#5B5B5B">
                <v:path arrowok="t"/>
              </v:shape>
            </v:group>
            <v:group style="position:absolute;left:7085;top:6014;width:413;height:2" coordorigin="7085,6014" coordsize="413,2">
              <v:shape style="position:absolute;left:7085;top:6014;width:413;height:2" coordorigin="7085,6014" coordsize="413,0" path="m7085,6014l7498,6014e" filled="f" stroked="t" strokeweight=".96pt" strokecolor="#282828">
                <v:path arrowok="t"/>
              </v:shape>
            </v:group>
            <v:group style="position:absolute;left:7498;top:6014;width:974;height:2" coordorigin="7498,6014" coordsize="974,2">
              <v:shape style="position:absolute;left:7498;top:6014;width:974;height:2" coordorigin="7498,6014" coordsize="974,0" path="m7498,6014l8472,6014e" filled="f" stroked="t" strokeweight=".48pt" strokecolor="#232323">
                <v:path arrowok="t"/>
              </v:shape>
            </v:group>
            <v:group style="position:absolute;left:8443;top:6024;width:3298;height:2" coordorigin="8443,6024" coordsize="3298,2">
              <v:shape style="position:absolute;left:8443;top:6024;width:3298;height:2" coordorigin="8443,6024" coordsize="3298,0" path="m8443,6024l11741,6024e" filled="f" stroked="t" strokeweight=".48pt" strokecolor="#2B2B2B">
                <v:path arrowok="t"/>
              </v:shape>
            </v:group>
            <v:group style="position:absolute;left:374;top:5741;width:2;height:840" coordorigin="374,5741" coordsize="2,840">
              <v:shape style="position:absolute;left:374;top:5741;width:2;height:840" coordorigin="374,5741" coordsize="0,840" path="m374,6581l374,5741e" filled="f" stroked="t" strokeweight=".96pt" strokecolor="#4B4B4B">
                <v:path arrowok="t"/>
              </v:shape>
            </v:group>
            <v:group style="position:absolute;left:658;top:6274;width:4392;height:2" coordorigin="658,6274" coordsize="4392,2">
              <v:shape style="position:absolute;left:658;top:6274;width:4392;height:2" coordorigin="658,6274" coordsize="4392,0" path="m658,6274l5050,6274e" filled="f" stroked="t" strokeweight=".48pt" strokecolor="#282828">
                <v:path arrowok="t"/>
              </v:shape>
            </v:group>
            <v:group style="position:absolute;left:4973;top:6271;width:5597;height:2" coordorigin="4973,6271" coordsize="5597,2">
              <v:shape style="position:absolute;left:4973;top:6271;width:5597;height:2" coordorigin="4973,6271" coordsize="5597,0" path="m4973,6271l10570,6271e" filled="f" stroked="t" strokeweight=".96pt" strokecolor="#575757">
                <v:path arrowok="t"/>
              </v:shape>
            </v:group>
            <v:group style="position:absolute;left:10570;top:6274;width:1157;height:2" coordorigin="10570,6274" coordsize="1157,2">
              <v:shape style="position:absolute;left:10570;top:6274;width:1157;height:2" coordorigin="10570,6274" coordsize="1157,0" path="m10570,6274l11726,6274e" filled="f" stroked="t" strokeweight=".48pt" strokecolor="#646464">
                <v:path arrowok="t"/>
              </v:shape>
            </v:group>
            <v:group style="position:absolute;left:7834;top:6264;width:2;height:67" coordorigin="7834,6264" coordsize="2,67">
              <v:shape style="position:absolute;left:7834;top:6264;width:2;height:67" coordorigin="7834,6264" coordsize="0,67" path="m7834,6331l7834,6264e" filled="f" stroked="t" strokeweight=".48pt" strokecolor="#545454">
                <v:path arrowok="t"/>
              </v:shape>
            </v:group>
            <v:group style="position:absolute;left:7834;top:6331;width:2;height:221" coordorigin="7834,6331" coordsize="2,221">
              <v:shape style="position:absolute;left:7834;top:6331;width:2;height:221" coordorigin="7834,6331" coordsize="0,221" path="m7834,6552l7834,6331e" filled="f" stroked="t" strokeweight=".48pt" strokecolor="#000000">
                <v:path arrowok="t"/>
              </v:shape>
            </v:group>
            <v:group style="position:absolute;left:2429;top:6754;width:1536;height:2" coordorigin="2429,6754" coordsize="1536,2">
              <v:shape style="position:absolute;left:2429;top:6754;width:1536;height:2" coordorigin="2429,6754" coordsize="1536,0" path="m2429,6754l3965,6754e" filled="f" stroked="t" strokeweight=".48pt" strokecolor="#2B2B2B">
                <v:path arrowok="t"/>
              </v:shape>
            </v:group>
            <v:group style="position:absolute;left:3907;top:6754;width:696;height:2" coordorigin="3907,6754" coordsize="696,2">
              <v:shape style="position:absolute;left:3907;top:6754;width:696;height:2" coordorigin="3907,6754" coordsize="696,0" path="m3907,6754l4603,6754e" filled="f" stroked="t" strokeweight=".48pt" strokecolor="#3F3F3F">
                <v:path arrowok="t"/>
              </v:shape>
            </v:group>
            <v:group style="position:absolute;left:4531;top:6749;width:4781;height:2" coordorigin="4531,6749" coordsize="4781,2">
              <v:shape style="position:absolute;left:4531;top:6749;width:4781;height:2" coordorigin="4531,6749" coordsize="4781,0" path="m4531,6749l9312,6749e" filled="f" stroked="t" strokeweight=".96pt" strokecolor="#5B5B5B">
                <v:path arrowok="t"/>
              </v:shape>
            </v:group>
            <v:group style="position:absolute;left:7834;top:6552;width:2;height:226" coordorigin="7834,6552" coordsize="2,226">
              <v:shape style="position:absolute;left:7834;top:6552;width:2;height:226" coordorigin="7834,6552" coordsize="0,226" path="m7834,6778l7834,6552e" filled="f" stroked="t" strokeweight=".48pt" strokecolor="#575757">
                <v:path arrowok="t"/>
              </v:shape>
            </v:group>
            <v:group style="position:absolute;left:9283;top:6768;width:494;height:2" coordorigin="9283,6768" coordsize="494,2">
              <v:shape style="position:absolute;left:9283;top:6768;width:494;height:2" coordorigin="9283,6768" coordsize="494,0" path="m9283,6768l9778,6768e" filled="f" stroked="t" strokeweight=".96pt" strokecolor="#979797">
                <v:path arrowok="t"/>
              </v:shape>
            </v:group>
            <v:group style="position:absolute;left:9778;top:6768;width:792;height:2" coordorigin="9778,6768" coordsize="792,2">
              <v:shape style="position:absolute;left:9778;top:6768;width:792;height:2" coordorigin="9778,6768" coordsize="792,0" path="m9778,6768l10570,6768e" filled="f" stroked="t" strokeweight=".48pt" strokecolor="#000000">
                <v:path arrowok="t"/>
              </v:shape>
            </v:group>
            <v:group style="position:absolute;left:10541;top:6744;width:1200;height:2" coordorigin="10541,6744" coordsize="1200,2">
              <v:shape style="position:absolute;left:10541;top:6744;width:1200;height:2" coordorigin="10541,6744" coordsize="1200,0" path="m10541,6744l11741,6744e" filled="f" stroked="t" strokeweight=".48pt" strokecolor="#2F2F2F">
                <v:path arrowok="t"/>
              </v:shape>
            </v:group>
            <v:group style="position:absolute;left:370;top:6739;width:2;height:269" coordorigin="370,6739" coordsize="2,269">
              <v:shape style="position:absolute;left:370;top:6739;width:2;height:269" coordorigin="370,6739" coordsize="0,269" path="m370,7008l370,6739e" filled="f" stroked="t" strokeweight=".48pt" strokecolor="#0F0F0F">
                <v:path arrowok="t"/>
              </v:shape>
            </v:group>
            <v:group style="position:absolute;left:2429;top:6994;width:4478;height:2" coordorigin="2429,6994" coordsize="4478,2">
              <v:shape style="position:absolute;left:2429;top:6994;width:4478;height:2" coordorigin="2429,6994" coordsize="4478,0" path="m2429,6994l6907,6994e" filled="f" stroked="t" strokeweight=".48pt" strokecolor="#2F2F2F">
                <v:path arrowok="t"/>
              </v:shape>
            </v:group>
            <v:group style="position:absolute;left:6850;top:6989;width:4891;height:2" coordorigin="6850,6989" coordsize="4891,2">
              <v:shape style="position:absolute;left:6850;top:6989;width:4891;height:2" coordorigin="6850,6989" coordsize="4891,0" path="m6850,6989l11741,6989e" filled="f" stroked="t" strokeweight=".96pt" strokecolor="#606060">
                <v:path arrowok="t"/>
              </v:shape>
            </v:group>
            <v:group style="position:absolute;left:7834;top:6758;width:2;height:230" coordorigin="7834,6758" coordsize="2,230">
              <v:shape style="position:absolute;left:7834;top:6758;width:2;height:230" coordorigin="7834,6758" coordsize="0,230" path="m7834,6989l7834,6758e" filled="f" stroked="t" strokeweight=".48pt" strokecolor="#6B6B6B">
                <v:path arrowok="t"/>
              </v:shape>
            </v:group>
            <v:group style="position:absolute;left:365;top:7238;width:6696;height:2" coordorigin="365,7238" coordsize="6696,2">
              <v:shape style="position:absolute;left:365;top:7238;width:6696;height:2" coordorigin="365,7238" coordsize="6696,0" path="m365,7238l7061,7238e" filled="f" stroked="t" strokeweight=".96pt" strokecolor="#5B5B5B">
                <v:path arrowok="t"/>
              </v:shape>
            </v:group>
            <v:group style="position:absolute;left:6331;top:7224;width:547;height:2" coordorigin="6331,7224" coordsize="547,2">
              <v:shape style="position:absolute;left:6331;top:7224;width:547;height:2" coordorigin="6331,7224" coordsize="547,0" path="m6331,7224l6878,7224e" filled="f" stroked="t" strokeweight=".96pt" strokecolor="#2F2F2F">
                <v:path arrowok="t"/>
              </v:shape>
            </v:group>
            <v:group style="position:absolute;left:6878;top:7224;width:955;height:2" coordorigin="6878,7224" coordsize="955,2">
              <v:shape style="position:absolute;left:6878;top:7224;width:955;height:2" coordorigin="6878,7224" coordsize="955,0" path="m6878,7224l7834,7224e" filled="f" stroked="t" strokeweight=".48pt" strokecolor="#2B2B2B">
                <v:path arrowok="t"/>
              </v:shape>
            </v:group>
            <v:group style="position:absolute;left:7805;top:7234;width:2794;height:2" coordorigin="7805,7234" coordsize="2794,2">
              <v:shape style="position:absolute;left:7805;top:7234;width:2794;height:2" coordorigin="7805,7234" coordsize="2794,0" path="m7805,7234l10598,7234e" filled="f" stroked="t" strokeweight=".48pt" strokecolor="#232323">
                <v:path arrowok="t"/>
              </v:shape>
            </v:group>
            <v:group style="position:absolute;left:10541;top:7234;width:1200;height:2" coordorigin="10541,7234" coordsize="1200,2">
              <v:shape style="position:absolute;left:10541;top:7234;width:1200;height:2" coordorigin="10541,7234" coordsize="1200,0" path="m10541,7234l11741,7234e" filled="f" stroked="t" strokeweight=".48pt" strokecolor="#444444">
                <v:path arrowok="t"/>
              </v:shape>
            </v:group>
            <v:group style="position:absolute;left:365;top:7714;width:3154;height:2" coordorigin="365,7714" coordsize="3154,2">
              <v:shape style="position:absolute;left:365;top:7714;width:3154;height:2" coordorigin="365,7714" coordsize="3154,0" path="m365,7714l3518,7714e" filled="f" stroked="t" strokeweight=".48pt" strokecolor="#282828">
                <v:path arrowok="t"/>
              </v:shape>
            </v:group>
            <v:group style="position:absolute;left:3461;top:7709;width:5851;height:2" coordorigin="3461,7709" coordsize="5851,2">
              <v:shape style="position:absolute;left:3461;top:7709;width:5851;height:2" coordorigin="3461,7709" coordsize="5851,0" path="m3461,7709l9312,7709e" filled="f" stroked="t" strokeweight=".96pt" strokecolor="#575757">
                <v:path arrowok="t"/>
              </v:shape>
            </v:group>
            <v:group style="position:absolute;left:9254;top:7704;width:1344;height:2" coordorigin="9254,7704" coordsize="1344,2">
              <v:shape style="position:absolute;left:9254;top:7704;width:1344;height:2" coordorigin="9254,7704" coordsize="1344,0" path="m9254,7704l10598,7704e" filled="f" stroked="t" strokeweight=".48pt" strokecolor="#1F1F1F">
                <v:path arrowok="t"/>
              </v:shape>
            </v:group>
            <v:group style="position:absolute;left:10541;top:7704;width:1200;height:2" coordorigin="10541,7704" coordsize="1200,2">
              <v:shape style="position:absolute;left:10541;top:7704;width:1200;height:2" coordorigin="10541,7704" coordsize="1200,0" path="m10541,7704l11741,7704e" filled="f" stroked="t" strokeweight=".48pt" strokecolor="#343434">
                <v:path arrowok="t"/>
              </v:shape>
            </v:group>
            <v:group style="position:absolute;left:5021;top:7699;width:2;height:768" coordorigin="5021,7699" coordsize="2,768">
              <v:shape style="position:absolute;left:5021;top:7699;width:2;height:768" coordorigin="5021,7699" coordsize="0,768" path="m5021,8467l5021,7699e" filled="f" stroked="t" strokeweight=".96pt" strokecolor="#646464">
                <v:path arrowok="t"/>
              </v:shape>
            </v:group>
            <v:group style="position:absolute;left:5011;top:7954;width:2851;height:2" coordorigin="5011,7954" coordsize="2851,2">
              <v:shape style="position:absolute;left:5011;top:7954;width:2851;height:2" coordorigin="5011,7954" coordsize="2851,0" path="m5011,7954l7862,7954e" filled="f" stroked="t" strokeweight=".48pt" strokecolor="#232323">
                <v:path arrowok="t"/>
              </v:shape>
            </v:group>
            <v:group style="position:absolute;left:7805;top:7949;width:3936;height:2" coordorigin="7805,7949" coordsize="3936,2">
              <v:shape style="position:absolute;left:7805;top:7949;width:3936;height:2" coordorigin="7805,7949" coordsize="3936,0" path="m7805,7949l11741,7949e" filled="f" stroked="t" strokeweight=".96pt" strokecolor="#606060">
                <v:path arrowok="t"/>
              </v:shape>
            </v:group>
            <v:group style="position:absolute;left:370;top:7934;width:2;height:288" coordorigin="370,7934" coordsize="2,288">
              <v:shape style="position:absolute;left:370;top:7934;width:2;height:288" coordorigin="370,7934" coordsize="0,288" path="m370,8222l370,7934e" filled="f" stroked="t" strokeweight=".48pt" strokecolor="#0C0C0C">
                <v:path arrowok="t"/>
              </v:shape>
            </v:group>
            <v:group style="position:absolute;left:5011;top:8194;width:2851;height:2" coordorigin="5011,8194" coordsize="2851,2">
              <v:shape style="position:absolute;left:5011;top:8194;width:2851;height:2" coordorigin="5011,8194" coordsize="2851,0" path="m5011,8194l7862,8194e" filled="f" stroked="t" strokeweight=".48pt" strokecolor="#232323">
                <v:path arrowok="t"/>
              </v:shape>
            </v:group>
            <v:group style="position:absolute;left:7805;top:8189;width:744;height:2" coordorigin="7805,8189" coordsize="744,2">
              <v:shape style="position:absolute;left:7805;top:8189;width:744;height:2" coordorigin="7805,8189" coordsize="744,0" path="m7805,8189l8549,8189e" filled="f" stroked="t" strokeweight=".72pt" strokecolor="#4B4B4B">
                <v:path arrowok="t"/>
              </v:shape>
            </v:group>
            <v:group style="position:absolute;left:8141;top:8189;width:3600;height:2" coordorigin="8141,8189" coordsize="3600,2">
              <v:shape style="position:absolute;left:8141;top:8189;width:3600;height:2" coordorigin="8141,8189" coordsize="3600,0" path="m8141,8189l11741,8189e" filled="f" stroked="t" strokeweight=".96pt" strokecolor="#606060">
                <v:path arrowok="t"/>
              </v:shape>
            </v:group>
            <v:group style="position:absolute;left:360;top:8477;width:298;height:2" coordorigin="360,8477" coordsize="298,2">
              <v:shape style="position:absolute;left:360;top:8477;width:298;height:2" coordorigin="360,8477" coordsize="298,0" path="m360,8477l658,8477e" filled="f" stroked="t" strokeweight=".48pt" strokecolor="#939393">
                <v:path arrowok="t"/>
              </v:shape>
            </v:group>
            <v:group style="position:absolute;left:629;top:8462;width:437;height:2" coordorigin="629,8462" coordsize="437,2">
              <v:shape style="position:absolute;left:629;top:8462;width:437;height:2" coordorigin="629,8462" coordsize="437,0" path="m629,8462l1066,8462e" filled="f" stroked="t" strokeweight=".48pt" strokecolor="#2F2F2F">
                <v:path arrowok="t"/>
              </v:shape>
            </v:group>
            <v:group style="position:absolute;left:1037;top:8477;width:1954;height:2" coordorigin="1037,8477" coordsize="1954,2">
              <v:shape style="position:absolute;left:1037;top:8477;width:1954;height:2" coordorigin="1037,8477" coordsize="1954,0" path="m1037,8477l2990,8477e" filled="f" stroked="t" strokeweight=".48pt" strokecolor="#A8A8A8">
                <v:path arrowok="t"/>
              </v:shape>
            </v:group>
            <v:group style="position:absolute;left:2962;top:8462;width:2602;height:2" coordorigin="2962,8462" coordsize="2602,2">
              <v:shape style="position:absolute;left:2962;top:8462;width:2602;height:2" coordorigin="2962,8462" coordsize="2602,0" path="m2962,8462l5563,8462e" filled="f" stroked="t" strokeweight=".48pt" strokecolor="#2B2B2B">
                <v:path arrowok="t"/>
              </v:shape>
            </v:group>
            <v:group style="position:absolute;left:5453;top:8458;width:6288;height:2" coordorigin="5453,8458" coordsize="6288,2">
              <v:shape style="position:absolute;left:5453;top:8458;width:6288;height:2" coordorigin="5453,8458" coordsize="6288,0" path="m5453,8458l11741,8458e" filled="f" stroked="t" strokeweight=".96pt" strokecolor="#5B5B5B">
                <v:path arrowok="t"/>
              </v:shape>
            </v:group>
            <v:group style="position:absolute;left:11736;top:8438;width:2;height:312" coordorigin="11736,8438" coordsize="2,312">
              <v:shape style="position:absolute;left:11736;top:8438;width:2;height:312" coordorigin="11736,8438" coordsize="0,312" path="m11736,8750l11736,8438e" filled="f" stroked="t" strokeweight=".48pt" strokecolor="#343434">
                <v:path arrowok="t"/>
              </v:shape>
            </v:group>
            <v:group style="position:absolute;left:365;top:9274;width:11376;height:2" coordorigin="365,9274" coordsize="11376,2">
              <v:shape style="position:absolute;left:365;top:9274;width:11376;height:2" coordorigin="365,9274" coordsize="11376,0" path="m365,9274l11741,9274e" filled="f" stroked="t" strokeweight=".96pt" strokecolor="#5B5B5B">
                <v:path arrowok="t"/>
              </v:shape>
            </v:group>
            <v:group style="position:absolute;left:11736;top:9221;width:2;height:341" coordorigin="11736,9221" coordsize="2,341">
              <v:shape style="position:absolute;left:11736;top:9221;width:2;height:341" coordorigin="11736,9221" coordsize="0,341" path="m11736,9562l11736,9221e" filled="f" stroked="t" strokeweight=".48pt" strokecolor="#343434">
                <v:path arrowok="t"/>
              </v:shape>
            </v:group>
            <v:group style="position:absolute;left:370;top:9739;width:2;height:298" coordorigin="370,9739" coordsize="2,298">
              <v:shape style="position:absolute;left:370;top:9739;width:2;height:298" coordorigin="370,9739" coordsize="0,298" path="m370,10037l370,9739e" filled="f" stroked="t" strokeweight=".48pt" strokecolor="#0C0C0C">
                <v:path arrowok="t"/>
              </v:shape>
            </v:group>
            <v:group style="position:absolute;left:365;top:10214;width:11376;height:2" coordorigin="365,10214" coordsize="11376,2">
              <v:shape style="position:absolute;left:365;top:10214;width:11376;height:2" coordorigin="365,10214" coordsize="11376,0" path="m365,10214l11741,10214e" filled="f" stroked="t" strokeweight=".96pt" strokecolor="#606060">
                <v:path arrowok="t"/>
              </v:shape>
            </v:group>
            <v:group style="position:absolute;left:11736;top:9979;width:2;height:778" coordorigin="11736,9979" coordsize="2,778">
              <v:shape style="position:absolute;left:11736;top:9979;width:2;height:778" coordorigin="11736,9979" coordsize="0,778" path="m11736,10757l11736,9979e" filled="f" stroked="t" strokeweight=".48pt" strokecolor="#2F2F2F">
                <v:path arrowok="t"/>
              </v:shape>
            </v:group>
            <v:group style="position:absolute;left:365;top:10454;width:11376;height:2" coordorigin="365,10454" coordsize="11376,2">
              <v:shape style="position:absolute;left:365;top:10454;width:11376;height:2" coordorigin="365,10454" coordsize="11376,0" path="m365,10454l11741,10454e" filled="f" stroked="t" strokeweight=".96pt" strokecolor="#5B5B5B">
                <v:path arrowok="t"/>
              </v:shape>
            </v:group>
            <v:group style="position:absolute;left:365;top:10699;width:8136;height:2" coordorigin="365,10699" coordsize="8136,2">
              <v:shape style="position:absolute;left:365;top:10699;width:8136;height:2" coordorigin="365,10699" coordsize="8136,0" path="m365,10699l8501,10699e" filled="f" stroked="t" strokeweight=".48pt" strokecolor="#282828">
                <v:path arrowok="t"/>
              </v:shape>
            </v:group>
            <v:group style="position:absolute;left:8443;top:10699;width:1090;height:2" coordorigin="8443,10699" coordsize="1090,2">
              <v:shape style="position:absolute;left:8443;top:10699;width:1090;height:2" coordorigin="8443,10699" coordsize="1090,0" path="m8443,10699l9533,10699e" filled="f" stroked="t" strokeweight=".48pt" strokecolor="#3B3B3B">
                <v:path arrowok="t"/>
              </v:shape>
            </v:group>
            <v:group style="position:absolute;left:9475;top:10697;width:2270;height:2" coordorigin="9475,10697" coordsize="2270,2">
              <v:shape style="position:absolute;left:9475;top:10697;width:2270;height:2" coordorigin="9475,10697" coordsize="2270,0" path="m9475,10697l11746,10697e" filled="f" stroked="t" strokeweight=".72pt" strokecolor="#5B5B5B">
                <v:path arrowok="t"/>
              </v:shape>
            </v:group>
            <v:group style="position:absolute;left:360;top:11189;width:2630;height:2" coordorigin="360,11189" coordsize="2630,2">
              <v:shape style="position:absolute;left:360;top:11189;width:2630;height:2" coordorigin="360,11189" coordsize="2630,0" path="m360,11189l2990,11189e" filled="f" stroked="t" strokeweight=".48pt" strokecolor="#6B6B6B">
                <v:path arrowok="t"/>
              </v:shape>
            </v:group>
            <v:group style="position:absolute;left:2962;top:11179;width:5539;height:2" coordorigin="2962,11179" coordsize="5539,2">
              <v:shape style="position:absolute;left:2962;top:11179;width:5539;height:2" coordorigin="2962,11179" coordsize="5539,0" path="m2962,11179l8501,11179e" filled="f" stroked="t" strokeweight=".48pt" strokecolor="#282828">
                <v:path arrowok="t"/>
              </v:shape>
            </v:group>
            <v:group style="position:absolute;left:8429;top:11174;width:3322;height:2" coordorigin="8429,11174" coordsize="3322,2">
              <v:shape style="position:absolute;left:8429;top:11174;width:3322;height:2" coordorigin="8429,11174" coordsize="3322,0" path="m8429,11174l11750,11174e" filled="f" stroked="t" strokeweight=".72pt" strokecolor="#5B5B5B">
                <v:path arrowok="t"/>
              </v:shape>
            </v:group>
            <v:group style="position:absolute;left:11741;top:1056;width:2;height:10387" coordorigin="11741,1056" coordsize="2,10387">
              <v:shape style="position:absolute;left:11741;top:1056;width:2;height:10387" coordorigin="11741,1056" coordsize="0,10387" path="m11741,11443l11741,1056e" filled="f" stroked="t" strokeweight=".48pt" strokecolor="#484848">
                <v:path arrowok="t"/>
              </v:shape>
            </v:group>
            <v:group style="position:absolute;left:365;top:11424;width:5242;height:2" coordorigin="365,11424" coordsize="5242,2">
              <v:shape style="position:absolute;left:365;top:11424;width:5242;height:2" coordorigin="365,11424" coordsize="5242,0" path="m365,11424l5606,11424e" filled="f" stroked="t" strokeweight=".96pt" strokecolor="#606060">
                <v:path arrowok="t"/>
              </v:shape>
            </v:group>
            <v:group style="position:absolute;left:5534;top:11410;width:2938;height:2" coordorigin="5534,11410" coordsize="2938,2">
              <v:shape style="position:absolute;left:5534;top:11410;width:2938;height:2" coordorigin="5534,11410" coordsize="2938,0" path="m5534,11410l8472,11410e" filled="f" stroked="t" strokeweight=".48pt" strokecolor="#2F2F2F">
                <v:path arrowok="t"/>
              </v:shape>
            </v:group>
            <v:group style="position:absolute;left:8443;top:11419;width:3307;height:2" coordorigin="8443,11419" coordsize="3307,2">
              <v:shape style="position:absolute;left:8443;top:11419;width:3307;height:2" coordorigin="8443,11419" coordsize="3307,0" path="m8443,11419l11750,11419e" filled="f" stroked="t" strokeweight=".48pt" strokecolor="#383838">
                <v:path arrowok="t"/>
              </v:shape>
            </v:group>
            <v:group style="position:absolute;left:365;top:11664;width:6542;height:2" coordorigin="365,11664" coordsize="6542,2">
              <v:shape style="position:absolute;left:365;top:11664;width:6542;height:2" coordorigin="365,11664" coordsize="6542,0" path="m365,11664l6907,11664e" filled="f" stroked="t" strokeweight=".96pt" strokecolor="#606060">
                <v:path arrowok="t"/>
              </v:shape>
            </v:group>
            <v:group style="position:absolute;left:1037;top:11400;width:2;height:456" coordorigin="1037,11400" coordsize="2,456">
              <v:shape style="position:absolute;left:1037;top:11400;width:2;height:456" coordorigin="1037,11400" coordsize="0,456" path="m1037,11856l1037,11400e" filled="f" stroked="t" strokeweight=".48pt" strokecolor="#646464">
                <v:path arrowok="t"/>
              </v:shape>
            </v:group>
            <v:group style="position:absolute;left:1762;top:11414;width:2;height:470" coordorigin="1762,11414" coordsize="2,470">
              <v:shape style="position:absolute;left:1762;top:11414;width:2;height:470" coordorigin="1762,11414" coordsize="0,470" path="m1762,11885l1762,11414e" filled="f" stroked="t" strokeweight=".48pt" strokecolor="#232323">
                <v:path arrowok="t"/>
              </v:shape>
            </v:group>
            <v:group style="position:absolute;left:6878;top:11650;width:955;height:2" coordorigin="6878,11650" coordsize="955,2">
              <v:shape style="position:absolute;left:6878;top:11650;width:955;height:2" coordorigin="6878,11650" coordsize="955,0" path="m6878,11650l7834,11650e" filled="f" stroked="t" strokeweight=".96pt" strokecolor="#2B2B2B">
                <v:path arrowok="t"/>
              </v:shape>
            </v:group>
            <v:group style="position:absolute;left:7507;top:11414;width:2;height:2261" coordorigin="7507,11414" coordsize="2,2261">
              <v:shape style="position:absolute;left:7507;top:11414;width:2;height:2261" coordorigin="7507,11414" coordsize="0,2261" path="m7507,13675l7507,11414e" filled="f" stroked="t" strokeweight=".96pt" strokecolor="#5B5B5B">
                <v:path arrowok="t"/>
              </v:shape>
            </v:group>
            <v:group style="position:absolute;left:7805;top:11659;width:3946;height:2" coordorigin="7805,11659" coordsize="3946,2">
              <v:shape style="position:absolute;left:7805;top:11659;width:3946;height:2" coordorigin="7805,11659" coordsize="3946,0" path="m7805,11659l11750,11659e" filled="f" stroked="t" strokeweight=".48pt" strokecolor="#383838">
                <v:path arrowok="t"/>
              </v:shape>
            </v:group>
            <v:group style="position:absolute;left:11741;top:11194;width:2;height:3427" coordorigin="11741,11194" coordsize="2,3427">
              <v:shape style="position:absolute;left:11741;top:11194;width:2;height:3427" coordorigin="11741,11194" coordsize="0,3427" path="m11741,14621l11741,11194e" filled="f" stroked="t" strokeweight=".96pt" strokecolor="#606060">
                <v:path arrowok="t"/>
              </v:shape>
            </v:group>
            <v:group style="position:absolute;left:374;top:11597;width:2;height:2400" coordorigin="374,11597" coordsize="2,2400">
              <v:shape style="position:absolute;left:374;top:11597;width:2;height:2400" coordorigin="374,11597" coordsize="0,2400" path="m374,13997l374,11597e" filled="f" stroked="t" strokeweight=".96pt" strokecolor="#4F4F4F">
                <v:path arrowok="t"/>
              </v:shape>
            </v:group>
            <v:group style="position:absolute;left:2443;top:11611;width:2;height:3010" coordorigin="2443,11611" coordsize="2,3010">
              <v:shape style="position:absolute;left:2443;top:11611;width:2;height:3010" coordorigin="2443,11611" coordsize="0,3010" path="m2443,14621l2443,11611e" filled="f" stroked="t" strokeweight=".48pt" strokecolor="#2B2B2B">
                <v:path arrowok="t"/>
              </v:shape>
            </v:group>
            <v:group style="position:absolute;left:1037;top:11856;width:2;height:1776" coordorigin="1037,11856" coordsize="2,1776">
              <v:shape style="position:absolute;left:1037;top:11856;width:2;height:1776" coordorigin="1037,11856" coordsize="0,1776" path="m1037,13632l1037,11856e" filled="f" stroked="t" strokeweight=".48pt" strokecolor="#000000">
                <v:path arrowok="t"/>
              </v:shape>
            </v:group>
            <v:group style="position:absolute;left:1766;top:11827;width:2;height:514" coordorigin="1766,11827" coordsize="2,514">
              <v:shape style="position:absolute;left:1766;top:11827;width:2;height:514" coordorigin="1766,11827" coordsize="0,514" path="m1766,12341l1766,11827e" filled="f" stroked="t" strokeweight=".72pt" strokecolor="#383838">
                <v:path arrowok="t"/>
              </v:shape>
            </v:group>
            <v:group style="position:absolute;left:1762;top:12283;width:2;height:187" coordorigin="1762,12283" coordsize="2,187">
              <v:shape style="position:absolute;left:1762;top:12283;width:2;height:187" coordorigin="1762,12283" coordsize="0,187" path="m1762,12470l1762,12283e" filled="f" stroked="t" strokeweight=".48pt" strokecolor="#1F1F1F">
                <v:path arrowok="t"/>
              </v:shape>
            </v:group>
            <v:group style="position:absolute;left:1766;top:12413;width:2;height:518" coordorigin="1766,12413" coordsize="2,518">
              <v:shape style="position:absolute;left:1766;top:12413;width:2;height:518" coordorigin="1766,12413" coordsize="0,518" path="m1766,12931l1766,12413e" filled="f" stroked="t" strokeweight=".72pt" strokecolor="#444444">
                <v:path arrowok="t"/>
              </v:shape>
            </v:group>
            <v:group style="position:absolute;left:1762;top:12874;width:2;height:163" coordorigin="1762,12874" coordsize="2,163">
              <v:shape style="position:absolute;left:1762;top:12874;width:2;height:163" coordorigin="1762,12874" coordsize="0,163" path="m1762,13037l1762,12874e" filled="f" stroked="t" strokeweight=".48pt" strokecolor="#282828">
                <v:path arrowok="t"/>
              </v:shape>
            </v:group>
            <v:group style="position:absolute;left:1766;top:12979;width:2;height:254" coordorigin="1766,12979" coordsize="2,254">
              <v:shape style="position:absolute;left:1766;top:12979;width:2;height:254" coordorigin="1766,12979" coordsize="0,254" path="m1766,13234l1766,12979e" filled="f" stroked="t" strokeweight=".72pt" strokecolor="#3F3F3F">
                <v:path arrowok="t"/>
              </v:shape>
            </v:group>
            <v:group style="position:absolute;left:1762;top:13176;width:2;height:3283" coordorigin="1762,13176" coordsize="2,3283">
              <v:shape style="position:absolute;left:1762;top:13176;width:2;height:3283" coordorigin="1762,13176" coordsize="0,3283" path="m1762,16459l1762,13176e" filled="f" stroked="t" strokeweight=".48pt" strokecolor="#1F1F1F">
                <v:path arrowok="t"/>
              </v:shape>
            </v:group>
            <v:group style="position:absolute;left:9283;top:13632;width:221;height:2" coordorigin="9283,13632" coordsize="221,2">
              <v:shape style="position:absolute;left:9283;top:13632;width:221;height:2" coordorigin="9283,13632" coordsize="221,0" path="m9283,13632l9504,13632e" filled="f" stroked="t" strokeweight="2.88pt" strokecolor="#38577C">
                <v:path arrowok="t"/>
              </v:shape>
            </v:group>
            <v:group style="position:absolute;left:9475;top:13661;width:331;height:2" coordorigin="9475,13661" coordsize="331,2">
              <v:shape style="position:absolute;left:9475;top:13661;width:331;height:2" coordorigin="9475,13661" coordsize="331,0" path="m9475,13661l9806,13661e" filled="f" stroked="t" strokeweight="1.68pt" strokecolor="#2857AC">
                <v:path arrowok="t"/>
              </v:shape>
            </v:group>
            <v:group style="position:absolute;left:9778;top:13632;width:1949;height:2" coordorigin="9778,13632" coordsize="1949,2">
              <v:shape style="position:absolute;left:9778;top:13632;width:1949;height:2" coordorigin="9778,13632" coordsize="1949,0" path="m9778,13632l11726,13632e" filled="f" stroked="t" strokeweight="1.44pt" strokecolor="#34547C">
                <v:path arrowok="t"/>
              </v:shape>
            </v:group>
            <v:group style="position:absolute;left:355;top:13882;width:302;height:2" coordorigin="355,13882" coordsize="302,2">
              <v:shape style="position:absolute;left:355;top:13882;width:302;height:2" coordorigin="355,13882" coordsize="302,0" path="m355,13882l658,13882e" filled="f" stroked="t" strokeweight=".48pt" strokecolor="#1F1F1F">
                <v:path arrowok="t"/>
              </v:shape>
            </v:group>
            <v:group style="position:absolute;left:658;top:13882;width:384;height:2" coordorigin="658,13882" coordsize="384,2">
              <v:shape style="position:absolute;left:658;top:13882;width:384;height:2" coordorigin="658,13882" coordsize="384,0" path="m658,13882l1042,13882e" filled="f" stroked="t" strokeweight=".48pt" strokecolor="#000000">
                <v:path arrowok="t"/>
              </v:shape>
            </v:group>
            <v:group style="position:absolute;left:1037;top:13632;width:2;height:254" coordorigin="1037,13632" coordsize="2,254">
              <v:shape style="position:absolute;left:1037;top:13632;width:2;height:254" coordorigin="1037,13632" coordsize="0,254" path="m1037,13886l1037,13632e" filled="f" stroked="t" strokeweight=".48pt" strokecolor="#6B6B6B">
                <v:path arrowok="t"/>
              </v:shape>
            </v:group>
            <v:group style="position:absolute;left:1032;top:13882;width:1402;height:2" coordorigin="1032,13882" coordsize="1402,2">
              <v:shape style="position:absolute;left:1032;top:13882;width:1402;height:2" coordorigin="1032,13882" coordsize="1402,0" path="m1032,13882l2434,13882e" filled="f" stroked="t" strokeweight=".48pt" strokecolor="#232323">
                <v:path arrowok="t"/>
              </v:shape>
            </v:group>
            <v:group style="position:absolute;left:7512;top:13603;width:2;height:874" coordorigin="7512,13603" coordsize="2,874">
              <v:shape style="position:absolute;left:7512;top:13603;width:2;height:874" coordorigin="7512,13603" coordsize="0,874" path="m7512,14477l7512,13603e" filled="f" stroked="t" strokeweight=".48pt" strokecolor="#2F2F2F">
                <v:path arrowok="t"/>
              </v:shape>
            </v:group>
            <v:group style="position:absolute;left:374;top:13848;width:2;height:221" coordorigin="374,13848" coordsize="2,221">
              <v:shape style="position:absolute;left:374;top:13848;width:2;height:221" coordorigin="374,13848" coordsize="0,221" path="m374,14069l374,13848e" filled="f" stroked="t" strokeweight=".72pt" strokecolor="#3B3B3B">
                <v:path arrowok="t"/>
              </v:shape>
            </v:group>
            <v:group style="position:absolute;left:1037;top:13877;width:2;height:2347" coordorigin="1037,13877" coordsize="2,2347">
              <v:shape style="position:absolute;left:1037;top:13877;width:2;height:2347" coordorigin="1037,13877" coordsize="0,2347" path="m1037,16224l1037,13877e" filled="f" stroked="t" strokeweight=".48pt" strokecolor="#000000">
                <v:path arrowok="t"/>
              </v:shape>
            </v:group>
            <v:group style="position:absolute;left:370;top:14419;width:2;height:2040" coordorigin="370,14419" coordsize="2,2040">
              <v:shape style="position:absolute;left:370;top:14419;width:2;height:2040" coordorigin="370,14419" coordsize="0,2040" path="m370,16459l370,14419e" filled="f" stroked="t" strokeweight=".48pt" strokecolor="#131313">
                <v:path arrowok="t"/>
              </v:shape>
            </v:group>
            <v:group style="position:absolute;left:7512;top:14419;width:2;height:2040" coordorigin="7512,14419" coordsize="2,2040">
              <v:shape style="position:absolute;left:7512;top:14419;width:2;height:2040" coordorigin="7512,14419" coordsize="0,2040" path="m7512,16459l7512,14419e" filled="f" stroked="t" strokeweight=".48pt" strokecolor="#1C1C1C">
                <v:path arrowok="t"/>
              </v:shape>
            </v:group>
            <v:group style="position:absolute;left:2438;top:14563;width:2;height:1896" coordorigin="2438,14563" coordsize="2,1896">
              <v:shape style="position:absolute;left:2438;top:14563;width:2;height:1896" coordorigin="2438,14563" coordsize="0,1896" path="m2438,16459l2438,14563e" filled="f" stroked="t" strokeweight=".96pt" strokecolor="#545454">
                <v:path arrowok="t"/>
              </v:shape>
            </v:group>
            <v:group style="position:absolute;left:11746;top:14563;width:2;height:1896" coordorigin="11746,14563" coordsize="2,1896">
              <v:shape style="position:absolute;left:11746;top:14563;width:2;height:1896" coordorigin="11746,14563" coordsize="0,1896" path="m11746,16459l11746,14563e" filled="f" stroked="t" strokeweight=".48pt" strokecolor="#3B3B3B">
                <v:path arrowok="t"/>
              </v:shape>
            </v:group>
            <v:group style="position:absolute;left:365;top:16450;width:6749;height:2" coordorigin="365,16450" coordsize="6749,2">
              <v:shape style="position:absolute;left:365;top:16450;width:6749;height:2" coordorigin="365,16450" coordsize="6749,0" path="m365,16450l7114,16450e" filled="f" stroked="t" strokeweight=".96pt" strokecolor="#676767">
                <v:path arrowok="t"/>
              </v:shape>
            </v:group>
            <v:group style="position:absolute;left:1037;top:16224;width:2;height:226" coordorigin="1037,16224" coordsize="2,226">
              <v:shape style="position:absolute;left:1037;top:16224;width:2;height:226" coordorigin="1037,16224" coordsize="0,226" path="m1037,16450l1037,16224e" filled="f" stroked="t" strokeweight=".48pt" strokecolor="#606060">
                <v:path arrowok="t"/>
              </v:shape>
            </v:group>
            <v:group style="position:absolute;left:7056;top:16454;width:806;height:2" coordorigin="7056,16454" coordsize="806,2">
              <v:shape style="position:absolute;left:7056;top:16454;width:806;height:2" coordorigin="7056,16454" coordsize="806,0" path="m7056,16454l7862,16454e" filled="f" stroked="t" strokeweight=".48pt" strokecolor="#4F4F4F">
                <v:path arrowok="t"/>
              </v:shape>
            </v:group>
            <v:group style="position:absolute;left:7834;top:16440;width:2736;height:2" coordorigin="7834,16440" coordsize="2736,2">
              <v:shape style="position:absolute;left:7834;top:16440;width:2736;height:2" coordorigin="7834,16440" coordsize="2736,0" path="m7834,16440l10570,16440e" filled="f" stroked="t" strokeweight=".48pt" strokecolor="#000000">
                <v:path arrowok="t"/>
              </v:shape>
            </v:group>
            <v:group style="position:absolute;left:10541;top:16454;width:1210;height:2" coordorigin="10541,16454" coordsize="1210,2">
              <v:shape style="position:absolute;left:10541;top:16454;width:1210;height:2" coordorigin="10541,16454" coordsize="1210,0" path="m10541,16454l11750,16454e" filled="f" stroked="t" strokeweight=".48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Oğuzha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PAMUK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0"/>
        </w:sectPr>
      </w:pPr>
      <w:rPr/>
    </w:p>
    <w:p>
      <w:pPr>
        <w:spacing w:before="32" w:after="0" w:line="222" w:lineRule="exact"/>
        <w:ind w:left="4174" w:right="-20"/>
        <w:jc w:val="left"/>
        <w:tabs>
          <w:tab w:pos="100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  <w:position w:val="-3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29"/>
          <w:position w:val="-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836" w:right="4086"/>
        <w:jc w:val="center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95750pt;margin-top:6.084641pt;width:52.525652pt;height:7.5pt;mso-position-horizontal-relative:page;mso-position-vertical-relative:paragraph;z-index:-1468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5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6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İtfai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4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0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tabs>
          <w:tab w:pos="1360" w:val="left"/>
          <w:tab w:pos="320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10.2017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06:53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tre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6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8787029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52" w:lineRule="auto"/>
        <w:ind w:left="131" w:right="3405"/>
        <w:jc w:val="left"/>
        <w:tabs>
          <w:tab w:pos="1360" w:val="left"/>
          <w:tab w:pos="3200" w:val="left"/>
          <w:tab w:pos="4440" w:val="left"/>
          <w:tab w:pos="5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79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1"/>
          <w:w w:val="7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  <w:position w:val="0"/>
        </w:rPr>
        <w:t>ıtNo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11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101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77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7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lJildirile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itle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1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8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7"/>
        </w:rPr>
        <w:t>ı1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8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8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4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itlc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92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tabs>
          <w:tab w:pos="1340" w:val="left"/>
          <w:tab w:pos="36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Cö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177" w:lineRule="exact"/>
        <w:ind w:left="136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2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header="571" w:footer="0" w:top="1220" w:bottom="280" w:left="260" w:right="140"/>
          <w:headerReference w:type="default" r:id="rId45"/>
          <w:pgSz w:w="11920" w:h="16840"/>
        </w:sectPr>
      </w:pPr>
      <w:rPr/>
    </w:p>
    <w:p>
      <w:pPr>
        <w:spacing w:before="28" w:after="0" w:line="134" w:lineRule="exact"/>
        <w:ind w:left="3697" w:right="-80"/>
        <w:jc w:val="left"/>
        <w:tabs>
          <w:tab w:pos="6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8.279297pt;margin-top:2.995821pt;width:6.5934pt;height:13.908406pt;mso-position-horizontal-relative:page;mso-position-vertical-relative:paragraph;z-index:-14700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left="20" w:right="-20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338.279297pt;margin-top:4.788503pt;width:6.5934pt;height:12.115723pt;mso-position-horizontal-relative:page;mso-position-vertical-relative:paragraph;z-index:-14690" coordorigin="6766,96" coordsize="132,242">
            <v:shape style="position:absolute;left:6766;top:96;width:132;height:242" coordorigin="6766,96" coordsize="132,242" path="m6766,96l6897,96,6897,338,6766,338,6766,96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3"/>
          <w:position w:val="-5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3"/>
          <w:position w:val="-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4"/>
          <w:w w:val="72"/>
          <w:position w:val="-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8"/>
          <w:position w:val="-5"/>
        </w:rPr>
        <w:t>onarnıe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5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7"/>
          <w:position w:val="-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17"/>
          <w:position w:val="-6"/>
        </w:rPr>
        <w:t>!ik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49"/>
          <w:w w:val="117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3"/>
          <w:w w:val="105"/>
          <w:position w:val="-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15"/>
          <w:w w:val="121"/>
          <w:position w:val="-1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4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30"/>
          <w:w w:val="122"/>
          <w:position w:val="-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5"/>
          <w:w w:val="201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220"/>
          <w:position w:val="-1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94949"/>
          <w:w w:val="70"/>
          <w:position w:val="-6"/>
        </w:rPr>
        <w:t>.......</w:t>
      </w:r>
      <w:r>
        <w:rPr>
          <w:rFonts w:ascii="Arial" w:hAnsi="Arial" w:cs="Arial" w:eastAsia="Arial"/>
          <w:sz w:val="23"/>
          <w:szCs w:val="23"/>
          <w:color w:val="494949"/>
          <w:spacing w:val="-15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9"/>
          <w:w w:val="10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1"/>
          <w:position w:val="-6"/>
        </w:rPr>
        <w:t>....</w:t>
      </w:r>
      <w:r>
        <w:rPr>
          <w:rFonts w:ascii="Arial" w:hAnsi="Arial" w:cs="Arial" w:eastAsia="Arial"/>
          <w:sz w:val="23"/>
          <w:szCs w:val="23"/>
          <w:color w:val="6E6E6E"/>
          <w:spacing w:val="-41"/>
          <w:w w:val="7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19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-19"/>
          <w:w w:val="10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-24"/>
          <w:w w:val="124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1"/>
          <w:position w:val="-6"/>
        </w:rPr>
        <w:t>......</w:t>
      </w:r>
      <w:r>
        <w:rPr>
          <w:rFonts w:ascii="Arial" w:hAnsi="Arial" w:cs="Arial" w:eastAsia="Arial"/>
          <w:sz w:val="23"/>
          <w:szCs w:val="23"/>
          <w:color w:val="595959"/>
          <w:spacing w:val="-19"/>
          <w:w w:val="7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position w:val="-6"/>
        </w:rPr>
        <w:t>.....</w:t>
      </w:r>
      <w:r>
        <w:rPr>
          <w:rFonts w:ascii="Arial" w:hAnsi="Arial" w:cs="Arial" w:eastAsia="Arial"/>
          <w:sz w:val="23"/>
          <w:szCs w:val="23"/>
          <w:color w:val="6E6E6E"/>
          <w:spacing w:val="-3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0"/>
          <w:position w:val="-6"/>
        </w:rPr>
        <w:t>..............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808282"/>
          <w:spacing w:val="-14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1"/>
          <w:position w:val="-6"/>
        </w:rPr>
        <w:t>....</w:t>
      </w:r>
      <w:r>
        <w:rPr>
          <w:rFonts w:ascii="Arial" w:hAnsi="Arial" w:cs="Arial" w:eastAsia="Arial"/>
          <w:sz w:val="23"/>
          <w:szCs w:val="23"/>
          <w:color w:val="595959"/>
          <w:spacing w:val="-29"/>
          <w:w w:val="7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11"/>
          <w:w w:val="4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595959"/>
          <w:spacing w:val="-19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-24"/>
          <w:w w:val="124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1"/>
          <w:position w:val="-6"/>
        </w:rPr>
        <w:t>..................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9399CD"/>
          <w:spacing w:val="0"/>
          <w:w w:val="100"/>
          <w:position w:val="-12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2" w:equalWidth="0">
            <w:col w:w="6641" w:space="216"/>
            <w:col w:w="4663"/>
          </w:cols>
        </w:sectPr>
      </w:pPr>
      <w:rPr/>
    </w:p>
    <w:p>
      <w:pPr>
        <w:spacing w:before="0" w:after="0" w:line="415" w:lineRule="exact"/>
        <w:ind w:right="-20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45"/>
          <w:szCs w:val="45"/>
          <w:color w:val="494949"/>
          <w:w w:val="47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494949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494949"/>
          <w:w w:val="100"/>
          <w:position w:val="-3"/>
        </w:rPr>
      </w:r>
      <w:r>
        <w:rPr>
          <w:rFonts w:ascii="Arial" w:hAnsi="Arial" w:cs="Arial" w:eastAsia="Arial"/>
          <w:sz w:val="45"/>
          <w:szCs w:val="45"/>
          <w:color w:val="232323"/>
          <w:w w:val="59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232323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232323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54"/>
          <w:position w:val="1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07:04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2" w:equalWidth="0">
            <w:col w:w="5656" w:space="1158"/>
            <w:col w:w="4706"/>
          </w:cols>
        </w:sectPr>
      </w:pPr>
      <w:rPr/>
    </w:p>
    <w:p>
      <w:pPr>
        <w:spacing w:before="0" w:after="0" w:line="183" w:lineRule="exact"/>
        <w:ind w:left="122" w:right="-20"/>
        <w:jc w:val="left"/>
        <w:tabs>
          <w:tab w:pos="2240" w:val="left"/>
          <w:tab w:pos="5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7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8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KARAGÖZ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2174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IAraç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06:54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07:00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9" w:after="0" w:line="240" w:lineRule="auto"/>
        <w:ind w:left="17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42"/>
        </w:rPr>
        <w:t>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1"/>
        </w:rPr>
        <w:t>IAraç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-1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2" w:equalWidth="0">
            <w:col w:w="592" w:space="1583"/>
            <w:col w:w="9345"/>
          </w:cols>
        </w:sectPr>
      </w:pPr>
      <w:rPr/>
    </w:p>
    <w:p>
      <w:pPr>
        <w:spacing w:before="0" w:after="0" w:line="281" w:lineRule="exact"/>
        <w:ind w:left="13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38" w:right="476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58" w:lineRule="auto"/>
        <w:ind w:left="2198" w:right="4403" w:firstLine="2568"/>
        <w:jc w:val="left"/>
        <w:tabs>
          <w:tab w:pos="4760" w:val="left"/>
          <w:tab w:pos="6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8"/>
        </w:rPr>
        <w:t>Emni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Doğalg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67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6" w:lineRule="auto"/>
        <w:ind w:left="2198" w:right="2631" w:firstLine="-2086"/>
        <w:jc w:val="left"/>
        <w:tabs>
          <w:tab w:pos="218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66"/>
          <w:position w:val="1"/>
        </w:rPr>
        <w:t>IYıı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ınıcı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  <w:position w:val="0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ersonel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7"/>
        </w:rPr>
        <w:t>v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7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7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görüldti.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19" w:right="420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87" w:lineRule="exact"/>
        <w:ind w:left="122" w:right="-20"/>
        <w:jc w:val="left"/>
        <w:tabs>
          <w:tab w:pos="2220" w:val="left"/>
          <w:tab w:pos="4740" w:val="left"/>
          <w:tab w:pos="666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8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JK.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4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866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172"/>
          <w:position w:val="3"/>
        </w:rPr>
        <w:t>ı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-48"/>
          <w:w w:val="57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57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2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203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ııdürme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52" w:lineRule="auto"/>
        <w:ind w:left="2193" w:right="593" w:firstLine="-2062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sigaranı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çöpte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benzeri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emeleri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tutuştuıması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left="112" w:right="4084" w:firstLine="5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8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8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5"/>
          <w:w w:val="10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5"/>
          <w:position w:val="0"/>
        </w:rPr>
        <w:t>IBed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8"/>
          <w:position w:val="0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112" w:right="9800" w:firstLine="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lfr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24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-14"/>
          <w:w w:val="32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55" w:right="-20"/>
        <w:jc w:val="left"/>
        <w:tabs>
          <w:tab w:pos="222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7"/>
          <w:w w:val="231"/>
          <w:position w:val="3"/>
        </w:rPr>
        <w:t>'</w:t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160"/>
          <w:position w:val="1"/>
        </w:rPr>
        <w:t>kı</w:t>
      </w:r>
      <w:r>
        <w:rPr>
          <w:rFonts w:ascii="Arial" w:hAnsi="Arial" w:cs="Arial" w:eastAsia="Arial"/>
          <w:sz w:val="12"/>
          <w:szCs w:val="12"/>
          <w:color w:val="49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riJı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29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94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07:40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8" w:right="-20"/>
        <w:jc w:val="left"/>
        <w:tabs>
          <w:tab w:pos="1020" w:val="left"/>
          <w:tab w:pos="1540" w:val="left"/>
          <w:tab w:pos="2180" w:val="left"/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22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905853pt;margin-top:2.32885pt;width:56.157436pt;height:15pt;mso-position-horizontal-relative:page;mso-position-vertical-relative:paragraph;z-index:-14685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383838"/>
                      <w:spacing w:val="0"/>
                      <w:w w:val="67"/>
                      <w:b/>
                      <w:bCs/>
                    </w:rPr>
                    <w:t>16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383838"/>
                      <w:spacing w:val="0"/>
                      <w:w w:val="67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383838"/>
                      <w:spacing w:val="20"/>
                      <w:w w:val="67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94949"/>
                      <w:spacing w:val="0"/>
                      <w:w w:val="67"/>
                    </w:rPr>
                    <w:t>Wm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94949"/>
                      <w:spacing w:val="30"/>
                      <w:w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0"/>
                      <w:w w:val="67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7" w:lineRule="exact"/>
        <w:ind w:left="4819" w:right="-20"/>
        <w:jc w:val="left"/>
        <w:tabs>
          <w:tab w:pos="91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50"/>
          <w:b/>
          <w:bCs/>
          <w:position w:val="3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12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76"/>
          <w:b/>
          <w:bCs/>
          <w:position w:val="3"/>
        </w:rPr>
        <w:t>ıl"l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76"/>
          <w:b/>
          <w:bCs/>
          <w:position w:val="3"/>
        </w:rPr>
        <w:t>        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1"/>
          <w:w w:val="76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72"/>
          <w:position w:val="3"/>
        </w:rPr>
        <w:t>.....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2" w:lineRule="atLeas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83838"/>
          <w:spacing w:val="0"/>
          <w:w w:val="181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95" w:lineRule="exact"/>
        <w:ind w:right="-221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21"/>
          <w:szCs w:val="121"/>
          <w:color w:val="383838"/>
          <w:spacing w:val="-179"/>
          <w:w w:val="72"/>
          <w:position w:val="-90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2D3669"/>
          <w:spacing w:val="-7"/>
          <w:w w:val="72"/>
          <w:position w:val="-49"/>
        </w:rPr>
        <w:t>J</w:t>
      </w:r>
      <w:r>
        <w:rPr>
          <w:rFonts w:ascii="Times New Roman" w:hAnsi="Times New Roman" w:cs="Times New Roman" w:eastAsia="Times New Roman"/>
          <w:sz w:val="52"/>
          <w:szCs w:val="52"/>
          <w:color w:val="2D3669"/>
          <w:spacing w:val="0"/>
          <w:w w:val="72"/>
          <w:position w:val="-49"/>
        </w:rPr>
        <w:t>t{</w:t>
      </w:r>
      <w:r>
        <w:rPr>
          <w:rFonts w:ascii="Times New Roman" w:hAnsi="Times New Roman" w:cs="Times New Roman" w:eastAsia="Times New Roman"/>
          <w:sz w:val="52"/>
          <w:szCs w:val="52"/>
          <w:color w:val="2D3669"/>
          <w:spacing w:val="90"/>
          <w:w w:val="72"/>
          <w:position w:val="-49"/>
        </w:rPr>
        <w:t> </w:t>
      </w:r>
      <w:r>
        <w:rPr>
          <w:rFonts w:ascii="Arial" w:hAnsi="Arial" w:cs="Arial" w:eastAsia="Arial"/>
          <w:sz w:val="31"/>
          <w:szCs w:val="31"/>
          <w:color w:val="2D3669"/>
          <w:spacing w:val="0"/>
          <w:w w:val="72"/>
          <w:b/>
          <w:bCs/>
          <w:position w:val="-49"/>
        </w:rPr>
        <w:t>J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20"/>
        <w:jc w:val="left"/>
        <w:tabs>
          <w:tab w:pos="1700" w:val="left"/>
        </w:tabs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121"/>
          <w:szCs w:val="121"/>
          <w:color w:val="383838"/>
          <w:w w:val="17"/>
          <w:position w:val="-90"/>
        </w:rPr>
        <w:t>pl</w:t>
      </w:r>
      <w:r>
        <w:rPr>
          <w:rFonts w:ascii="Arial" w:hAnsi="Arial" w:cs="Arial" w:eastAsia="Arial"/>
          <w:sz w:val="121"/>
          <w:szCs w:val="121"/>
          <w:color w:val="383838"/>
          <w:spacing w:val="-470"/>
          <w:w w:val="17"/>
          <w:position w:val="-90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105"/>
          <w:w w:val="106"/>
          <w:b/>
          <w:bCs/>
          <w:position w:val="-49"/>
        </w:rPr>
        <w:t>G</w:t>
      </w:r>
      <w:r>
        <w:rPr>
          <w:rFonts w:ascii="Arial" w:hAnsi="Arial" w:cs="Arial" w:eastAsia="Arial"/>
          <w:sz w:val="121"/>
          <w:szCs w:val="121"/>
          <w:color w:val="383838"/>
          <w:spacing w:val="45"/>
          <w:w w:val="17"/>
          <w:position w:val="-9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7"/>
          <w:b/>
          <w:bCs/>
          <w:position w:val="-49"/>
        </w:rPr>
        <w:t>UN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b/>
          <w:bCs/>
          <w:position w:val="-4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b/>
          <w:bCs/>
          <w:position w:val="-49"/>
        </w:rPr>
      </w:r>
      <w:r>
        <w:rPr>
          <w:rFonts w:ascii="Arial" w:hAnsi="Arial" w:cs="Arial" w:eastAsia="Arial"/>
          <w:sz w:val="83"/>
          <w:szCs w:val="83"/>
          <w:color w:val="1C2162"/>
          <w:spacing w:val="-261"/>
          <w:w w:val="100"/>
          <w:i/>
          <w:position w:val="-95"/>
        </w:rPr>
        <w:t>)</w:t>
      </w:r>
      <w:r>
        <w:rPr>
          <w:rFonts w:ascii="Arial" w:hAnsi="Arial" w:cs="Arial" w:eastAsia="Arial"/>
          <w:sz w:val="83"/>
          <w:szCs w:val="83"/>
          <w:color w:val="7B7B9A"/>
          <w:spacing w:val="0"/>
          <w:w w:val="100"/>
          <w:i/>
          <w:position w:val="-95"/>
        </w:rPr>
        <w:t>/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3" w:equalWidth="0">
            <w:col w:w="412" w:space="1791"/>
            <w:col w:w="841" w:space="239"/>
            <w:col w:w="8237"/>
          </w:cols>
        </w:sectPr>
      </w:pPr>
      <w:rPr/>
    </w:p>
    <w:p>
      <w:pPr>
        <w:spacing w:before="0" w:after="0" w:line="68" w:lineRule="atLeast"/>
        <w:ind w:left="270" w:right="-20"/>
        <w:jc w:val="left"/>
        <w:tabs>
          <w:tab w:pos="9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36"/>
          <w:position w:val="-4"/>
        </w:rPr>
        <w:t>'ü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7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0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31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83"/>
        </w:rPr>
        <w:t>&gt;-.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9" w:after="0" w:line="90" w:lineRule="exact"/>
        <w:ind w:left="246" w:right="-20"/>
        <w:jc w:val="left"/>
        <w:tabs>
          <w:tab w:pos="262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43.430313pt;margin-top:5.65651pt;width:.1pt;height:14.602515pt;mso-position-horizontal-relative:page;mso-position-vertical-relative:paragraph;z-index:-14698" coordorigin="2869,113" coordsize="2,292">
            <v:shape style="position:absolute;left:2869;top:113;width:2;height:292" coordorigin="2869,113" coordsize="0,292" path="m2869,405l2869,113e" filled="f" stroked="t" strokeweight="1.670569pt" strokecolor="#383F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808282"/>
          <w:spacing w:val="0"/>
          <w:w w:val="23"/>
          <w:position w:val="-1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808282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08282"/>
          <w:spacing w:val="0"/>
          <w:w w:val="100"/>
          <w:position w:val="-16"/>
        </w:rPr>
      </w:r>
      <w:r>
        <w:rPr>
          <w:rFonts w:ascii="Arial" w:hAnsi="Arial" w:cs="Arial" w:eastAsia="Arial"/>
          <w:sz w:val="21"/>
          <w:szCs w:val="21"/>
          <w:color w:val="1C2162"/>
          <w:spacing w:val="0"/>
          <w:w w:val="100"/>
          <w:position w:val="-18"/>
        </w:rPr>
        <w:t>:17-lf/J</w:t>
      </w:r>
      <w:r>
        <w:rPr>
          <w:rFonts w:ascii="Arial" w:hAnsi="Arial" w:cs="Arial" w:eastAsia="Arial"/>
          <w:sz w:val="21"/>
          <w:szCs w:val="21"/>
          <w:color w:val="1C2162"/>
          <w:spacing w:val="-3"/>
          <w:w w:val="100"/>
          <w:position w:val="-18"/>
        </w:rPr>
        <w:t>'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8"/>
        </w:rPr>
        <w:t>nişehir</w:t>
      </w:r>
      <w:r>
        <w:rPr>
          <w:rFonts w:ascii="Arial" w:hAnsi="Arial" w:cs="Arial" w:eastAsia="Arial"/>
          <w:sz w:val="21"/>
          <w:szCs w:val="21"/>
          <w:color w:val="494949"/>
          <w:spacing w:val="-29"/>
          <w:w w:val="100"/>
          <w:position w:val="-18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60"/>
          <w:position w:val="-13"/>
        </w:rPr>
        <w:t>Biri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6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60"/>
          <w:position w:val="-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51"/>
          <w:position w:val="-1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2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52"/>
          <w:position w:val="-1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52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51"/>
          <w:position w:val="-13"/>
        </w:rPr>
        <w:t>i.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13"/>
          <w:w w:val="152"/>
          <w:position w:val="-1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2"/>
          <w:w w:val="69"/>
          <w:position w:val="-1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C9C9E"/>
          <w:spacing w:val="0"/>
          <w:w w:val="103"/>
          <w:position w:val="-1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69.374146pt;margin-top:13.00307pt;width:4.224553pt;height:55.250597pt;mso-position-horizontal-relative:page;mso-position-vertical-relative:paragraph;z-index:-14689" coordorigin="11387,260" coordsize="84,1105">
            <v:group style="position:absolute;left:11452;top:281;width:2;height:1064" coordorigin="11452,281" coordsize="2,1064">
              <v:shape style="position:absolute;left:11452;top:281;width:2;height:1064" coordorigin="11452,281" coordsize="0,1064" path="m11452,1345l11452,281e" filled="f" stroked="t" strokeweight="2.04454pt" strokecolor="#EBEBEB">
                <v:path arrowok="t"/>
              </v:shape>
            </v:group>
            <v:group style="position:absolute;left:11402;top:1053;width:2;height:162" coordorigin="11402,1053" coordsize="2,162">
              <v:shape style="position:absolute;left:11402;top:1053;width:2;height:162" coordorigin="11402,1053" coordsize="0,162" path="m11402,1214l11402,1053e" filled="f" stroked="t" strokeweight="1.4068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w w:val="98"/>
        </w:rPr>
        <w:t>Am;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5"/>
          <w:w w:val="99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6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9" w:after="0" w:line="573" w:lineRule="exact"/>
        <w:ind w:right="-165"/>
        <w:jc w:val="left"/>
        <w:tabs>
          <w:tab w:pos="6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494949"/>
          <w:w w:val="51"/>
          <w:position w:val="-32"/>
        </w:rPr>
        <w:t>.</w:t>
      </w:r>
      <w:r>
        <w:rPr>
          <w:rFonts w:ascii="Arial" w:hAnsi="Arial" w:cs="Arial" w:eastAsia="Arial"/>
          <w:sz w:val="83"/>
          <w:szCs w:val="83"/>
          <w:color w:val="494949"/>
          <w:spacing w:val="-115"/>
          <w:w w:val="51"/>
          <w:position w:val="-3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88"/>
          <w:position w:val="-32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9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-32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-32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58"/>
          <w:position w:val="-3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2" w:lineRule="exact"/>
        <w:ind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79"/>
          <w:szCs w:val="7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9"/>
          <w:szCs w:val="79"/>
          <w:color w:val="595959"/>
          <w:w w:val="48"/>
          <w:position w:val="-15"/>
        </w:rPr>
        <w:t>s;c</w:t>
      </w:r>
      <w:r>
        <w:rPr>
          <w:rFonts w:ascii="Times New Roman" w:hAnsi="Times New Roman" w:cs="Times New Roman" w:eastAsia="Times New Roman"/>
          <w:sz w:val="79"/>
          <w:szCs w:val="79"/>
          <w:color w:val="595959"/>
          <w:w w:val="49"/>
          <w:position w:val="-15"/>
        </w:rPr>
        <w:t>.</w:t>
      </w:r>
      <w:r>
        <w:rPr>
          <w:rFonts w:ascii="Times New Roman" w:hAnsi="Times New Roman" w:cs="Times New Roman" w:eastAsia="Times New Roman"/>
          <w:sz w:val="79"/>
          <w:szCs w:val="79"/>
          <w:color w:val="3F466B"/>
          <w:w w:val="102"/>
          <w:position w:val="-15"/>
        </w:rPr>
        <w:t>t</w:t>
      </w:r>
      <w:r>
        <w:rPr>
          <w:rFonts w:ascii="Times New Roman" w:hAnsi="Times New Roman" w:cs="Times New Roman" w:eastAsia="Times New Roman"/>
          <w:sz w:val="79"/>
          <w:szCs w:val="79"/>
          <w:color w:val="3F466B"/>
          <w:spacing w:val="-6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383838"/>
          <w:spacing w:val="0"/>
          <w:w w:val="150"/>
          <w:position w:val="-15"/>
        </w:rPr>
        <w:t>r</w:t>
      </w:r>
      <w:r>
        <w:rPr>
          <w:rFonts w:ascii="Times New Roman" w:hAnsi="Times New Roman" w:cs="Times New Roman" w:eastAsia="Times New Roman"/>
          <w:sz w:val="79"/>
          <w:szCs w:val="79"/>
          <w:color w:val="595959"/>
          <w:spacing w:val="0"/>
          <w:w w:val="150"/>
          <w:position w:val="-15"/>
        </w:rPr>
        <w:t>-</w:t>
      </w:r>
      <w:r>
        <w:rPr>
          <w:rFonts w:ascii="Times New Roman" w:hAnsi="Times New Roman" w:cs="Times New Roman" w:eastAsia="Times New Roman"/>
          <w:sz w:val="79"/>
          <w:szCs w:val="79"/>
          <w:color w:val="595959"/>
          <w:spacing w:val="-178"/>
          <w:w w:val="150"/>
          <w:position w:val="-1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595959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79"/>
          <w:szCs w:val="79"/>
          <w:color w:val="595959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79"/>
          <w:szCs w:val="79"/>
          <w:color w:val="6E6E6E"/>
          <w:spacing w:val="0"/>
          <w:w w:val="150"/>
          <w:position w:val="-15"/>
        </w:rPr>
        <w:t>\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3" w:equalWidth="0">
            <w:col w:w="4115" w:space="1123"/>
            <w:col w:w="738" w:space="2784"/>
            <w:col w:w="2760"/>
          </w:cols>
        </w:sectPr>
      </w:pPr>
      <w:rPr/>
    </w:p>
    <w:p>
      <w:pPr>
        <w:spacing w:before="51" w:after="0" w:line="240" w:lineRule="auto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469.907318pt;margin-top:.462934pt;width:.1pt;height:8.139106pt;mso-position-horizontal-relative:page;mso-position-vertical-relative:paragraph;z-index:-14697" coordorigin="9398,9" coordsize="2,163">
            <v:shape style="position:absolute;left:9398;top:9;width:2;height:163" coordorigin="9398,9" coordsize="0,163" path="m9398,172l9398,9e" filled="f" stroked="t" strokeweight=".715958pt" strokecolor="#444B57">
              <v:path arrowok="t"/>
            </v:shape>
          </v:group>
          <w10:wrap type="none"/>
        </w:pict>
      </w:r>
      <w:r>
        <w:rPr/>
        <w:pict>
          <v:group style="position:absolute;margin-left:488.760864pt;margin-top:.462934pt;width:.1pt;height:8.139106pt;mso-position-horizontal-relative:page;mso-position-vertical-relative:paragraph;z-index:-14696" coordorigin="9775,9" coordsize="2,163">
            <v:shape style="position:absolute;left:9775;top:9;width:2;height:163" coordorigin="9775,9" coordsize="0,163" path="m9775,172l9775,9e" filled="f" stroked="t" strokeweight="4.057097pt" strokecolor="#444848">
              <v:path arrowok="t"/>
            </v:shape>
          </v:group>
          <w10:wrap type="none"/>
        </w:pict>
      </w:r>
      <w:r>
        <w:rPr/>
        <w:pict>
          <v:group style="position:absolute;margin-left:469.907318pt;margin-top:17.459305pt;width:.1pt;height:7.899721pt;mso-position-horizontal-relative:page;mso-position-vertical-relative:paragraph;z-index:-14695" coordorigin="9398,349" coordsize="2,158">
            <v:shape style="position:absolute;left:9398;top:349;width:2;height:158" coordorigin="9398,349" coordsize="0,158" path="m9398,507l9398,349e" filled="f" stroked="t" strokeweight=".715958pt" strokecolor="#48545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94949"/>
          <w:spacing w:val="-5"/>
          <w:w w:val="78"/>
        </w:rPr>
        <w:t>M</w:t>
      </w:r>
      <w:r>
        <w:rPr>
          <w:rFonts w:ascii="Arial" w:hAnsi="Arial" w:cs="Arial" w:eastAsia="Arial"/>
          <w:sz w:val="19"/>
          <w:szCs w:val="19"/>
          <w:color w:val="494949"/>
          <w:spacing w:val="-18"/>
          <w:w w:val="78"/>
        </w:rPr>
        <w:t>O</w:t>
      </w:r>
      <w:r>
        <w:rPr>
          <w:rFonts w:ascii="Arial" w:hAnsi="Arial" w:cs="Arial" w:eastAsia="Arial"/>
          <w:sz w:val="19"/>
          <w:szCs w:val="19"/>
          <w:color w:val="494949"/>
          <w:spacing w:val="-5"/>
          <w:w w:val="78"/>
        </w:rPr>
        <w:t>d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8"/>
        </w:rPr>
        <w:t>a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8"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41"/>
          <w:w w:val="7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3669"/>
          <w:spacing w:val="0"/>
          <w:w w:val="105"/>
          <w:position w:val="6"/>
        </w:rPr>
        <w:t>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right="-157"/>
        <w:jc w:val="left"/>
        <w:rPr>
          <w:rFonts w:ascii="Arial" w:hAnsi="Arial" w:cs="Arial" w:eastAsia="Arial"/>
          <w:sz w:val="78"/>
          <w:szCs w:val="7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2D3669"/>
          <w:spacing w:val="-83"/>
          <w:w w:val="98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5"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8"/>
          <w:w w:val="65"/>
          <w:position w:val="-2"/>
        </w:rPr>
        <w:t>'</w:t>
      </w:r>
      <w:r>
        <w:rPr>
          <w:rFonts w:ascii="Arial" w:hAnsi="Arial" w:cs="Arial" w:eastAsia="Arial"/>
          <w:sz w:val="78"/>
          <w:szCs w:val="78"/>
          <w:color w:val="494949"/>
          <w:spacing w:val="-239"/>
          <w:w w:val="99"/>
          <w:i/>
          <w:position w:val="-3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64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466B"/>
          <w:spacing w:val="-9"/>
          <w:w w:val="164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466B"/>
          <w:spacing w:val="-49"/>
          <w:w w:val="164"/>
          <w:position w:val="-2"/>
        </w:rPr>
        <w:t>.</w:t>
      </w:r>
      <w:r>
        <w:rPr>
          <w:rFonts w:ascii="Arial" w:hAnsi="Arial" w:cs="Arial" w:eastAsia="Arial"/>
          <w:sz w:val="78"/>
          <w:szCs w:val="78"/>
          <w:color w:val="494949"/>
          <w:spacing w:val="-243"/>
          <w:w w:val="99"/>
          <w:i/>
          <w:position w:val="-3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466B"/>
          <w:spacing w:val="0"/>
          <w:w w:val="164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466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C9E"/>
          <w:spacing w:val="4"/>
          <w:w w:val="49"/>
          <w:position w:val="-2"/>
        </w:rPr>
        <w:t>,</w:t>
      </w:r>
      <w:r>
        <w:rPr>
          <w:rFonts w:ascii="Arial" w:hAnsi="Arial" w:cs="Arial" w:eastAsia="Arial"/>
          <w:sz w:val="78"/>
          <w:szCs w:val="78"/>
          <w:color w:val="BCBCBC"/>
          <w:spacing w:val="4"/>
          <w:w w:val="20"/>
          <w:i/>
          <w:position w:val="-31"/>
        </w:rPr>
      </w:r>
      <w:r>
        <w:rPr>
          <w:rFonts w:ascii="Arial" w:hAnsi="Arial" w:cs="Arial" w:eastAsia="Arial"/>
          <w:sz w:val="78"/>
          <w:szCs w:val="78"/>
          <w:color w:val="BCBCBC"/>
          <w:spacing w:val="-63"/>
          <w:w w:val="20"/>
          <w:emboss/>
          <w:i/>
          <w:position w:val="-31"/>
        </w:rPr>
        <w:t>·</w:t>
      </w:r>
      <w:r>
        <w:rPr>
          <w:rFonts w:ascii="Arial" w:hAnsi="Arial" w:cs="Arial" w:eastAsia="Arial"/>
          <w:sz w:val="78"/>
          <w:szCs w:val="78"/>
          <w:color w:val="BCBCBC"/>
          <w:spacing w:val="-63"/>
          <w:w w:val="20"/>
          <w:i/>
          <w:position w:val="-31"/>
        </w:rPr>
      </w:r>
      <w:r>
        <w:rPr>
          <w:rFonts w:ascii="Arial" w:hAnsi="Arial" w:cs="Arial" w:eastAsia="Arial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29"/>
          <w:w w:val="60"/>
          <w:position w:val="-2"/>
        </w:rPr>
        <w:t>.</w:t>
      </w:r>
      <w:r>
        <w:rPr>
          <w:rFonts w:ascii="Arial" w:hAnsi="Arial" w:cs="Arial" w:eastAsia="Arial"/>
          <w:sz w:val="78"/>
          <w:szCs w:val="78"/>
          <w:color w:val="808282"/>
          <w:spacing w:val="19"/>
          <w:w w:val="36"/>
          <w:position w:val="-3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53"/>
          <w:position w:val="-2"/>
        </w:rPr>
        <w:t>-..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1"/>
          <w:w w:val="53"/>
          <w:position w:val="-2"/>
        </w:rPr>
        <w:t>r</w:t>
      </w:r>
      <w:r>
        <w:rPr>
          <w:rFonts w:ascii="Arial" w:hAnsi="Arial" w:cs="Arial" w:eastAsia="Arial"/>
          <w:sz w:val="78"/>
          <w:szCs w:val="78"/>
          <w:color w:val="BCBCBC"/>
          <w:spacing w:val="1"/>
          <w:w w:val="17"/>
          <w:position w:val="-31"/>
        </w:rPr>
      </w:r>
      <w:r>
        <w:rPr>
          <w:rFonts w:ascii="Arial" w:hAnsi="Arial" w:cs="Arial" w:eastAsia="Arial"/>
          <w:sz w:val="78"/>
          <w:szCs w:val="78"/>
          <w:color w:val="BCBCBC"/>
          <w:spacing w:val="0"/>
          <w:w w:val="17"/>
          <w:emboss/>
          <w:position w:val="-31"/>
        </w:rPr>
        <w:t>.</w:t>
      </w:r>
      <w:r>
        <w:rPr>
          <w:rFonts w:ascii="Arial" w:hAnsi="Arial" w:cs="Arial" w:eastAsia="Arial"/>
          <w:sz w:val="78"/>
          <w:szCs w:val="78"/>
          <w:color w:val="BCBCBC"/>
          <w:spacing w:val="0"/>
          <w:w w:val="17"/>
          <w:emboss/>
          <w:position w:val="-31"/>
        </w:rPr>
      </w:r>
      <w:r>
        <w:rPr>
          <w:rFonts w:ascii="Arial" w:hAnsi="Arial" w:cs="Arial" w:eastAsia="Arial"/>
          <w:sz w:val="78"/>
          <w:szCs w:val="78"/>
          <w:color w:val="BCBCBC"/>
          <w:spacing w:val="0"/>
          <w:w w:val="17"/>
          <w:position w:val="-31"/>
        </w:rPr>
      </w:r>
      <w:r>
        <w:rPr>
          <w:rFonts w:ascii="Arial" w:hAnsi="Arial" w:cs="Arial" w:eastAsia="Arial"/>
          <w:sz w:val="78"/>
          <w:szCs w:val="78"/>
          <w:color w:val="BCBCBC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78"/>
          <w:szCs w:val="78"/>
          <w:color w:val="BCBCBC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4"/>
          <w:position w:val="-2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3" w:equalWidth="0">
            <w:col w:w="9470" w:space="112"/>
            <w:col w:w="575" w:space="145"/>
            <w:col w:w="1218"/>
          </w:cols>
        </w:sectPr>
      </w:pPr>
      <w:rPr/>
    </w:p>
    <w:p>
      <w:pPr>
        <w:spacing w:before="0" w:after="0" w:line="231" w:lineRule="exact"/>
        <w:ind w:right="91"/>
        <w:jc w:val="right"/>
        <w:tabs>
          <w:tab w:pos="6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17.421652pt;margin-top:36.866833pt;width:566.919659pt;height:760.28539pt;mso-position-horizontal-relative:page;mso-position-vertical-relative:page;z-index:-14699" coordorigin="348,737" coordsize="11338,15206">
            <v:group style="position:absolute;left:363;top:754;width:520;height:2" coordorigin="363,754" coordsize="520,2">
              <v:shape style="position:absolute;left:363;top:754;width:520;height:2" coordorigin="363,754" coordsize="520,0" path="m363,754l883,754e" filled="f" stroked="t" strokeweight=".477306pt" strokecolor="#5B5B5B">
                <v:path arrowok="t"/>
              </v:shape>
            </v:group>
            <v:group style="position:absolute;left:826;top:756;width:807;height:2" coordorigin="826,756" coordsize="807,2">
              <v:shape style="position:absolute;left:826;top:756;width:807;height:2" coordorigin="826,756" coordsize="807,0" path="m826,756l1632,756e" filled="f" stroked="t" strokeweight=".477306pt" strokecolor="#3B3B3B">
                <v:path arrowok="t"/>
              </v:shape>
            </v:group>
            <v:group style="position:absolute;left:1575;top:761;width:10076;height:2" coordorigin="1575,761" coordsize="10076,2">
              <v:shape style="position:absolute;left:1575;top:761;width:10076;height:2" coordorigin="1575,761" coordsize="10076,0" path="m1575,761l11651,761e" filled="f" stroked="t" strokeweight=".715958pt" strokecolor="#575757">
                <v:path arrowok="t"/>
              </v:shape>
            </v:group>
            <v:group style="position:absolute;left:7427;top:761;width:506;height:2" coordorigin="7427,761" coordsize="506,2">
              <v:shape style="position:absolute;left:7427;top:761;width:506;height:2" coordorigin="7427,761" coordsize="506,0" path="m7427,761l7933,761e" filled="f" stroked="t" strokeweight=".477306pt" strokecolor="#383838">
                <v:path arrowok="t"/>
              </v:shape>
            </v:group>
            <v:group style="position:absolute;left:9231;top:756;width:2;height:718" coordorigin="9231,756" coordsize="2,718">
              <v:shape style="position:absolute;left:9231;top:756;width:2;height:718" coordorigin="9231,756" coordsize="0,718" path="m9231,1475l9231,756e" filled="f" stroked="t" strokeweight=".715958pt" strokecolor="#4B4B4B">
                <v:path arrowok="t"/>
              </v:shape>
            </v:group>
            <v:group style="position:absolute;left:9370;top:761;width:749;height:2" coordorigin="9370,761" coordsize="749,2">
              <v:shape style="position:absolute;left:9370;top:761;width:749;height:2" coordorigin="9370,761" coordsize="749,0" path="m9370,761l10119,761e" filled="f" stroked="t" strokeweight=".477306pt" strokecolor="#2B2B2B">
                <v:path arrowok="t"/>
              </v:shape>
            </v:group>
            <v:group style="position:absolute;left:10062;top:761;width:377;height:2" coordorigin="10062,761" coordsize="377,2">
              <v:shape style="position:absolute;left:10062;top:761;width:377;height:2" coordorigin="10062,761" coordsize="377,0" path="m10062,761l10439,761e" filled="f" stroked="t" strokeweight=".477306pt" strokecolor="#3F3F3F">
                <v:path arrowok="t"/>
              </v:shape>
            </v:group>
            <v:group style="position:absolute;left:10381;top:764;width:158;height:2" coordorigin="10381,764" coordsize="158,2">
              <v:shape style="position:absolute;left:10381;top:764;width:158;height:2" coordorigin="10381,764" coordsize="158,0" path="m10381,764l10539,764e" filled="f" stroked="t" strokeweight=".715958pt" strokecolor="#545454">
                <v:path arrowok="t"/>
              </v:shape>
            </v:group>
            <v:group style="position:absolute;left:11646;top:752;width:2;height:3337" coordorigin="11646,752" coordsize="2,3337">
              <v:shape style="position:absolute;left:11646;top:752;width:2;height:3337" coordorigin="11646,752" coordsize="0,3337" path="m11646,4089l11646,752e" filled="f" stroked="t" strokeweight=".954611pt" strokecolor="#606060">
                <v:path arrowok="t"/>
              </v:shape>
            </v:group>
            <v:group style="position:absolute;left:368;top:747;width:2;height:862" coordorigin="368,747" coordsize="2,862">
              <v:shape style="position:absolute;left:368;top:747;width:2;height:862" coordorigin="368,747" coordsize="0,862" path="m368,1609l368,747e" filled="f" stroked="t" strokeweight=".954611pt" strokecolor="#909090">
                <v:path arrowok="t"/>
              </v:shape>
            </v:group>
            <v:group style="position:absolute;left:11646;top:1417;width:2;height:359" coordorigin="11646,1417" coordsize="2,359">
              <v:shape style="position:absolute;left:11646;top:1417;width:2;height:359" coordorigin="11646,1417" coordsize="0,359" path="m11646,1776l11646,1417e" filled="f" stroked="t" strokeweight=".477306pt" strokecolor="#3B3B3B">
                <v:path arrowok="t"/>
              </v:shape>
            </v:group>
            <v:group style="position:absolute;left:363;top:2248;width:2869;height:2" coordorigin="363,2248" coordsize="2869,2">
              <v:shape style="position:absolute;left:363;top:2248;width:2869;height:2" coordorigin="363,2248" coordsize="2869,0" path="m363,2248l3231,2248e" filled="f" stroked="t" strokeweight=".954611pt" strokecolor="#676767">
                <v:path arrowok="t"/>
              </v:shape>
            </v:group>
            <v:group style="position:absolute;left:370;top:747;width:2;height:1532" coordorigin="370,747" coordsize="2,1532">
              <v:shape style="position:absolute;left:370;top:747;width:2;height:1532" coordorigin="370,747" coordsize="0,1532" path="m370,2279l370,747e" filled="f" stroked="t" strokeweight=".715958pt" strokecolor="#7C7C7C">
                <v:path arrowok="t"/>
              </v:shape>
            </v:group>
            <v:group style="position:absolute;left:2437;top:747;width:2;height:1513" coordorigin="2437,747" coordsize="2,1513">
              <v:shape style="position:absolute;left:2437;top:747;width:2;height:1513" coordorigin="2437,747" coordsize="0,1513" path="m2437,2260l2437,747e" filled="f" stroked="t" strokeweight=".954611pt" strokecolor="#545454">
                <v:path arrowok="t"/>
              </v:shape>
            </v:group>
            <v:group style="position:absolute;left:3174;top:2250;width:258;height:2" coordorigin="3174,2250" coordsize="258,2">
              <v:shape style="position:absolute;left:3174;top:2250;width:258;height:2" coordorigin="3174,2250" coordsize="258,0" path="m3174,2250l3432,2250e" filled="f" stroked="t" strokeweight=".477306pt" strokecolor="#4B4B4B">
                <v:path arrowok="t"/>
              </v:shape>
            </v:group>
            <v:group style="position:absolute;left:3375;top:2250;width:578;height:2" coordorigin="3375,2250" coordsize="578,2">
              <v:shape style="position:absolute;left:3375;top:2250;width:578;height:2" coordorigin="3375,2250" coordsize="578,0" path="m3375,2250l3952,2250e" filled="f" stroked="t" strokeweight=".477306pt" strokecolor="#2F2F2F">
                <v:path arrowok="t"/>
              </v:shape>
            </v:group>
            <v:group style="position:absolute;left:3895;top:2250;width:3012;height:2" coordorigin="3895,2250" coordsize="3012,2">
              <v:shape style="position:absolute;left:3895;top:2250;width:3012;height:2" coordorigin="3895,2250" coordsize="3012,0" path="m3895,2250l6907,2250e" filled="f" stroked="t" strokeweight=".715958pt" strokecolor="#545454">
                <v:path arrowok="t"/>
              </v:shape>
            </v:group>
            <v:group style="position:absolute;left:6849;top:2255;width:234;height:2" coordorigin="6849,2255" coordsize="234,2">
              <v:shape style="position:absolute;left:6849;top:2255;width:234;height:2" coordorigin="6849,2255" coordsize="234,0" path="m6849,2255l7083,2255e" filled="f" stroked="t" strokeweight=".477306pt" strokecolor="#3F3F3F">
                <v:path arrowok="t"/>
              </v:shape>
            </v:group>
            <v:group style="position:absolute;left:7026;top:2253;width:4630;height:2" coordorigin="7026,2253" coordsize="4630,2">
              <v:shape style="position:absolute;left:7026;top:2253;width:4630;height:2" coordorigin="7026,2253" coordsize="4630,0" path="m7026,2253l11656,2253e" filled="f" stroked="t" strokeweight=".715958pt" strokecolor="#5B5B5B">
                <v:path arrowok="t"/>
              </v:shape>
            </v:group>
            <v:group style="position:absolute;left:9233;top:1388;width:2;height:871" coordorigin="9233,1388" coordsize="2,871">
              <v:shape style="position:absolute;left:9233;top:1388;width:2;height:871" coordorigin="9233,1388" coordsize="0,871" path="m9233,2260l9233,1388e" filled="f" stroked="t" strokeweight=".954611pt" strokecolor="#606060">
                <v:path arrowok="t"/>
              </v:shape>
            </v:group>
            <v:group style="position:absolute;left:9250;top:2255;width:759;height:2" coordorigin="9250,2255" coordsize="759,2">
              <v:shape style="position:absolute;left:9250;top:2255;width:759;height:2" coordorigin="9250,2255" coordsize="759,0" path="m9250,2255l10009,2255e" filled="f" stroked="t" strokeweight=".477306pt" strokecolor="#383838">
                <v:path arrowok="t"/>
              </v:shape>
            </v:group>
            <v:group style="position:absolute;left:9250;top:2250;width:869;height:2" coordorigin="9250,2250" coordsize="869,2">
              <v:shape style="position:absolute;left:9250;top:2250;width:869;height:2" coordorigin="9250,2250" coordsize="869,0" path="m9250,2250l10119,2250e" filled="f" stroked="t" strokeweight=".715958pt" strokecolor="#444444">
                <v:path arrowok="t"/>
              </v:shape>
            </v:group>
            <v:group style="position:absolute;left:363;top:2468;width:2095;height:2" coordorigin="363,2468" coordsize="2095,2">
              <v:shape style="position:absolute;left:363;top:2468;width:2095;height:2" coordorigin="363,2468" coordsize="2095,0" path="m363,2468l2458,2468e" filled="f" stroked="t" strokeweight=".954611pt" strokecolor="#646464">
                <v:path arrowok="t"/>
              </v:shape>
            </v:group>
            <v:group style="position:absolute;left:372;top:1915;width:2;height:579" coordorigin="372,1915" coordsize="2,579">
              <v:shape style="position:absolute;left:372;top:1915;width:2;height:579" coordorigin="372,1915" coordsize="0,579" path="m372,2494l372,1915e" filled="f" stroked="t" strokeweight=".954611pt" strokecolor="#4F4F4F">
                <v:path arrowok="t"/>
              </v:shape>
            </v:group>
            <v:group style="position:absolute;left:2401;top:2468;width:1031;height:2" coordorigin="2401,2468" coordsize="1031,2">
              <v:shape style="position:absolute;left:2401;top:2468;width:1031;height:2" coordorigin="2401,2468" coordsize="1031,0" path="m2401,2468l3432,2468e" filled="f" stroked="t" strokeweight=".477306pt" strokecolor="#484848">
                <v:path arrowok="t"/>
              </v:shape>
            </v:group>
            <v:group style="position:absolute;left:3375;top:2470;width:2449;height:2" coordorigin="3375,2470" coordsize="2449,2">
              <v:shape style="position:absolute;left:3375;top:2470;width:2449;height:2" coordorigin="3375,2470" coordsize="2449,0" path="m3375,2470l5823,2470e" filled="f" stroked="t" strokeweight=".715958pt" strokecolor="#5B5B5B">
                <v:path arrowok="t"/>
              </v:shape>
            </v:group>
            <v:group style="position:absolute;left:5766;top:2470;width:1718;height:2" coordorigin="5766,2470" coordsize="1718,2">
              <v:shape style="position:absolute;left:5766;top:2470;width:1718;height:2" coordorigin="5766,2470" coordsize="1718,0" path="m5766,2470l7484,2470e" filled="f" stroked="t" strokeweight=".477306pt" strokecolor="#484848">
                <v:path arrowok="t"/>
              </v:shape>
            </v:group>
            <v:group style="position:absolute;left:6735;top:2473;width:4897;height:2" coordorigin="6735,2473" coordsize="4897,2">
              <v:shape style="position:absolute;left:6735;top:2473;width:4897;height:2" coordorigin="6735,2473" coordsize="4897,0" path="m6735,2473l11632,2473e" filled="f" stroked="t" strokeweight=".715958pt" strokecolor="#5B5B5B">
                <v:path arrowok="t"/>
              </v:shape>
            </v:group>
            <v:group style="position:absolute;left:11331;top:2470;width:325;height:2" coordorigin="11331,2470" coordsize="325,2">
              <v:shape style="position:absolute;left:11331;top:2470;width:325;height:2" coordorigin="11331,2470" coordsize="325,0" path="m11331,2470l11656,2470e" filled="f" stroked="t" strokeweight=".477306pt" strokecolor="#545454">
                <v:path arrowok="t"/>
              </v:shape>
            </v:group>
            <v:group style="position:absolute;left:363;top:2681;width:1270;height:2" coordorigin="363,2681" coordsize="1270,2">
              <v:shape style="position:absolute;left:363;top:2681;width:1270;height:2" coordorigin="363,2681" coordsize="1270,0" path="m363,2681l1632,2681e" filled="f" stroked="t" strokeweight=".477306pt" strokecolor="#484848">
                <v:path arrowok="t"/>
              </v:shape>
            </v:group>
            <v:group style="position:absolute;left:387;top:2686;width:9436;height:2" coordorigin="387,2686" coordsize="9436,2">
              <v:shape style="position:absolute;left:387;top:2686;width:9436;height:2" coordorigin="387,2686" coordsize="9436,0" path="m387,2686l9823,2686e" filled="f" stroked="t" strokeweight=".715958pt" strokecolor="#545454">
                <v:path arrowok="t"/>
              </v:shape>
            </v:group>
            <v:group style="position:absolute;left:2649;top:2684;width:582;height:2" coordorigin="2649,2684" coordsize="582,2">
              <v:shape style="position:absolute;left:2649;top:2684;width:582;height:2" coordorigin="2649,2684" coordsize="582,0" path="m2649,2684l3231,2684e" filled="f" stroked="t" strokeweight=".954611pt" strokecolor="#676767">
                <v:path arrowok="t"/>
              </v:shape>
            </v:group>
            <v:group style="position:absolute;left:9747;top:2686;width:372;height:2" coordorigin="9747,2686" coordsize="372,2">
              <v:shape style="position:absolute;left:9747;top:2686;width:372;height:2" coordorigin="9747,2686" coordsize="372,0" path="m9747,2686l10119,2686e" filled="f" stroked="t" strokeweight=".477306pt" strokecolor="#2F2F2F">
                <v:path arrowok="t"/>
              </v:shape>
            </v:group>
            <v:group style="position:absolute;left:10062;top:2688;width:1327;height:2" coordorigin="10062,2688" coordsize="1327,2">
              <v:shape style="position:absolute;left:10062;top:2688;width:1327;height:2" coordorigin="10062,2688" coordsize="1327,0" path="m10062,2688l11389,2688e" filled="f" stroked="t" strokeweight=".477306pt" strokecolor="#484848">
                <v:path arrowok="t"/>
              </v:shape>
            </v:group>
            <v:group style="position:absolute;left:11274;top:2686;width:382;height:2" coordorigin="11274,2686" coordsize="382,2">
              <v:shape style="position:absolute;left:11274;top:2686;width:382;height:2" coordorigin="11274,2686" coordsize="382,0" path="m11274,2686l11656,2686e" filled="f" stroked="t" strokeweight=".954611pt" strokecolor="#707070">
                <v:path arrowok="t"/>
              </v:shape>
            </v:group>
            <v:group style="position:absolute;left:363;top:2904;width:3203;height:2" coordorigin="363,2904" coordsize="3203,2">
              <v:shape style="position:absolute;left:363;top:2904;width:3203;height:2" coordorigin="363,2904" coordsize="3203,0" path="m363,2904l3565,2904e" filled="f" stroked="t" strokeweight=".715958pt" strokecolor="#606060">
                <v:path arrowok="t"/>
              </v:shape>
            </v:group>
            <v:group style="position:absolute;left:3375;top:2906;width:578;height:2" coordorigin="3375,2906" coordsize="578,2">
              <v:shape style="position:absolute;left:3375;top:2906;width:578;height:2" coordorigin="3375,2906" coordsize="578,0" path="m3375,2906l3952,2906e" filled="f" stroked="t" strokeweight=".715958pt" strokecolor="#484848">
                <v:path arrowok="t"/>
              </v:shape>
            </v:group>
            <v:group style="position:absolute;left:3895;top:2901;width:544;height:2" coordorigin="3895,2901" coordsize="544,2">
              <v:shape style="position:absolute;left:3895;top:2901;width:544;height:2" coordorigin="3895,2901" coordsize="544,0" path="m3895,2901l4439,2901e" filled="f" stroked="t" strokeweight=".477306pt" strokecolor="#444444">
                <v:path arrowok="t"/>
              </v:shape>
            </v:group>
            <v:group style="position:absolute;left:4277;top:2904;width:2630;height:2" coordorigin="4277,2904" coordsize="2630,2">
              <v:shape style="position:absolute;left:4277;top:2904;width:2630;height:2" coordorigin="4277,2904" coordsize="2630,0" path="m4277,2904l6907,2904e" filled="f" stroked="t" strokeweight=".954611pt" strokecolor="#575757">
                <v:path arrowok="t"/>
              </v:shape>
            </v:group>
            <v:group style="position:absolute;left:6849;top:2906;width:234;height:2" coordorigin="6849,2906" coordsize="234,2">
              <v:shape style="position:absolute;left:6849;top:2906;width:234;height:2" coordorigin="6849,2906" coordsize="234,0" path="m6849,2906l7083,2906e" filled="f" stroked="t" strokeweight=".477306pt" strokecolor="#383838">
                <v:path arrowok="t"/>
              </v:shape>
            </v:group>
            <v:group style="position:absolute;left:7026;top:2906;width:458;height:2" coordorigin="7026,2906" coordsize="458,2">
              <v:shape style="position:absolute;left:7026;top:2906;width:458;height:2" coordorigin="7026,2906" coordsize="458,0" path="m7026,2906l7484,2906e" filled="f" stroked="t" strokeweight=".477306pt" strokecolor="#232323">
                <v:path arrowok="t"/>
              </v:shape>
            </v:group>
            <v:group style="position:absolute;left:7427;top:2906;width:506;height:2" coordorigin="7427,2906" coordsize="506,2">
              <v:shape style="position:absolute;left:7427;top:2906;width:506;height:2" coordorigin="7427,2906" coordsize="506,0" path="m7427,2906l7933,2906e" filled="f" stroked="t" strokeweight=".477306pt" strokecolor="#3B3B3B">
                <v:path arrowok="t"/>
              </v:shape>
            </v:group>
            <v:group style="position:absolute;left:7833;top:2906;width:1422;height:2" coordorigin="7833,2906" coordsize="1422,2">
              <v:shape style="position:absolute;left:7833;top:2906;width:1422;height:2" coordorigin="7833,2906" coordsize="1422,0" path="m7833,2906l9255,2906e" filled="f" stroked="t" strokeweight=".954611pt" strokecolor="#5B5B5B">
                <v:path arrowok="t"/>
              </v:shape>
            </v:group>
            <v:group style="position:absolute;left:9198;top:2906;width:1241;height:2" coordorigin="9198,2906" coordsize="1241,2">
              <v:shape style="position:absolute;left:9198;top:2906;width:1241;height:2" coordorigin="9198,2906" coordsize="1241,0" path="m9198,2906l10439,2906e" filled="f" stroked="t" strokeweight=".477306pt" strokecolor="#343434">
                <v:path arrowok="t"/>
              </v:shape>
            </v:group>
            <v:group style="position:absolute;left:10381;top:2906;width:1274;height:2" coordorigin="10381,2906" coordsize="1274,2">
              <v:shape style="position:absolute;left:10381;top:2906;width:1274;height:2" coordorigin="10381,2906" coordsize="1274,0" path="m10381,2906l11656,2906e" filled="f" stroked="t" strokeweight=".954611pt" strokecolor="#646464">
                <v:path arrowok="t"/>
              </v:shape>
            </v:group>
            <v:group style="position:absolute;left:11651;top:2638;width:2;height:507" coordorigin="11651,2638" coordsize="2,507">
              <v:shape style="position:absolute;left:11651;top:2638;width:2;height:507" coordorigin="11651,2638" coordsize="0,507" path="m11651,3146l11651,2638e" filled="f" stroked="t" strokeweight=".477306pt" strokecolor="#3B3B3B">
                <v:path arrowok="t"/>
              </v:shape>
            </v:group>
            <v:group style="position:absolute;left:358;top:3117;width:1274;height:2" coordorigin="358,3117" coordsize="1274,2">
              <v:shape style="position:absolute;left:358;top:3117;width:1274;height:2" coordorigin="358,3117" coordsize="1274,0" path="m358,3117l1632,3117e" filled="f" stroked="t" strokeweight=".954611pt" strokecolor="#676767">
                <v:path arrowok="t"/>
              </v:shape>
            </v:group>
            <v:group style="position:absolute;left:1575;top:3124;width:10062;height:2" coordorigin="1575,3124" coordsize="10062,2">
              <v:shape style="position:absolute;left:1575;top:3124;width:10062;height:2" coordorigin="1575,3124" coordsize="10062,0" path="m1575,3124l11637,3124e" filled="f" stroked="t" strokeweight=".715958pt" strokecolor="#545454">
                <v:path arrowok="t"/>
              </v:shape>
            </v:group>
            <v:group style="position:absolute;left:5766;top:3122;width:711;height:2" coordorigin="5766,3122" coordsize="711,2">
              <v:shape style="position:absolute;left:5766;top:3122;width:711;height:2" coordorigin="5766,3122" coordsize="711,0" path="m5766,3122l6477,3122e" filled="f" stroked="t" strokeweight=".477306pt" strokecolor="#232323">
                <v:path arrowok="t"/>
              </v:shape>
            </v:group>
            <v:group style="position:absolute;left:8410;top:3122;width:535;height:2" coordorigin="8410,3122" coordsize="535,2">
              <v:shape style="position:absolute;left:8410;top:3122;width:535;height:2" coordorigin="8410,3122" coordsize="535,0" path="m8410,3122l8945,3122e" filled="f" stroked="t" strokeweight=".477306pt" strokecolor="#1F1F1F">
                <v:path arrowok="t"/>
              </v:shape>
            </v:group>
            <v:group style="position:absolute;left:8887;top:3122;width:368;height:2" coordorigin="8887,3122" coordsize="368,2">
              <v:shape style="position:absolute;left:8887;top:3122;width:368;height:2" coordorigin="8887,3122" coordsize="368,0" path="m8887,3122l9255,3122e" filled="f" stroked="t" strokeweight=".477306pt" strokecolor="#444444">
                <v:path arrowok="t"/>
              </v:shape>
            </v:group>
            <v:group style="position:absolute;left:11331;top:3122;width:329;height:2" coordorigin="11331,3122" coordsize="329,2">
              <v:shape style="position:absolute;left:11331;top:3122;width:329;height:2" coordorigin="11331,3122" coordsize="329,0" path="m11331,3122l11661,3122e" filled="f" stroked="t" strokeweight=".477306pt" strokecolor="#4F4F4F">
                <v:path arrowok="t"/>
              </v:shape>
            </v:group>
            <v:group style="position:absolute;left:368;top:3337;width:1236;height:2" coordorigin="368,3337" coordsize="1236,2">
              <v:shape style="position:absolute;left:368;top:3337;width:1236;height:2" coordorigin="368,3337" coordsize="1236,0" path="m368,3337l1604,3337e" filled="f" stroked="t" strokeweight=".954611pt" strokecolor="#646464">
                <v:path arrowok="t"/>
              </v:shape>
            </v:group>
            <v:group style="position:absolute;left:370;top:747;width:2;height:5539" coordorigin="370,747" coordsize="2,5539">
              <v:shape style="position:absolute;left:370;top:747;width:2;height:5539" coordorigin="370,747" coordsize="0,5539" path="m370,6286l370,747e" filled="f" stroked="t" strokeweight=".715958pt" strokecolor="#646464">
                <v:path arrowok="t"/>
              </v:shape>
            </v:group>
            <v:group style="position:absolute;left:1575;top:3337;width:1446;height:2" coordorigin="1575,3337" coordsize="1446,2">
              <v:shape style="position:absolute;left:1575;top:3337;width:1446;height:2" coordorigin="1575,3337" coordsize="1446,0" path="m1575,3337l3021,3337e" filled="f" stroked="t" strokeweight=".477306pt" strokecolor="#3B3B3B">
                <v:path arrowok="t"/>
              </v:shape>
            </v:group>
            <v:group style="position:absolute;left:2964;top:3339;width:8673;height:2" coordorigin="2964,3339" coordsize="8673,2">
              <v:shape style="position:absolute;left:2964;top:3339;width:8673;height:2" coordorigin="2964,3339" coordsize="8673,0" path="m2964,3339l11637,3339e" filled="f" stroked="t" strokeweight=".715958pt" strokecolor="#545454">
                <v:path arrowok="t"/>
              </v:shape>
            </v:group>
            <v:group style="position:absolute;left:10381;top:3342;width:1279;height:2" coordorigin="10381,3342" coordsize="1279,2">
              <v:shape style="position:absolute;left:10381;top:3342;width:1279;height:2" coordorigin="10381,3342" coordsize="1279,0" path="m10381,3342l11661,3342e" filled="f" stroked="t" strokeweight=".477306pt" strokecolor="#3B3B3B">
                <v:path arrowok="t"/>
              </v:shape>
            </v:group>
            <v:group style="position:absolute;left:372;top:3308;width:2;height:795" coordorigin="372,3308" coordsize="2,795">
              <v:shape style="position:absolute;left:372;top:3308;width:2;height:795" coordorigin="372,3308" coordsize="0,795" path="m372,4103l372,3308e" filled="f" stroked="t" strokeweight=".477306pt" strokecolor="#2F2F2F">
                <v:path arrowok="t"/>
              </v:shape>
            </v:group>
            <v:group style="position:absolute;left:3938;top:3327;width:2;height:756" coordorigin="3938,3327" coordsize="2,756">
              <v:shape style="position:absolute;left:3938;top:3327;width:2;height:756" coordorigin="3938,3327" coordsize="0,756" path="m3938,4084l3938,3327e" filled="f" stroked="t" strokeweight=".954611pt" strokecolor="#4F4F4F">
                <v:path arrowok="t"/>
              </v:shape>
            </v:group>
            <v:group style="position:absolute;left:7059;top:3332;width:2;height:756" coordorigin="7059,3332" coordsize="2,756">
              <v:shape style="position:absolute;left:7059;top:3332;width:2;height:756" coordorigin="7059,3332" coordsize="0,756" path="m7059,4089l7059,3332e" filled="f" stroked="t" strokeweight=".954611pt" strokecolor="#545454">
                <v:path arrowok="t"/>
              </v:shape>
            </v:group>
            <v:group style="position:absolute;left:3928;top:3763;width:2009;height:2" coordorigin="3928,3763" coordsize="2009,2">
              <v:shape style="position:absolute;left:3928;top:3763;width:2009;height:2" coordorigin="3928,3763" coordsize="2009,0" path="m3928,3763l5938,3763e" filled="f" stroked="t" strokeweight=".954611pt" strokecolor="#575757">
                <v:path arrowok="t"/>
              </v:shape>
            </v:group>
            <v:group style="position:absolute;left:3093;top:4072;width:3174;height:2" coordorigin="3093,4072" coordsize="3174,2">
              <v:shape style="position:absolute;left:3093;top:4072;width:3174;height:2" coordorigin="3093,4072" coordsize="3174,0" path="m3093,4072l6267,4072e" filled="f" stroked="t" strokeweight=".954611pt" strokecolor="#3F3F3F">
                <v:path arrowok="t"/>
              </v:shape>
            </v:group>
            <v:group style="position:absolute;left:363;top:4072;width:1470;height:2" coordorigin="363,4072" coordsize="1470,2">
              <v:shape style="position:absolute;left:363;top:4072;width:1470;height:2" coordorigin="363,4072" coordsize="1470,0" path="m363,4072l1833,4072e" filled="f" stroked="t" strokeweight=".954611pt" strokecolor="#646464">
                <v:path arrowok="t"/>
              </v:shape>
            </v:group>
            <v:group style="position:absolute;left:1575;top:4074;width:1317;height:2" coordorigin="1575,4074" coordsize="1317,2">
              <v:shape style="position:absolute;left:1575;top:4074;width:1317;height:2" coordorigin="1575,4074" coordsize="1317,0" path="m1575,4074l2892,4074e" filled="f" stroked="t" strokeweight=".477306pt" strokecolor="#3F3F3F">
                <v:path arrowok="t"/>
              </v:shape>
            </v:group>
            <v:group style="position:absolute;left:2835;top:4072;width:1126;height:2" coordorigin="2835,4072" coordsize="1126,2">
              <v:shape style="position:absolute;left:2835;top:4072;width:1126;height:2" coordorigin="2835,4072" coordsize="1126,0" path="m2835,4072l3962,4072e" filled="f" stroked="t" strokeweight=".954611pt" strokecolor="#5B5B5B">
                <v:path arrowok="t"/>
              </v:shape>
            </v:group>
            <v:group style="position:absolute;left:5957;top:4077;width:4482;height:2" coordorigin="5957,4077" coordsize="4482,2">
              <v:shape style="position:absolute;left:5957;top:4077;width:4482;height:2" coordorigin="5957,4077" coordsize="4482,0" path="m5957,4077l10439,4077e" filled="f" stroked="t" strokeweight=".954611pt" strokecolor="#5B5B5B">
                <v:path arrowok="t"/>
              </v:shape>
            </v:group>
            <v:group style="position:absolute;left:10381;top:4079;width:158;height:2" coordorigin="10381,4079" coordsize="158,2">
              <v:shape style="position:absolute;left:10381;top:4079;width:158;height:2" coordorigin="10381,4079" coordsize="158,0" path="m10381,4079l10539,4079e" filled="f" stroked="t" strokeweight=".477306pt" strokecolor="#575757">
                <v:path arrowok="t"/>
              </v:shape>
            </v:group>
            <v:group style="position:absolute;left:10482;top:4079;width:907;height:2" coordorigin="10482,4079" coordsize="907,2">
              <v:shape style="position:absolute;left:10482;top:4079;width:907;height:2" coordorigin="10482,4079" coordsize="907,0" path="m10482,4079l11389,4079e" filled="f" stroked="t" strokeweight=".477306pt" strokecolor="#343434">
                <v:path arrowok="t"/>
              </v:shape>
            </v:group>
            <v:group style="position:absolute;left:11331;top:4079;width:329;height:2" coordorigin="11331,4079" coordsize="329,2">
              <v:shape style="position:absolute;left:11331;top:4079;width:329;height:2" coordorigin="11331,4079" coordsize="329,0" path="m11331,4079l11661,4079e" filled="f" stroked="t" strokeweight=".477306pt" strokecolor="#4B4B4B">
                <v:path arrowok="t"/>
              </v:shape>
            </v:group>
            <v:group style="position:absolute;left:363;top:4352;width:1289;height:2" coordorigin="363,4352" coordsize="1289,2">
              <v:shape style="position:absolute;left:363;top:4352;width:1289;height:2" coordorigin="363,4352" coordsize="1289,0" path="m363,4352l1651,4352e" filled="f" stroked="t" strokeweight=".954611pt" strokecolor="#676767">
                <v:path arrowok="t"/>
              </v:shape>
            </v:group>
            <v:group style="position:absolute;left:370;top:4031;width:2;height:345" coordorigin="370,4031" coordsize="2,345">
              <v:shape style="position:absolute;left:370;top:4031;width:2;height:345" coordorigin="370,4031" coordsize="0,345" path="m370,4376l370,4031e" filled="f" stroked="t" strokeweight=".715958pt" strokecolor="#4F4F4F">
                <v:path arrowok="t"/>
              </v:shape>
            </v:group>
            <v:group style="position:absolute;left:1575;top:4352;width:893;height:2" coordorigin="1575,4352" coordsize="893,2">
              <v:shape style="position:absolute;left:1575;top:4352;width:893;height:2" coordorigin="1575,4352" coordsize="893,0" path="m1575,4352l2468,4352e" filled="f" stroked="t" strokeweight=".477306pt" strokecolor="#4B4B4B">
                <v:path arrowok="t"/>
              </v:shape>
            </v:group>
            <v:group style="position:absolute;left:2441;top:4070;width:2;height:522" coordorigin="2441,4070" coordsize="2,522">
              <v:shape style="position:absolute;left:2441;top:4070;width:2;height:522" coordorigin="2441,4070" coordsize="0,522" path="m2441,4591l2441,4070e" filled="f" stroked="t" strokeweight=".715958pt" strokecolor="#444444">
                <v:path arrowok="t"/>
              </v:shape>
            </v:group>
            <v:group style="position:absolute;left:2396;top:4354;width:9265;height:2" coordorigin="2396,4354" coordsize="9265,2">
              <v:shape style="position:absolute;left:2396;top:4354;width:9265;height:2" coordorigin="2396,4354" coordsize="9265,0" path="m2396,4354l11661,4354e" filled="f" stroked="t" strokeweight=".715958pt" strokecolor="#545454">
                <v:path arrowok="t"/>
              </v:shape>
            </v:group>
            <v:group style="position:absolute;left:4382;top:4352;width:640;height:2" coordorigin="4382,4352" coordsize="640,2">
              <v:shape style="position:absolute;left:4382;top:4352;width:640;height:2" coordorigin="4382,4352" coordsize="640,0" path="m4382,4352l5021,4352e" filled="f" stroked="t" strokeweight=".477306pt" strokecolor="#282828">
                <v:path arrowok="t"/>
              </v:shape>
            </v:group>
            <v:group style="position:absolute;left:4964;top:4354;width:859;height:2" coordorigin="4964,4354" coordsize="859,2">
              <v:shape style="position:absolute;left:4964;top:4354;width:859;height:2" coordorigin="4964,4354" coordsize="859,0" path="m4964,4354l5823,4354e" filled="f" stroked="t" strokeweight=".477306pt" strokecolor="#3F3F3F">
                <v:path arrowok="t"/>
              </v:shape>
            </v:group>
            <v:group style="position:absolute;left:9952;top:4352;width:167;height:2" coordorigin="9952,4352" coordsize="167,2">
              <v:shape style="position:absolute;left:9952;top:4352;width:167;height:2" coordorigin="9952,4352" coordsize="167,0" path="m9952,4352l10119,4352e" filled="f" stroked="t" strokeweight=".477306pt" strokecolor="#343434">
                <v:path arrowok="t"/>
              </v:shape>
            </v:group>
            <v:group style="position:absolute;left:10381;top:4357;width:1007;height:2" coordorigin="10381,4357" coordsize="1007,2">
              <v:shape style="position:absolute;left:10381;top:4357;width:1007;height:2" coordorigin="10381,4357" coordsize="1007,0" path="m10381,4357l11389,4357e" filled="f" stroked="t" strokeweight=".477306pt" strokecolor="#444444">
                <v:path arrowok="t"/>
              </v:shape>
            </v:group>
            <v:group style="position:absolute;left:11331;top:4352;width:329;height:2" coordorigin="11331,4352" coordsize="329,2">
              <v:shape style="position:absolute;left:11331;top:4352;width:329;height:2" coordorigin="11331,4352" coordsize="329,0" path="m11331,4352l11661,4352e" filled="f" stroked="t" strokeweight=".954611pt" strokecolor="#707070">
                <v:path arrowok="t"/>
              </v:shape>
            </v:group>
            <v:group style="position:absolute;left:2434;top:4572;width:2005;height:2" coordorigin="2434,4572" coordsize="2005,2">
              <v:shape style="position:absolute;left:2434;top:4572;width:2005;height:2" coordorigin="2434,4572" coordsize="2005,0" path="m2434,4572l4439,4572e" filled="f" stroked="t" strokeweight=".715958pt" strokecolor="#5B5B5B">
                <v:path arrowok="t"/>
              </v:shape>
            </v:group>
            <v:group style="position:absolute;left:4382;top:4572;width:640;height:2" coordorigin="4382,4572" coordsize="640,2">
              <v:shape style="position:absolute;left:4382;top:4572;width:640;height:2" coordorigin="4382,4572" coordsize="640,0" path="m4382,4572l5021,4572e" filled="f" stroked="t" strokeweight=".477306pt" strokecolor="#2F2F2F">
                <v:path arrowok="t"/>
              </v:shape>
            </v:group>
            <v:group style="position:absolute;left:4964;top:4575;width:859;height:2" coordorigin="4964,4575" coordsize="859,2">
              <v:shape style="position:absolute;left:4964;top:4575;width:859;height:2" coordorigin="4964,4575" coordsize="859,0" path="m4964,4575l5823,4575e" filled="f" stroked="t" strokeweight=".477306pt" strokecolor="#444444">
                <v:path arrowok="t"/>
              </v:shape>
            </v:group>
            <v:group style="position:absolute;left:5537;top:4575;width:1384;height:2" coordorigin="5537,4575" coordsize="1384,2">
              <v:shape style="position:absolute;left:5537;top:4575;width:1384;height:2" coordorigin="5537,4575" coordsize="1384,0" path="m5537,4575l6921,4575e" filled="f" stroked="t" strokeweight=".954611pt" strokecolor="#5B5B5B">
                <v:path arrowok="t"/>
              </v:shape>
            </v:group>
            <v:group style="position:absolute;left:6849;top:4572;width:234;height:2" coordorigin="6849,4572" coordsize="234,2">
              <v:shape style="position:absolute;left:6849;top:4572;width:234;height:2" coordorigin="6849,4572" coordsize="234,0" path="m6849,4572l7083,4572e" filled="f" stroked="t" strokeweight=".477306pt" strokecolor="#3B3B3B">
                <v:path arrowok="t"/>
              </v:shape>
            </v:group>
            <v:group style="position:absolute;left:7026;top:4572;width:458;height:2" coordorigin="7026,4572" coordsize="458,2">
              <v:shape style="position:absolute;left:7026;top:4572;width:458;height:2" coordorigin="7026,4572" coordsize="458,0" path="m7026,4572l7484,4572e" filled="f" stroked="t" strokeweight=".477306pt" strokecolor="#1C1C1C">
                <v:path arrowok="t"/>
              </v:shape>
            </v:group>
            <v:group style="position:absolute;left:7427;top:4572;width:506;height:2" coordorigin="7427,4572" coordsize="506,2">
              <v:shape style="position:absolute;left:7427;top:4572;width:506;height:2" coordorigin="7427,4572" coordsize="506,0" path="m7427,4572l7933,4572e" filled="f" stroked="t" strokeweight=".477306pt" strokecolor="#343434">
                <v:path arrowok="t"/>
              </v:shape>
            </v:group>
            <v:group style="position:absolute;left:7876;top:4575;width:1943;height:2" coordorigin="7876,4575" coordsize="1943,2">
              <v:shape style="position:absolute;left:7876;top:4575;width:1943;height:2" coordorigin="7876,4575" coordsize="1943,0" path="m7876,4575l9818,4575e" filled="f" stroked="t" strokeweight=".954611pt" strokecolor="#606060">
                <v:path arrowok="t"/>
              </v:shape>
            </v:group>
            <v:group style="position:absolute;left:9747;top:4572;width:692;height:2" coordorigin="9747,4572" coordsize="692,2">
              <v:shape style="position:absolute;left:9747;top:4572;width:692;height:2" coordorigin="9747,4572" coordsize="692,0" path="m9747,4572l10439,4572e" filled="f" stroked="t" strokeweight=".477306pt" strokecolor="#3F3F3F">
                <v:path arrowok="t"/>
              </v:shape>
            </v:group>
            <v:group style="position:absolute;left:10381;top:4572;width:1007;height:2" coordorigin="10381,4572" coordsize="1007,2">
              <v:shape style="position:absolute;left:10381;top:4572;width:1007;height:2" coordorigin="10381,4572" coordsize="1007,0" path="m10381,4572l11389,4572e" filled="f" stroked="t" strokeweight=".715958pt" strokecolor="#545454">
                <v:path arrowok="t"/>
              </v:shape>
            </v:group>
            <v:group style="position:absolute;left:11040;top:4572;width:620;height:2" coordorigin="11040,4572" coordsize="620,2">
              <v:shape style="position:absolute;left:11040;top:4572;width:620;height:2" coordorigin="11040,4572" coordsize="620,0" path="m11040,4572l11661,4572e" filled="f" stroked="t" strokeweight=".954611pt" strokecolor="#676767">
                <v:path arrowok="t"/>
              </v:shape>
            </v:group>
            <v:group style="position:absolute;left:2439;top:4534;width:2;height:498" coordorigin="2439,4534" coordsize="2,498">
              <v:shape style="position:absolute;left:2439;top:4534;width:2;height:498" coordorigin="2439,4534" coordsize="0,498" path="m2439,5032l2439,4534e" filled="f" stroked="t" strokeweight=".477306pt" strokecolor="#2B2B2B">
                <v:path arrowok="t"/>
              </v:shape>
            </v:group>
            <v:group style="position:absolute;left:5002;top:4567;width:2;height:981" coordorigin="5002,4567" coordsize="2,981">
              <v:shape style="position:absolute;left:5002;top:4567;width:2;height:981" coordorigin="5002,4567" coordsize="0,981" path="m5002,5549l5002,4567e" filled="f" stroked="t" strokeweight=".715958pt" strokecolor="#4B4B4B">
                <v:path arrowok="t"/>
              </v:shape>
            </v:group>
            <v:group style="position:absolute;left:4988;top:5003;width:1461;height:2" coordorigin="4988,5003" coordsize="1461,2">
              <v:shape style="position:absolute;left:4988;top:5003;width:1461;height:2" coordorigin="4988,5003" coordsize="1461,0" path="m4988,5003l6448,5003e" filled="f" stroked="t" strokeweight=".238653pt" strokecolor="#4B4B4B">
                <v:path arrowok="t"/>
              </v:shape>
            </v:group>
            <v:group style="position:absolute;left:7914;top:4567;width:2;height:469" coordorigin="7914,4567" coordsize="2,469">
              <v:shape style="position:absolute;left:7914;top:4567;width:2;height:469" coordorigin="7914,4567" coordsize="0,469" path="m7914,5037l7914,4567e" filled="f" stroked="t" strokeweight=".954611pt" strokecolor="#646464">
                <v:path arrowok="t"/>
              </v:shape>
            </v:group>
            <v:group style="position:absolute;left:6448;top:5003;width:1007;height:2" coordorigin="6448,5003" coordsize="1007,2">
              <v:shape style="position:absolute;left:6448;top:5003;width:1007;height:2" coordorigin="6448,5003" coordsize="1007,0" path="m6448,5003l7456,5003e" filled="f" stroked="t" strokeweight=".238653pt" strokecolor="#000000">
                <v:path arrowok="t"/>
              </v:shape>
            </v:group>
            <v:group style="position:absolute;left:7456;top:5003;width:983;height:2" coordorigin="7456,5003" coordsize="983,2">
              <v:shape style="position:absolute;left:7456;top:5003;width:983;height:2" coordorigin="7456,5003" coordsize="983,0" path="m7456,5003l8439,5003e" filled="f" stroked="t" strokeweight=".238653pt" strokecolor="#6B6B6B">
                <v:path arrowok="t"/>
              </v:shape>
            </v:group>
            <v:group style="position:absolute;left:8439;top:5003;width:3203;height:2" coordorigin="8439,5003" coordsize="3203,2">
              <v:shape style="position:absolute;left:8439;top:5003;width:3203;height:2" coordorigin="8439,5003" coordsize="3203,0" path="m8439,5003l11641,5003e" filled="f" stroked="t" strokeweight=".238653pt" strokecolor="#000000">
                <v:path arrowok="t"/>
              </v:shape>
            </v:group>
            <v:group style="position:absolute;left:2444;top:4974;width:2;height:335" coordorigin="2444,4974" coordsize="2,335">
              <v:shape style="position:absolute;left:2444;top:4974;width:2;height:335" coordorigin="2444,4974" coordsize="0,335" path="m2444,5310l2444,4974e" filled="f" stroked="t" strokeweight=".715958pt" strokecolor="#484848">
                <v:path arrowok="t"/>
              </v:shape>
            </v:group>
            <v:group style="position:absolute;left:4997;top:5293;width:2978;height:2" coordorigin="4997,5293" coordsize="2978,2">
              <v:shape style="position:absolute;left:4997;top:5293;width:2978;height:2" coordorigin="4997,5293" coordsize="2978,0" path="m4997,5293l7976,5293e" filled="f" stroked="t" strokeweight=".715958pt" strokecolor="#575757">
                <v:path arrowok="t"/>
              </v:shape>
            </v:group>
            <v:group style="position:absolute;left:7876;top:5295;width:592;height:2" coordorigin="7876,5295" coordsize="592,2">
              <v:shape style="position:absolute;left:7876;top:5295;width:592;height:2" coordorigin="7876,5295" coordsize="592,0" path="m7876,5295l8467,5295e" filled="f" stroked="t" strokeweight=".477306pt" strokecolor="#3B3B3B">
                <v:path arrowok="t"/>
              </v:shape>
            </v:group>
            <v:group style="position:absolute;left:8410;top:5290;width:535;height:2" coordorigin="8410,5290" coordsize="535,2">
              <v:shape style="position:absolute;left:8410;top:5290;width:535;height:2" coordorigin="8410,5290" coordsize="535,0" path="m8410,5290l8945,5290e" filled="f" stroked="t" strokeweight=".715958pt" strokecolor="#484848">
                <v:path arrowok="t"/>
              </v:shape>
            </v:group>
            <v:group style="position:absolute;left:8677;top:5293;width:1761;height:2" coordorigin="8677,5293" coordsize="1761,2">
              <v:shape style="position:absolute;left:8677;top:5293;width:1761;height:2" coordorigin="8677,5293" coordsize="1761,0" path="m8677,5293l10439,5293e" filled="f" stroked="t" strokeweight=".954611pt" strokecolor="#606060">
                <v:path arrowok="t"/>
              </v:shape>
            </v:group>
            <v:group style="position:absolute;left:10381;top:5295;width:1284;height:2" coordorigin="10381,5295" coordsize="1284,2">
              <v:shape style="position:absolute;left:10381;top:5295;width:1284;height:2" coordorigin="10381,5295" coordsize="1284,0" path="m10381,5295l11665,5295e" filled="f" stroked="t" strokeweight=".477306pt" strokecolor="#3B3B3B">
                <v:path arrowok="t"/>
              </v:shape>
            </v:group>
            <v:group style="position:absolute;left:2441;top:5142;width:2;height:862" coordorigin="2441,5142" coordsize="2,862">
              <v:shape style="position:absolute;left:2441;top:5142;width:2;height:862" coordorigin="2441,5142" coordsize="0,862" path="m2441,6004l2441,5142e" filled="f" stroked="t" strokeweight=".954611pt" strokecolor="#646464">
                <v:path arrowok="t"/>
              </v:shape>
            </v:group>
            <v:group style="position:absolute;left:4997;top:5535;width:6639;height:2" coordorigin="4997,5535" coordsize="6639,2">
              <v:shape style="position:absolute;left:4997;top:5535;width:6639;height:2" coordorigin="4997,5535" coordsize="6639,0" path="m4997,5535l11637,5535e" filled="f" stroked="t" strokeweight=".715958pt" strokecolor="#575757">
                <v:path arrowok="t"/>
              </v:shape>
            </v:group>
            <v:group style="position:absolute;left:10482;top:5535;width:1184;height:2" coordorigin="10482,5535" coordsize="1184,2">
              <v:shape style="position:absolute;left:10482;top:5535;width:1184;height:2" coordorigin="10482,5535" coordsize="1184,0" path="m10482,5535l11665,5535e" filled="f" stroked="t" strokeweight=".477306pt" strokecolor="#3F3F3F">
                <v:path arrowok="t"/>
              </v:shape>
            </v:group>
            <v:group style="position:absolute;left:2429;top:5748;width:1255;height:2" coordorigin="2429,5748" coordsize="1255,2">
              <v:shape style="position:absolute;left:2429;top:5748;width:1255;height:2" coordorigin="2429,5748" coordsize="1255,0" path="m2429,5748l3685,5748e" filled="f" stroked="t" strokeweight=".954611pt" strokecolor="#646464">
                <v:path arrowok="t"/>
              </v:shape>
            </v:group>
            <v:group style="position:absolute;left:3375;top:5750;width:1064;height:2" coordorigin="3375,5750" coordsize="1064,2">
              <v:shape style="position:absolute;left:3375;top:5750;width:1064;height:2" coordorigin="3375,5750" coordsize="1064,0" path="m3375,5750l4439,5750e" filled="f" stroked="t" strokeweight=".715958pt" strokecolor="#4F4F4F">
                <v:path arrowok="t"/>
              </v:shape>
            </v:group>
            <v:group style="position:absolute;left:4382;top:5750;width:649;height:2" coordorigin="4382,5750" coordsize="649,2">
              <v:shape style="position:absolute;left:4382;top:5750;width:649;height:2" coordorigin="4382,5750" coordsize="649,0" path="m4382,5750l5031,5750e" filled="f" stroked="t" strokeweight=".477306pt" strokecolor="#3B3B3B">
                <v:path arrowok="t"/>
              </v:shape>
            </v:group>
            <v:group style="position:absolute;left:5002;top:5492;width:2;height:512" coordorigin="5002,5492" coordsize="2,512">
              <v:shape style="position:absolute;left:5002;top:5492;width:2;height:512" coordorigin="5002,5492" coordsize="0,512" path="m5002,6004l5002,5492e" filled="f" stroked="t" strokeweight=".477306pt" strokecolor="#444444">
                <v:path arrowok="t"/>
              </v:shape>
            </v:group>
            <v:group style="position:absolute;left:4959;top:5748;width:2525;height:2" coordorigin="4959,5748" coordsize="2525,2">
              <v:shape style="position:absolute;left:4959;top:5748;width:2525;height:2" coordorigin="4959,5748" coordsize="2525,0" path="m4959,5748l7484,5748e" filled="f" stroked="t" strokeweight=".715958pt" strokecolor="#545454">
                <v:path arrowok="t"/>
              </v:shape>
            </v:group>
            <v:group style="position:absolute;left:7427;top:5750;width:506;height:2" coordorigin="7427,5750" coordsize="506,2">
              <v:shape style="position:absolute;left:7427;top:5750;width:506;height:2" coordorigin="7427,5750" coordsize="506,0" path="m7427,5750l7933,5750e" filled="f" stroked="t" strokeweight=".477306pt" strokecolor="#282828">
                <v:path arrowok="t"/>
              </v:shape>
            </v:group>
            <v:group style="position:absolute;left:7876;top:5752;width:1943;height:2" coordorigin="7876,5752" coordsize="1943,2">
              <v:shape style="position:absolute;left:7876;top:5752;width:1943;height:2" coordorigin="7876,5752" coordsize="1943,0" path="m7876,5752l9818,5752e" filled="f" stroked="t" strokeweight=".954611pt" strokecolor="#5B5B5B">
                <v:path arrowok="t"/>
              </v:shape>
            </v:group>
            <v:group style="position:absolute;left:9747;top:5750;width:372;height:2" coordorigin="9747,5750" coordsize="372,2">
              <v:shape style="position:absolute;left:9747;top:5750;width:372;height:2" coordorigin="9747,5750" coordsize="372,0" path="m9747,5750l10119,5750e" filled="f" stroked="t" strokeweight=".477306pt" strokecolor="#2F2F2F">
                <v:path arrowok="t"/>
              </v:shape>
            </v:group>
            <v:group style="position:absolute;left:10062;top:5752;width:477;height:2" coordorigin="10062,5752" coordsize="477,2">
              <v:shape style="position:absolute;left:10062;top:5752;width:477;height:2" coordorigin="10062,5752" coordsize="477,0" path="m10062,5752l10539,5752e" filled="f" stroked="t" strokeweight=".477306pt" strokecolor="#545454">
                <v:path arrowok="t"/>
              </v:shape>
            </v:group>
            <v:group style="position:absolute;left:10482;top:5755;width:907;height:2" coordorigin="10482,5755" coordsize="907,2">
              <v:shape style="position:absolute;left:10482;top:5755;width:907;height:2" coordorigin="10482,5755" coordsize="907,0" path="m10482,5755l11389,5755e" filled="f" stroked="t" strokeweight=".477306pt" strokecolor="#383838">
                <v:path arrowok="t"/>
              </v:shape>
            </v:group>
            <v:group style="position:absolute;left:11331;top:5755;width:329;height:2" coordorigin="11331,5755" coordsize="329,2">
              <v:shape style="position:absolute;left:11331;top:5755;width:329;height:2" coordorigin="11331,5755" coordsize="329,0" path="m11331,5755l11661,5755e" filled="f" stroked="t" strokeweight=".477306pt" strokecolor="#545454">
                <v:path arrowok="t"/>
              </v:shape>
            </v:group>
            <v:group style="position:absolute;left:358;top:5977;width:4081;height:2" coordorigin="358,5977" coordsize="4081,2">
              <v:shape style="position:absolute;left:358;top:5977;width:4081;height:2" coordorigin="358,5977" coordsize="4081,0" path="m358,5977l4439,5977e" filled="f" stroked="t" strokeweight=".715958pt" strokecolor="#575757">
                <v:path arrowok="t"/>
              </v:shape>
            </v:group>
            <v:group style="position:absolute;left:4382;top:5980;width:649;height:2" coordorigin="4382,5980" coordsize="649,2">
              <v:shape style="position:absolute;left:4382;top:5980;width:649;height:2" coordorigin="4382,5980" coordsize="649,0" path="m4382,5980l5031,5980e" filled="f" stroked="t" strokeweight=".477306pt" strokecolor="#2F2F2F">
                <v:path arrowok="t"/>
              </v:shape>
            </v:group>
            <v:group style="position:absolute;left:4959;top:5982;width:2525;height:2" coordorigin="4959,5982" coordsize="2525,2">
              <v:shape style="position:absolute;left:4959;top:5982;width:2525;height:2" coordorigin="4959,5982" coordsize="2525,0" path="m4959,5982l7484,5982e" filled="f" stroked="t" strokeweight=".954611pt" strokecolor="#5B5B5B">
                <v:path arrowok="t"/>
              </v:shape>
            </v:group>
            <v:group style="position:absolute;left:7427;top:5982;width:1041;height:2" coordorigin="7427,5982" coordsize="1041,2">
              <v:shape style="position:absolute;left:7427;top:5982;width:1041;height:2" coordorigin="7427,5982" coordsize="1041,0" path="m7427,5982l8467,5982e" filled="f" stroked="t" strokeweight=".477306pt" strokecolor="#3F3F3F">
                <v:path arrowok="t"/>
              </v:shape>
            </v:group>
            <v:group style="position:absolute;left:8410;top:5982;width:2029;height:2" coordorigin="8410,5982" coordsize="2029,2">
              <v:shape style="position:absolute;left:8410;top:5982;width:2029;height:2" coordorigin="8410,5982" coordsize="2029,0" path="m8410,5982l10439,5982e" filled="f" stroked="t" strokeweight=".954611pt" strokecolor="#606060">
                <v:path arrowok="t"/>
              </v:shape>
            </v:group>
            <v:group style="position:absolute;left:10381;top:5985;width:1279;height:2" coordorigin="10381,5985" coordsize="1279,2">
              <v:shape style="position:absolute;left:10381;top:5985;width:1279;height:2" coordorigin="10381,5985" coordsize="1279,0" path="m10381,5985l11661,5985e" filled="f" stroked="t" strokeweight=".477306pt" strokecolor="#3B3B3B">
                <v:path arrowok="t"/>
              </v:shape>
            </v:group>
            <v:group style="position:absolute;left:11653;top:4347;width:2;height:6923" coordorigin="11653,4347" coordsize="2,6923">
              <v:shape style="position:absolute;left:11653;top:4347;width:2;height:6923" coordorigin="11653,4347" coordsize="0,6923" path="m11653,11270l11653,4347e" filled="f" stroked="t" strokeweight=".715958pt" strokecolor="#606060">
                <v:path arrowok="t"/>
              </v:shape>
            </v:group>
            <v:group style="position:absolute;left:2439;top:5932;width:2;height:958" coordorigin="2439,5932" coordsize="2,958">
              <v:shape style="position:absolute;left:2439;top:5932;width:2;height:958" coordorigin="2439,5932" coordsize="0,958" path="m2439,6890l2439,5932e" filled="f" stroked="t" strokeweight=".715958pt" strokecolor="#4F4F4F">
                <v:path arrowok="t"/>
              </v:shape>
            </v:group>
            <v:group style="position:absolute;left:5007;top:5932;width:2;height:704" coordorigin="5007,5932" coordsize="2,704">
              <v:shape style="position:absolute;left:5007;top:5932;width:2;height:704" coordorigin="5007,5932" coordsize="0,704" path="m5007,6636l5007,5932e" filled="f" stroked="t" strokeweight=".954611pt" strokecolor="#4F4F4F">
                <v:path arrowok="t"/>
              </v:shape>
            </v:group>
            <v:group style="position:absolute;left:7914;top:5975;width:2;height:661" coordorigin="7914,5975" coordsize="2,661">
              <v:shape style="position:absolute;left:7914;top:5975;width:2;height:661" coordorigin="7914,5975" coordsize="0,661" path="m7914,6636l7914,5975e" filled="f" stroked="t" strokeweight=".715958pt" strokecolor="#484848">
                <v:path arrowok="t"/>
              </v:shape>
            </v:group>
            <v:group style="position:absolute;left:2429;top:6238;width:2;height:163" coordorigin="2429,6238" coordsize="2,163">
              <v:shape style="position:absolute;left:2429;top:6238;width:2;height:163" coordorigin="2429,6238" coordsize="0,163" path="m2429,6401l2429,6238e" filled="f" stroked="t" strokeweight=".715958pt" strokecolor="#575757">
                <v:path arrowok="t"/>
              </v:shape>
            </v:group>
            <v:group style="position:absolute;left:2434;top:6406;width:998;height:2" coordorigin="2434,6406" coordsize="998,2">
              <v:shape style="position:absolute;left:2434;top:6406;width:998;height:2" coordorigin="2434,6406" coordsize="998,0" path="m2434,6406l3432,6406e" filled="f" stroked="t" strokeweight=".715958pt" strokecolor="#545454">
                <v:path arrowok="t"/>
              </v:shape>
            </v:group>
            <v:group style="position:absolute;left:3375;top:6406;width:1064;height:2" coordorigin="3375,6406" coordsize="1064,2">
              <v:shape style="position:absolute;left:3375;top:6406;width:1064;height:2" coordorigin="3375,6406" coordsize="1064,0" path="m3375,6406l4439,6406e" filled="f" stroked="t" strokeweight=".477306pt" strokecolor="#343434">
                <v:path arrowok="t"/>
              </v:shape>
            </v:group>
            <v:group style="position:absolute;left:4281;top:6408;width:1642;height:2" coordorigin="4281,6408" coordsize="1642,2">
              <v:shape style="position:absolute;left:4281;top:6408;width:1642;height:2" coordorigin="4281,6408" coordsize="1642,0" path="m4281,6408l5923,6408e" filled="f" stroked="t" strokeweight=".954611pt" strokecolor="#5B5B5B">
                <v:path arrowok="t"/>
              </v:shape>
            </v:group>
            <v:group style="position:absolute;left:5766;top:6406;width:711;height:2" coordorigin="5766,6406" coordsize="711,2">
              <v:shape style="position:absolute;left:5766;top:6406;width:711;height:2" coordorigin="5766,6406" coordsize="711,0" path="m5766,6406l6477,6406e" filled="f" stroked="t" strokeweight=".477306pt" strokecolor="#282828">
                <v:path arrowok="t"/>
              </v:shape>
            </v:group>
            <v:group style="position:absolute;left:6420;top:6408;width:2835;height:2" coordorigin="6420,6408" coordsize="2835,2">
              <v:shape style="position:absolute;left:6420;top:6408;width:2835;height:2" coordorigin="6420,6408" coordsize="2835,0" path="m6420,6408l9255,6408e" filled="f" stroked="t" strokeweight=".954611pt" strokecolor="#5B5B5B">
                <v:path arrowok="t"/>
              </v:shape>
            </v:group>
            <v:group style="position:absolute;left:9198;top:6411;width:1241;height:2" coordorigin="9198,6411" coordsize="1241,2">
              <v:shape style="position:absolute;left:9198;top:6411;width:1241;height:2" coordorigin="9198,6411" coordsize="1241,0" path="m9198,6411l10439,6411e" filled="f" stroked="t" strokeweight=".477306pt" strokecolor="#3B3B3B">
                <v:path arrowok="t"/>
              </v:shape>
            </v:group>
            <v:group style="position:absolute;left:10381;top:6411;width:1279;height:2" coordorigin="10381,6411" coordsize="1279,2">
              <v:shape style="position:absolute;left:10381;top:6411;width:1279;height:2" coordorigin="10381,6411" coordsize="1279,0" path="m10381,6411l11661,6411e" filled="f" stroked="t" strokeweight=".954611pt" strokecolor="#606060">
                <v:path arrowok="t"/>
              </v:shape>
            </v:group>
            <v:group style="position:absolute;left:11656;top:6210;width:2;height:680" coordorigin="11656,6210" coordsize="2,680">
              <v:shape style="position:absolute;left:11656;top:6210;width:2;height:680" coordorigin="11656,6210" coordsize="0,680" path="m11656,6890l11656,6210e" filled="f" stroked="t" strokeweight=".477306pt" strokecolor="#444444">
                <v:path arrowok="t"/>
              </v:shape>
            </v:group>
            <v:group style="position:absolute;left:2434;top:6626;width:3389;height:2" coordorigin="2434,6626" coordsize="3389,2">
              <v:shape style="position:absolute;left:2434;top:6626;width:3389;height:2" coordorigin="2434,6626" coordsize="3389,0" path="m2434,6626l5823,6626e" filled="f" stroked="t" strokeweight=".715958pt" strokecolor="#575757">
                <v:path arrowok="t"/>
              </v:shape>
            </v:group>
            <v:group style="position:absolute;left:5766;top:6626;width:711;height:2" coordorigin="5766,6626" coordsize="711,2">
              <v:shape style="position:absolute;left:5766;top:6626;width:711;height:2" coordorigin="5766,6626" coordsize="711,0" path="m5766,6626l6477,6626e" filled="f" stroked="t" strokeweight=".477306pt" strokecolor="#232323">
                <v:path arrowok="t"/>
              </v:shape>
            </v:group>
            <v:group style="position:absolute;left:6420;top:6624;width:1632;height:2" coordorigin="6420,6624" coordsize="1632,2">
              <v:shape style="position:absolute;left:6420;top:6624;width:1632;height:2" coordorigin="6420,6624" coordsize="1632,0" path="m6420,6624l8052,6624e" filled="f" stroked="t" strokeweight=".954611pt" strokecolor="#646464">
                <v:path arrowok="t"/>
              </v:shape>
            </v:group>
            <v:group style="position:absolute;left:7918;top:6396;width:2;height:239" coordorigin="7918,6396" coordsize="2,239">
              <v:shape style="position:absolute;left:7918;top:6396;width:2;height:239" coordorigin="7918,6396" coordsize="0,239" path="m7918,6636l7918,6396e" filled="f" stroked="t" strokeweight=".954611pt" strokecolor="#646464">
                <v:path arrowok="t"/>
              </v:shape>
            </v:group>
            <v:group style="position:absolute;left:7871;top:6626;width:597;height:2" coordorigin="7871,6626" coordsize="597,2">
              <v:shape style="position:absolute;left:7871;top:6626;width:597;height:2" coordorigin="7871,6626" coordsize="597,0" path="m7871,6626l8467,6626e" filled="f" stroked="t" strokeweight=".477306pt" strokecolor="#4B4B4B">
                <v:path arrowok="t"/>
              </v:shape>
            </v:group>
            <v:group style="position:absolute;left:8410;top:6626;width:535;height:2" coordorigin="8410,6626" coordsize="535,2">
              <v:shape style="position:absolute;left:8410;top:6626;width:535;height:2" coordorigin="8410,6626" coordsize="535,0" path="m8410,6626l8945,6626e" filled="f" stroked="t" strokeweight=".477306pt" strokecolor="#2F2F2F">
                <v:path arrowok="t"/>
              </v:shape>
            </v:group>
            <v:group style="position:absolute;left:8887;top:6629;width:368;height:2" coordorigin="8887,6629" coordsize="368,2">
              <v:shape style="position:absolute;left:8887;top:6629;width:368;height:2" coordorigin="8887,6629" coordsize="368,0" path="m8887,6629l9255,6629e" filled="f" stroked="t" strokeweight=".477306pt" strokecolor="#4F4F4F">
                <v:path arrowok="t"/>
              </v:shape>
            </v:group>
            <v:group style="position:absolute;left:9164;top:6629;width:2496;height:2" coordorigin="9164,6629" coordsize="2496,2">
              <v:shape style="position:absolute;left:9164;top:6629;width:2496;height:2" coordorigin="9164,6629" coordsize="2496,0" path="m9164,6629l11661,6629e" filled="f" stroked="t" strokeweight=".954611pt" strokecolor="#676767">
                <v:path arrowok="t"/>
              </v:shape>
            </v:group>
            <v:group style="position:absolute;left:363;top:6842;width:4659;height:2" coordorigin="363,6842" coordsize="4659,2">
              <v:shape style="position:absolute;left:363;top:6842;width:4659;height:2" coordorigin="363,6842" coordsize="4659,0" path="m363,6842l5021,6842e" filled="f" stroked="t" strokeweight=".954611pt" strokecolor="#606060">
                <v:path arrowok="t"/>
              </v:shape>
            </v:group>
            <v:group style="position:absolute;left:4964;top:6844;width:859;height:2" coordorigin="4964,6844" coordsize="859,2">
              <v:shape style="position:absolute;left:4964;top:6844;width:859;height:2" coordorigin="4964,6844" coordsize="859,0" path="m4964,6844l5823,6844e" filled="f" stroked="t" strokeweight=".715958pt" strokecolor="#484848">
                <v:path arrowok="t"/>
              </v:shape>
            </v:group>
            <v:group style="position:absolute;left:5766;top:6846;width:501;height:2" coordorigin="5766,6846" coordsize="501,2">
              <v:shape style="position:absolute;left:5766;top:6846;width:501;height:2" coordorigin="5766,6846" coordsize="501,0" path="m5766,6846l6267,6846e" filled="f" stroked="t" strokeweight=".477306pt" strokecolor="#2B2B2B">
                <v:path arrowok="t"/>
              </v:shape>
            </v:group>
            <v:group style="position:absolute;left:6210;top:6842;width:267;height:2" coordorigin="6210,6842" coordsize="267,2">
              <v:shape style="position:absolute;left:6210;top:6842;width:267;height:2" coordorigin="6210,6842" coordsize="267,0" path="m6210,6842l6477,6842e" filled="f" stroked="t" strokeweight=".715958pt" strokecolor="#4B4B4B">
                <v:path arrowok="t"/>
              </v:shape>
            </v:group>
            <v:group style="position:absolute;left:6377;top:6846;width:2091;height:2" coordorigin="6377,6846" coordsize="2091,2">
              <v:shape style="position:absolute;left:6377;top:6846;width:2091;height:2" coordorigin="6377,6846" coordsize="2091,0" path="m6377,6846l8467,6846e" filled="f" stroked="t" strokeweight=".954611pt" strokecolor="#676767">
                <v:path arrowok="t"/>
              </v:shape>
            </v:group>
            <v:group style="position:absolute;left:8410;top:6846;width:535;height:2" coordorigin="8410,6846" coordsize="535,2">
              <v:shape style="position:absolute;left:8410;top:6846;width:535;height:2" coordorigin="8410,6846" coordsize="535,0" path="m8410,6846l8945,6846e" filled="f" stroked="t" strokeweight=".477306pt" strokecolor="#343434">
                <v:path arrowok="t"/>
              </v:shape>
            </v:group>
            <v:group style="position:absolute;left:8887;top:6849;width:916;height:2" coordorigin="8887,6849" coordsize="916,2">
              <v:shape style="position:absolute;left:8887;top:6849;width:916;height:2" coordorigin="8887,6849" coordsize="916,0" path="m8887,6849l9804,6849e" filled="f" stroked="t" strokeweight=".477306pt" strokecolor="#4B4B4B">
                <v:path arrowok="t"/>
              </v:shape>
            </v:group>
            <v:group style="position:absolute;left:9747;top:6849;width:1914;height:2" coordorigin="9747,6849" coordsize="1914,2">
              <v:shape style="position:absolute;left:9747;top:6849;width:1914;height:2" coordorigin="9747,6849" coordsize="1914,0" path="m9747,6849l11661,6849e" filled="f" stroked="t" strokeweight=".954611pt" strokecolor="#676767">
                <v:path arrowok="t"/>
              </v:shape>
            </v:group>
            <v:group style="position:absolute;left:363;top:7268;width:2105;height:2" coordorigin="363,7268" coordsize="2105,2">
              <v:shape style="position:absolute;left:363;top:7268;width:2105;height:2" coordorigin="363,7268" coordsize="2105,0" path="m363,7268l2468,7268e" filled="f" stroked="t" strokeweight=".477306pt" strokecolor="#575757">
                <v:path arrowok="t"/>
              </v:shape>
            </v:group>
            <v:group style="position:absolute;left:2439;top:6818;width:2;height:484" coordorigin="2439,6818" coordsize="2,484">
              <v:shape style="position:absolute;left:2439;top:6818;width:2;height:484" coordorigin="2439,6818" coordsize="0,484" path="m2439,7301l2439,6818e" filled="f" stroked="t" strokeweight=".477306pt" strokecolor="#3B3B3B">
                <v:path arrowok="t"/>
              </v:shape>
            </v:group>
            <v:group style="position:absolute;left:1842;top:7275;width:7646;height:2" coordorigin="1842,7275" coordsize="7646,2">
              <v:shape style="position:absolute;left:1842;top:7275;width:7646;height:2" coordorigin="1842,7275" coordsize="7646,0" path="m1842,7275l9489,7275e" filled="f" stroked="t" strokeweight=".715958pt" strokecolor="#575757">
                <v:path arrowok="t"/>
              </v:shape>
            </v:group>
            <v:group style="position:absolute;left:9370;top:7275;width:2019;height:2" coordorigin="9370,7275" coordsize="2019,2">
              <v:shape style="position:absolute;left:9370;top:7275;width:2019;height:2" coordorigin="9370,7275" coordsize="2019,0" path="m9370,7275l11389,7275e" filled="f" stroked="t" strokeweight=".477306pt" strokecolor="#444444">
                <v:path arrowok="t"/>
              </v:shape>
            </v:group>
            <v:group style="position:absolute;left:11255;top:7273;width:410;height:2" coordorigin="11255,7273" coordsize="410,2">
              <v:shape style="position:absolute;left:11255;top:7273;width:410;height:2" coordorigin="11255,7273" coordsize="410,0" path="m11255,7273l11665,7273e" filled="f" stroked="t" strokeweight=".954611pt" strokecolor="#676767">
                <v:path arrowok="t"/>
              </v:shape>
            </v:group>
            <v:group style="position:absolute;left:2439;top:7229;width:2;height:302" coordorigin="2439,7229" coordsize="2,302">
              <v:shape style="position:absolute;left:2439;top:7229;width:2;height:302" coordorigin="2439,7229" coordsize="0,302" path="m2439,7531l2439,7229e" filled="f" stroked="t" strokeweight=".477306pt" strokecolor="#282828">
                <v:path arrowok="t"/>
              </v:shape>
            </v:group>
            <v:group style="position:absolute;left:5007;top:7258;width:2;height:670" coordorigin="5007,7258" coordsize="2,670">
              <v:shape style="position:absolute;left:5007;top:7258;width:2;height:670" coordorigin="5007,7258" coordsize="0,670" path="m5007,7928l5007,7258e" filled="f" stroked="t" strokeweight=".477306pt" strokecolor="#343434">
                <v:path arrowok="t"/>
              </v:shape>
            </v:group>
            <v:group style="position:absolute;left:5002;top:7493;width:3943;height:2" coordorigin="5002,7493" coordsize="3943,2">
              <v:shape style="position:absolute;left:5002;top:7493;width:3943;height:2" coordorigin="5002,7493" coordsize="3943,0" path="m5002,7493l8945,7493e" filled="f" stroked="t" strokeweight=".715958pt" strokecolor="#4F4F4F">
                <v:path arrowok="t"/>
              </v:shape>
            </v:group>
            <v:group style="position:absolute;left:8782;top:7495;width:1656;height:2" coordorigin="8782,7495" coordsize="1656,2">
              <v:shape style="position:absolute;left:8782;top:7495;width:1656;height:2" coordorigin="8782,7495" coordsize="1656,0" path="m8782,7495l10439,7495e" filled="f" stroked="t" strokeweight=".954611pt" strokecolor="#646464">
                <v:path arrowok="t"/>
              </v:shape>
            </v:group>
            <v:group style="position:absolute;left:10381;top:7498;width:1007;height:2" coordorigin="10381,7498" coordsize="1007,2">
              <v:shape style="position:absolute;left:10381;top:7498;width:1007;height:2" coordorigin="10381,7498" coordsize="1007,0" path="m10381,7498l11389,7498e" filled="f" stroked="t" strokeweight=".477306pt" strokecolor="#3B3B3B">
                <v:path arrowok="t"/>
              </v:shape>
            </v:group>
            <v:group style="position:absolute;left:11307;top:7495;width:358;height:2" coordorigin="11307,7495" coordsize="358,2">
              <v:shape style="position:absolute;left:11307;top:7495;width:358;height:2" coordorigin="11307,7495" coordsize="358,0" path="m11307,7495l11665,7495e" filled="f" stroked="t" strokeweight=".954611pt" strokecolor="#707070">
                <v:path arrowok="t"/>
              </v:shape>
            </v:group>
            <v:group style="position:absolute;left:5002;top:7711;width:1919;height:2" coordorigin="5002,7711" coordsize="1919,2">
              <v:shape style="position:absolute;left:5002;top:7711;width:1919;height:2" coordorigin="5002,7711" coordsize="1919,0" path="m5002,7711l6921,7711e" filled="f" stroked="t" strokeweight=".954611pt" strokecolor="#575757">
                <v:path arrowok="t"/>
              </v:shape>
            </v:group>
            <v:group style="position:absolute;left:6849;top:7713;width:1083;height:2" coordorigin="6849,7713" coordsize="1083,2">
              <v:shape style="position:absolute;left:6849;top:7713;width:1083;height:2" coordorigin="6849,7713" coordsize="1083,0" path="m6849,7713l7933,7713e" filled="f" stroked="t" strokeweight=".477306pt" strokecolor="#343434">
                <v:path arrowok="t"/>
              </v:shape>
            </v:group>
            <v:group style="position:absolute;left:7876;top:7715;width:1928;height:2" coordorigin="7876,7715" coordsize="1928,2">
              <v:shape style="position:absolute;left:7876;top:7715;width:1928;height:2" coordorigin="7876,7715" coordsize="1928,0" path="m7876,7715l9804,7715e" filled="f" stroked="t" strokeweight=".954611pt" strokecolor="#646464">
                <v:path arrowok="t"/>
              </v:shape>
            </v:group>
            <v:group style="position:absolute;left:9747;top:7713;width:263;height:2" coordorigin="9747,7713" coordsize="263,2">
              <v:shape style="position:absolute;left:9747;top:7713;width:263;height:2" coordorigin="9747,7713" coordsize="263,0" path="m9747,7713l10009,7713e" filled="f" stroked="t" strokeweight=".477306pt" strokecolor="#3B3B3B">
                <v:path arrowok="t"/>
              </v:shape>
            </v:group>
            <v:group style="position:absolute;left:9952;top:7715;width:1437;height:2" coordorigin="9952,7715" coordsize="1437,2">
              <v:shape style="position:absolute;left:9952;top:7715;width:1437;height:2" coordorigin="9952,7715" coordsize="1437,0" path="m9952,7715l11389,7715e" filled="f" stroked="t" strokeweight=".477306pt" strokecolor="#545454">
                <v:path arrowok="t"/>
              </v:shape>
            </v:group>
            <v:group style="position:absolute;left:11035;top:7713;width:630;height:2" coordorigin="11035,7713" coordsize="630,2">
              <v:shape style="position:absolute;left:11035;top:7713;width:630;height:2" coordorigin="11035,7713" coordsize="630,0" path="m11035,7713l11665,7713e" filled="f" stroked="t" strokeweight=".954611pt" strokecolor="#6B6B6B">
                <v:path arrowok="t"/>
              </v:shape>
            </v:group>
            <v:group style="position:absolute;left:363;top:7921;width:1470;height:2" coordorigin="363,7921" coordsize="1470,2">
              <v:shape style="position:absolute;left:363;top:7921;width:1470;height:2" coordorigin="363,7921" coordsize="1470,0" path="m363,7921l1833,7921e" filled="f" stroked="t" strokeweight=".954611pt" strokecolor="#6B6B6B">
                <v:path arrowok="t"/>
              </v:shape>
            </v:group>
            <v:group style="position:absolute;left:1575;top:7924;width:893;height:2" coordorigin="1575,7924" coordsize="893,2">
              <v:shape style="position:absolute;left:1575;top:7924;width:893;height:2" coordorigin="1575,7924" coordsize="893,0" path="m1575,7924l2468,7924e" filled="f" stroked="t" strokeweight=".477306pt" strokecolor="#484848">
                <v:path arrowok="t"/>
              </v:shape>
            </v:group>
            <v:group style="position:absolute;left:2396;top:7924;width:496;height:2" coordorigin="2396,7924" coordsize="496,2">
              <v:shape style="position:absolute;left:2396;top:7924;width:496;height:2" coordorigin="2396,7924" coordsize="496,0" path="m2396,7924l2892,7924e" filled="f" stroked="t" strokeweight=".477306pt" strokecolor="#343434">
                <v:path arrowok="t"/>
              </v:shape>
            </v:group>
            <v:group style="position:absolute;left:2835;top:7924;width:2248;height:2" coordorigin="2835,7924" coordsize="2248,2">
              <v:shape style="position:absolute;left:2835;top:7924;width:2248;height:2" coordorigin="2835,7924" coordsize="2248,0" path="m2835,7924l5083,7924e" filled="f" stroked="t" strokeweight=".954611pt" strokecolor="#646464">
                <v:path arrowok="t"/>
              </v:shape>
            </v:group>
            <v:group style="position:absolute;left:4959;top:7924;width:1308;height:2" coordorigin="4959,7924" coordsize="1308,2">
              <v:shape style="position:absolute;left:4959;top:7924;width:1308;height:2" coordorigin="4959,7924" coordsize="1308,0" path="m4959,7924l6267,7924e" filled="f" stroked="t" strokeweight=".715958pt" strokecolor="#4B4B4B">
                <v:path arrowok="t"/>
              </v:shape>
            </v:group>
            <v:group style="position:absolute;left:6071;top:7926;width:1861;height:2" coordorigin="6071,7926" coordsize="1861,2">
              <v:shape style="position:absolute;left:6071;top:7926;width:1861;height:2" coordorigin="6071,7926" coordsize="1861,0" path="m6071,7926l7933,7926e" filled="f" stroked="t" strokeweight=".954611pt" strokecolor="#606060">
                <v:path arrowok="t"/>
              </v:shape>
            </v:group>
            <v:group style="position:absolute;left:7876;top:7928;width:1379;height:2" coordorigin="7876,7928" coordsize="1379,2">
              <v:shape style="position:absolute;left:7876;top:7928;width:1379;height:2" coordorigin="7876,7928" coordsize="1379,0" path="m7876,7928l9255,7928e" filled="f" stroked="t" strokeweight=".477306pt" strokecolor="#3B3B3B">
                <v:path arrowok="t"/>
              </v:shape>
            </v:group>
            <v:group style="position:absolute;left:9169;top:7931;width:2219;height:2" coordorigin="9169,7931" coordsize="2219,2">
              <v:shape style="position:absolute;left:9169;top:7931;width:2219;height:2" coordorigin="9169,7931" coordsize="2219,0" path="m9169,7931l11389,7931e" filled="f" stroked="t" strokeweight=".954611pt" strokecolor="#676767">
                <v:path arrowok="t"/>
              </v:shape>
            </v:group>
            <v:group style="position:absolute;left:11331;top:7928;width:334;height:2" coordorigin="11331,7928" coordsize="334,2">
              <v:shape style="position:absolute;left:11331;top:7928;width:334;height:2" coordorigin="11331,7928" coordsize="334,0" path="m11331,7928l11665,7928e" filled="f" stroked="t" strokeweight=".477306pt" strokecolor="#4F4F4F">
                <v:path arrowok="t"/>
              </v:shape>
            </v:group>
            <v:group style="position:absolute;left:370;top:6588;width:2;height:9336" coordorigin="370,6588" coordsize="2,9336">
              <v:shape style="position:absolute;left:370;top:6588;width:2;height:9336" coordorigin="370,6588" coordsize="0,9336" path="m370,15924l370,6588e" filled="f" stroked="t" strokeweight=".715958pt" strokecolor="#575757">
                <v:path arrowok="t"/>
              </v:shape>
            </v:group>
            <v:group style="position:absolute;left:2441;top:7474;width:2;height:919" coordorigin="2441,7474" coordsize="2,919">
              <v:shape style="position:absolute;left:2441;top:7474;width:2;height:919" coordorigin="2441,7474" coordsize="0,919" path="m2441,8393l2441,7474e" filled="f" stroked="t" strokeweight=".954611pt" strokecolor="#606060">
                <v:path arrowok="t"/>
              </v:shape>
            </v:group>
            <v:group style="position:absolute;left:368;top:8728;width:1580;height:2" coordorigin="368,8728" coordsize="1580,2">
              <v:shape style="position:absolute;left:368;top:8728;width:1580;height:2" coordorigin="368,8728" coordsize="1580,0" path="m368,8728l1947,8728e" filled="f" stroked="t" strokeweight=".954611pt" strokecolor="#6B6B6B">
                <v:path arrowok="t"/>
              </v:shape>
            </v:group>
            <v:group style="position:absolute;left:1575;top:8728;width:893;height:2" coordorigin="1575,8728" coordsize="893,2">
              <v:shape style="position:absolute;left:1575;top:8728;width:893;height:2" coordorigin="1575,8728" coordsize="893,0" path="m1575,8728l2468,8728e" filled="f" stroked="t" strokeweight=".715958pt" strokecolor="#575757">
                <v:path arrowok="t"/>
              </v:shape>
            </v:group>
            <v:group style="position:absolute;left:2444;top:8335;width:2;height:426" coordorigin="2444,8335" coordsize="2,426">
              <v:shape style="position:absolute;left:2444;top:8335;width:2;height:426" coordorigin="2444,8335" coordsize="0,426" path="m2444,8762l2444,8335e" filled="f" stroked="t" strokeweight=".477306pt" strokecolor="#1F1F1F">
                <v:path arrowok="t"/>
              </v:shape>
            </v:group>
            <v:group style="position:absolute;left:2396;top:8728;width:496;height:2" coordorigin="2396,8728" coordsize="496,2">
              <v:shape style="position:absolute;left:2396;top:8728;width:496;height:2" coordorigin="2396,8728" coordsize="496,0" path="m2396,8728l2892,8728e" filled="f" stroked="t" strokeweight=".477306pt" strokecolor="#343434">
                <v:path arrowok="t"/>
              </v:shape>
            </v:group>
            <v:group style="position:absolute;left:2835;top:8728;width:186;height:2" coordorigin="2835,8728" coordsize="186,2">
              <v:shape style="position:absolute;left:2835;top:8728;width:186;height:2" coordorigin="2835,8728" coordsize="186,0" path="m2835,8728l3021,8728e" filled="f" stroked="t" strokeweight=".477306pt" strokecolor="#484848">
                <v:path arrowok="t"/>
              </v:shape>
            </v:group>
            <v:group style="position:absolute;left:2964;top:8730;width:2859;height:2" coordorigin="2964,8730" coordsize="2859,2">
              <v:shape style="position:absolute;left:2964;top:8730;width:2859;height:2" coordorigin="2964,8730" coordsize="2859,0" path="m2964,8730l5823,8730e" filled="f" stroked="t" strokeweight=".954611pt" strokecolor="#5B5B5B">
                <v:path arrowok="t"/>
              </v:shape>
            </v:group>
            <v:group style="position:absolute;left:5766;top:8733;width:711;height:2" coordorigin="5766,8733" coordsize="711,2">
              <v:shape style="position:absolute;left:5766;top:8733;width:711;height:2" coordorigin="5766,8733" coordsize="711,0" path="m5766,8733l6477,8733e" filled="f" stroked="t" strokeweight=".477306pt" strokecolor="#1C1C1C">
                <v:path arrowok="t"/>
              </v:shape>
            </v:group>
            <v:group style="position:absolute;left:6420;top:8735;width:2048;height:2" coordorigin="6420,8735" coordsize="2048,2">
              <v:shape style="position:absolute;left:6420;top:8735;width:2048;height:2" coordorigin="6420,8735" coordsize="2048,0" path="m6420,8735l8467,8735e" filled="f" stroked="t" strokeweight=".954611pt" strokecolor="#5B5B5B">
                <v:path arrowok="t"/>
              </v:shape>
            </v:group>
            <v:group style="position:absolute;left:8410;top:8733;width:535;height:2" coordorigin="8410,8733" coordsize="535,2">
              <v:shape style="position:absolute;left:8410;top:8733;width:535;height:2" coordorigin="8410,8733" coordsize="535,0" path="m8410,8733l8945,8733e" filled="f" stroked="t" strokeweight=".477306pt" strokecolor="#343434">
                <v:path arrowok="t"/>
              </v:shape>
            </v:group>
            <v:group style="position:absolute;left:8887;top:8735;width:539;height:2" coordorigin="8887,8735" coordsize="539,2">
              <v:shape style="position:absolute;left:8887;top:8735;width:539;height:2" coordorigin="8887,8735" coordsize="539,0" path="m8887,8735l9427,8735e" filled="f" stroked="t" strokeweight=".715958pt" strokecolor="#4B4B4B">
                <v:path arrowok="t"/>
              </v:shape>
            </v:group>
            <v:group style="position:absolute;left:9370;top:8738;width:749;height:2" coordorigin="9370,8738" coordsize="749,2">
              <v:shape style="position:absolute;left:9370;top:8738;width:749;height:2" coordorigin="9370,8738" coordsize="749,0" path="m9370,8738l10119,8738e" filled="f" stroked="t" strokeweight=".477306pt" strokecolor="#2B2B2B">
                <v:path arrowok="t"/>
              </v:shape>
            </v:group>
            <v:group style="position:absolute;left:10062;top:8738;width:377;height:2" coordorigin="10062,8738" coordsize="377,2">
              <v:shape style="position:absolute;left:10062;top:8738;width:377;height:2" coordorigin="10062,8738" coordsize="377,0" path="m10062,8738l10439,8738e" filled="f" stroked="t" strokeweight=".477306pt" strokecolor="#444444">
                <v:path arrowok="t"/>
              </v:shape>
            </v:group>
            <v:group style="position:absolute;left:10381;top:8738;width:1284;height:2" coordorigin="10381,8738" coordsize="1284,2">
              <v:shape style="position:absolute;left:10381;top:8738;width:1284;height:2" coordorigin="10381,8738" coordsize="1284,0" path="m10381,8738l11665,8738e" filled="f" stroked="t" strokeweight=".954611pt" strokecolor="#646464">
                <v:path arrowok="t"/>
              </v:shape>
            </v:group>
            <v:group style="position:absolute;left:2444;top:8690;width:2;height:512" coordorigin="2444,8690" coordsize="2,512">
              <v:shape style="position:absolute;left:2444;top:8690;width:2;height:512" coordorigin="2444,8690" coordsize="0,512" path="m2444,9202l2444,8690e" filled="f" stroked="t" strokeweight=".477306pt" strokecolor="#3B3B3B">
                <v:path arrowok="t"/>
              </v:shape>
            </v:group>
            <v:group style="position:absolute;left:363;top:9980;width:1814;height:2" coordorigin="363,9980" coordsize="1814,2">
              <v:shape style="position:absolute;left:363;top:9980;width:1814;height:2" coordorigin="363,9980" coordsize="1814,0" path="m363,9980l2177,9980e" filled="f" stroked="t" strokeweight=".954611pt" strokecolor="#707070">
                <v:path arrowok="t"/>
              </v:shape>
            </v:group>
            <v:group style="position:absolute;left:1575;top:9987;width:9980;height:2" coordorigin="1575,9987" coordsize="9980,2">
              <v:shape style="position:absolute;left:1575;top:9987;width:9980;height:2" coordorigin="1575,9987" coordsize="9980,0" path="m1575,9987l11556,9987e" filled="f" stroked="t" strokeweight=".715958pt" strokecolor="#5B5B5B">
                <v:path arrowok="t"/>
              </v:shape>
            </v:group>
            <v:group style="position:absolute;left:9370;top:9992;width:640;height:2" coordorigin="9370,9992" coordsize="640,2">
              <v:shape style="position:absolute;left:9370;top:9992;width:640;height:2" coordorigin="9370,9992" coordsize="640,0" path="m9370,9992l10009,9992e" filled="f" stroked="t" strokeweight=".477306pt" strokecolor="#3F3F3F">
                <v:path arrowok="t"/>
              </v:shape>
            </v:group>
            <v:group style="position:absolute;left:9966;top:9990;width:1699;height:2" coordorigin="9966,9990" coordsize="1699,2">
              <v:shape style="position:absolute;left:9966;top:9990;width:1699;height:2" coordorigin="9966,9990" coordsize="1699,0" path="m9966,9990l11665,9990e" filled="f" stroked="t" strokeweight=".715958pt" strokecolor="#646464">
                <v:path arrowok="t"/>
              </v:shape>
            </v:group>
            <v:group style="position:absolute;left:363;top:10318;width:1508;height:2" coordorigin="363,10318" coordsize="1508,2">
              <v:shape style="position:absolute;left:363;top:10318;width:1508;height:2" coordorigin="363,10318" coordsize="1508,0" path="m363,10318l1871,10318e" filled="f" stroked="t" strokeweight=".954611pt" strokecolor="#707070">
                <v:path arrowok="t"/>
              </v:shape>
            </v:group>
            <v:group style="position:absolute;left:1575;top:10320;width:4248;height:2" coordorigin="1575,10320" coordsize="4248,2">
              <v:shape style="position:absolute;left:1575;top:10320;width:4248;height:2" coordorigin="1575,10320" coordsize="4248,0" path="m1575,10320l5823,10320e" filled="f" stroked="t" strokeweight=".715958pt" strokecolor="#545454">
                <v:path arrowok="t"/>
              </v:shape>
            </v:group>
            <v:group style="position:absolute;left:5766;top:10322;width:711;height:2" coordorigin="5766,10322" coordsize="711,2">
              <v:shape style="position:absolute;left:5766;top:10322;width:711;height:2" coordorigin="5766,10322" coordsize="711,0" path="m5766,10322l6477,10322e" filled="f" stroked="t" strokeweight=".477306pt" strokecolor="#2B2B2B">
                <v:path arrowok="t"/>
              </v:shape>
            </v:group>
            <v:group style="position:absolute;left:6420;top:10325;width:663;height:2" coordorigin="6420,10325" coordsize="663,2">
              <v:shape style="position:absolute;left:6420;top:10325;width:663;height:2" coordorigin="6420,10325" coordsize="663,0" path="m6420,10325l7083,10325e" filled="f" stroked="t" strokeweight=".715958pt" strokecolor="#444444">
                <v:path arrowok="t"/>
              </v:shape>
            </v:group>
            <v:group style="position:absolute;left:6725;top:10325;width:1776;height:2" coordorigin="6725,10325" coordsize="1776,2">
              <v:shape style="position:absolute;left:6725;top:10325;width:1776;height:2" coordorigin="6725,10325" coordsize="1776,0" path="m6725,10325l8501,10325e" filled="f" stroked="t" strokeweight=".954611pt" strokecolor="#606060">
                <v:path arrowok="t"/>
              </v:shape>
            </v:group>
            <v:group style="position:absolute;left:8410;top:10322;width:535;height:2" coordorigin="8410,10322" coordsize="535,2">
              <v:shape style="position:absolute;left:8410;top:10322;width:535;height:2" coordorigin="8410,10322" coordsize="535,0" path="m8410,10322l8945,10322e" filled="f" stroked="t" strokeweight=".477306pt" strokecolor="#2B2B2B">
                <v:path arrowok="t"/>
              </v:shape>
            </v:group>
            <v:group style="position:absolute;left:8887;top:10325;width:916;height:2" coordorigin="8887,10325" coordsize="916,2">
              <v:shape style="position:absolute;left:8887;top:10325;width:916;height:2" coordorigin="8887,10325" coordsize="916,0" path="m8887,10325l9804,10325e" filled="f" stroked="t" strokeweight=".715958pt" strokecolor="#4B4B4B">
                <v:path arrowok="t"/>
              </v:shape>
            </v:group>
            <v:group style="position:absolute;left:9732;top:10325;width:1933;height:2" coordorigin="9732,10325" coordsize="1933,2">
              <v:shape style="position:absolute;left:9732;top:10325;width:1933;height:2" coordorigin="9732,10325" coordsize="1933,0" path="m9732,10325l11665,10325e" filled="f" stroked="t" strokeweight=".954611pt" strokecolor="#646464">
                <v:path arrowok="t"/>
              </v:shape>
            </v:group>
            <v:group style="position:absolute;left:11661;top:4591;width:2;height:11342" coordorigin="11661,4591" coordsize="2,11342">
              <v:shape style="position:absolute;left:11661;top:4591;width:2;height:11342" coordorigin="11661,4591" coordsize="0,11342" path="m11661,15933l11661,4591e" filled="f" stroked="t" strokeweight=".715958pt" strokecolor="#5B5B5B">
                <v:path arrowok="t"/>
              </v:shape>
            </v:group>
            <v:group style="position:absolute;left:358;top:10552;width:1274;height:2" coordorigin="358,10552" coordsize="1274,2">
              <v:shape style="position:absolute;left:358;top:10552;width:1274;height:2" coordorigin="358,10552" coordsize="1274,0" path="m358,10552l1632,10552e" filled="f" stroked="t" strokeweight=".477306pt" strokecolor="#4B4B4B">
                <v:path arrowok="t"/>
              </v:shape>
            </v:group>
            <v:group style="position:absolute;left:387;top:10555;width:3088;height:2" coordorigin="387,10555" coordsize="3088,2">
              <v:shape style="position:absolute;left:387;top:10555;width:3088;height:2" coordorigin="387,10555" coordsize="3088,0" path="m387,10555l3475,10555e" filled="f" stroked="t" strokeweight=".715958pt" strokecolor="#606060">
                <v:path arrowok="t"/>
              </v:shape>
            </v:group>
            <v:group style="position:absolute;left:2441;top:9145;width:2;height:1915" coordorigin="2441,9145" coordsize="2,1915">
              <v:shape style="position:absolute;left:2441;top:9145;width:2;height:1915" coordorigin="2441,9145" coordsize="0,1915" path="m2441,11060l2441,9145e" filled="f" stroked="t" strokeweight=".954611pt" strokecolor="#575757">
                <v:path arrowok="t"/>
              </v:shape>
            </v:group>
            <v:group style="position:absolute;left:3375;top:10552;width:578;height:2" coordorigin="3375,10552" coordsize="578,2">
              <v:shape style="position:absolute;left:3375;top:10552;width:578;height:2" coordorigin="3375,10552" coordsize="578,0" path="m3375,10552l3952,10552e" filled="f" stroked="t" strokeweight=".477306pt" strokecolor="#383838">
                <v:path arrowok="t"/>
              </v:shape>
            </v:group>
            <v:group style="position:absolute;left:3895;top:10555;width:544;height:2" coordorigin="3895,10555" coordsize="544,2">
              <v:shape style="position:absolute;left:3895;top:10555;width:544;height:2" coordorigin="3895,10555" coordsize="544,0" path="m3895,10555l4439,10555e" filled="f" stroked="t" strokeweight=".477306pt" strokecolor="#4F4F4F">
                <v:path arrowok="t"/>
              </v:shape>
            </v:group>
            <v:group style="position:absolute;left:4382;top:10557;width:640;height:2" coordorigin="4382,10557" coordsize="640,2">
              <v:shape style="position:absolute;left:4382;top:10557;width:640;height:2" coordorigin="4382,10557" coordsize="640,0" path="m4382,10557l5021,10557e" filled="f" stroked="t" strokeweight=".477306pt" strokecolor="#2F2F2F">
                <v:path arrowok="t"/>
              </v:shape>
            </v:group>
            <v:group style="position:absolute;left:4964;top:10557;width:1943;height:2" coordorigin="4964,10557" coordsize="1943,2">
              <v:shape style="position:absolute;left:4964;top:10557;width:1943;height:2" coordorigin="4964,10557" coordsize="1943,0" path="m4964,10557l6907,10557e" filled="f" stroked="t" strokeweight=".715958pt" strokecolor="#575757">
                <v:path arrowok="t"/>
              </v:shape>
            </v:group>
            <v:group style="position:absolute;left:6849;top:10557;width:1083;height:2" coordorigin="6849,10557" coordsize="1083,2">
              <v:shape style="position:absolute;left:6849;top:10557;width:1083;height:2" coordorigin="6849,10557" coordsize="1083,0" path="m6849,10557l7933,10557e" filled="f" stroked="t" strokeweight=".477306pt" strokecolor="#2F2F2F">
                <v:path arrowok="t"/>
              </v:shape>
            </v:group>
            <v:group style="position:absolute;left:7876;top:10559;width:3790;height:2" coordorigin="7876,10559" coordsize="3790,2">
              <v:shape style="position:absolute;left:7876;top:10559;width:3790;height:2" coordorigin="7876,10559" coordsize="3790,0" path="m7876,10559l11665,10559e" filled="f" stroked="t" strokeweight=".715958pt" strokecolor="#5B5B5B">
                <v:path arrowok="t"/>
              </v:shape>
            </v:group>
            <v:group style="position:absolute;left:826;top:11028;width:2406;height:2" coordorigin="826,11028" coordsize="2406,2">
              <v:shape style="position:absolute;left:826;top:11028;width:2406;height:2" coordorigin="826,11028" coordsize="2406,0" path="m826,11028l3231,11028e" filled="f" stroked="t" strokeweight=".954611pt" strokecolor="#6B6B6B">
                <v:path arrowok="t"/>
              </v:shape>
            </v:group>
            <v:group style="position:absolute;left:3174;top:11031;width:778;height:2" coordorigin="3174,11031" coordsize="778,2">
              <v:shape style="position:absolute;left:3174;top:11031;width:778;height:2" coordorigin="3174,11031" coordsize="778,0" path="m3174,11031l3952,11031e" filled="f" stroked="t" strokeweight=".477306pt" strokecolor="#3B3B3B">
                <v:path arrowok="t"/>
              </v:shape>
            </v:group>
            <v:group style="position:absolute;left:3895;top:11031;width:544;height:2" coordorigin="3895,11031" coordsize="544,2">
              <v:shape style="position:absolute;left:3895;top:11031;width:544;height:2" coordorigin="3895,11031" coordsize="544,0" path="m3895,11031l4439,11031e" filled="f" stroked="t" strokeweight=".477306pt" strokecolor="#4F4F4F">
                <v:path arrowok="t"/>
              </v:shape>
            </v:group>
            <v:group style="position:absolute;left:4286;top:11033;width:2444;height:2" coordorigin="4286,11033" coordsize="2444,2">
              <v:shape style="position:absolute;left:4286;top:11033;width:2444;height:2" coordorigin="4286,11033" coordsize="2444,0" path="m4286,11033l6730,11033e" filled="f" stroked="t" strokeweight=".954611pt" strokecolor="#606060">
                <v:path arrowok="t"/>
              </v:shape>
            </v:group>
            <v:group style="position:absolute;left:6420;top:11033;width:663;height:2" coordorigin="6420,11033" coordsize="663,2">
              <v:shape style="position:absolute;left:6420;top:11033;width:663;height:2" coordorigin="6420,11033" coordsize="663,0" path="m6420,11033l7083,11033e" filled="f" stroked="t" strokeweight=".477306pt" strokecolor="#484848">
                <v:path arrowok="t"/>
              </v:shape>
            </v:group>
            <v:group style="position:absolute;left:7026;top:11036;width:458;height:2" coordorigin="7026,11036" coordsize="458,2">
              <v:shape style="position:absolute;left:7026;top:11036;width:458;height:2" coordorigin="7026,11036" coordsize="458,0" path="m7026,11036l7484,11036e" filled="f" stroked="t" strokeweight=".477306pt" strokecolor="#232323">
                <v:path arrowok="t"/>
              </v:shape>
            </v:group>
            <v:group style="position:absolute;left:7427;top:11033;width:1828;height:2" coordorigin="7427,11033" coordsize="1828,2">
              <v:shape style="position:absolute;left:7427;top:11033;width:1828;height:2" coordorigin="7427,11033" coordsize="1828,0" path="m7427,11033l9255,11033e" filled="f" stroked="t" strokeweight=".954611pt" strokecolor="#606060">
                <v:path arrowok="t"/>
              </v:shape>
            </v:group>
            <v:group style="position:absolute;left:9198;top:11036;width:1241;height:2" coordorigin="9198,11036" coordsize="1241,2">
              <v:shape style="position:absolute;left:9198;top:11036;width:1241;height:2" coordorigin="9198,11036" coordsize="1241,0" path="m9198,11036l10439,11036e" filled="f" stroked="t" strokeweight=".477306pt" strokecolor="#3B3B3B">
                <v:path arrowok="t"/>
              </v:shape>
            </v:group>
            <v:group style="position:absolute;left:10381;top:11036;width:1284;height:2" coordorigin="10381,11036" coordsize="1284,2">
              <v:shape style="position:absolute;left:10381;top:11036;width:1284;height:2" coordorigin="10381,11036" coordsize="1284,0" path="m10381,11036l11665,11036e" filled="f" stroked="t" strokeweight=".954611pt" strokecolor="#676767">
                <v:path arrowok="t"/>
              </v:shape>
            </v:group>
            <v:group style="position:absolute;left:358;top:11242;width:2110;height:2" coordorigin="358,11242" coordsize="2110,2">
              <v:shape style="position:absolute;left:358;top:11242;width:2110;height:2" coordorigin="358,11242" coordsize="2110,0" path="m358,11242l2468,11242e" filled="f" stroked="t" strokeweight=".477306pt" strokecolor="#4F4F4F">
                <v:path arrowok="t"/>
              </v:shape>
            </v:group>
            <v:group style="position:absolute;left:2444;top:10988;width:2;height:282" coordorigin="2444,10988" coordsize="2,282">
              <v:shape style="position:absolute;left:2444;top:10988;width:2;height:282" coordorigin="2444,10988" coordsize="0,282" path="m2444,11270l2444,10988e" filled="f" stroked="t" strokeweight=".477306pt" strokecolor="#282828">
                <v:path arrowok="t"/>
              </v:shape>
            </v:group>
            <v:group style="position:absolute;left:2239;top:11244;width:2043;height:2" coordorigin="2239,11244" coordsize="2043,2">
              <v:shape style="position:absolute;left:2239;top:11244;width:2043;height:2" coordorigin="2239,11244" coordsize="2043,0" path="m2239,11244l4281,11244e" filled="f" stroked="t" strokeweight=".954611pt" strokecolor="#646464">
                <v:path arrowok="t"/>
              </v:shape>
            </v:group>
            <v:group style="position:absolute;left:3895;top:11244;width:544;height:2" coordorigin="3895,11244" coordsize="544,2">
              <v:shape style="position:absolute;left:3895;top:11244;width:544;height:2" coordorigin="3895,11244" coordsize="544,0" path="m3895,11244l4439,11244e" filled="f" stroked="t" strokeweight=".715958pt" strokecolor="#4F4F4F">
                <v:path arrowok="t"/>
              </v:shape>
            </v:group>
            <v:group style="position:absolute;left:4382;top:11246;width:640;height:2" coordorigin="4382,11246" coordsize="640,2">
              <v:shape style="position:absolute;left:4382;top:11246;width:640;height:2" coordorigin="4382,11246" coordsize="640,0" path="m4382,11246l5021,11246e" filled="f" stroked="t" strokeweight=".477306pt" strokecolor="#343434">
                <v:path arrowok="t"/>
              </v:shape>
            </v:group>
            <v:group style="position:absolute;left:4964;top:11249;width:859;height:2" coordorigin="4964,11249" coordsize="859,2">
              <v:shape style="position:absolute;left:4964;top:11249;width:859;height:2" coordorigin="4964,11249" coordsize="859,0" path="m4964,11249l5823,11249e" filled="f" stroked="t" strokeweight=".477306pt" strokecolor="#484848">
                <v:path arrowok="t"/>
              </v:shape>
            </v:group>
            <v:group style="position:absolute;left:5728;top:11249;width:1756;height:2" coordorigin="5728,11249" coordsize="1756,2">
              <v:shape style="position:absolute;left:5728;top:11249;width:1756;height:2" coordorigin="5728,11249" coordsize="1756,0" path="m5728,11249l7484,11249e" filled="f" stroked="t" strokeweight=".954611pt" strokecolor="#606060">
                <v:path arrowok="t"/>
              </v:shape>
            </v:group>
            <v:group style="position:absolute;left:7427;top:11249;width:1041;height:2" coordorigin="7427,11249" coordsize="1041,2">
              <v:shape style="position:absolute;left:7427;top:11249;width:1041;height:2" coordorigin="7427,11249" coordsize="1041,0" path="m7427,11249l8467,11249e" filled="f" stroked="t" strokeweight=".477306pt" strokecolor="#484848">
                <v:path arrowok="t"/>
              </v:shape>
            </v:group>
            <v:group style="position:absolute;left:8410;top:11251;width:535;height:2" coordorigin="8410,11251" coordsize="535,2">
              <v:shape style="position:absolute;left:8410;top:11251;width:535;height:2" coordorigin="8410,11251" coordsize="535,0" path="m8410,11251l8945,11251e" filled="f" stroked="t" strokeweight=".477306pt" strokecolor="#343434">
                <v:path arrowok="t"/>
              </v:shape>
            </v:group>
            <v:group style="position:absolute;left:8887;top:11249;width:1551;height:2" coordorigin="8887,11249" coordsize="1551,2">
              <v:shape style="position:absolute;left:8887;top:11249;width:1551;height:2" coordorigin="8887,11249" coordsize="1551,0" path="m8887,11249l10439,11249e" filled="f" stroked="t" strokeweight=".954611pt" strokecolor="#676767">
                <v:path arrowok="t"/>
              </v:shape>
            </v:group>
            <v:group style="position:absolute;left:10381;top:11251;width:1007;height:2" coordorigin="10381,11251" coordsize="1007,2">
              <v:shape style="position:absolute;left:10381;top:11251;width:1007;height:2" coordorigin="10381,11251" coordsize="1007,0" path="m10381,11251l11389,11251e" filled="f" stroked="t" strokeweight=".477306pt" strokecolor="#3B3B3B">
                <v:path arrowok="t"/>
              </v:shape>
            </v:group>
            <v:group style="position:absolute;left:11331;top:11249;width:334;height:2" coordorigin="11331,11249" coordsize="334,2">
              <v:shape style="position:absolute;left:11331;top:11249;width:334;height:2" coordorigin="11331,11249" coordsize="334,0" path="m11331,11249l11665,11249e" filled="f" stroked="t" strokeweight=".954611pt" strokecolor="#676767">
                <v:path arrowok="t"/>
              </v:shape>
            </v:group>
            <v:group style="position:absolute;left:353;top:11586;width:5441;height:2" coordorigin="353,11586" coordsize="5441,2">
              <v:shape style="position:absolute;left:353;top:11586;width:5441;height:2" coordorigin="353,11586" coordsize="5441,0" path="m353,11586l5794,11586e" filled="f" stroked="t" strokeweight=".238653pt" strokecolor="#4F4F4F">
                <v:path arrowok="t"/>
              </v:shape>
            </v:group>
            <v:group style="position:absolute;left:1174;top:11237;width:2;height:383" coordorigin="1174,11237" coordsize="2,383">
              <v:shape style="position:absolute;left:1174;top:11237;width:2;height:383" coordorigin="1174,11237" coordsize="0,383" path="m1174,11620l1174,11237e" filled="f" stroked="t" strokeweight=".477306pt" strokecolor="#3B3B3B">
                <v:path arrowok="t"/>
              </v:shape>
            </v:group>
            <v:group style="position:absolute;left:1604;top:11227;width:2;height:364" coordorigin="1604,11227" coordsize="2,364">
              <v:shape style="position:absolute;left:1604;top:11227;width:2;height:364" coordorigin="1604,11227" coordsize="0,364" path="m1604,11591l1604,11227e" filled="f" stroked="t" strokeweight=".238653pt" strokecolor="#6B6B6B">
                <v:path arrowok="t"/>
              </v:shape>
            </v:group>
            <v:group style="position:absolute;left:2444;top:11198;width:2;height:421" coordorigin="2444,11198" coordsize="2,421">
              <v:shape style="position:absolute;left:2444;top:11198;width:2;height:421" coordorigin="2444,11198" coordsize="0,421" path="m2444,11620l2444,11198e" filled="f" stroked="t" strokeweight=".477306pt" strokecolor="#3B3B3B">
                <v:path arrowok="t"/>
              </v:shape>
            </v:group>
            <v:group style="position:absolute;left:5794;top:11586;width:1260;height:2" coordorigin="5794,11586" coordsize="1260,2">
              <v:shape style="position:absolute;left:5794;top:11586;width:1260;height:2" coordorigin="5794,11586" coordsize="1260,0" path="m5794,11586l7055,11586e" filled="f" stroked="t" strokeweight=".238653pt" strokecolor="#000000">
                <v:path arrowok="t"/>
              </v:shape>
            </v:group>
            <v:group style="position:absolute;left:7055;top:11586;width:850;height:2" coordorigin="7055,11586" coordsize="850,2">
              <v:shape style="position:absolute;left:7055;top:11586;width:850;height:2" coordorigin="7055,11586" coordsize="850,0" path="m7055,11586l7904,11586e" filled="f" stroked="t" strokeweight=".238653pt" strokecolor="#2B2B2B">
                <v:path arrowok="t"/>
              </v:shape>
            </v:group>
            <v:group style="position:absolute;left:7465;top:11242;width:2;height:1053" coordorigin="7465,11242" coordsize="2,1053">
              <v:shape style="position:absolute;left:7465;top:11242;width:2;height:1053" coordorigin="7465,11242" coordsize="0,1053" path="m7465,12295l7465,11242e" filled="f" stroked="t" strokeweight=".477306pt" strokecolor="#545454">
                <v:path arrowok="t"/>
              </v:shape>
            </v:group>
            <v:group style="position:absolute;left:7904;top:11586;width:3733;height:2" coordorigin="7904,11586" coordsize="3733,2">
              <v:shape style="position:absolute;left:7904;top:11586;width:3733;height:2" coordorigin="7904,11586" coordsize="3733,0" path="m7904,11586l11637,11586e" filled="f" stroked="t" strokeweight=".238653pt" strokecolor="#000000">
                <v:path arrowok="t"/>
              </v:shape>
            </v:group>
            <v:group style="position:absolute;left:368;top:11558;width:2;height:598" coordorigin="368,11558" coordsize="2,598">
              <v:shape style="position:absolute;left:368;top:11558;width:2;height:598" coordorigin="368,11558" coordsize="0,598" path="m368,12156l368,11558e" filled="f" stroked="t" strokeweight=".477306pt" strokecolor="#444444">
                <v:path arrowok="t"/>
              </v:shape>
            </v:group>
            <v:group style="position:absolute;left:1604;top:11586;width:2;height:1862" coordorigin="1604,11586" coordsize="2,1862">
              <v:shape style="position:absolute;left:1604;top:11586;width:2;height:1862" coordorigin="1604,11586" coordsize="0,1862" path="m1604,13449l1604,11586e" filled="f" stroked="t" strokeweight=".238653pt" strokecolor="#000000">
                <v:path arrowok="t"/>
              </v:shape>
            </v:group>
            <v:group style="position:absolute;left:7465;top:11558;width:2;height:761" coordorigin="7465,11558" coordsize="2,761">
              <v:shape style="position:absolute;left:7465;top:11558;width:2;height:761" coordorigin="7465,11558" coordsize="0,761" path="m7465,12319l7465,11558e" filled="f" stroked="t" strokeweight=".954611pt" strokecolor="#5B5B5B">
                <v:path arrowok="t"/>
              </v:shape>
            </v:group>
            <v:group style="position:absolute;left:368;top:12099;width:2;height:450" coordorigin="368,12099" coordsize="2,450">
              <v:shape style="position:absolute;left:368;top:12099;width:2;height:450" coordorigin="368,12099" coordsize="0,450" path="m368,12549l368,12099e" filled="f" stroked="t" strokeweight=".477306pt" strokecolor="#2F2F2F">
                <v:path arrowok="t"/>
              </v:shape>
            </v:group>
            <v:group style="position:absolute;left:7470;top:12261;width:2;height:440" coordorigin="7470,12261" coordsize="2,440">
              <v:shape style="position:absolute;left:7470;top:12261;width:2;height:440" coordorigin="7470,12261" coordsize="0,440" path="m7470,12702l7470,12261e" filled="f" stroked="t" strokeweight=".477306pt" strokecolor="#2F2F2F">
                <v:path arrowok="t"/>
              </v:shape>
            </v:group>
            <v:group style="position:absolute;left:7470;top:12644;width:2;height:239" coordorigin="7470,12644" coordsize="2,239">
              <v:shape style="position:absolute;left:7470;top:12644;width:2;height:239" coordorigin="7470,12644" coordsize="0,239" path="m7470,12884l7470,12644e" filled="f" stroked="t" strokeweight=".477306pt" strokecolor="#444444">
                <v:path arrowok="t"/>
              </v:shape>
            </v:group>
            <v:group style="position:absolute;left:1172;top:11558;width:2;height:1537" coordorigin="1172,11558" coordsize="2,1537">
              <v:shape style="position:absolute;left:1172;top:11558;width:2;height:1537" coordorigin="1172,11558" coordsize="0,1537" path="m1172,13094l1172,11558e" filled="f" stroked="t" strokeweight=".954611pt" strokecolor="#5B5B5B">
                <v:path arrowok="t"/>
              </v:shape>
            </v:group>
            <v:group style="position:absolute;left:2441;top:11558;width:2;height:1537" coordorigin="2441,11558" coordsize="2,1537">
              <v:shape style="position:absolute;left:2441;top:11558;width:2;height:1537" coordorigin="2441,11558" coordsize="0,1537" path="m2441,13094l2441,11558e" filled="f" stroked="t" strokeweight=".954611pt" strokecolor="#646464">
                <v:path arrowok="t"/>
              </v:shape>
            </v:group>
            <v:group style="position:absolute;left:7472;top:12826;width:2;height:1992" coordorigin="7472,12826" coordsize="2,1992">
              <v:shape style="position:absolute;left:7472;top:12826;width:2;height:1992" coordorigin="7472,12826" coordsize="0,1992" path="m7472,14818l7472,12826e" filled="f" stroked="t" strokeweight=".715958pt" strokecolor="#575757">
                <v:path arrowok="t"/>
              </v:shape>
            </v:group>
            <v:group style="position:absolute;left:1174;top:13037;width:2;height:776" coordorigin="1174,13037" coordsize="2,776">
              <v:shape style="position:absolute;left:1174;top:13037;width:2;height:776" coordorigin="1174,13037" coordsize="0,776" path="m1174,13813l1174,13037e" filled="f" stroked="t" strokeweight=".477306pt" strokecolor="#282828">
                <v:path arrowok="t"/>
              </v:shape>
            </v:group>
            <v:group style="position:absolute;left:2444;top:13037;width:2;height:278" coordorigin="2444,13037" coordsize="2,278">
              <v:shape style="position:absolute;left:2444;top:13037;width:2;height:278" coordorigin="2444,13037" coordsize="0,278" path="m2444,13315l2444,13037e" filled="f" stroked="t" strokeweight=".477306pt" strokecolor="#383838">
                <v:path arrowok="t"/>
              </v:shape>
            </v:group>
            <v:group style="position:absolute;left:2444;top:13257;width:2;height:555" coordorigin="2444,13257" coordsize="2,555">
              <v:shape style="position:absolute;left:2444;top:13257;width:2;height:555" coordorigin="2444,13257" coordsize="0,555" path="m2444,13813l2444,13257e" filled="f" stroked="t" strokeweight=".477306pt" strokecolor="#232323">
                <v:path arrowok="t"/>
              </v:shape>
            </v:group>
            <v:group style="position:absolute;left:11632;top:13286;width:2;height:163" coordorigin="11632,13286" coordsize="2,163">
              <v:shape style="position:absolute;left:11632;top:13286;width:2;height:163" coordorigin="11632,13286" coordsize="0,163" path="m11632,13449l11632,13286e" filled="f" stroked="t" strokeweight="1.431917pt" strokecolor="#707070">
                <v:path arrowok="t"/>
              </v:shape>
            </v:group>
            <v:group style="position:absolute;left:353;top:13626;width:115;height:2" coordorigin="353,13626" coordsize="115,2">
              <v:shape style="position:absolute;left:353;top:13626;width:115;height:2" coordorigin="353,13626" coordsize="115,0" path="m353,13626l468,13626e" filled="f" stroked="t" strokeweight=".238653pt" strokecolor="#1F1F1F">
                <v:path arrowok="t"/>
              </v:shape>
            </v:group>
            <v:group style="position:absolute;left:372;top:13420;width:2;height:512" coordorigin="372,13420" coordsize="2,512">
              <v:shape style="position:absolute;left:372;top:13420;width:2;height:512" coordorigin="372,13420" coordsize="0,512" path="m372,13932l372,13420e" filled="f" stroked="t" strokeweight=".477306pt" strokecolor="#2B2B2B">
                <v:path arrowok="t"/>
              </v:shape>
            </v:group>
            <v:group style="position:absolute;left:468;top:13626;width:387;height:2" coordorigin="468,13626" coordsize="387,2">
              <v:shape style="position:absolute;left:468;top:13626;width:387;height:2" coordorigin="468,13626" coordsize="387,0" path="m468,13626l854,13626e" filled="f" stroked="t" strokeweight=".238653pt" strokecolor="#000000">
                <v:path arrowok="t"/>
              </v:shape>
            </v:group>
            <v:group style="position:absolute;left:854;top:13626;width:1585;height:2" coordorigin="854,13626" coordsize="1585,2">
              <v:shape style="position:absolute;left:854;top:13626;width:1585;height:2" coordorigin="854,13626" coordsize="1585,0" path="m854,13626l2439,13626e" filled="f" stroked="t" strokeweight=".238653pt" strokecolor="#1F1F1F">
                <v:path arrowok="t"/>
              </v:shape>
            </v:group>
            <v:group style="position:absolute;left:1604;top:13449;width:2;height:182" coordorigin="1604,13449" coordsize="2,182">
              <v:shape style="position:absolute;left:1604;top:13449;width:2;height:182" coordorigin="1604,13449" coordsize="0,182" path="m1604,13631l1604,13449e" filled="f" stroked="t" strokeweight=".238653pt" strokecolor="#676767">
                <v:path arrowok="t"/>
              </v:shape>
            </v:group>
            <v:group style="position:absolute;left:11632;top:13449;width:2;height:335" coordorigin="11632,13449" coordsize="2,335">
              <v:shape style="position:absolute;left:11632;top:13449;width:2;height:335" coordorigin="11632,13449" coordsize="0,335" path="m11632,13784l11632,13449e" filled="f" stroked="t" strokeweight="1.431917pt" strokecolor="#3F3F3F">
                <v:path arrowok="t"/>
              </v:shape>
            </v:group>
            <v:group style="position:absolute;left:1604;top:13626;width:2;height:1345" coordorigin="1604,13626" coordsize="2,1345">
              <v:shape style="position:absolute;left:1604;top:13626;width:2;height:1345" coordorigin="1604,13626" coordsize="0,1345" path="m1604,14971l1604,13626e" filled="f" stroked="t" strokeweight=".238653pt" strokecolor="#000000">
                <v:path arrowok="t"/>
              </v:shape>
            </v:group>
            <v:group style="position:absolute;left:2446;top:13755;width:2;height:177" coordorigin="2446,13755" coordsize="2,177">
              <v:shape style="position:absolute;left:2446;top:13755;width:2;height:177" coordorigin="2446,13755" coordsize="0,177" path="m2446,13932l2446,13755e" filled="f" stroked="t" strokeweight=".477306pt" strokecolor="#4F4F4F">
                <v:path arrowok="t"/>
              </v:shape>
            </v:group>
            <v:group style="position:absolute;left:11632;top:13784;width:2;height:120" coordorigin="11632,13784" coordsize="2,120">
              <v:shape style="position:absolute;left:11632;top:13784;width:2;height:120" coordorigin="11632,13784" coordsize="0,120" path="m11632,13904l11632,13784e" filled="f" stroked="t" strokeweight="1.431917pt" strokecolor="#6B6B6B">
                <v:path arrowok="t"/>
              </v:shape>
            </v:group>
            <v:group style="position:absolute;left:372;top:13875;width:2;height:139" coordorigin="372,13875" coordsize="2,139">
              <v:shape style="position:absolute;left:372;top:13875;width:2;height:139" coordorigin="372,13875" coordsize="0,139" path="m372,14014l372,13875e" filled="f" stroked="t" strokeweight=".477306pt" strokecolor="#484848">
                <v:path arrowok="t"/>
              </v:shape>
            </v:group>
            <v:group style="position:absolute;left:1177;top:13755;width:2;height:1494" coordorigin="1177,13755" coordsize="2,1494">
              <v:shape style="position:absolute;left:1177;top:13755;width:2;height:1494" coordorigin="1177,13755" coordsize="0,1494" path="m1177,15249l1177,13755e" filled="f" stroked="t" strokeweight=".954611pt" strokecolor="#646464">
                <v:path arrowok="t"/>
              </v:shape>
            </v:group>
            <v:group style="position:absolute;left:11661;top:13822;width:2;height:776" coordorigin="11661,13822" coordsize="2,776">
              <v:shape style="position:absolute;left:11661;top:13822;width:2;height:776" coordorigin="11661,13822" coordsize="0,776" path="m11661,14598l11661,13822e" filled="f" stroked="t" strokeweight=".954611pt" strokecolor="#747474">
                <v:path arrowok="t"/>
              </v:shape>
            </v:group>
            <v:group style="position:absolute;left:11632;top:14622;width:2;height:350" coordorigin="11632,14622" coordsize="2,350">
              <v:shape style="position:absolute;left:11632;top:14622;width:2;height:350" coordorigin="11632,14622" coordsize="0,350" path="m11632,14971l11632,14622e" filled="f" stroked="t" strokeweight=".238653pt" strokecolor="#000000">
                <v:path arrowok="t"/>
              </v:shape>
            </v:group>
            <v:group style="position:absolute;left:2446;top:13865;width:2;height:1384" coordorigin="2446,13865" coordsize="2,1384">
              <v:shape style="position:absolute;left:2446;top:13865;width:2;height:1384" coordorigin="2446,13865" coordsize="0,1384" path="m2446,15249l2446,13865e" filled="f" stroked="t" strokeweight=".954611pt" strokecolor="#646464">
                <v:path arrowok="t"/>
              </v:shape>
            </v:group>
            <v:group style="position:absolute;left:358;top:15910;width:253;height:2" coordorigin="358,15910" coordsize="253,2">
              <v:shape style="position:absolute;left:358;top:15910;width:253;height:2" coordorigin="358,15910" coordsize="253,0" path="m358,15910l611,15910e" filled="f" stroked="t" strokeweight=".477306pt" strokecolor="#707070">
                <v:path arrowok="t"/>
              </v:shape>
            </v:group>
            <v:group style="position:absolute;left:640;top:15914;width:563;height:2" coordorigin="640,15914" coordsize="563,2">
              <v:shape style="position:absolute;left:640;top:15914;width:563;height:2" coordorigin="640,15914" coordsize="563,0" path="m640,15914l1203,15914e" filled="f" stroked="t" strokeweight=".477306pt" strokecolor="#5B5B5B">
                <v:path arrowok="t"/>
              </v:shape>
            </v:group>
            <v:group style="position:absolute;left:1174;top:14823;width:2;height:1096" coordorigin="1174,14823" coordsize="2,1096">
              <v:shape style="position:absolute;left:1174;top:14823;width:2;height:1096" coordorigin="1174,14823" coordsize="0,1096" path="m1174,15919l1174,14823e" filled="f" stroked="t" strokeweight=".715958pt" strokecolor="#4F4F4F">
                <v:path arrowok="t"/>
              </v:shape>
            </v:group>
            <v:group style="position:absolute;left:387;top:15919;width:11293;height:2" coordorigin="387,15919" coordsize="11293,2">
              <v:shape style="position:absolute;left:387;top:15919;width:11293;height:2" coordorigin="387,15919" coordsize="11293,0" path="m387,15919l11680,15919e" filled="f" stroked="t" strokeweight=".715958pt" strokecolor="#707070">
                <v:path arrowok="t"/>
              </v:shape>
            </v:group>
            <v:group style="position:absolute;left:1604;top:14971;width:2;height:943" coordorigin="1604,14971" coordsize="2,943">
              <v:shape style="position:absolute;left:1604;top:14971;width:2;height:943" coordorigin="1604,14971" coordsize="0,943" path="m1604,15914l1604,14971e" filled="f" stroked="t" strokeweight=".238653pt" strokecolor="#8C8C8C">
                <v:path arrowok="t"/>
              </v:shape>
            </v:group>
            <v:group style="position:absolute;left:2446;top:14851;width:2;height:1072" coordorigin="2446,14851" coordsize="2,1072">
              <v:shape style="position:absolute;left:2446;top:14851;width:2;height:1072" coordorigin="2446,14851" coordsize="0,1072" path="m2446,15924l2446,14851e" filled="f" stroked="t" strokeweight=".477306pt" strokecolor="#4F4F4F">
                <v:path arrowok="t"/>
              </v:shape>
            </v:group>
            <v:group style="position:absolute;left:3174;top:15914;width:1265;height:2" coordorigin="3174,15914" coordsize="1265,2">
              <v:shape style="position:absolute;left:3174;top:15914;width:1265;height:2" coordorigin="3174,15914" coordsize="1265,0" path="m3174,15914l4439,15914e" filled="f" stroked="t" strokeweight=".477306pt" strokecolor="#545454">
                <v:path arrowok="t"/>
              </v:shape>
            </v:group>
            <v:group style="position:absolute;left:4382;top:15919;width:640;height:2" coordorigin="4382,15919" coordsize="640,2">
              <v:shape style="position:absolute;left:4382;top:15919;width:640;height:2" coordorigin="4382,15919" coordsize="640,0" path="m4382,15919l5021,15919e" filled="f" stroked="t" strokeweight=".477306pt" strokecolor="#3F3F3F">
                <v:path arrowok="t"/>
              </v:shape>
            </v:group>
            <v:group style="position:absolute;left:640;top:15924;width:6854;height:2" coordorigin="640,15924" coordsize="6854,2">
              <v:shape style="position:absolute;left:640;top:15924;width:6854;height:2" coordorigin="640,15924" coordsize="6854,0" path="m640,15924l7494,15924e" filled="f" stroked="t" strokeweight=".954611pt" strokecolor="#6B6B6B">
                <v:path arrowok="t"/>
              </v:shape>
            </v:group>
            <v:group style="position:absolute;left:7472;top:14507;width:2;height:1427" coordorigin="7472,14507" coordsize="2,1427">
              <v:shape style="position:absolute;left:7472;top:14507;width:2;height:1427" coordorigin="7472,14507" coordsize="0,1427" path="m7472,15933l7472,14507e" filled="f" stroked="t" strokeweight=".954611pt" strokecolor="#6B6B6B">
                <v:path arrowok="t"/>
              </v:shape>
            </v:group>
            <v:group style="position:absolute;left:7422;top:15922;width:1523;height:2" coordorigin="7422,15922" coordsize="1523,2">
              <v:shape style="position:absolute;left:7422;top:15922;width:1523;height:2" coordorigin="7422,15922" coordsize="1523,0" path="m7422,15922l8945,15922e" filled="f" stroked="t" strokeweight=".477306pt" strokecolor="#575757">
                <v:path arrowok="t"/>
              </v:shape>
            </v:group>
            <v:group style="position:absolute;left:10482;top:15924;width:907;height:2" coordorigin="10482,15924" coordsize="907,2">
              <v:shape style="position:absolute;left:10482;top:15924;width:907;height:2" coordorigin="10482,15924" coordsize="907,0" path="m10482,15924l11389,15924e" filled="f" stroked="t" strokeweight=".477306pt" strokecolor="#4F4F4F">
                <v:path arrowok="t"/>
              </v:shape>
            </v:group>
            <v:group style="position:absolute;left:11331;top:15924;width:334;height:2" coordorigin="11331,15924" coordsize="334,2">
              <v:shape style="position:absolute;left:11331;top:15924;width:334;height:2" coordorigin="11331,15924" coordsize="334,0" path="m11331,15924l11665,15924e" filled="f" stroked="t" strokeweight=".477306pt" strokecolor="#646467">
                <v:path arrowok="t"/>
              </v:shape>
            </v:group>
            <v:group style="position:absolute;left:5889;top:3918;width:2;height:136" coordorigin="5889,3918" coordsize="2,136">
              <v:shape style="position:absolute;left:5889;top:3918;width:2;height:136" coordorigin="5889,3918" coordsize="0,136" path="m5889,4054l5889,3918e" filled="f" stroked="t" strokeweight="1.6012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7.878754pt;margin-top:6.306889pt;width:3.93777pt;height:40.811196pt;mso-position-horizontal-relative:page;mso-position-vertical-relative:paragraph;z-index:-14694" coordorigin="9358,126" coordsize="79,816">
            <v:group style="position:absolute;left:9429;top:184;width:2;height:67" coordorigin="9429,184" coordsize="2,67">
              <v:shape style="position:absolute;left:9429;top:184;width:2;height:67" coordorigin="9429,184" coordsize="0,67" path="m9429,251l9429,184e" filled="f" stroked="t" strokeweight=".715958pt" strokecolor="#384883">
                <v:path arrowok="t"/>
              </v:shape>
            </v:group>
            <v:group style="position:absolute;left:9420;top:140;width:2;height:192" coordorigin="9420,140" coordsize="2,192">
              <v:shape style="position:absolute;left:9420;top:140;width:2;height:192" coordorigin="9420,140" coordsize="0,192" path="m9420,332l9420,140e" filled="f" stroked="t" strokeweight="1.431917pt" strokecolor="#384480">
                <v:path arrowok="t"/>
              </v:shape>
            </v:group>
            <v:group style="position:absolute;left:9403;top:184;width:2;height:417" coordorigin="9403,184" coordsize="2,417">
              <v:shape style="position:absolute;left:9403;top:184;width:2;height:417" coordorigin="9403,184" coordsize="0,417" path="m9403,600l9403,184e" filled="f" stroked="t" strokeweight="1.909222pt" strokecolor="#444F87">
                <v:path arrowok="t"/>
              </v:shape>
            </v:group>
            <v:group style="position:absolute;left:9381;top:385;width:2;height:546" coordorigin="9381,385" coordsize="2,546">
              <v:shape style="position:absolute;left:9381;top:385;width:2;height:546" coordorigin="9381,385" coordsize="0,546" path="m9381,930l9381,385e" filled="f" stroked="t" strokeweight="1.193264pt" strokecolor="#4B5487">
                <v:path arrowok="t"/>
              </v:shape>
            </v:group>
            <v:group style="position:absolute;left:9365;top:792;width:2;height:101" coordorigin="9365,792" coordsize="2,101">
              <v:shape style="position:absolute;left:9365;top:792;width:2;height:101" coordorigin="9365,792" coordsize="0,101" path="m9365,892l9365,792e" filled="f" stroked="t" strokeweight=".715958pt" strokecolor="#4B4F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68"/>
          <w:position w:val="-1"/>
        </w:rPr>
        <w:t>.,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30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b/>
          <w:bCs/>
          <w:position w:val="-1"/>
        </w:rPr>
        <w:t>ı.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2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C9E"/>
          <w:spacing w:val="0"/>
          <w:w w:val="79"/>
          <w:position w:val="-1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9C9C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C9C9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83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0"/>
          <w:w w:val="83"/>
          <w:position w:val="-1"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808282"/>
          <w:spacing w:val="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207"/>
          <w:position w:val="-1"/>
        </w:rPr>
        <w:t>-.;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207"/>
          <w:position w:val="-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9"/>
          <w:w w:val="207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C9E"/>
          <w:spacing w:val="0"/>
          <w:w w:val="207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325"/>
        <w:jc w:val="right"/>
        <w:tabs>
          <w:tab w:pos="340" w:val="left"/>
          <w:tab w:pos="800" w:val="left"/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87.209625pt;margin-top:-7.975711pt;width:6.679835pt;height:14.843449pt;mso-position-horizontal-relative:page;mso-position-vertical-relative:paragraph;z-index:-14693" coordorigin="9744,-160" coordsize="134,297">
            <v:group style="position:absolute;left:9775;top:-128;width:2;height:120" coordorigin="9775,-128" coordsize="2,120">
              <v:shape style="position:absolute;left:9775;top:-128;width:2;height:120" coordorigin="9775,-128" coordsize="0,120" path="m9775,-9l9775,-128e" filled="f" stroked="t" strokeweight="3.102486pt" strokecolor="#576064">
                <v:path arrowok="t"/>
              </v:shape>
            </v:group>
            <v:group style="position:absolute;left:9804;top:-38;width:2;height:139" coordorigin="9804,-38" coordsize="2,139">
              <v:shape style="position:absolute;left:9804;top:-38;width:2;height:139" coordorigin="9804,-38" coordsize="0,139" path="m9804,101l9804,-38e" filled="f" stroked="t" strokeweight=".715958pt" strokecolor="#646767">
                <v:path arrowok="t"/>
              </v:shape>
            </v:group>
            <v:group style="position:absolute;left:9859;top:-43;width:2;height:162" coordorigin="9859,-43" coordsize="2,162">
              <v:shape style="position:absolute;left:9859;top:-43;width:2;height:162" coordorigin="9859,-43" coordsize="0,162" path="m9859,119l9859,-43e" filled="f" stroked="t" strokeweight="1.8388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9.022949pt;margin-top:-10.494021pt;width:.1pt;height:11.011732pt;mso-position-horizontal-relative:page;mso-position-vertical-relative:paragraph;z-index:-14692" coordorigin="9980,-210" coordsize="2,220">
            <v:shape style="position:absolute;left:9980;top:-210;width:2;height:220" coordorigin="9980,-210" coordsize="0,220" path="m9980,10l9980,-210e" filled="f" stroked="t" strokeweight="2.863833pt" strokecolor="#54545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917725pt;margin-top:3.220615pt;width:7.6912pt;height:46pt;mso-position-horizontal-relative:page;mso-position-vertical-relative:paragraph;z-index:-1468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3F466B"/>
                      <w:spacing w:val="0"/>
                      <w:w w:val="10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BCBCBC"/>
          <w:w w:val="161"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CBCBC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595959"/>
          <w:w w:val="70"/>
          <w:i/>
          <w:position w:val="-2"/>
        </w:rPr>
        <w:t>;.)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w w:val="69"/>
          <w:i/>
          <w:position w:val="-2"/>
        </w:rPr>
        <w:t>&gt;.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95959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595959"/>
          <w:w w:val="183"/>
          <w:position w:val="-2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-11"/>
          <w:w w:val="183"/>
          <w:position w:val="-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-17"/>
          <w:w w:val="183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0"/>
          <w:w w:val="105"/>
          <w:position w:val="-2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362"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4"/>
          <w:w w:val="362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21"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" w:lineRule="atLeast"/>
        <w:ind w:right="431"/>
        <w:jc w:val="right"/>
        <w:tabs>
          <w:tab w:pos="5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w w:val="54"/>
        </w:rPr>
        <w:t>.o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5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100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</w:rPr>
        <w:t>'f.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3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192"/>
        </w:rPr>
        <w:t>,</w:t>
      </w:r>
      <w:r>
        <w:rPr>
          <w:rFonts w:ascii="Arial" w:hAnsi="Arial" w:cs="Arial" w:eastAsia="Arial"/>
          <w:sz w:val="14"/>
          <w:szCs w:val="14"/>
          <w:color w:val="808282"/>
          <w:spacing w:val="0"/>
          <w:w w:val="126"/>
        </w:rPr>
        <w:t>.</w:t>
      </w:r>
      <w:r>
        <w:rPr>
          <w:rFonts w:ascii="Arial" w:hAnsi="Arial" w:cs="Arial" w:eastAsia="Arial"/>
          <w:sz w:val="14"/>
          <w:szCs w:val="14"/>
          <w:color w:val="808282"/>
          <w:spacing w:val="-7"/>
          <w:w w:val="126"/>
        </w:rPr>
        <w:t>.</w:t>
      </w:r>
      <w:r>
        <w:rPr>
          <w:rFonts w:ascii="Arial" w:hAnsi="Arial" w:cs="Arial" w:eastAsia="Arial"/>
          <w:sz w:val="14"/>
          <w:szCs w:val="14"/>
          <w:color w:val="6E6E6E"/>
          <w:spacing w:val="-15"/>
          <w:w w:val="160"/>
        </w:rPr>
        <w:t>,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224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" w:lineRule="atLeast"/>
        <w:ind w:right="1517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8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8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42"/>
          <w:w w:val="18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92"/>
        </w:rPr>
        <w:t>4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-37"/>
          <w:w w:val="9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1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0" w:lineRule="exact"/>
        <w:ind w:right="424"/>
        <w:jc w:val="right"/>
        <w:tabs>
          <w:tab w:pos="1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18.944336pt;margin-top:6.900269pt;width:.1pt;height:9.549805pt;mso-position-horizontal-relative:page;mso-position-vertical-relative:paragraph;z-index:-14688" coordorigin="10379,138" coordsize="2,191">
            <v:shape style="position:absolute;left:10379;top:138;width:2;height:191" coordorigin="10379,138" coordsize="0,191" path="m10379,329l10379,138e" filled="f" stroked="t" strokeweight="2.077780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434326pt;margin-top:2.107018pt;width:17.314259pt;height:15.0pt;mso-position-horizontal-relative:page;mso-position-vertical-relative:paragraph;z-index:-14683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94949"/>
                      <w:spacing w:val="0"/>
                      <w:w w:val="7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94949"/>
                      <w:spacing w:val="11"/>
                      <w:w w:val="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808282"/>
                      <w:spacing w:val="0"/>
                      <w:w w:val="14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C9C9E"/>
                      <w:spacing w:val="-72"/>
                      <w:w w:val="8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C9C9E"/>
                      <w:spacing w:val="0"/>
                      <w:w w:val="5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808282"/>
          <w:spacing w:val="-26"/>
          <w:w w:val="208"/>
        </w:rPr>
        <w:t>.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67"/>
        </w:rPr>
        <w:t>.......</w:t>
      </w:r>
      <w:r>
        <w:rPr>
          <w:rFonts w:ascii="Arial" w:hAnsi="Arial" w:cs="Arial" w:eastAsia="Arial"/>
          <w:sz w:val="16"/>
          <w:szCs w:val="16"/>
          <w:color w:val="595959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73"/>
          <w:i/>
        </w:rPr>
        <w:t>1/&gt;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53"/>
        </w:rPr>
        <w:t>•</w: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53"/>
        </w:rPr>
        <w:t>    </w:t>
      </w:r>
      <w:r>
        <w:rPr>
          <w:rFonts w:ascii="Arial" w:hAnsi="Arial" w:cs="Arial" w:eastAsia="Arial"/>
          <w:sz w:val="16"/>
          <w:szCs w:val="16"/>
          <w:color w:val="BCBCBC"/>
          <w:spacing w:val="19"/>
          <w:w w:val="5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53"/>
        </w:rPr>
        <w:t>li;._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33" w:lineRule="exact"/>
        <w:ind w:left="275" w:right="-20"/>
        <w:jc w:val="left"/>
        <w:tabs>
          <w:tab w:pos="101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31.438904pt;margin-top:5.35667pt;width:.1pt;height:8.867676pt;mso-position-horizontal-relative:page;mso-position-vertical-relative:paragraph;z-index:-14687" coordorigin="10629,107" coordsize="2,177">
            <v:shape style="position:absolute;left:10629;top:107;width:2;height:177" coordorigin="10629,107" coordsize="0,177" path="m10629,107l10629,284,10629,107x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  <w:t>-'&lt;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1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275" w:right="-20"/>
        <w:jc w:val="left"/>
        <w:tabs>
          <w:tab w:pos="101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0"/>
          <w:position w:val="-1"/>
        </w:rPr>
        <w:t>-;;;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808282"/>
          <w:spacing w:val="0"/>
          <w:w w:val="130"/>
          <w:position w:val="-3"/>
        </w:rPr>
        <w:t>·ll-</w:t>
      </w:r>
      <w:r>
        <w:rPr>
          <w:rFonts w:ascii="Arial" w:hAnsi="Arial" w:cs="Arial" w:eastAsia="Arial"/>
          <w:sz w:val="13"/>
          <w:szCs w:val="13"/>
          <w:color w:val="808282"/>
          <w:spacing w:val="0"/>
          <w:w w:val="129"/>
          <w:position w:val="-3"/>
        </w:rPr>
        <w:t>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27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469.907318pt;margin-top:1.462824pt;width:.1pt;height:5.745252pt;mso-position-horizontal-relative:page;mso-position-vertical-relative:paragraph;z-index:-14691" coordorigin="9398,29" coordsize="2,115">
            <v:shape style="position:absolute;left:9398;top:29;width:2;height:115" coordorigin="9398,29" coordsize="0,115" path="m9398,144l9398,29e" filled="f" stroked="t" strokeweight=".23865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4"/>
        </w:rPr>
        <w:t>:ı: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2379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3669"/>
          <w:spacing w:val="0"/>
          <w:w w:val="96"/>
          <w:i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1" w:after="0" w:line="240" w:lineRule="auto"/>
        <w:ind w:left="4924" w:right="57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Şoförü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38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66776pt;margin-top:-15.41969pt;width:25.488681pt;height:21.5pt;mso-position-horizontal-relative:page;mso-position-vertical-relative:paragraph;z-index:-14680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3F3F3F"/>
                      <w:spacing w:val="0"/>
                      <w:w w:val="115"/>
                    </w:rPr>
                    <w:t>rit'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6" w:lineRule="exact"/>
        <w:ind w:left="6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237" w:right="5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374" w:right="56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MUdahale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MüdUrlüğU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03" w:lineRule="exact"/>
        <w:ind w:left="905" w:right="116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898A8A"/>
          <w:spacing w:val="-20"/>
          <w:w w:val="61"/>
        </w:rPr>
        <w:t>.</w:t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58"/>
        </w:rPr>
        <w:t>...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900" w:bottom="280" w:left="200" w:right="40"/>
          <w:headerReference w:type="default" r:id="rId46"/>
          <w:pgSz w:w="11920" w:h="16840"/>
          <w:cols w:num="3" w:equalWidth="0">
            <w:col w:w="1671" w:space="2118"/>
            <w:col w:w="3606" w:space="2739"/>
            <w:col w:w="1546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342718" w:type="dxa"/>
      </w:tblPr>
      <w:tblGrid/>
      <w:tr>
        <w:trPr>
          <w:trHeight w:val="223" w:hRule="exact"/>
        </w:trPr>
        <w:tc>
          <w:tcPr>
            <w:tcW w:w="1083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94"/>
              </w:rPr>
              <w:t>Oln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5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75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6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51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6" w:lineRule="exact"/>
              <w:ind w:left="4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1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02" w:lineRule="exact"/>
              <w:ind w:left="30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91"/>
                <w:position w:val="-1"/>
              </w:rPr>
              <w:t>IBildiriı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91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10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03:19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97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single" w:sz="5.746096" w:space="0" w:color="6B6B6B"/>
            </w:tcBorders>
          </w:tcPr>
          <w:p>
            <w:pPr>
              <w:spacing w:before="11" w:after="0" w:line="197" w:lineRule="exact"/>
              <w:ind w:left="15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7"/>
                <w:position w:val="-1"/>
              </w:rPr>
              <w:t>rre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87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8" w:hRule="exact"/>
        </w:trPr>
        <w:tc>
          <w:tcPr>
            <w:tcW w:w="1083" w:type="dxa"/>
            <w:tcBorders>
              <w:top w:val="single" w:sz="5.746096" w:space="0" w:color="606060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8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75" w:type="dxa"/>
            <w:tcBorders>
              <w:top w:val="single" w:sz="5.746096" w:space="0" w:color="606060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-33"/>
                <w:w w:val="14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14.10.2017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51" w:type="dxa"/>
            <w:tcBorders>
              <w:top w:val="single" w:sz="5.746096" w:space="0" w:color="606060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80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10176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1" w:type="dxa"/>
            <w:tcBorders>
              <w:top w:val="single" w:sz="5.746096" w:space="0" w:color="606060"/>
              <w:bottom w:val="single" w:sz="5.7460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30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-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97" w:type="dxa"/>
            <w:tcBorders>
              <w:top w:val="single" w:sz="5.746096" w:space="0" w:color="606060"/>
              <w:bottom w:val="single" w:sz="5.746096" w:space="0" w:color="545454"/>
              <w:left w:val="nil" w:sz="6" w:space="0" w:color="auto"/>
              <w:right w:val="single" w:sz="5.746096" w:space="0" w:color="6B6B6B"/>
            </w:tcBorders>
          </w:tcPr>
          <w:p>
            <w:pPr/>
            <w:rPr/>
          </w:p>
        </w:tc>
      </w:tr>
    </w:tbl>
    <w:p>
      <w:pPr>
        <w:spacing w:before="0" w:after="0" w:line="195" w:lineRule="exact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1.119995pt;margin-top:-72.733772pt;width:36.140193pt;height:27.205737pt;mso-position-horizontal-relative:page;mso-position-vertical-relative:paragraph;z-index:-14682" coordorigin="10022,-1455" coordsize="723,544">
            <v:shape style="position:absolute;left:10022;top:-1410;width:672;height:499" type="#_x0000_t75">
              <v:imagedata r:id="rId47" o:title=""/>
            </v:shape>
            <v:group style="position:absolute;left:10094;top:-1426;width:622;height:2" coordorigin="10094,-1426" coordsize="622,2">
              <v:shape style="position:absolute;left:10094;top:-1426;width:622;height:2" coordorigin="10094,-1426" coordsize="622,0" path="m10094,-1426l10716,-1426e" filled="f" stroked="t" strokeweight="2.873049pt" strokecolor="#80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1"/>
        </w:rPr>
        <w:t>13ildirile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kıı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Zilbcyde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Hanım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Ön!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64" w:right="-20"/>
        <w:jc w:val="left"/>
        <w:tabs>
          <w:tab w:pos="13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6"/>
        </w:rPr>
        <w:t>oil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8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ıyaka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ZUbcydc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Hanım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4"/>
        </w:rPr>
        <w:t>Önü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" w:after="0" w:line="203" w:lineRule="exact"/>
        <w:ind w:left="169" w:right="-20"/>
        <w:jc w:val="left"/>
        <w:tabs>
          <w:tab w:pos="1360" w:val="left"/>
          <w:tab w:pos="3980" w:val="left"/>
          <w:tab w:pos="6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10"/>
          <w:w w:val="8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Ço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yrı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0"/>
          <w:w w:val="106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4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</w:sectPr>
      </w:pPr>
      <w:rPr/>
    </w:p>
    <w:p>
      <w:pPr>
        <w:spacing w:before="12" w:after="0" w:line="240" w:lineRule="auto"/>
        <w:ind w:left="169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13iııada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YHpını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83" w:lineRule="exact"/>
        <w:ind w:left="372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432983pt;margin-top:5.286072pt;width:29.179041pt;height:24.5pt;mso-position-horizontal-relative:page;mso-position-vertical-relative:paragraph;z-index:-14679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242424"/>
                      <w:spacing w:val="0"/>
                      <w:w w:val="4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4242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4242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BCBCBC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13etomını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5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5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5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4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right="1437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F3F3F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5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Kullıınım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Qj{ler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............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1"/>
        </w:rPr>
        <w:t>.........................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2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5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rraııgını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03:28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2" w:equalWidth="0">
            <w:col w:w="6063" w:space="206"/>
            <w:col w:w="5411"/>
          </w:cols>
        </w:sectPr>
      </w:pPr>
      <w:rPr/>
    </w:p>
    <w:p>
      <w:pPr>
        <w:spacing w:before="6" w:after="0" w:line="240" w:lineRule="auto"/>
        <w:ind w:left="16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4" w:lineRule="exact"/>
        <w:ind w:right="-20"/>
        <w:jc w:val="left"/>
        <w:tabs>
          <w:tab w:pos="3560" w:val="left"/>
          <w:tab w:pos="90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2"/>
          <w:position w:val="7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8"/>
          <w:w w:val="122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9C9CA5"/>
          <w:spacing w:val="-15"/>
          <w:w w:val="90"/>
          <w:position w:val="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8"/>
        </w:rPr>
        <w:t>Kirııcı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9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BCBCBC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37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3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KALKMAZ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2" w:equalWidth="0">
            <w:col w:w="1133" w:space="1126"/>
            <w:col w:w="9421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7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2"/>
        </w:rPr>
        <w:t>599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f'Yıkı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03:20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9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tLeast"/>
        <w:ind w:left="29" w:right="-51" w:firstLine="1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03:24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4" w:equalWidth="0">
            <w:col w:w="630" w:space="1574"/>
            <w:col w:w="1797" w:space="770"/>
            <w:col w:w="2749" w:space="200"/>
            <w:col w:w="3960"/>
          </w:cols>
        </w:sectPr>
      </w:pPr>
      <w:rPr/>
    </w:p>
    <w:p>
      <w:pPr>
        <w:spacing w:before="8" w:after="0" w:line="240" w:lineRule="auto"/>
        <w:ind w:left="2223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6" w:lineRule="exact"/>
        <w:ind w:left="2223" w:right="2750" w:firstLine="-2059"/>
        <w:jc w:val="left"/>
        <w:tabs>
          <w:tab w:pos="2260" w:val="left"/>
          <w:tab w:pos="478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Ynrdımcı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9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DönUş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54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piayııı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GörUldilğ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görlUdli.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7" w:lineRule="exact"/>
        <w:ind w:left="20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3"/>
          <w:position w:val="-7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  <w:position w:val="-7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32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r:&gt;öndürmede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Kullaıııla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113" w:lineRule="exact"/>
        <w:ind w:left="75" w:right="-6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F3F3F"/>
          <w:w w:val="248"/>
          <w:position w:val="-8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4"/>
          <w:w w:val="248"/>
          <w:position w:val="-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8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1"/>
          <w:position w:val="-8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5"/>
          <w:w w:val="91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47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72"/>
          <w:position w:val="-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72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74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2"/>
          <w:position w:val="-8"/>
        </w:rPr>
        <w:t>K;0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2"/>
          <w:position w:val="-8"/>
        </w:rPr>
        <w:t>2</w:t>
      </w:r>
      <w:r>
        <w:rPr>
          <w:rFonts w:ascii="Arial" w:hAnsi="Arial" w:cs="Arial" w:eastAsia="Arial"/>
          <w:sz w:val="21"/>
          <w:szCs w:val="21"/>
          <w:color w:val="545454"/>
          <w:spacing w:val="3"/>
          <w:w w:val="82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4" w:equalWidth="0">
            <w:col w:w="1325" w:space="898"/>
            <w:col w:w="1082" w:space="1485"/>
            <w:col w:w="2746" w:space="769"/>
            <w:col w:w="3375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4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3262" w:right="3233"/>
        <w:jc w:val="center"/>
        <w:tabs>
          <w:tab w:pos="4320" w:val="left"/>
          <w:tab w:pos="59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0.5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2" w:equalWidth="0">
            <w:col w:w="2227" w:space="116"/>
            <w:col w:w="9337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4" w:lineRule="auto"/>
        <w:ind w:right="374" w:firstLine="1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konteynerında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sönmede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düşürdüğü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-öpleri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2" w:equalWidth="0">
            <w:col w:w="1671" w:space="552"/>
            <w:col w:w="9457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</w:sectPr>
      </w:pPr>
      <w:rPr/>
    </w:p>
    <w:p>
      <w:pPr>
        <w:spacing w:before="36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6" w:lineRule="exact"/>
        <w:ind w:left="207" w:right="-51" w:firstLine="-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8"/>
        </w:rPr>
        <w:t>IBedel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1"/>
        </w:rPr>
        <w:t>i: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  <w:cols w:num="3" w:equalWidth="0">
            <w:col w:w="1699" w:space="524"/>
            <w:col w:w="937" w:space="3737"/>
            <w:col w:w="4783"/>
          </w:cols>
        </w:sectPr>
      </w:pPr>
      <w:rPr/>
    </w:p>
    <w:p>
      <w:pPr>
        <w:spacing w:before="0" w:after="0" w:line="139" w:lineRule="exact"/>
        <w:ind w:left="308" w:right="-20"/>
        <w:jc w:val="left"/>
        <w:rPr>
          <w:rFonts w:ascii="Courier New" w:hAnsi="Courier New" w:cs="Courier New" w:eastAsia="Courier New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153662pt;margin-top:3.793439pt;width:7.031pt;height:10pt;mso-position-horizontal-relative:page;mso-position-vertical-relative:paragraph;z-index:-1467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27272"/>
                      <w:spacing w:val="0"/>
                      <w:w w:val="100"/>
                    </w:rPr>
                    <w:t>E'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3"/>
          <w:szCs w:val="23"/>
          <w:color w:val="727272"/>
          <w:spacing w:val="0"/>
          <w:w w:val="94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727272"/>
          <w:spacing w:val="-33"/>
          <w:w w:val="94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0"/>
          <w:w w:val="94"/>
          <w:position w:val="-1"/>
        </w:rPr>
        <w:t>----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-4"/>
          <w:w w:val="94"/>
          <w:position w:val="-1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0"/>
          <w:w w:val="85"/>
          <w:position w:val="-1"/>
        </w:rPr>
        <w:t>--------4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-37"/>
          <w:w w:val="85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727272"/>
          <w:spacing w:val="0"/>
          <w:w w:val="85"/>
          <w:position w:val="-1"/>
        </w:rPr>
        <w:t>----------</w:t>
      </w:r>
      <w:r>
        <w:rPr>
          <w:rFonts w:ascii="Courier New" w:hAnsi="Courier New" w:cs="Courier New" w:eastAsia="Courier New"/>
          <w:sz w:val="23"/>
          <w:szCs w:val="23"/>
          <w:color w:val="727272"/>
          <w:spacing w:val="6"/>
          <w:w w:val="85"/>
          <w:position w:val="-1"/>
        </w:rPr>
        <w:t> </w:t>
      </w:r>
      <w:r>
        <w:rPr>
          <w:rFonts w:ascii="Courier New" w:hAnsi="Courier New" w:cs="Courier New" w:eastAsia="Courier New"/>
          <w:sz w:val="23"/>
          <w:szCs w:val="23"/>
          <w:color w:val="727272"/>
          <w:spacing w:val="0"/>
          <w:w w:val="84"/>
          <w:position w:val="-1"/>
        </w:rPr>
        <w:t>---------------</w:t>
      </w:r>
      <w:r>
        <w:rPr>
          <w:rFonts w:ascii="Courier New" w:hAnsi="Courier New" w:cs="Courier New" w:eastAsia="Courier New"/>
          <w:sz w:val="23"/>
          <w:szCs w:val="23"/>
          <w:color w:val="727272"/>
          <w:spacing w:val="-45"/>
          <w:w w:val="84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545454"/>
          <w:spacing w:val="0"/>
          <w:w w:val="91"/>
          <w:position w:val="-1"/>
        </w:rPr>
        <w:t>------</w:t>
      </w:r>
      <w:r>
        <w:rPr>
          <w:rFonts w:ascii="Courier New" w:hAnsi="Courier New" w:cs="Courier New" w:eastAsia="Courier New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604" w:right="-67"/>
        <w:jc w:val="left"/>
        <w:tabs>
          <w:tab w:pos="2260" w:val="left"/>
          <w:tab w:pos="6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114"/>
          <w:position w:val="1"/>
        </w:rPr>
        <w:t>'Dön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14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2"/>
          <w:w w:val="122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10.2017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1"/>
          <w:position w:val="1"/>
        </w:rPr>
        <w:t>1Sa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03" w:lineRule="exact"/>
        <w:ind w:left="264" w:right="-20"/>
        <w:jc w:val="left"/>
        <w:tabs>
          <w:tab w:pos="1080" w:val="left"/>
          <w:tab w:pos="1580" w:val="left"/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167"/>
          <w:position w:val="-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68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9" w:lineRule="exact"/>
        <w:ind w:left="108" w:right="-20"/>
        <w:jc w:val="left"/>
        <w:rPr>
          <w:rFonts w:ascii="Courier New" w:hAnsi="Courier New" w:cs="Courier New" w:eastAsia="Courier New"/>
          <w:sz w:val="23"/>
          <w:szCs w:val="2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3"/>
          <w:szCs w:val="23"/>
          <w:color w:val="545454"/>
          <w:w w:val="91"/>
          <w:position w:val="-1"/>
        </w:rPr>
        <w:t>---------------------------</w:t>
      </w:r>
      <w:r>
        <w:rPr>
          <w:rFonts w:ascii="Courier New" w:hAnsi="Courier New" w:cs="Courier New" w:eastAsia="Courier New"/>
          <w:sz w:val="23"/>
          <w:szCs w:val="23"/>
          <w:color w:val="545454"/>
          <w:spacing w:val="-43"/>
          <w:w w:val="91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242424"/>
          <w:spacing w:val="0"/>
          <w:w w:val="94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242424"/>
          <w:spacing w:val="-42"/>
          <w:w w:val="94"/>
          <w:position w:val="-1"/>
        </w:rPr>
        <w:t>-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0"/>
          <w:w w:val="84"/>
          <w:position w:val="-1"/>
        </w:rPr>
        <w:t>--------</w:t>
      </w:r>
      <w:r>
        <w:rPr>
          <w:rFonts w:ascii="Courier New" w:hAnsi="Courier New" w:cs="Courier New" w:eastAsia="Courier New"/>
          <w:sz w:val="23"/>
          <w:szCs w:val="23"/>
          <w:color w:val="3F3F3F"/>
          <w:spacing w:val="-107"/>
          <w:w w:val="84"/>
          <w:position w:val="-1"/>
        </w:rPr>
        <w:t>;</w:t>
      </w:r>
      <w:r>
        <w:rPr>
          <w:rFonts w:ascii="Courier New" w:hAnsi="Courier New" w:cs="Courier New" w:eastAsia="Courier New"/>
          <w:sz w:val="23"/>
          <w:szCs w:val="23"/>
          <w:color w:val="9C9CA5"/>
          <w:spacing w:val="0"/>
          <w:w w:val="34"/>
          <w:position w:val="-1"/>
        </w:rPr>
        <w:t>''</w:t>
      </w:r>
      <w:r>
        <w:rPr>
          <w:rFonts w:ascii="Courier New" w:hAnsi="Courier New" w:cs="Courier New" w:eastAsia="Courier New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03:55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06" w:right="168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4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40"/>
          <w:cols w:num="3" w:equalWidth="0">
            <w:col w:w="6390" w:space="0"/>
            <w:col w:w="278" w:space="34"/>
            <w:col w:w="4978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400322pt;margin-top:35.469654pt;width:572.079674pt;height:755.761597pt;mso-position-horizontal-relative:page;mso-position-vertical-relative:page;z-index:-14681" coordorigin="328,709" coordsize="11442,15115">
            <v:shape style="position:absolute;left:8986;top:12365;width:2784;height:2189" type="#_x0000_t75">
              <v:imagedata r:id="rId48" o:title=""/>
            </v:shape>
            <v:group style="position:absolute;left:335;top:729;width:11301;height:2" coordorigin="335,729" coordsize="11301,2">
              <v:shape style="position:absolute;left:335;top:729;width:11301;height:2" coordorigin="335,729" coordsize="11301,0" path="m335,729l11636,729e" filled="f" stroked="t" strokeweight=".718262pt" strokecolor="#606060">
                <v:path arrowok="t"/>
              </v:shape>
            </v:group>
            <v:group style="position:absolute;left:347;top:714;width:2;height:5627" coordorigin="347,714" coordsize="2,5627">
              <v:shape style="position:absolute;left:347;top:714;width:2;height:5627" coordorigin="347,714" coordsize="0,5627" path="m347,6341l347,714e" filled="f" stroked="t" strokeweight=".478842pt" strokecolor="#4F4F4F">
                <v:path arrowok="t"/>
              </v:shape>
            </v:group>
            <v:group style="position:absolute;left:2392;top:719;width:2;height:1505" coordorigin="2392,719" coordsize="2,1505">
              <v:shape style="position:absolute;left:2392;top:719;width:2;height:1505" coordorigin="2392,719" coordsize="0,1505" path="m2392,2224l2392,719e" filled="f" stroked="t" strokeweight=".478842pt" strokecolor="#3F3F3F">
                <v:path arrowok="t"/>
              </v:shape>
            </v:group>
            <v:group style="position:absolute;left:9218;top:724;width:2;height:1500" coordorigin="9218,724" coordsize="2,1500">
              <v:shape style="position:absolute;left:9218;top:724;width:2;height:1500" coordorigin="9218,724" coordsize="0,1500" path="m9218,2224l9218,724e" filled="f" stroked="t" strokeweight=".718262pt" strokecolor="#5B5B5B">
                <v:path arrowok="t"/>
              </v:shape>
            </v:group>
            <v:group style="position:absolute;left:11631;top:719;width:2;height:3326" coordorigin="11631,719" coordsize="2,3326">
              <v:shape style="position:absolute;left:11631;top:719;width:2;height:3326" coordorigin="11631,719" coordsize="0,3326" path="m11631,4045l11631,719e" filled="f" stroked="t" strokeweight=".718262pt" strokecolor="#6B6B6B">
                <v:path arrowok="t"/>
              </v:shape>
            </v:group>
            <v:group style="position:absolute;left:340;top:2876;width:11301;height:2" coordorigin="340,2876" coordsize="11301,2">
              <v:shape style="position:absolute;left:340;top:2876;width:11301;height:2" coordorigin="340,2876" coordsize="11301,0" path="m340,2876l11641,2876e" filled="f" stroked="t" strokeweight=".718262pt" strokecolor="#606060">
                <v:path arrowok="t"/>
              </v:shape>
            </v:group>
            <v:group style="position:absolute;left:340;top:3092;width:11305;height:2" coordorigin="340,3092" coordsize="11305,2">
              <v:shape style="position:absolute;left:340;top:3092;width:11305;height:2" coordorigin="340,3092" coordsize="11305,0" path="m340,3092l11645,3092e" filled="f" stroked="t" strokeweight=".718262pt" strokecolor="#6B6B6B">
                <v:path arrowok="t"/>
              </v:shape>
            </v:group>
            <v:group style="position:absolute;left:2418;top:4036;width:2;height:11753" coordorigin="2418,4036" coordsize="2,11753">
              <v:shape style="position:absolute;left:2418;top:4036;width:2;height:11753" coordorigin="2418,4036" coordsize="0,11753" path="m2418,15789l2418,4036e" filled="f" stroked="t" strokeweight=".957683pt" strokecolor="#606060">
                <v:path arrowok="t"/>
              </v:shape>
            </v:group>
            <v:group style="position:absolute;left:3905;top:3302;width:2;height:748" coordorigin="3905,3302" coordsize="2,748">
              <v:shape style="position:absolute;left:3905;top:3302;width:2;height:748" coordorigin="3905,3302" coordsize="0,748" path="m3905,4050l3905,3302e" filled="f" stroked="t" strokeweight=".957683pt" strokecolor="#646464">
                <v:path arrowok="t"/>
              </v:shape>
            </v:group>
            <v:group style="position:absolute;left:7037;top:3298;width:2;height:748" coordorigin="7037,3298" coordsize="2,748">
              <v:shape style="position:absolute;left:7037;top:3298;width:2;height:748" coordorigin="7037,3298" coordsize="0,748" path="m7037,4045l7037,3298e" filled="f" stroked="t" strokeweight=".957683pt" strokecolor="#6B6B6B">
                <v:path arrowok="t"/>
              </v:shape>
            </v:group>
            <v:group style="position:absolute;left:345;top:4041;width:11310;height:2" coordorigin="345,4041" coordsize="11310,2">
              <v:shape style="position:absolute;left:345;top:4041;width:11310;height:2" coordorigin="345,4041" coordsize="11310,0" path="m345,4041l11655,4041e" filled="f" stroked="t" strokeweight=".718262pt" strokecolor="#575757">
                <v:path arrowok="t"/>
              </v:shape>
            </v:group>
            <v:group style="position:absolute;left:11655;top:4304;width:2;height:8072" coordorigin="11655,4304" coordsize="2,8072">
              <v:shape style="position:absolute;left:11655;top:4304;width:2;height:8072" coordorigin="11655,4304" coordsize="0,8072" path="m11655,12376l11655,4304e" filled="f" stroked="t" strokeweight=".718262pt" strokecolor="#6B6B6B">
                <v:path arrowok="t"/>
              </v:shape>
            </v:group>
            <v:group style="position:absolute;left:340;top:3310;width:11305;height:2" coordorigin="340,3310" coordsize="11305,2">
              <v:shape style="position:absolute;left:340;top:3310;width:11305;height:2" coordorigin="340,3310" coordsize="11305,0" path="m340,3310l11645,3310e" filled="f" stroked="t" strokeweight=".718262pt" strokecolor="#6B6B6B">
                <v:path arrowok="t"/>
              </v:shape>
            </v:group>
            <v:group style="position:absolute;left:345;top:4319;width:11310;height:2" coordorigin="345,4319" coordsize="11310,2">
              <v:shape style="position:absolute;left:345;top:4319;width:11310;height:2" coordorigin="345,4319" coordsize="11310,0" path="m345,4319l11655,4319e" filled="f" stroked="t" strokeweight=".718262pt" strokecolor="#646464">
                <v:path arrowok="t"/>
              </v:shape>
            </v:group>
            <v:group style="position:absolute;left:2394;top:4539;width:9261;height:2" coordorigin="2394,4539" coordsize="9261,2">
              <v:shape style="position:absolute;left:2394;top:4539;width:9261;height:2" coordorigin="2394,4539" coordsize="9261,0" path="m2394,4539l11655,4539e" filled="f" stroked="t" strokeweight=".718262pt" strokecolor="#646464">
                <v:path arrowok="t"/>
              </v:shape>
            </v:group>
            <v:group style="position:absolute;left:4978;top:4530;width:2;height:2071" coordorigin="4978,4530" coordsize="2,2071">
              <v:shape style="position:absolute;left:4978;top:4530;width:2;height:2071" coordorigin="4978,4530" coordsize="0,2071" path="m4978,6600l4978,4530e" filled="f" stroked="t" strokeweight=".478842pt" strokecolor="#3F3F3F">
                <v:path arrowok="t"/>
              </v:shape>
            </v:group>
            <v:group style="position:absolute;left:4970;top:5023;width:6685;height:2" coordorigin="4970,5023" coordsize="6685,2">
              <v:shape style="position:absolute;left:4970;top:5023;width:6685;height:2" coordorigin="4970,5023" coordsize="6685,0" path="m4970,5023l11655,5023e" filled="f" stroked="t" strokeweight=".718262pt" strokecolor="#6B706B">
                <v:path arrowok="t"/>
              </v:shape>
            </v:group>
            <v:group style="position:absolute;left:4970;top:5263;width:6685;height:2" coordorigin="4970,5263" coordsize="6685,2">
              <v:shape style="position:absolute;left:4970;top:5263;width:6685;height:2" coordorigin="4970,5263" coordsize="6685,0" path="m4970,5263l11655,5263e" filled="f" stroked="t" strokeweight=".718262pt" strokecolor="#606060">
                <v:path arrowok="t"/>
              </v:shape>
            </v:group>
            <v:group style="position:absolute;left:4970;top:5503;width:6685;height:2" coordorigin="4970,5503" coordsize="6685,2">
              <v:shape style="position:absolute;left:4970;top:5503;width:6685;height:2" coordorigin="4970,5503" coordsize="6685,0" path="m4970,5503l11655,5503e" filled="f" stroked="t" strokeweight=".718262pt" strokecolor="#646464">
                <v:path arrowok="t"/>
              </v:shape>
            </v:group>
            <v:group style="position:absolute;left:2394;top:5723;width:9266;height:2" coordorigin="2394,5723" coordsize="9266,2">
              <v:shape style="position:absolute;left:2394;top:5723;width:9266;height:2" coordorigin="2394,5723" coordsize="9266,0" path="m2394,5723l11660,5723e" filled="f" stroked="t" strokeweight=".718262pt" strokecolor="#5B5B5B">
                <v:path arrowok="t"/>
              </v:shape>
            </v:group>
            <v:group style="position:absolute;left:7908;top:5944;width:2;height:661" coordorigin="7908,5944" coordsize="2,661">
              <v:shape style="position:absolute;left:7908;top:5944;width:2;height:661" coordorigin="7908,5944" coordsize="0,661" path="m7908,6605l7908,5944e" filled="f" stroked="t" strokeweight=".478842pt" strokecolor="#5B5B5B">
                <v:path arrowok="t"/>
              </v:shape>
            </v:group>
            <v:group style="position:absolute;left:345;top:5953;width:11315;height:2" coordorigin="345,5953" coordsize="11315,2">
              <v:shape style="position:absolute;left:345;top:5953;width:11315;height:2" coordorigin="345,5953" coordsize="11315,0" path="m345,5953l11660,5953e" filled="f" stroked="t" strokeweight=".718262pt" strokecolor="#646464">
                <v:path arrowok="t"/>
              </v:shape>
            </v:group>
            <v:group style="position:absolute;left:366;top:6619;width:2;height:9198" coordorigin="366,6619" coordsize="2,9198">
              <v:shape style="position:absolute;left:366;top:6619;width:2;height:9198" coordorigin="366,6619" coordsize="0,9198" path="m366,15817l366,6619e" filled="f" stroked="t" strokeweight=".718262pt" strokecolor="#606060">
                <v:path arrowok="t"/>
              </v:shape>
            </v:group>
            <v:group style="position:absolute;left:2399;top:6380;width:9261;height:2" coordorigin="2399,6380" coordsize="9261,2">
              <v:shape style="position:absolute;left:2399;top:6380;width:9261;height:2" coordorigin="2399,6380" coordsize="9261,0" path="m2399,6380l11660,6380e" filled="f" stroked="t" strokeweight=".718262pt" strokecolor="#646464">
                <v:path arrowok="t"/>
              </v:shape>
            </v:group>
            <v:group style="position:absolute;left:2399;top:6595;width:9261;height:2" coordorigin="2399,6595" coordsize="9261,2">
              <v:shape style="position:absolute;left:2399;top:6595;width:9261;height:2" coordorigin="2399,6595" coordsize="9261,0" path="m2399,6595l11660,6595e" filled="f" stroked="t" strokeweight=".718262pt" strokecolor="#606060">
                <v:path arrowok="t"/>
              </v:shape>
            </v:group>
            <v:group style="position:absolute;left:350;top:6816;width:11310;height:2" coordorigin="350,6816" coordsize="11310,2">
              <v:shape style="position:absolute;left:350;top:6816;width:11310;height:2" coordorigin="350,6816" coordsize="11310,0" path="m350,6816l11660,6816e" filled="f" stroked="t" strokeweight=".718262pt" strokecolor="#606060">
                <v:path arrowok="t"/>
              </v:shape>
            </v:group>
            <v:group style="position:absolute;left:350;top:7453;width:11310;height:2" coordorigin="350,7453" coordsize="11310,2">
              <v:shape style="position:absolute;left:350;top:7453;width:11310;height:2" coordorigin="350,7453" coordsize="11310,0" path="m350,7453l11660,7453e" filled="f" stroked="t" strokeweight=".718262pt" strokecolor="#646464">
                <v:path arrowok="t"/>
              </v:shape>
            </v:group>
            <v:group style="position:absolute;left:4985;top:7444;width:2;height:671" coordorigin="4985,7444" coordsize="2,671">
              <v:shape style="position:absolute;left:4985;top:7444;width:2;height:671" coordorigin="4985,7444" coordsize="0,671" path="m4985,8115l4985,7444e" filled="f" stroked="t" strokeweight=".957683pt" strokecolor="#646464">
                <v:path arrowok="t"/>
              </v:shape>
            </v:group>
            <v:group style="position:absolute;left:4975;top:7674;width:6689;height:2" coordorigin="4975,7674" coordsize="6689,2">
              <v:shape style="position:absolute;left:4975;top:7674;width:6689;height:2" coordorigin="4975,7674" coordsize="6689,0" path="m4975,7674l11665,7674e" filled="f" stroked="t" strokeweight=".718262pt" strokecolor="#6B6B6B">
                <v:path arrowok="t"/>
              </v:shape>
            </v:group>
            <v:group style="position:absolute;left:4975;top:7890;width:6689;height:2" coordorigin="4975,7890" coordsize="6689,2">
              <v:shape style="position:absolute;left:4975;top:7890;width:6689;height:2" coordorigin="4975,7890" coordsize="6689,0" path="m4975,7890l11665,7890e" filled="f" stroked="t" strokeweight=".718262pt" strokecolor="#6B6B6B">
                <v:path arrowok="t"/>
              </v:shape>
            </v:group>
            <v:group style="position:absolute;left:350;top:8110;width:11315;height:2" coordorigin="350,8110" coordsize="11315,2">
              <v:shape style="position:absolute;left:350;top:8110;width:11315;height:2" coordorigin="350,8110" coordsize="11315,0" path="m350,8110l11665,8110e" filled="f" stroked="t" strokeweight=".718262pt" strokecolor="#646464">
                <v:path arrowok="t"/>
              </v:shape>
            </v:group>
            <v:group style="position:absolute;left:354;top:8910;width:11310;height:2" coordorigin="354,8910" coordsize="11310,2">
              <v:shape style="position:absolute;left:354;top:8910;width:11310;height:2" coordorigin="354,8910" coordsize="11310,0" path="m354,8910l11665,8910e" filled="f" stroked="t" strokeweight=".718262pt" strokecolor="#646464">
                <v:path arrowok="t"/>
              </v:shape>
            </v:group>
            <v:group style="position:absolute;left:354;top:9800;width:11320;height:2" coordorigin="354,9800" coordsize="11320,2">
              <v:shape style="position:absolute;left:354;top:9800;width:11320;height:2" coordorigin="354,9800" coordsize="11320,0" path="m354,9800l11674,9800e" filled="f" stroked="t" strokeweight=".478842pt" strokecolor="#5B5B5B">
                <v:path arrowok="t"/>
              </v:shape>
            </v:group>
            <v:group style="position:absolute;left:354;top:10138;width:11320;height:2" coordorigin="354,10138" coordsize="11320,2">
              <v:shape style="position:absolute;left:354;top:10138;width:11320;height:2" coordorigin="354,10138" coordsize="11320,0" path="m354,10138l11674,10138e" filled="f" stroked="t" strokeweight=".718262pt" strokecolor="#676767">
                <v:path arrowok="t"/>
              </v:shape>
            </v:group>
            <v:group style="position:absolute;left:354;top:10372;width:11320;height:2" coordorigin="354,10372" coordsize="11320,2">
              <v:shape style="position:absolute;left:354;top:10372;width:11320;height:2" coordorigin="354,10372" coordsize="11320,0" path="m354,10372l11674,10372e" filled="f" stroked="t" strokeweight=".718262pt" strokecolor="#707070">
                <v:path arrowok="t"/>
              </v:shape>
            </v:group>
            <v:group style="position:absolute;left:7477;top:11063;width:2;height:4726" coordorigin="7477,11063" coordsize="2,4726">
              <v:shape style="position:absolute;left:7477;top:11063;width:2;height:4726" coordorigin="7477,11063" coordsize="0,4726" path="m7477,15789l7477,11063e" filled="f" stroked="t" strokeweight=".718262pt" strokecolor="#575757">
                <v:path arrowok="t"/>
              </v:shape>
            </v:group>
            <v:group style="position:absolute;left:359;top:11307;width:11320;height:2" coordorigin="359,11307" coordsize="11320,2">
              <v:shape style="position:absolute;left:359;top:11307;width:11320;height:2" coordorigin="359,11307" coordsize="11320,0" path="m359,11307l11679,11307e" filled="f" stroked="t" strokeweight=".718262pt" strokecolor="#646464">
                <v:path arrowok="t"/>
              </v:shape>
            </v:group>
            <v:group style="position:absolute;left:359;top:13399;width:2078;height:2" coordorigin="359,13399" coordsize="2078,2">
              <v:shape style="position:absolute;left:359;top:13399;width:2078;height:2" coordorigin="359,13399" coordsize="2078,0" path="m359,13399l2437,13399e" filled="f" stroked="t" strokeweight=".478842pt" strokecolor="#646464">
                <v:path arrowok="t"/>
              </v:shape>
            </v:group>
            <v:group style="position:absolute;left:364;top:15779;width:11334;height:2" coordorigin="364,15779" coordsize="11334,2">
              <v:shape style="position:absolute;left:364;top:15779;width:11334;height:2" coordorigin="364,15779" coordsize="11334,0" path="m364,15779l11698,15779e" filled="f" stroked="t" strokeweight=".718262pt" strokecolor="#747474">
                <v:path arrowok="t"/>
              </v:shape>
            </v:group>
            <v:group style="position:absolute;left:1176;top:11139;width:2;height:4654" coordorigin="1176,11139" coordsize="2,4654">
              <v:shape style="position:absolute;left:1176;top:11139;width:2;height:4654" coordorigin="1176,11139" coordsize="0,4654" path="m1176,15793l1176,11139e" filled="f" stroked="t" strokeweight=".718262pt" strokecolor="#676767">
                <v:path arrowok="t"/>
              </v:shape>
            </v:group>
            <v:group style="position:absolute;left:1755;top:11245;width:2;height:4544" coordorigin="1755,11245" coordsize="2,4544">
              <v:shape style="position:absolute;left:1755;top:11245;width:2;height:4544" coordorigin="1755,11245" coordsize="0,4544" path="m1755,15789l1755,11245e" filled="f" stroked="t" strokeweight=".478842pt" strokecolor="#3F3F3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6" w:after="0" w:line="240" w:lineRule="auto"/>
        <w:ind w:left="236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660034pt;margin-top:4.603002pt;width:56.196666pt;height:15pt;mso-position-horizontal-relative:page;mso-position-vertical-relative:paragraph;z-index:-14677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3F3F3F"/>
                      <w:spacing w:val="0"/>
                      <w:w w:val="85"/>
                      <w:b/>
                      <w:bCs/>
                    </w:rPr>
                    <w:t>17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F3F3F"/>
                      <w:spacing w:val="16"/>
                      <w:w w:val="85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F3F3F"/>
                      <w:spacing w:val="0"/>
                      <w:w w:val="53"/>
                      <w:b/>
                      <w:bCs/>
                    </w:rPr>
                    <w:t>Eki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F3F3F"/>
                      <w:spacing w:val="0"/>
                      <w:w w:val="53"/>
                      <w:b/>
                      <w:bCs/>
                    </w:rPr>
                    <w:t>m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F3F3F"/>
                      <w:spacing w:val="30"/>
                      <w:w w:val="5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F3F3F"/>
                      <w:spacing w:val="0"/>
                      <w:w w:val="58"/>
                      <w:b/>
                      <w:bCs/>
                    </w:rPr>
                    <w:t>1017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4837" w:right="594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1861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4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7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77" w:after="0" w:line="240" w:lineRule="auto"/>
        <w:ind w:left="27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3.919995pt;height:142.080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7" w:lineRule="exact"/>
        <w:ind w:left="636" w:right="-94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703018pt;margin-top:-35.319481pt;width:32.195002pt;height:47pt;mso-position-horizontal-relative:page;mso-position-vertical-relative:paragraph;z-index:-1467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43434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59"/>
          <w:b/>
          <w:bCs/>
          <w:position w:val="-3"/>
        </w:rPr>
        <w:t>eo-!-t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59"/>
          <w:b/>
          <w:bCs/>
          <w:position w:val="-3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2"/>
          <w:w w:val="59"/>
          <w:b/>
          <w:bCs/>
          <w:position w:val="-3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59"/>
          <w:b/>
          <w:bCs/>
          <w:position w:val="-3"/>
        </w:rPr>
        <w:t>HIR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684" w:right="-4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9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340" w:right="609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3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7" w:after="0" w:line="240" w:lineRule="auto"/>
        <w:ind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095" w:right="14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6"/>
          <w:szCs w:val="26"/>
          <w:color w:val="565656"/>
          <w:w w:val="53"/>
        </w:rPr>
        <w:t>..</w:t>
      </w:r>
      <w:r>
        <w:rPr>
          <w:rFonts w:ascii="Arial" w:hAnsi="Arial" w:cs="Arial" w:eastAsia="Arial"/>
          <w:sz w:val="26"/>
          <w:szCs w:val="26"/>
          <w:color w:val="565656"/>
          <w:spacing w:val="-4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E9191"/>
          <w:spacing w:val="0"/>
          <w:w w:val="51"/>
        </w:rPr>
        <w:t>"</w:t>
      </w:r>
      <w:r>
        <w:rPr>
          <w:rFonts w:ascii="Arial" w:hAnsi="Arial" w:cs="Arial" w:eastAsia="Arial"/>
          <w:sz w:val="21"/>
          <w:szCs w:val="21"/>
          <w:color w:val="8E9191"/>
          <w:spacing w:val="4"/>
          <w:w w:val="51"/>
        </w:rPr>
        <w:t>"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51"/>
        </w:rPr>
        <w:t>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620" w:bottom="280" w:left="340" w:right="160"/>
          <w:headerReference w:type="default" r:id="rId50"/>
          <w:pgSz w:w="11920" w:h="16840"/>
          <w:cols w:num="3" w:equalWidth="0">
            <w:col w:w="1668" w:space="1716"/>
            <w:col w:w="4426" w:space="2237"/>
            <w:col w:w="1373"/>
          </w:cols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22196" w:type="dxa"/>
      </w:tblPr>
      <w:tblGrid/>
      <w:tr>
        <w:trPr>
          <w:trHeight w:val="240" w:hRule="exact"/>
        </w:trPr>
        <w:tc>
          <w:tcPr>
            <w:tcW w:w="1231" w:type="dxa"/>
            <w:tcBorders>
              <w:top w:val="single" w:sz="5.743784" w:space="0" w:color="7C7C7C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single" w:sz="5.743784" w:space="0" w:color="7C7C7C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6" w:type="dxa"/>
            <w:tcBorders>
              <w:top w:val="single" w:sz="5.743784" w:space="0" w:color="7C7C7C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3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5" w:type="dxa"/>
            <w:tcBorders>
              <w:top w:val="single" w:sz="5.743784" w:space="0" w:color="7C7C7C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3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7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00:44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231" w:type="dxa"/>
            <w:tcBorders>
              <w:top w:val="single" w:sz="5.743784" w:space="0" w:color="77777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8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single" w:sz="5.743784" w:space="0" w:color="77777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14/10/2017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6" w:type="dxa"/>
            <w:tcBorders>
              <w:top w:val="single" w:sz="5.743784" w:space="0" w:color="77777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349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8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2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10175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5" w:type="dxa"/>
            <w:tcBorders>
              <w:top w:val="single" w:sz="5.743784" w:space="0" w:color="77777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Merkez/Santral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2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istikameti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kaı-şısı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Konak-İZMİR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8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Yeşilde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istikameti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Konak-i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3" w:lineRule="auto"/>
        <w:ind w:left="163" w:right="2699" w:firstLine="5"/>
        <w:jc w:val="left"/>
        <w:tabs>
          <w:tab w:pos="1540" w:val="left"/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K.D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8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8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371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-2"/>
          <w:w w:val="100"/>
          <w:position w:val="6"/>
        </w:rPr>
        <w:t>B</w:t>
      </w:r>
      <w:r>
        <w:rPr>
          <w:rFonts w:ascii="Arial" w:hAnsi="Arial" w:cs="Arial" w:eastAsia="Arial"/>
          <w:sz w:val="17"/>
          <w:szCs w:val="17"/>
          <w:color w:val="565656"/>
          <w:spacing w:val="6"/>
          <w:w w:val="100"/>
          <w:position w:val="6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3"/>
          <w:w w:val="100"/>
          <w:position w:val="6"/>
        </w:rPr>
        <w:t>t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6"/>
        </w:rPr>
        <w:t>on</w:t>
      </w:r>
      <w:r>
        <w:rPr>
          <w:rFonts w:ascii="Arial" w:hAnsi="Arial" w:cs="Arial" w:eastAsia="Arial"/>
          <w:sz w:val="17"/>
          <w:szCs w:val="17"/>
          <w:color w:val="565656"/>
          <w:spacing w:val="-18"/>
          <w:w w:val="100"/>
          <w:position w:val="6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-39"/>
          <w:w w:val="100"/>
          <w:position w:val="6"/>
        </w:rPr>
        <w:t>r</w:t>
      </w:r>
      <w:r>
        <w:rPr>
          <w:rFonts w:ascii="Arial" w:hAnsi="Arial" w:cs="Arial" w:eastAsia="Arial"/>
          <w:sz w:val="17"/>
          <w:szCs w:val="17"/>
          <w:color w:val="565656"/>
          <w:spacing w:val="-4"/>
          <w:w w:val="100"/>
          <w:position w:val="6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6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7"/>
          <w:w w:val="100"/>
          <w:position w:val="6"/>
        </w:rPr>
        <w:t>ı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6"/>
        </w:rPr>
        <w:t>e</w:t>
      </w:r>
      <w:r>
        <w:rPr>
          <w:rFonts w:ascii="Arial" w:hAnsi="Arial" w:cs="Arial" w:eastAsia="Arial"/>
          <w:sz w:val="17"/>
          <w:szCs w:val="17"/>
          <w:color w:val="565656"/>
          <w:spacing w:val="3"/>
          <w:w w:val="100"/>
          <w:position w:val="6"/>
        </w:rPr>
        <w:t> </w:t>
      </w:r>
      <w:r>
        <w:rPr>
          <w:rFonts w:ascii="Arial" w:hAnsi="Arial" w:cs="Arial" w:eastAsia="Arial"/>
          <w:sz w:val="52"/>
          <w:szCs w:val="52"/>
          <w:color w:val="6B6B6B"/>
          <w:spacing w:val="-112"/>
          <w:w w:val="41"/>
          <w:position w:val="-20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7"/>
          <w:w w:val="108"/>
          <w:position w:val="6"/>
        </w:rPr>
        <w:t>K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1"/>
          <w:position w:val="6"/>
        </w:rPr>
        <w:t>agir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2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-17"/>
          <w:w w:val="91"/>
          <w:position w:val="6"/>
        </w:rPr>
        <w:t>A</w:t>
      </w:r>
      <w:r>
        <w:rPr>
          <w:rFonts w:ascii="Arial" w:hAnsi="Arial" w:cs="Arial" w:eastAsia="Arial"/>
          <w:sz w:val="52"/>
          <w:szCs w:val="52"/>
          <w:color w:val="343434"/>
          <w:spacing w:val="-67"/>
          <w:w w:val="41"/>
          <w:position w:val="-20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-2"/>
          <w:w w:val="100"/>
          <w:position w:val="6"/>
        </w:rPr>
        <w:t>h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8"/>
          <w:position w:val="6"/>
        </w:rPr>
        <w:t>şap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6"/>
        </w:rPr>
        <w:t>   </w:t>
      </w:r>
      <w:r>
        <w:rPr>
          <w:rFonts w:ascii="Arial" w:hAnsi="Arial" w:cs="Arial" w:eastAsia="Arial"/>
          <w:sz w:val="17"/>
          <w:szCs w:val="17"/>
          <w:color w:val="565656"/>
          <w:spacing w:val="-7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6B6B6B"/>
          <w:spacing w:val="0"/>
          <w:w w:val="100"/>
          <w:position w:val="6"/>
        </w:rPr>
        <w:t>Ç</w:t>
      </w:r>
      <w:r>
        <w:rPr>
          <w:rFonts w:ascii="Arial" w:hAnsi="Arial" w:cs="Arial" w:eastAsia="Arial"/>
          <w:sz w:val="17"/>
          <w:szCs w:val="17"/>
          <w:color w:val="6B6B6B"/>
          <w:spacing w:val="-3"/>
          <w:w w:val="100"/>
          <w:position w:val="6"/>
        </w:rPr>
        <w:t>e</w:t>
      </w:r>
      <w:r>
        <w:rPr>
          <w:rFonts w:ascii="Arial" w:hAnsi="Arial" w:cs="Arial" w:eastAsia="Arial"/>
          <w:sz w:val="17"/>
          <w:szCs w:val="17"/>
          <w:color w:val="464846"/>
          <w:spacing w:val="0"/>
          <w:w w:val="100"/>
          <w:position w:val="6"/>
        </w:rPr>
        <w:t>lik</w:t>
      </w:r>
      <w:r>
        <w:rPr>
          <w:rFonts w:ascii="Arial" w:hAnsi="Arial" w:cs="Arial" w:eastAsia="Arial"/>
          <w:sz w:val="17"/>
          <w:szCs w:val="17"/>
          <w:color w:val="464846"/>
          <w:spacing w:val="0"/>
          <w:w w:val="100"/>
          <w:position w:val="6"/>
        </w:rPr>
        <w:t>   </w:t>
      </w:r>
      <w:r>
        <w:rPr>
          <w:rFonts w:ascii="Arial" w:hAnsi="Arial" w:cs="Arial" w:eastAsia="Arial"/>
          <w:sz w:val="17"/>
          <w:szCs w:val="17"/>
          <w:color w:val="464846"/>
          <w:spacing w:val="11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75"/>
          <w:position w:val="6"/>
        </w:rPr>
        <w:t>Diğ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</w:sectPr>
      </w:pPr>
      <w:rPr/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63" w:lineRule="auto"/>
        <w:ind w:left="5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6"/>
        </w:rPr>
        <w:t>GÜNDÜZ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DOLAR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6262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0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00:49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240" w:lineRule="auto"/>
        <w:ind w:left="1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GÜNDÜZ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00:45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00:47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00:47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1237" w:space="974"/>
            <w:col w:w="2367" w:space="189"/>
            <w:col w:w="6653"/>
          </w:cols>
        </w:sectPr>
      </w:pPr>
      <w:rPr/>
    </w:p>
    <w:p>
      <w:pPr>
        <w:spacing w:before="25" w:after="0" w:line="214" w:lineRule="exact"/>
        <w:ind w:left="222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</w:sectPr>
      </w:pPr>
      <w:rPr/>
    </w:p>
    <w:p>
      <w:pPr>
        <w:spacing w:before="25" w:after="0" w:line="212" w:lineRule="exact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  <w:position w:val="-1"/>
        </w:rPr>
        <w:t>r:;ıkı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226"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8"/>
          <w:w w:val="173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565656"/>
          <w:spacing w:val="4"/>
          <w:w w:val="95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343434"/>
          <w:spacing w:val="-2"/>
          <w:w w:val="19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3" w:equalWidth="0">
            <w:col w:w="3741" w:space="1036"/>
            <w:col w:w="1174" w:space="1751"/>
            <w:col w:w="3718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Görtildüğü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6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puı·um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6" w:lineRule="exact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595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191"/>
          <w:spacing w:val="0"/>
          <w:w w:val="2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E9191"/>
          <w:spacing w:val="-72"/>
          <w:w w:val="2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646-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0"/>
          <w:w w:val="1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87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2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ÖZMEN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7" w:lineRule="exact"/>
        <w:ind w:left="2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1608" w:space="608"/>
            <w:col w:w="9204"/>
          </w:cols>
        </w:sectPr>
      </w:pPr>
      <w:rPr/>
    </w:p>
    <w:p>
      <w:pPr>
        <w:spacing w:before="0" w:after="0" w:line="234" w:lineRule="exact"/>
        <w:ind w:left="163" w:right="-7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181" w:lineRule="exact"/>
        <w:ind w:right="-20"/>
        <w:jc w:val="left"/>
        <w:tabs>
          <w:tab w:pos="1140" w:val="left"/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3"/>
        </w:rPr>
        <w:t>_[Köpük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4"/>
        </w:rPr>
        <w:t>IK.K.T.</w:t>
      </w:r>
      <w:r>
        <w:rPr>
          <w:rFonts w:ascii="Arial" w:hAnsi="Arial" w:cs="Arial" w:eastAsia="Arial"/>
          <w:sz w:val="18"/>
          <w:szCs w:val="18"/>
          <w:color w:val="343434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225" w:right="-20"/>
        <w:jc w:val="left"/>
        <w:tabs>
          <w:tab w:pos="1200" w:val="left"/>
          <w:tab w:pos="2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160"/>
        </w:rPr>
        <w:t>ı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-58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3454" w:space="2032"/>
            <w:col w:w="5934"/>
          </w:cols>
        </w:sectPr>
      </w:pPr>
      <w:rPr/>
    </w:p>
    <w:p>
      <w:pPr>
        <w:spacing w:before="0" w:after="0" w:line="194" w:lineRule="exact"/>
        <w:ind w:left="163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7" w:right="50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7" w:right="-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3" w:right="71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68" w:lineRule="auto"/>
        <w:ind w:left="163" w:right="19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2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453" w:right="4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Dönl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4" w:right="5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koltuklar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plastik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6" w:right="1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ksaınları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kırılma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kaportası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etkilenıne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613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!görmüştür.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" w:right="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GÜNDUZ'e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5" w:lineRule="auto"/>
        <w:ind w:left="14" w:right="52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1992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1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tesisatındaki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yıpranması,eskimesi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" w:right="39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4" w:right="880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4" w:right="60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GÜNDÜZ'e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1" w:lineRule="exact"/>
        <w:ind w:left="57" w:right="41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rari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14/1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-19"/>
          <w:w w:val="12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1"/>
        </w:rPr>
        <w:t>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100"/>
          <w:position w:val="-1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7"/>
          <w:w w:val="151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464846"/>
          <w:spacing w:val="4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40" w:right="160"/>
          <w:cols w:num="2" w:equalWidth="0">
            <w:col w:w="1885" w:space="312"/>
            <w:col w:w="9223"/>
          </w:cols>
        </w:sectPr>
      </w:pPr>
      <w:rPr/>
    </w:p>
    <w:p>
      <w:pPr>
        <w:spacing w:before="10" w:after="0" w:line="240" w:lineRule="auto"/>
        <w:ind w:left="273" w:right="-68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.334139pt;margin-top:38.476707pt;width:560.34587pt;height:794.931856pt;mso-position-horizontal-relative:page;mso-position-vertical-relative:page;z-index:-14674" coordorigin="467,770" coordsize="11207,15899">
            <v:shape style="position:absolute;left:8966;top:12442;width:2707;height:2150" type="#_x0000_t75">
              <v:imagedata r:id="rId51" o:title=""/>
            </v:shape>
            <v:group style="position:absolute;left:11643;top:3951;width:2;height:12706" coordorigin="11643,3951" coordsize="2,12706">
              <v:shape style="position:absolute;left:11643;top:3951;width:2;height:12706" coordorigin="11643,3951" coordsize="0,12706" path="m11643,16656l11643,3951e" filled="f" stroked="t" strokeweight=".717973pt" strokecolor="#747474">
                <v:path arrowok="t"/>
              </v:shape>
            </v:group>
            <v:group style="position:absolute;left:474;top:791;width:11162;height:2" coordorigin="474,791" coordsize="11162,2">
              <v:shape style="position:absolute;left:474;top:791;width:11162;height:2" coordorigin="474,791" coordsize="11162,0" path="m474,791l11636,791e" filled="f" stroked="t" strokeweight=".717973pt" strokecolor="#7C7C7C">
                <v:path arrowok="t"/>
              </v:shape>
            </v:group>
            <v:group style="position:absolute;left:483;top:777;width:2;height:5571" coordorigin="483,777" coordsize="2,5571">
              <v:shape style="position:absolute;left:483;top:777;width:2;height:5571" coordorigin="483,777" coordsize="0,5571" path="m483,6348l483,777e" filled="f" stroked="t" strokeweight=".717973pt" strokecolor="#676767">
                <v:path arrowok="t"/>
              </v:shape>
            </v:group>
            <v:group style="position:absolute;left:2534;top:782;width:2;height:1544" coordorigin="2534,782" coordsize="2,1544">
              <v:shape style="position:absolute;left:2534;top:782;width:2;height:1544" coordorigin="2534,782" coordsize="0,1544" path="m2534,2325l2534,782e" filled="f" stroked="t" strokeweight=".717973pt" strokecolor="#606060">
                <v:path arrowok="t"/>
              </v:shape>
            </v:group>
            <v:group style="position:absolute;left:9329;top:786;width:2;height:1534" coordorigin="9329,786" coordsize="2,1534">
              <v:shape style="position:absolute;left:9329;top:786;width:2;height:1534" coordorigin="9329,786" coordsize="0,1534" path="m9329,2321l9329,786e" filled="f" stroked="t" strokeweight=".717973pt" strokecolor="#707070">
                <v:path arrowok="t"/>
              </v:shape>
            </v:group>
            <v:group style="position:absolute;left:479;top:3033;width:2771;height:2" coordorigin="479,3033" coordsize="2771,2">
              <v:shape style="position:absolute;left:479;top:3033;width:2771;height:2" coordorigin="479,3033" coordsize="2771,0" path="m479,3033l3250,3033e" filled="f" stroked="t" strokeweight=".957298pt" strokecolor="#7C7C7C">
                <v:path arrowok="t"/>
              </v:shape>
            </v:group>
            <v:group style="position:absolute;left:479;top:3275;width:11162;height:2" coordorigin="479,3275" coordsize="11162,2">
              <v:shape style="position:absolute;left:479;top:3275;width:11162;height:2" coordorigin="479,3275" coordsize="11162,0" path="m479,3275l11641,3275e" filled="f" stroked="t" strokeweight=".717973pt" strokecolor="#747474">
                <v:path arrowok="t"/>
              </v:shape>
            </v:group>
            <v:group style="position:absolute;left:479;top:3514;width:11162;height:2" coordorigin="479,3514" coordsize="11162,2">
              <v:shape style="position:absolute;left:479;top:3514;width:11162;height:2" coordorigin="479,3514" coordsize="11162,0" path="m479,3514l11641,3514e" filled="f" stroked="t" strokeweight=".717973pt" strokecolor="#777777">
                <v:path arrowok="t"/>
              </v:shape>
            </v:group>
            <v:group style="position:absolute;left:4037;top:3510;width:2;height:777" coordorigin="4037,3510" coordsize="2,777">
              <v:shape style="position:absolute;left:4037;top:3510;width:2;height:777" coordorigin="4037,3510" coordsize="0,777" path="m4037,4286l4037,3510e" filled="f" stroked="t" strokeweight="1.196622pt" strokecolor="#646464">
                <v:path arrowok="t"/>
              </v:shape>
            </v:group>
            <v:group style="position:absolute;left:7156;top:3505;width:2;height:786" coordorigin="7156,3505" coordsize="2,786">
              <v:shape style="position:absolute;left:7156;top:3505;width:2;height:786" coordorigin="7156,3505" coordsize="0,786" path="m7156,4291l7156,3505e" filled="f" stroked="t" strokeweight=".717973pt" strokecolor="#707070">
                <v:path arrowok="t"/>
              </v:shape>
            </v:group>
            <v:group style="position:absolute;left:2542;top:4272;width:2;height:12384" coordorigin="2542,4272" coordsize="2,12384">
              <v:shape style="position:absolute;left:2542;top:4272;width:2;height:12384" coordorigin="2542,4272" coordsize="0,12384" path="m2542,16656l2542,4272e" filled="f" stroked="t" strokeweight=".717973pt" strokecolor="#676767">
                <v:path arrowok="t"/>
              </v:shape>
            </v:group>
            <v:group style="position:absolute;left:474;top:4277;width:11172;height:2" coordorigin="474,4277" coordsize="11172,2">
              <v:shape style="position:absolute;left:474;top:4277;width:11172;height:2" coordorigin="474,4277" coordsize="11172,0" path="m474,4277l11646,4277e" filled="f" stroked="t" strokeweight=".717973pt" strokecolor="#707070">
                <v:path arrowok="t"/>
              </v:shape>
            </v:group>
            <v:group style="position:absolute;left:474;top:4516;width:11172;height:2" coordorigin="474,4516" coordsize="11172,2">
              <v:shape style="position:absolute;left:474;top:4516;width:11172;height:2" coordorigin="474,4516" coordsize="11172,0" path="m474,4516l11646,4516e" filled="f" stroked="t" strokeweight=".717973pt" strokecolor="#777777">
                <v:path arrowok="t"/>
              </v:shape>
            </v:group>
            <v:group style="position:absolute;left:2532;top:4759;width:9113;height:2" coordorigin="2532,4759" coordsize="9113,2">
              <v:shape style="position:absolute;left:2532;top:4759;width:9113;height:2" coordorigin="2532,4759" coordsize="9113,0" path="m2532,4759l11646,4759e" filled="f" stroked="t" strokeweight=".717973pt" strokecolor="#7C7C7C">
                <v:path arrowok="t"/>
              </v:shape>
            </v:group>
            <v:group style="position:absolute;left:5098;top:4756;width:2;height:1927" coordorigin="5098,4756" coordsize="2,1927">
              <v:shape style="position:absolute;left:5098;top:4756;width:2;height:1927" coordorigin="5098,4756" coordsize="0,1927" path="m5098,6684l5098,4756e" filled="f" stroked="t" strokeweight=".717973pt" strokecolor="#6B6B6B">
                <v:path arrowok="t"/>
              </v:shape>
            </v:group>
            <v:group style="position:absolute;left:5088;top:5001;width:6562;height:2" coordorigin="5088,5001" coordsize="6562,2">
              <v:shape style="position:absolute;left:5088;top:5001;width:6562;height:2" coordorigin="5088,5001" coordsize="6562,0" path="m5088,5001l11650,5001e" filled="f" stroked="t" strokeweight=".717973pt" strokecolor="#7C7C7C">
                <v:path arrowok="t"/>
              </v:shape>
            </v:group>
            <v:group style="position:absolute;left:5088;top:5240;width:6557;height:2" coordorigin="5088,5240" coordsize="6557,2">
              <v:shape style="position:absolute;left:5088;top:5240;width:6557;height:2" coordorigin="5088,5240" coordsize="6557,0" path="m5088,5240l11646,5240e" filled="f" stroked="t" strokeweight=".717973pt" strokecolor="#777777">
                <v:path arrowok="t"/>
              </v:shape>
            </v:group>
            <v:group style="position:absolute;left:5088;top:5483;width:6557;height:2" coordorigin="5088,5483" coordsize="6557,2">
              <v:shape style="position:absolute;left:5088;top:5483;width:6557;height:2" coordorigin="5088,5483" coordsize="6557,0" path="m5088,5483l11646,5483e" filled="f" stroked="t" strokeweight=".478649pt" strokecolor="#747474">
                <v:path arrowok="t"/>
              </v:shape>
            </v:group>
            <v:group style="position:absolute;left:2532;top:5722;width:9118;height:2" coordorigin="2532,5722" coordsize="9118,2">
              <v:shape style="position:absolute;left:2532;top:5722;width:9118;height:2" coordorigin="2532,5722" coordsize="9118,0" path="m2532,5722l11650,5722e" filled="f" stroked="t" strokeweight=".478649pt" strokecolor="#777777">
                <v:path arrowok="t"/>
              </v:shape>
            </v:group>
            <v:group style="position:absolute;left:479;top:5962;width:11172;height:2" coordorigin="479,5962" coordsize="11172,2">
              <v:shape style="position:absolute;left:479;top:5962;width:11172;height:2" coordorigin="479,5962" coordsize="11172,0" path="m479,5962l11650,5962e" filled="f" stroked="t" strokeweight=".717973pt" strokecolor="#777777">
                <v:path arrowok="t"/>
              </v:shape>
            </v:group>
            <v:group style="position:absolute;left:2527;top:6434;width:9123;height:2" coordorigin="2527,6434" coordsize="9123,2">
              <v:shape style="position:absolute;left:2527;top:6434;width:9123;height:2" coordorigin="2527,6434" coordsize="9123,0" path="m2527,6434l11650,6434e" filled="f" stroked="t" strokeweight=".717973pt" strokecolor="#7C7C7C">
                <v:path arrowok="t"/>
              </v:shape>
            </v:group>
            <v:group style="position:absolute;left:8020;top:5950;width:2;height:729" coordorigin="8020,5950" coordsize="2,729">
              <v:shape style="position:absolute;left:8020;top:5950;width:2;height:729" coordorigin="8020,5950" coordsize="0,729" path="m8020,6679l8020,5950e" filled="f" stroked="t" strokeweight=".717973pt" strokecolor="#646464">
                <v:path arrowok="t"/>
              </v:shape>
            </v:group>
            <v:group style="position:absolute;left:483;top:6434;width:2;height:4382" coordorigin="483,6434" coordsize="2,4382">
              <v:shape style="position:absolute;left:483;top:6434;width:2;height:4382" coordorigin="483,6434" coordsize="0,4382" path="m483,10816l483,6434e" filled="f" stroked="t" strokeweight=".717973pt" strokecolor="#676767">
                <v:path arrowok="t"/>
              </v:shape>
            </v:group>
            <v:group style="position:absolute;left:479;top:6914;width:11172;height:2" coordorigin="479,6914" coordsize="11172,2">
              <v:shape style="position:absolute;left:479;top:6914;width:11172;height:2" coordorigin="479,6914" coordsize="11172,0" path="m479,6914l11650,6914e" filled="f" stroked="t" strokeweight=".717973pt" strokecolor="#777777">
                <v:path arrowok="t"/>
              </v:shape>
            </v:group>
            <v:group style="position:absolute;left:2527;top:6674;width:9123;height:2" coordorigin="2527,6674" coordsize="9123,2">
              <v:shape style="position:absolute;left:2527;top:6674;width:9123;height:2" coordorigin="2527,6674" coordsize="9123,0" path="m2527,6674l11650,6674e" filled="f" stroked="t" strokeweight=".717973pt" strokecolor="#7C7C7C">
                <v:path arrowok="t"/>
              </v:shape>
            </v:group>
            <v:group style="position:absolute;left:479;top:7384;width:11172;height:2" coordorigin="479,7384" coordsize="11172,2">
              <v:shape style="position:absolute;left:479;top:7384;width:11172;height:2" coordorigin="479,7384" coordsize="11172,0" path="m479,7384l11650,7384e" filled="f" stroked="t" strokeweight=".717973pt" strokecolor="#7C7C7C">
                <v:path arrowok="t"/>
              </v:shape>
            </v:group>
            <v:group style="position:absolute;left:5102;top:7374;width:2;height:738" coordorigin="5102,7374" coordsize="2,738">
              <v:shape style="position:absolute;left:5102;top:7374;width:2;height:738" coordorigin="5102,7374" coordsize="0,738" path="m5102,8112l5102,7374e" filled="f" stroked="t" strokeweight=".957298pt" strokecolor="#707070">
                <v:path arrowok="t"/>
              </v:shape>
            </v:group>
            <v:group style="position:absolute;left:5093;top:7630;width:6557;height:2" coordorigin="5093,7630" coordsize="6557,2">
              <v:shape style="position:absolute;left:5093;top:7630;width:6557;height:2" coordorigin="5093,7630" coordsize="6557,0" path="m5093,7630l11650,7630e" filled="f" stroked="t" strokeweight=".478649pt" strokecolor="#747474">
                <v:path arrowok="t"/>
              </v:shape>
            </v:group>
            <v:group style="position:absolute;left:5093;top:7870;width:6557;height:2" coordorigin="5093,7870" coordsize="6557,2">
              <v:shape style="position:absolute;left:5093;top:7870;width:6557;height:2" coordorigin="5093,7870" coordsize="6557,0" path="m5093,7870l11650,7870e" filled="f" stroked="t" strokeweight=".478649pt" strokecolor="#747474">
                <v:path arrowok="t"/>
              </v:shape>
            </v:group>
            <v:group style="position:absolute;left:479;top:8108;width:11172;height:2" coordorigin="479,8108" coordsize="11172,2">
              <v:shape style="position:absolute;left:479;top:8108;width:11172;height:2" coordorigin="479,8108" coordsize="11172,0" path="m479,8108l11650,8108e" filled="f" stroked="t" strokeweight=".717973pt" strokecolor="#777777">
                <v:path arrowok="t"/>
              </v:shape>
            </v:group>
            <v:group style="position:absolute;left:474;top:8808;width:11176;height:2" coordorigin="474,8808" coordsize="11176,2">
              <v:shape style="position:absolute;left:474;top:8808;width:11176;height:2" coordorigin="474,8808" coordsize="11176,0" path="m474,8808l11650,8808e" filled="f" stroked="t" strokeweight=".717973pt" strokecolor="#7C7C7C">
                <v:path arrowok="t"/>
              </v:shape>
            </v:group>
            <v:group style="position:absolute;left:474;top:9742;width:11181;height:2" coordorigin="474,9742" coordsize="11181,2">
              <v:shape style="position:absolute;left:474;top:9742;width:11181;height:2" coordorigin="474,9742" coordsize="11181,0" path="m474,9742l11655,9742e" filled="f" stroked="t" strokeweight=".717973pt" strokecolor="#7C7C7C">
                <v:path arrowok="t"/>
              </v:shape>
            </v:group>
            <v:group style="position:absolute;left:1862;top:11003;width:2;height:5653" coordorigin="1862,11003" coordsize="2,5653">
              <v:shape style="position:absolute;left:1862;top:11003;width:2;height:5653" coordorigin="1862,11003" coordsize="0,5653" path="m1862,16656l1862,11003e" filled="f" stroked="t" strokeweight=".717973pt" strokecolor="#676767">
                <v:path arrowok="t"/>
              </v:shape>
            </v:group>
            <v:group style="position:absolute;left:775;top:11013;width:10880;height:2" coordorigin="775,11013" coordsize="10880,2">
              <v:shape style="position:absolute;left:775;top:11013;width:10880;height:2" coordorigin="775,11013" coordsize="10880,0" path="m775,11013l11655,11013e" filled="f" stroked="t" strokeweight=".717973pt" strokecolor="#7C7C7C">
                <v:path arrowok="t"/>
              </v:shape>
            </v:group>
            <v:group style="position:absolute;left:479;top:11267;width:11176;height:2" coordorigin="479,11267" coordsize="11176,2">
              <v:shape style="position:absolute;left:479;top:11267;width:11176;height:2" coordorigin="479,11267" coordsize="11176,0" path="m479,11267l11655,11267e" filled="f" stroked="t" strokeweight=".717973pt" strokecolor="#7C7C7C">
                <v:path arrowok="t"/>
              </v:shape>
            </v:group>
            <v:group style="position:absolute;left:1278;top:10836;width:2;height:5821" coordorigin="1278,10836" coordsize="2,5821">
              <v:shape style="position:absolute;left:1278;top:10836;width:2;height:5821" coordorigin="1278,10836" coordsize="0,5821" path="m1278,16656l1278,10836e" filled="f" stroked="t" strokeweight=".717973pt" strokecolor="#6B6B6B">
                <v:path arrowok="t"/>
              </v:shape>
            </v:group>
            <v:group style="position:absolute;left:474;top:9999;width:11181;height:2" coordorigin="474,9999" coordsize="11181,2">
              <v:shape style="position:absolute;left:474;top:9999;width:11181;height:2" coordorigin="474,9999" coordsize="11181,0" path="m474,9999l11655,9999e" filled="f" stroked="t" strokeweight=".478649pt" strokecolor="#747474">
                <v:path arrowok="t"/>
              </v:shape>
            </v:group>
            <v:group style="position:absolute;left:474;top:10258;width:11181;height:2" coordorigin="474,10258" coordsize="11181,2">
              <v:shape style="position:absolute;left:474;top:10258;width:11181;height:2" coordorigin="474,10258" coordsize="11181,0" path="m474,10258l11655,10258e" filled="f" stroked="t" strokeweight=".478649pt" strokecolor="#747474">
                <v:path arrowok="t"/>
              </v:shape>
            </v:group>
            <v:group style="position:absolute;left:474;top:13480;width:2073;height:2" coordorigin="474,13480" coordsize="2073,2">
              <v:shape style="position:absolute;left:474;top:13480;width:2073;height:2" coordorigin="474,13480" coordsize="2073,0" path="m474,13480l2546,13480e" filled="f" stroked="t" strokeweight=".478649pt" strokecolor="#676767">
                <v:path arrowok="t"/>
              </v:shape>
            </v:group>
            <v:group style="position:absolute;left:479;top:16651;width:11181;height:2" coordorigin="479,16651" coordsize="11181,2">
              <v:shape style="position:absolute;left:479;top:16651;width:11181;height:2" coordorigin="479,16651" coordsize="11181,0" path="m479,16651l11660,16651e" filled="f" stroked="t" strokeweight=".717973pt" strokecolor="#808080">
                <v:path arrowok="t"/>
              </v:shape>
            </v:group>
            <v:group style="position:absolute;left:483;top:11047;width:2;height:5614" coordorigin="483,11047" coordsize="2,5614">
              <v:shape style="position:absolute;left:483;top:11047;width:2;height:5614" coordorigin="483,11047" coordsize="0,5614" path="m483,16661l483,11047e" filled="f" stroked="t" strokeweight=".717973pt" strokecolor="#6B6B6B">
                <v:path arrowok="t"/>
              </v:shape>
            </v:group>
            <v:group style="position:absolute;left:7575;top:11003;width:2;height:5653" coordorigin="7575,11003" coordsize="2,5653">
              <v:shape style="position:absolute;left:7575;top:11003;width:2;height:5653" coordorigin="7575,11003" coordsize="0,5653" path="m7575,16656l7575,11003e" filled="f" stroked="t" strokeweight=".957298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736" w:right="6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8.240005pt;margin-top:20.619761pt;width:67.100409pt;height:119.235914pt;mso-position-horizontal-relative:page;mso-position-vertical-relative:paragraph;z-index:-14675" coordorigin="2765,412" coordsize="1342,2385">
            <v:shape style="position:absolute;left:2765;top:1242;width:1248;height:1555" type="#_x0000_t75">
              <v:imagedata r:id="rId52" o:title=""/>
            </v:shape>
            <v:group style="position:absolute;left:4059;top:460;width:2;height:1803" coordorigin="4059,460" coordsize="2,1803">
              <v:shape style="position:absolute;left:4059;top:460;width:2;height:1803" coordorigin="4059,460" coordsize="0,1803" path="m4059,2263l4059,460e" filled="f" stroked="t" strokeweight="4.786490pt" strokecolor="#3B48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auto"/>
        <w:ind w:left="2216" w:right="334" w:firstLine="5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43434"/>
          <w:spacing w:val="0"/>
          <w:w w:val="69"/>
          <w:b/>
          <w:bCs/>
        </w:rPr>
        <w:t>t1N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6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126"/>
        </w:rPr>
        <w:t>h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9"/>
        </w:rPr>
        <w:t>ir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4" w:right="-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9.680pt;height:24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7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DOLAR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92" w:right="3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6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263" w:right="79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Af.A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E9191"/>
          <w:spacing w:val="1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Şof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-34" w:right="14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92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30"/>
          <w:szCs w:val="30"/>
          <w:color w:val="464846"/>
          <w:w w:val="94"/>
        </w:rPr>
        <w:t>,</w:t>
      </w:r>
      <w:r>
        <w:rPr>
          <w:rFonts w:ascii="Arial" w:hAnsi="Arial" w:cs="Arial" w:eastAsia="Arial"/>
          <w:sz w:val="30"/>
          <w:szCs w:val="30"/>
          <w:color w:val="464846"/>
          <w:spacing w:val="-16"/>
          <w:w w:val="94"/>
        </w:rPr>
        <w:t>.</w:t>
      </w:r>
      <w:r>
        <w:rPr>
          <w:rFonts w:ascii="Arial" w:hAnsi="Arial" w:cs="Arial" w:eastAsia="Arial"/>
          <w:sz w:val="30"/>
          <w:szCs w:val="30"/>
          <w:color w:val="464846"/>
          <w:spacing w:val="0"/>
          <w:w w:val="58"/>
          <w:b/>
          <w:bCs/>
          <w:i/>
        </w:rPr>
        <w:t>7</w:t>
      </w:r>
      <w:r>
        <w:rPr>
          <w:rFonts w:ascii="Arial" w:hAnsi="Arial" w:cs="Arial" w:eastAsia="Arial"/>
          <w:sz w:val="30"/>
          <w:szCs w:val="30"/>
          <w:color w:val="464846"/>
          <w:spacing w:val="16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464846"/>
          <w:spacing w:val="0"/>
          <w:w w:val="51"/>
          <w:b/>
          <w:bCs/>
        </w:rPr>
        <w:t>Ekim</w:t>
      </w:r>
      <w:r>
        <w:rPr>
          <w:rFonts w:ascii="Arial" w:hAnsi="Arial" w:cs="Arial" w:eastAsia="Arial"/>
          <w:sz w:val="30"/>
          <w:szCs w:val="30"/>
          <w:color w:val="464846"/>
          <w:spacing w:val="8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64846"/>
          <w:spacing w:val="0"/>
          <w:w w:val="52"/>
          <w:b/>
          <w:bCs/>
        </w:rPr>
        <w:t>2911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26" w:after="0" w:line="240" w:lineRule="auto"/>
        <w:ind w:left="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8.400002pt;margin-top:37.783405pt;width:12.48pt;height:33.599998pt;mso-position-horizontal-relative:page;mso-position-vertical-relative:paragraph;z-index:-14676" type="#_x0000_t75">
            <v:imagedata r:id="rId54" o:title=""/>
          </v:shape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60"/>
          <w:cols w:num="4" w:equalWidth="0">
            <w:col w:w="1367" w:space="222"/>
            <w:col w:w="3154" w:space="63"/>
            <w:col w:w="1594" w:space="2245"/>
            <w:col w:w="2775"/>
          </w:cols>
        </w:sectPr>
      </w:pPr>
      <w:rPr/>
    </w:p>
    <w:p>
      <w:pPr>
        <w:spacing w:before="0" w:after="0" w:line="921" w:lineRule="exact"/>
        <w:ind w:left="4038" w:right="-20"/>
        <w:jc w:val="left"/>
        <w:tabs>
          <w:tab w:pos="974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pict>
          <v:group style="position:absolute;margin-left:507.360016pt;margin-top:29.799997pt;width:.1pt;height:36.24pt;mso-position-horizontal-relative:page;mso-position-vertical-relative:paragraph;z-index:-14671" coordorigin="10147,596" coordsize="2,725">
            <v:shape style="position:absolute;left:10147;top:596;width:2;height:725" coordorigin="10147,596" coordsize="0,725" path="m10147,1321l10147,596e" filled="f" stroked="t" strokeweight="2.64pt" strokecolor="#838C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960003pt;margin-top:17.937071pt;width:38.753202pt;height:41pt;mso-position-horizontal-relative:page;mso-position-vertical-relative:paragraph;z-index:-14655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545454"/>
                      <w:spacing w:val="0"/>
                      <w:w w:val="17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</w:r>
      <w:r>
        <w:rPr>
          <w:rFonts w:ascii="Arial" w:hAnsi="Arial" w:cs="Arial" w:eastAsia="Arial"/>
          <w:sz w:val="32"/>
          <w:szCs w:val="32"/>
          <w:color w:val="797979"/>
          <w:spacing w:val="0"/>
          <w:w w:val="107"/>
          <w:b/>
          <w:bCs/>
          <w:i/>
          <w:position w:val="-14"/>
        </w:rPr>
        <w:t>1</w:t>
      </w:r>
      <w:r>
        <w:rPr>
          <w:rFonts w:ascii="Arial" w:hAnsi="Arial" w:cs="Arial" w:eastAsia="Arial"/>
          <w:sz w:val="32"/>
          <w:szCs w:val="32"/>
          <w:color w:val="797979"/>
          <w:spacing w:val="-49"/>
          <w:w w:val="100"/>
          <w:b/>
          <w:bCs/>
          <w:i/>
          <w:position w:val="-14"/>
        </w:rPr>
        <w:t> </w:t>
      </w:r>
      <w:r>
        <w:rPr>
          <w:rFonts w:ascii="Arial" w:hAnsi="Arial" w:cs="Arial" w:eastAsia="Arial"/>
          <w:sz w:val="82"/>
          <w:szCs w:val="82"/>
          <w:color w:val="8C8C8E"/>
          <w:spacing w:val="0"/>
          <w:w w:val="100"/>
          <w:position w:val="-3"/>
        </w:rPr>
        <w:t>--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4134" w:right="474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3"/>
        </w:rPr>
        <w:t>BAŞKANLlCil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874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040001pt;margin-top:7.514887pt;width:51.635252pt;height:7.5pt;mso-position-horizontal-relative:page;mso-position-vertical-relative:paragraph;z-index:-1466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  <w:t>IZ</w:t>
      </w:r>
      <w:r>
        <w:rPr>
          <w:rFonts w:ascii="Arial" w:hAnsi="Arial" w:cs="Arial" w:eastAsia="Arial"/>
          <w:sz w:val="14"/>
          <w:szCs w:val="14"/>
          <w:color w:val="313131"/>
          <w:spacing w:val="5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  <w:t>MIR</w:t>
      </w:r>
      <w:r>
        <w:rPr>
          <w:rFonts w:ascii="Arial" w:hAnsi="Arial" w:cs="Arial" w:eastAsia="Arial"/>
          <w:sz w:val="14"/>
          <w:szCs w:val="14"/>
          <w:color w:val="313131"/>
          <w:spacing w:val="5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97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Müdür!Uğü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649" w:right="-20"/>
        <w:jc w:val="left"/>
        <w:tabs>
          <w:tab w:pos="4700" w:val="left"/>
          <w:tab w:pos="99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103"/>
          <w:position w:val="9"/>
        </w:rPr>
        <w:t>._._...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0" w:right="3538" w:firstLine="-14"/>
        <w:jc w:val="left"/>
        <w:tabs>
          <w:tab w:pos="1340" w:val="left"/>
          <w:tab w:pos="3180" w:val="left"/>
          <w:tab w:pos="4440" w:val="left"/>
          <w:tab w:pos="56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14.10.2017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93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00:07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0"/>
        </w:rPr>
        <w:t>ı: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  <w:position w:val="0"/>
        </w:rPr>
        <w:t>Kayı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4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9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14.10.2017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3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0"/>
        </w:rPr>
        <w:t>Kıı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10174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63"/>
          <w:position w:val="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0"/>
        </w:rPr>
        <w:t>l1ildirile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8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0"/>
        </w:rPr>
        <w:t>ırsı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4"/>
          <w:position w:val="0"/>
        </w:rPr>
        <w:t>aka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1751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2/B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0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OoP,ru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1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Karşı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</w:rPr>
        <w:t>akıı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1751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2/B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56" w:lineRule="auto"/>
        <w:ind w:left="135" w:right="2918"/>
        <w:jc w:val="left"/>
        <w:tabs>
          <w:tab w:pos="1340" w:val="left"/>
          <w:tab w:pos="3680" w:val="left"/>
          <w:tab w:pos="450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Smıfı: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E.K.D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Yapınm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75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360" w:bottom="280" w:left="220" w:right="120"/>
          <w:headerReference w:type="default" r:id="rId55"/>
          <w:pgSz w:w="11920" w:h="16840"/>
        </w:sectPr>
      </w:pPr>
      <w:rPr/>
    </w:p>
    <w:p>
      <w:pPr>
        <w:spacing w:before="0" w:after="0" w:line="6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93"/>
          <w:position w:val="-11"/>
        </w:rPr>
        <w:t>8c!Qna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1"/>
        </w:rPr>
        <w:t>ıııe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-11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88"/>
          <w:position w:val="-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88"/>
          <w:position w:val="-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-1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-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3"/>
          <w:position w:val="-1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3"/>
          <w:position w:val="-11"/>
        </w:rPr>
        <w:t>şııJ2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-20"/>
        <w:jc w:val="left"/>
        <w:tabs>
          <w:tab w:pos="12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1"/>
        </w:rPr>
        <w:t>Dill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1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2"/>
          <w:position w:val="-11"/>
        </w:rPr>
        <w:t>.....</w:t>
      </w:r>
      <w:r>
        <w:rPr>
          <w:rFonts w:ascii="Arial" w:hAnsi="Arial" w:cs="Arial" w:eastAsia="Arial"/>
          <w:sz w:val="18"/>
          <w:szCs w:val="18"/>
          <w:color w:val="545454"/>
          <w:spacing w:val="-10"/>
          <w:w w:val="92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3"/>
          <w:w w:val="7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4"/>
          <w:position w:val="-11"/>
        </w:rPr>
        <w:t>...</w:t>
      </w:r>
      <w:r>
        <w:rPr>
          <w:rFonts w:ascii="Arial" w:hAnsi="Arial" w:cs="Arial" w:eastAsia="Arial"/>
          <w:sz w:val="18"/>
          <w:szCs w:val="18"/>
          <w:color w:val="545454"/>
          <w:spacing w:val="-18"/>
          <w:w w:val="94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5"/>
          <w:w w:val="106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-13"/>
          <w:w w:val="15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7"/>
          <w:position w:val="-11"/>
        </w:rPr>
        <w:t>..</w:t>
      </w:r>
      <w:r>
        <w:rPr>
          <w:rFonts w:ascii="Arial" w:hAnsi="Arial" w:cs="Arial" w:eastAsia="Arial"/>
          <w:sz w:val="18"/>
          <w:szCs w:val="18"/>
          <w:color w:val="444444"/>
          <w:spacing w:val="-18"/>
          <w:w w:val="97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-18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-15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-11"/>
          <w:w w:val="15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6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1"/>
          <w:position w:val="-11"/>
        </w:rPr>
        <w:t>...............</w:t>
      </w:r>
      <w:r>
        <w:rPr>
          <w:rFonts w:ascii="Arial" w:hAnsi="Arial" w:cs="Arial" w:eastAsia="Arial"/>
          <w:sz w:val="18"/>
          <w:szCs w:val="18"/>
          <w:color w:val="545454"/>
          <w:spacing w:val="-10"/>
          <w:w w:val="91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6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-18"/>
          <w:w w:val="132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-15"/>
          <w:w w:val="106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93"/>
          <w:position w:val="-11"/>
        </w:rPr>
        <w:t>......</w:t>
      </w:r>
      <w:r>
        <w:rPr>
          <w:rFonts w:ascii="Arial" w:hAnsi="Arial" w:cs="Arial" w:eastAsia="Arial"/>
          <w:sz w:val="18"/>
          <w:szCs w:val="18"/>
          <w:color w:val="646464"/>
          <w:spacing w:val="-34"/>
          <w:w w:val="93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-14"/>
          <w:w w:val="98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-1"/>
          <w:w w:val="7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9"/>
          <w:position w:val="-11"/>
        </w:rPr>
        <w:t>......................</w:t>
      </w:r>
      <w:r>
        <w:rPr>
          <w:rFonts w:ascii="Arial" w:hAnsi="Arial" w:cs="Arial" w:eastAsia="Arial"/>
          <w:sz w:val="18"/>
          <w:szCs w:val="18"/>
          <w:color w:val="545454"/>
          <w:spacing w:val="-14"/>
          <w:w w:val="8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"/>
          <w:w w:val="79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1"/>
          <w:position w:val="-11"/>
        </w:rPr>
        <w:t>........</w:t>
      </w:r>
      <w:r>
        <w:rPr>
          <w:rFonts w:ascii="Arial" w:hAnsi="Arial" w:cs="Arial" w:eastAsia="Arial"/>
          <w:sz w:val="18"/>
          <w:szCs w:val="18"/>
          <w:color w:val="545454"/>
          <w:spacing w:val="-15"/>
          <w:w w:val="91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-18"/>
          <w:w w:val="132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6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5534" w:space="131"/>
            <w:col w:w="591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42" w:lineRule="exact"/>
        <w:ind w:left="1877" w:right="-20"/>
        <w:jc w:val="left"/>
        <w:tabs>
          <w:tab w:pos="2300" w:val="left"/>
          <w:tab w:pos="2900" w:val="left"/>
          <w:tab w:pos="4080" w:val="left"/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287"/>
          <w:position w:val="-9"/>
        </w:rPr>
        <w:t>l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9"/>
        </w:rPr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58"/>
          <w:position w:val="-8"/>
        </w:rPr>
        <w:t>J</w:t>
      </w:r>
      <w:r>
        <w:rPr>
          <w:rFonts w:ascii="Arial" w:hAnsi="Arial" w:cs="Arial" w:eastAsia="Arial"/>
          <w:sz w:val="37"/>
          <w:szCs w:val="37"/>
          <w:color w:val="545454"/>
          <w:spacing w:val="-45"/>
          <w:w w:val="58"/>
          <w:position w:val="-8"/>
        </w:rPr>
        <w:t> 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0"/>
          <w:position w:val="-8"/>
        </w:rPr>
      </w:r>
      <w:r>
        <w:rPr>
          <w:rFonts w:ascii="Arial" w:hAnsi="Arial" w:cs="Arial" w:eastAsia="Arial"/>
          <w:sz w:val="52"/>
          <w:szCs w:val="52"/>
          <w:color w:val="B8B6B6"/>
          <w:spacing w:val="0"/>
          <w:w w:val="58"/>
          <w:position w:val="-7"/>
        </w:rPr>
        <w:t>ı</w:t>
      </w:r>
      <w:r>
        <w:rPr>
          <w:rFonts w:ascii="Arial" w:hAnsi="Arial" w:cs="Arial" w:eastAsia="Arial"/>
          <w:sz w:val="52"/>
          <w:szCs w:val="52"/>
          <w:color w:val="B8B6B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2"/>
          <w:szCs w:val="52"/>
          <w:color w:val="B8B6B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5"/>
        </w:rPr>
        <w:t>!Yan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88"/>
          <w:position w:val="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8"/>
          <w:position w:val="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59"/>
          <w:position w:val="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59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59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AltmaAlma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00:30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tabs>
          <w:tab w:pos="700" w:val="left"/>
          <w:tab w:pos="3620" w:val="left"/>
          <w:tab w:pos="5420" w:val="left"/>
          <w:tab w:pos="91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Sali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AKBULUT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55"/>
          <w:position w:val="8"/>
        </w:rPr>
        <w:t>iJ&lt;.i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59"/>
          <w:position w:val="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3"/>
          <w:position w:val="8"/>
        </w:rPr>
        <w:t>-acı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Sali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AKBULUT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</w:r>
      <w:r>
        <w:rPr>
          <w:rFonts w:ascii="Arial" w:hAnsi="Arial" w:cs="Arial" w:eastAsia="Arial"/>
          <w:sz w:val="44"/>
          <w:szCs w:val="44"/>
          <w:color w:val="B8B6B6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Serda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KALKMAZ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03" w:lineRule="exact"/>
        <w:ind w:right="-20"/>
        <w:jc w:val="left"/>
        <w:tabs>
          <w:tab w:pos="258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6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6"/>
          <w:position w:val="-1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4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6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00:08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00:13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1082" w:space="1089"/>
            <w:col w:w="9409"/>
          </w:cols>
        </w:sectPr>
      </w:pPr>
      <w:rPr/>
    </w:p>
    <w:p>
      <w:pPr>
        <w:spacing w:before="0" w:after="0" w:line="215" w:lineRule="exact"/>
        <w:ind w:left="11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51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5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0"/>
        </w:rPr>
        <w:t>599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35" w:right="-20"/>
        <w:jc w:val="left"/>
        <w:tabs>
          <w:tab w:pos="476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2"/>
        </w:rPr>
        <w:t>:Geldi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758" w:right="481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left="4736" w:right="40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Geldi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2190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9" w:after="0" w:line="202" w:lineRule="exact"/>
        <w:ind w:left="2190" w:right="2654" w:firstLine="-2054"/>
        <w:jc w:val="left"/>
        <w:tabs>
          <w:tab w:pos="222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1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1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29" w:right="42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iSöndürmede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0" w:lineRule="exact"/>
        <w:ind w:left="168" w:right="-20"/>
        <w:jc w:val="left"/>
        <w:tabs>
          <w:tab w:pos="2220" w:val="left"/>
          <w:tab w:pos="4760" w:val="left"/>
          <w:tab w:pos="6680" w:val="left"/>
          <w:tab w:pos="8280" w:val="left"/>
          <w:tab w:pos="9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  <w:position w:val="2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  <w:position w:val="1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söndürıne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5"/>
          <w:position w:val="-1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5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8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0"/>
        </w:rPr>
        <w:t>jKöpü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38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0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5626" w:right="-20"/>
        <w:jc w:val="left"/>
        <w:tabs>
          <w:tab w:pos="6700" w:val="left"/>
          <w:tab w:pos="8280" w:val="left"/>
          <w:tab w:pos="98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0,5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-29"/>
          <w:w w:val="5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53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7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meşrubat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dolabını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bilgisayar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4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</w:rPr>
        <w:t>)OS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cihazı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oyunları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cihazı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tavanı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vitri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markette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raflarda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belirlenemey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4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nuhteli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yiyece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içecek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tüketim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serami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zemini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s,uretiyle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2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"ara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Talımini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6000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27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başla:ıgıcınınzemi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markette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6" w:lineRule="exact"/>
        <w:ind w:left="2190" w:right="91" w:firstLine="-205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fişe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meşrubat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dolabını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motoruna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birini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ısınına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nedenlerle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35" w:right="4102"/>
        <w:jc w:val="left"/>
        <w:tabs>
          <w:tab w:pos="2180" w:val="left"/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igorlalı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1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6"/>
          <w:position w:val="1"/>
        </w:rPr>
        <w:t>eti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7"/>
          <w:position w:val="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68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4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Yaııgııı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AKBULUT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8" w:lineRule="exact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-82"/>
          <w:w w:val="135"/>
          <w:position w:val="-1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5"/>
        </w:rPr>
        <w:t>J'eslim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</w:sectPr>
      </w:pPr>
      <w:rPr/>
    </w:p>
    <w:p>
      <w:pPr>
        <w:spacing w:before="5" w:after="0" w:line="215" w:lineRule="exact"/>
        <w:ind w:left="145" w:right="-68"/>
        <w:jc w:val="left"/>
        <w:tabs>
          <w:tab w:pos="560" w:val="left"/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46464"/>
          <w:spacing w:val="0"/>
          <w:w w:val="545"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53"/>
          <w:position w:val="0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53"/>
          <w:position w:val="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9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0"/>
        </w:rPr>
        <w:t>Dönü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0"/>
        </w:rPr>
        <w:t>ştl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nırih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9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14.10.2017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!Saıııi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9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70"/>
        </w:rPr>
        <w:t>O</w:t>
      </w:r>
      <w:r>
        <w:rPr>
          <w:rFonts w:ascii="Arial" w:hAnsi="Arial" w:cs="Arial" w:eastAsia="Arial"/>
          <w:sz w:val="22"/>
          <w:szCs w:val="22"/>
          <w:color w:val="313131"/>
          <w:spacing w:val="-8"/>
          <w:w w:val="17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3" w:equalWidth="0">
            <w:col w:w="2558" w:space="150"/>
            <w:col w:w="920" w:space="2512"/>
            <w:col w:w="5440"/>
          </w:cols>
        </w:sectPr>
      </w:pPr>
      <w:rPr/>
    </w:p>
    <w:p>
      <w:pPr>
        <w:spacing w:before="6" w:after="0" w:line="240" w:lineRule="auto"/>
        <w:ind w:left="226" w:right="-20"/>
        <w:jc w:val="left"/>
        <w:tabs>
          <w:tab w:pos="1040" w:val="left"/>
          <w:tab w:pos="1540" w:val="left"/>
          <w:tab w:pos="2180" w:val="left"/>
          <w:tab w:pos="8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9" w:lineRule="exact"/>
        <w:ind w:left="2329" w:right="-20"/>
        <w:jc w:val="left"/>
        <w:tabs>
          <w:tab w:pos="4600" w:val="left"/>
          <w:tab w:pos="88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Amiri: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69"/>
          <w:b/>
          <w:bCs/>
          <w:position w:val="-4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8"/>
          <w:w w:val="69"/>
          <w:b/>
          <w:bCs/>
          <w:position w:val="-4"/>
        </w:rPr>
        <w:t> </w:t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100"/>
          <w:position w:val="-4"/>
        </w:rPr>
        <w:t>t{U{im.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4844" w:right="-20"/>
        <w:jc w:val="left"/>
        <w:tabs>
          <w:tab w:pos="103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B8B6B6"/>
          <w:spacing w:val="0"/>
          <w:w w:val="51"/>
          <w:i/>
          <w:position w:val="-4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94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920013pt;margin-top:6.915128pt;width:126.959786pt;height:53.5pt;mso-position-horizontal-relative:page;mso-position-vertical-relative:paragraph;z-index:-14659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444444"/>
                      <w:spacing w:val="0"/>
                      <w:w w:val="83"/>
                      <w:b/>
                      <w:bCs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444444"/>
                      <w:spacing w:val="0"/>
                      <w:w w:val="83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444444"/>
                      <w:spacing w:val="0"/>
                      <w:w w:val="82"/>
                      <w:b/>
                      <w:bCs/>
                      <w:position w:val="-1"/>
                    </w:rPr>
                    <w:t>;:':'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57"/>
                      <w:position w:val="-1"/>
                    </w:rPr>
                    <w:t>:\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"/>
        </w:rPr>
        <w:t>·c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  <w:i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  <w:i/>
          <w:position w:val="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78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6"/>
          <w:position w:val="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332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13131"/>
          <w:w w:val="124"/>
        </w:rPr>
        <w:t>&lt;l</w:t>
      </w:r>
      <w:r>
        <w:rPr>
          <w:rFonts w:ascii="Arial" w:hAnsi="Arial" w:cs="Arial" w:eastAsia="Arial"/>
          <w:sz w:val="7"/>
          <w:szCs w:val="7"/>
          <w:color w:val="313131"/>
          <w:w w:val="125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34" w:lineRule="exact"/>
        <w:ind w:left="33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81"/>
        </w:rPr>
        <w:t>&gt;o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4" w:after="0" w:line="90" w:lineRule="exact"/>
        <w:ind w:left="270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200005pt;margin-top:-27.465076pt;width:76.567716pt;height:46pt;mso-position-horizontal-relative:page;mso-position-vertical-relative:paragraph;z-index:-14660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13131"/>
                      <w:w w:val="36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13131"/>
                      <w:spacing w:val="-11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83B59"/>
                      <w:spacing w:val="0"/>
                      <w:w w:val="79"/>
                      <w:i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83B59"/>
                      <w:spacing w:val="-298"/>
                      <w:w w:val="80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F79"/>
                      <w:spacing w:val="2"/>
                      <w:w w:val="149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83B59"/>
                      <w:spacing w:val="0"/>
                      <w:w w:val="58"/>
                      <w:i/>
                    </w:rPr>
                    <w:t>l!!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F79"/>
                      <w:spacing w:val="0"/>
                      <w:w w:val="39"/>
                      <w:i/>
                    </w:rPr>
                    <w:t>.z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27"/>
          <w:position w:val="-1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</w:sectPr>
      </w:pPr>
      <w:rPr/>
    </w:p>
    <w:p>
      <w:pPr>
        <w:spacing w:before="0" w:after="0" w:line="429" w:lineRule="exact"/>
        <w:ind w:left="2305" w:right="-103"/>
        <w:jc w:val="left"/>
        <w:tabs>
          <w:tab w:pos="27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6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32A9E"/>
          <w:spacing w:val="0"/>
          <w:w w:val="52"/>
          <w:i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232A9E"/>
          <w:spacing w:val="0"/>
          <w:w w:val="52"/>
          <w:i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232A9E"/>
          <w:spacing w:val="24"/>
          <w:w w:val="52"/>
          <w:i/>
        </w:rPr>
        <w:t> </w:t>
      </w:r>
      <w:r>
        <w:rPr>
          <w:rFonts w:ascii="Arial" w:hAnsi="Arial" w:cs="Arial" w:eastAsia="Arial"/>
          <w:sz w:val="42"/>
          <w:szCs w:val="42"/>
          <w:color w:val="262F79"/>
          <w:spacing w:val="0"/>
          <w:w w:val="260"/>
        </w:rPr>
        <w:t>il</w:t>
      </w:r>
      <w:r>
        <w:rPr>
          <w:rFonts w:ascii="Arial" w:hAnsi="Arial" w:cs="Arial" w:eastAsia="Arial"/>
          <w:sz w:val="42"/>
          <w:szCs w:val="42"/>
          <w:color w:val="262F79"/>
          <w:spacing w:val="0"/>
          <w:w w:val="259"/>
        </w:rPr>
        <w:t>f</w:t>
      </w:r>
      <w:r>
        <w:rPr>
          <w:rFonts w:ascii="Arial" w:hAnsi="Arial" w:cs="Arial" w:eastAsia="Arial"/>
          <w:sz w:val="42"/>
          <w:szCs w:val="42"/>
          <w:color w:val="262F79"/>
          <w:spacing w:val="-63"/>
          <w:w w:val="100"/>
        </w:rPr>
        <w:t> </w:t>
      </w:r>
      <w:r>
        <w:rPr>
          <w:rFonts w:ascii="Arial" w:hAnsi="Arial" w:cs="Arial" w:eastAsia="Arial"/>
          <w:sz w:val="42"/>
          <w:szCs w:val="42"/>
          <w:color w:val="262F79"/>
          <w:spacing w:val="-13"/>
          <w:w w:val="260"/>
        </w:rPr>
        <w:t>j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68"/>
        </w:rPr>
        <w:t>A</w:t>
      </w:r>
      <w:r>
        <w:rPr>
          <w:rFonts w:ascii="Arial" w:hAnsi="Arial" w:cs="Arial" w:eastAsia="Arial"/>
          <w:sz w:val="42"/>
          <w:szCs w:val="42"/>
          <w:color w:val="313131"/>
          <w:spacing w:val="-36"/>
          <w:w w:val="100"/>
        </w:rPr>
        <w:t> 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68"/>
        </w:rPr>
        <w:t>i''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2" w:lineRule="exact"/>
        <w:ind w:left="-93" w:right="315"/>
        <w:jc w:val="right"/>
        <w:tabs>
          <w:tab w:pos="4180" w:val="left"/>
          <w:tab w:pos="5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507.128998pt;margin-top:11.041753pt;width:.1pt;height:14.808106pt;mso-position-horizontal-relative:page;mso-position-vertical-relative:paragraph;z-index:-14668" coordorigin="10143,221" coordsize="2,296">
            <v:shape style="position:absolute;left:10143;top:221;width:2;height:296" coordorigin="10143,221" coordsize="0,296" path="m10143,517l10143,221e" filled="f" stroked="t" strokeweight="1.2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200012pt;margin-top:19.074755pt;width:36.417182pt;height:9pt;mso-position-horizontal-relative:page;mso-position-vertical-relative:paragraph;z-index:-1465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383B59"/>
          <w:spacing w:val="0"/>
          <w:w w:val="58"/>
          <w:position w:val="8"/>
        </w:rPr>
        <w:t>KMAZ</w:t>
      </w:r>
      <w:r>
        <w:rPr>
          <w:rFonts w:ascii="Arial" w:hAnsi="Arial" w:cs="Arial" w:eastAsia="Arial"/>
          <w:sz w:val="33"/>
          <w:szCs w:val="33"/>
          <w:color w:val="383B59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33"/>
          <w:szCs w:val="33"/>
          <w:color w:val="383B59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42"/>
          <w:position w:val="-6"/>
        </w:rPr>
        <w:t>Itfaiy</w:t>
      </w:r>
      <w:r>
        <w:rPr>
          <w:rFonts w:ascii="Arial" w:hAnsi="Arial" w:cs="Arial" w:eastAsia="Arial"/>
          <w:sz w:val="42"/>
          <w:szCs w:val="42"/>
          <w:color w:val="313131"/>
          <w:spacing w:val="28"/>
          <w:w w:val="42"/>
          <w:position w:val="-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3"/>
          <w:position w:val="-6"/>
        </w:rPr>
        <w:t>Ya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4"/>
          <w:position w:val="-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90"/>
          <w:position w:val="-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2"/>
          <w:szCs w:val="22"/>
          <w:color w:val="B8B6B6"/>
          <w:spacing w:val="0"/>
          <w:w w:val="40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8B6B6"/>
          <w:spacing w:val="0"/>
          <w:w w:val="40"/>
          <w:position w:val="-6"/>
        </w:rPr>
        <w:t>     </w:t>
      </w:r>
      <w:r>
        <w:rPr>
          <w:rFonts w:ascii="Times New Roman" w:hAnsi="Times New Roman" w:cs="Times New Roman" w:eastAsia="Times New Roman"/>
          <w:sz w:val="22"/>
          <w:szCs w:val="22"/>
          <w:color w:val="B8B6B6"/>
          <w:spacing w:val="8"/>
          <w:w w:val="4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278"/>
          <w:position w:val="-6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6"/>
          <w:w w:val="278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277"/>
          <w:position w:val="-6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8C8C8E"/>
          <w:spacing w:val="0"/>
          <w:w w:val="127"/>
          <w:position w:val="-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C8C8E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219"/>
          <w:position w:val="-6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518"/>
          <w:position w:val="-6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4094" w:right="-20"/>
        <w:jc w:val="left"/>
        <w:tabs>
          <w:tab w:pos="5480" w:val="left"/>
          <w:tab w:pos="64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26.53363pt;margin-top:7.254502pt;width:2.705867pt;height:18.356683pt;mso-position-horizontal-relative:page;mso-position-vertical-relative:paragraph;z-index:-14667" coordorigin="10531,145" coordsize="54,367">
            <v:group style="position:absolute;left:10558;top:172;width:2;height:153" coordorigin="10558,172" coordsize="2,153">
              <v:shape style="position:absolute;left:10558;top:172;width:2;height:153" coordorigin="10558,172" coordsize="0,153" path="m10558,325l10558,172e" filled="f" stroked="t" strokeweight="2.705867pt" strokecolor="#EDEDED">
                <v:path arrowok="t"/>
              </v:shape>
            </v:group>
            <v:group style="position:absolute;left:10532;top:239;width:2;height:273" coordorigin="10532,239" coordsize="2,273">
              <v:shape style="position:absolute;left:10532;top:239;width:2;height:273" coordorigin="10532,239" coordsize="0,273" path="m10532,239l10532,512,10532,239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75.65918pt;margin-top:3.288831pt;width:.1pt;height:14.324708pt;mso-position-horizontal-relative:page;mso-position-vertical-relative:paragraph;z-index:-14666" coordorigin="11513,66" coordsize="2,286">
            <v:shape style="position:absolute;left:11513;top:66;width:2;height:286" coordorigin="11513,66" coordsize="0,286" path="m11513,352l11513,66e" filled="f" stroked="t" strokeweight="2.60131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b/>
          <w:bCs/>
          <w:position w:val="-2"/>
        </w:rPr>
        <w:t>Müdahale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-1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  <w:t>ij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50"/>
          <w:position w:val="-2"/>
        </w:rPr>
        <w:t>·:ı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22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00"/>
          <w:position w:val="-2"/>
        </w:rPr>
        <w:t>{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82"/>
          <w:position w:val="-2"/>
        </w:rPr>
        <w:t>;,;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3" w:lineRule="atLeast"/>
        <w:ind w:right="235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93.346497pt;margin-top:8.133138pt;width:.1pt;height:12.788819pt;mso-position-horizontal-relative:page;mso-position-vertical-relative:paragraph;z-index:-14665" coordorigin="9867,163" coordsize="2,256">
            <v:shape style="position:absolute;left:9867;top:163;width:2;height:256" coordorigin="9867,163" coordsize="0,256" path="m9867,418l9867,163e" filled="f" stroked="t" strokeweight="4.033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*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;</w:t>
      </w:r>
      <w:r>
        <w:rPr>
          <w:rFonts w:ascii="Arial" w:hAnsi="Arial" w:cs="Arial" w:eastAsia="Arial"/>
          <w:sz w:val="21"/>
          <w:szCs w:val="21"/>
          <w:color w:val="313131"/>
          <w:spacing w:val="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16"/>
          <w:w w:val="46"/>
        </w:rPr>
        <w:t>·</w:t>
      </w:r>
      <w:r>
        <w:rPr>
          <w:rFonts w:ascii="Arial" w:hAnsi="Arial" w:cs="Arial" w:eastAsia="Arial"/>
          <w:sz w:val="21"/>
          <w:szCs w:val="21"/>
          <w:color w:val="8C8C8E"/>
          <w:spacing w:val="-33"/>
          <w:w w:val="128"/>
        </w:rPr>
        <w:t>;</w:t>
      </w:r>
      <w:r>
        <w:rPr>
          <w:rFonts w:ascii="Arial" w:hAnsi="Arial" w:cs="Arial" w:eastAsia="Arial"/>
          <w:sz w:val="21"/>
          <w:szCs w:val="21"/>
          <w:color w:val="B8B6B6"/>
          <w:spacing w:val="0"/>
          <w:w w:val="85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4269" w:space="119"/>
            <w:col w:w="7192"/>
          </w:cols>
        </w:sectPr>
      </w:pPr>
      <w:rPr/>
    </w:p>
    <w:p>
      <w:pPr>
        <w:spacing w:before="0" w:after="0" w:line="79" w:lineRule="exact"/>
        <w:ind w:right="-20"/>
        <w:jc w:val="right"/>
        <w:rPr>
          <w:rFonts w:ascii="Arial" w:hAnsi="Arial" w:cs="Arial" w:eastAsia="Arial"/>
          <w:sz w:val="114"/>
          <w:szCs w:val="114"/>
        </w:rPr>
      </w:pPr>
      <w:rPr/>
      <w:r>
        <w:rPr/>
        <w:pict>
          <v:group style="position:absolute;margin-left:253.080002pt;margin-top:16.374895pt;width:2.16pt;height:26.28pt;mso-position-horizontal-relative:page;mso-position-vertical-relative:paragraph;z-index:-14670" coordorigin="5062,327" coordsize="43,526">
            <v:group style="position:absolute;left:5098;top:335;width:2;height:221" coordorigin="5098,335" coordsize="2,221">
              <v:shape style="position:absolute;left:5098;top:335;width:2;height:221" coordorigin="5098,335" coordsize="0,221" path="m5098,555l5098,335e" filled="f" stroked="t" strokeweight=".72pt" strokecolor="#7077A8">
                <v:path arrowok="t"/>
              </v:shape>
            </v:group>
            <v:group style="position:absolute;left:5083;top:339;width:2;height:254" coordorigin="5083,339" coordsize="2,254">
              <v:shape style="position:absolute;left:5083;top:339;width:2;height:254" coordorigin="5083,339" coordsize="0,254" path="m5083,594l5083,339e" filled="f" stroked="t" strokeweight=".72pt" strokecolor="#646BAF">
                <v:path arrowok="t"/>
              </v:shape>
            </v:group>
            <v:group style="position:absolute;left:5071;top:512;width:2;height:331" coordorigin="5071,512" coordsize="2,331">
              <v:shape style="position:absolute;left:5071;top:512;width:2;height:331" coordorigin="5071,512" coordsize="0,331" path="m5071,843l5071,512e" filled="f" stroked="t" strokeweight=".96pt" strokecolor="#54579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4"/>
          <w:szCs w:val="114"/>
          <w:color w:val="575D95"/>
          <w:spacing w:val="0"/>
          <w:w w:val="63"/>
          <w:position w:val="-66"/>
        </w:rPr>
        <w:t>n</w:t>
      </w:r>
      <w:r>
        <w:rPr>
          <w:rFonts w:ascii="Arial" w:hAnsi="Arial" w:cs="Arial" w:eastAsia="Arial"/>
          <w:sz w:val="114"/>
          <w:szCs w:val="114"/>
          <w:color w:val="575D95"/>
          <w:spacing w:val="198"/>
          <w:w w:val="63"/>
          <w:position w:val="-66"/>
        </w:rPr>
        <w:t> </w:t>
      </w:r>
      <w:r>
        <w:rPr>
          <w:rFonts w:ascii="Arial" w:hAnsi="Arial" w:cs="Arial" w:eastAsia="Arial"/>
          <w:sz w:val="114"/>
          <w:szCs w:val="114"/>
          <w:color w:val="575D95"/>
          <w:spacing w:val="0"/>
          <w:w w:val="63"/>
          <w:position w:val="-66"/>
        </w:rPr>
        <w:t>--</w:t>
      </w:r>
      <w:r>
        <w:rPr>
          <w:rFonts w:ascii="Arial" w:hAnsi="Arial" w:cs="Arial" w:eastAsia="Arial"/>
          <w:sz w:val="114"/>
          <w:szCs w:val="114"/>
          <w:color w:val="000000"/>
          <w:spacing w:val="0"/>
          <w:w w:val="100"/>
          <w:position w:val="0"/>
        </w:rPr>
      </w:r>
    </w:p>
    <w:p>
      <w:pPr>
        <w:spacing w:before="0" w:after="0" w:line="27" w:lineRule="atLeast"/>
        <w:ind w:left="120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b/>
          <w:bCs/>
        </w:rPr>
        <w:t>tr'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00"/>
          <w:b/>
          <w:bCs/>
        </w:rPr>
        <w:t>$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-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00"/>
          <w:b/>
          <w:bCs/>
        </w:rPr>
      </w:r>
      <w:r>
        <w:rPr>
          <w:rFonts w:ascii="Arial" w:hAnsi="Arial" w:cs="Arial" w:eastAsia="Arial"/>
          <w:sz w:val="11"/>
          <w:szCs w:val="11"/>
          <w:color w:val="646464"/>
          <w:spacing w:val="-7"/>
          <w:w w:val="47"/>
          <w:b/>
          <w:bCs/>
          <w:i/>
        </w:rPr>
        <w:t>"</w:t>
      </w:r>
      <w:r>
        <w:rPr>
          <w:rFonts w:ascii="Arial" w:hAnsi="Arial" w:cs="Arial" w:eastAsia="Arial"/>
          <w:sz w:val="11"/>
          <w:szCs w:val="11"/>
          <w:color w:val="A3A3A3"/>
          <w:spacing w:val="-31"/>
          <w:w w:val="117"/>
          <w:b/>
          <w:bCs/>
          <w:i/>
        </w:rPr>
        <w:t>•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46"/>
          <w:b/>
          <w:bCs/>
          <w:i/>
        </w:rPr>
        <w:t>'</w:t>
      </w:r>
      <w:r>
        <w:rPr>
          <w:rFonts w:ascii="Arial" w:hAnsi="Arial" w:cs="Arial" w:eastAsia="Arial"/>
          <w:sz w:val="11"/>
          <w:szCs w:val="11"/>
          <w:color w:val="646464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b/>
          <w:bCs/>
          <w:i/>
        </w:rPr>
        <w:t>::o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00"/>
          <w:b/>
          <w:bCs/>
          <w:i/>
        </w:rPr>
        <w:t>c</w:t>
      </w:r>
      <w:r>
        <w:rPr>
          <w:rFonts w:ascii="Arial" w:hAnsi="Arial" w:cs="Arial" w:eastAsia="Arial"/>
          <w:sz w:val="11"/>
          <w:szCs w:val="11"/>
          <w:color w:val="646464"/>
          <w:spacing w:val="23"/>
          <w:w w:val="100"/>
          <w:b/>
          <w:bCs/>
          <w:i/>
        </w:rPr>
        <w:t> </w:t>
      </w:r>
      <w:r>
        <w:rPr>
          <w:rFonts w:ascii="Arial" w:hAnsi="Arial" w:cs="Arial" w:eastAsia="Arial"/>
          <w:sz w:val="11"/>
          <w:szCs w:val="11"/>
          <w:color w:val="646464"/>
          <w:spacing w:val="0"/>
          <w:w w:val="164"/>
          <w:b/>
          <w:bCs/>
        </w:rPr>
        <w:t>,.</w:t>
      </w:r>
      <w:r>
        <w:rPr>
          <w:rFonts w:ascii="Arial" w:hAnsi="Arial" w:cs="Arial" w:eastAsia="Arial"/>
          <w:sz w:val="11"/>
          <w:szCs w:val="11"/>
          <w:color w:val="646464"/>
          <w:spacing w:val="30"/>
          <w:w w:val="164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0"/>
          <w:w w:val="164"/>
          <w:b/>
          <w:bCs/>
          <w:i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89" w:lineRule="exact"/>
        <w:ind w:right="-20"/>
        <w:jc w:val="left"/>
        <w:tabs>
          <w:tab w:pos="16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02.583893pt;margin-top:2.652539pt;width:3.994359pt;height:25.040842pt;mso-position-horizontal-relative:page;mso-position-vertical-relative:paragraph;z-index:-14664" coordorigin="10052,53" coordsize="80,501">
            <v:group style="position:absolute;left:10069;top:71;width:2;height:185" coordorigin="10069,71" coordsize="2,185">
              <v:shape style="position:absolute;left:10069;top:71;width:2;height:185" coordorigin="10069,71" coordsize="0,185" path="m10069,256l10069,71e" filled="f" stroked="t" strokeweight="1.74815pt" strokecolor="#EDEDED">
                <v:path arrowok="t"/>
              </v:shape>
            </v:group>
            <v:group style="position:absolute;left:10109;top:130;width:2;height:401" coordorigin="10109,130" coordsize="2,401">
              <v:shape style="position:absolute;left:10109;top:130;width:2;height:401" coordorigin="10109,130" coordsize="0,401" path="m10109,531l10109,130e" filled="f" stroked="t" strokeweight="2.3062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86"/>
          <w:position w:val="-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56"/>
          <w:w w:val="18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86"/>
          <w:position w:val="-6"/>
        </w:rPr>
        <w:t>ps.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86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90"/>
          <w:position w:val="-6"/>
        </w:rPr>
        <w:t>:ı:;,"'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90"/>
          <w:position w:val="-6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6134" w:space="3481"/>
            <w:col w:w="1965"/>
          </w:cols>
        </w:sectPr>
      </w:pPr>
      <w:rPr/>
    </w:p>
    <w:p>
      <w:pPr>
        <w:spacing w:before="0" w:after="0" w:line="114" w:lineRule="exact"/>
        <w:ind w:right="294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4"/>
          <w:szCs w:val="14"/>
          <w:color w:val="646464"/>
          <w:spacing w:val="-40"/>
          <w:w w:val="59"/>
          <w:i/>
          <w:position w:val="-3"/>
        </w:rPr>
        <w:t>"</w:t>
      </w:r>
      <w:r>
        <w:rPr>
          <w:rFonts w:ascii="Arial" w:hAnsi="Arial" w:cs="Arial" w:eastAsia="Arial"/>
          <w:sz w:val="14"/>
          <w:szCs w:val="14"/>
          <w:color w:val="B8B6B6"/>
          <w:spacing w:val="-5"/>
          <w:w w:val="84"/>
          <w:i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59"/>
          <w:i/>
          <w:position w:val="-3"/>
        </w:rPr>
        <w:t>i!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60"/>
          <w:i/>
          <w:position w:val="-3"/>
        </w:rPr>
        <w:t>J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  <w:i/>
          <w:position w:val="-3"/>
        </w:rPr>
        <w:t>   </w:t>
      </w:r>
      <w:r>
        <w:rPr>
          <w:rFonts w:ascii="Arial" w:hAnsi="Arial" w:cs="Arial" w:eastAsia="Arial"/>
          <w:sz w:val="14"/>
          <w:szCs w:val="14"/>
          <w:color w:val="646464"/>
          <w:spacing w:val="19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54"/>
          <w:position w:val="-3"/>
        </w:rPr>
        <w:t>f.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54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3"/>
          <w:w w:val="154"/>
          <w:position w:val="-3"/>
        </w:rPr>
        <w:t> </w:t>
      </w:r>
      <w:r>
        <w:rPr>
          <w:rFonts w:ascii="Arial" w:hAnsi="Arial" w:cs="Arial" w:eastAsia="Arial"/>
          <w:sz w:val="6"/>
          <w:szCs w:val="6"/>
          <w:color w:val="797979"/>
          <w:spacing w:val="0"/>
          <w:w w:val="150"/>
          <w:i/>
          <w:position w:val="-3"/>
        </w:rPr>
        <w:t>Nh</w:t>
      </w:r>
      <w:r>
        <w:rPr>
          <w:rFonts w:ascii="Arial" w:hAnsi="Arial" w:cs="Arial" w:eastAsia="Arial"/>
          <w:sz w:val="6"/>
          <w:szCs w:val="6"/>
          <w:color w:val="797979"/>
          <w:spacing w:val="4"/>
          <w:w w:val="149"/>
          <w:i/>
          <w:position w:val="-3"/>
        </w:rPr>
        <w:t>'</w:t>
      </w:r>
      <w:r>
        <w:rPr>
          <w:rFonts w:ascii="Arial" w:hAnsi="Arial" w:cs="Arial" w:eastAsia="Arial"/>
          <w:sz w:val="6"/>
          <w:szCs w:val="6"/>
          <w:color w:val="8C8C8E"/>
          <w:spacing w:val="0"/>
          <w:w w:val="271"/>
          <w:i/>
          <w:position w:val="-3"/>
        </w:rPr>
        <w:t>"</w:t>
      </w:r>
      <w:r>
        <w:rPr>
          <w:rFonts w:ascii="Arial" w:hAnsi="Arial" w:cs="Arial" w:eastAsia="Arial"/>
          <w:sz w:val="6"/>
          <w:szCs w:val="6"/>
          <w:color w:val="8C8C8E"/>
          <w:spacing w:val="0"/>
          <w:w w:val="100"/>
          <w:i/>
          <w:position w:val="-3"/>
        </w:rPr>
        <w:t>          </w:t>
      </w:r>
      <w:r>
        <w:rPr>
          <w:rFonts w:ascii="Arial" w:hAnsi="Arial" w:cs="Arial" w:eastAsia="Arial"/>
          <w:sz w:val="6"/>
          <w:szCs w:val="6"/>
          <w:color w:val="8C8C8E"/>
          <w:spacing w:val="-3"/>
          <w:w w:val="100"/>
          <w:i/>
          <w:position w:val="-3"/>
        </w:rPr>
        <w:t> </w:t>
      </w:r>
      <w:r>
        <w:rPr>
          <w:rFonts w:ascii="Arial" w:hAnsi="Arial" w:cs="Arial" w:eastAsia="Arial"/>
          <w:sz w:val="6"/>
          <w:szCs w:val="6"/>
          <w:color w:val="646464"/>
          <w:spacing w:val="0"/>
          <w:w w:val="163"/>
          <w:position w:val="-3"/>
        </w:rPr>
        <w:t>•</w:t>
      </w:r>
      <w:r>
        <w:rPr>
          <w:rFonts w:ascii="Arial" w:hAnsi="Arial" w:cs="Arial" w:eastAsia="Arial"/>
          <w:sz w:val="6"/>
          <w:szCs w:val="6"/>
          <w:color w:val="646464"/>
          <w:spacing w:val="0"/>
          <w:w w:val="163"/>
          <w:position w:val="-3"/>
        </w:rPr>
        <w:t>  </w:t>
      </w:r>
      <w:r>
        <w:rPr>
          <w:rFonts w:ascii="Arial" w:hAnsi="Arial" w:cs="Arial" w:eastAsia="Arial"/>
          <w:sz w:val="6"/>
          <w:szCs w:val="6"/>
          <w:color w:val="646464"/>
          <w:spacing w:val="9"/>
          <w:w w:val="163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63"/>
          <w:position w:val="-3"/>
        </w:rPr>
        <w:t>f-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63"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26"/>
          <w:w w:val="163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1"/>
          <w:position w:val="-3"/>
        </w:rPr>
        <w:t>,,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120"/>
        </w:sectPr>
      </w:pPr>
      <w:rPr/>
    </w:p>
    <w:p>
      <w:pPr>
        <w:spacing w:before="0" w:after="0" w:line="222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-7"/>
          <w:w w:val="182"/>
          <w:b/>
          <w:bCs/>
          <w:position w:val="-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-12"/>
          <w:w w:val="28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-94"/>
          <w:w w:val="112"/>
          <w:b/>
          <w:bCs/>
          <w:position w:val="-6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28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646464"/>
          <w:w w:val="38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1"/>
          <w:w w:val="38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8C8C8E"/>
          <w:spacing w:val="0"/>
          <w:w w:val="82"/>
          <w:b/>
          <w:bCs/>
          <w:position w:val="-6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8C8C8E"/>
          <w:spacing w:val="-25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46464"/>
          <w:spacing w:val="0"/>
          <w:w w:val="100"/>
          <w:b/>
          <w:bCs/>
          <w:i/>
          <w:position w:val="-6"/>
        </w:rPr>
        <w:t>1-</w:t>
      </w:r>
      <w:r>
        <w:rPr>
          <w:rFonts w:ascii="Times New Roman" w:hAnsi="Times New Roman" w:cs="Times New Roman" w:eastAsia="Times New Roman"/>
          <w:sz w:val="6"/>
          <w:szCs w:val="6"/>
          <w:color w:val="646464"/>
          <w:spacing w:val="0"/>
          <w:w w:val="100"/>
          <w:b/>
          <w:bCs/>
          <w:i/>
          <w:position w:val="-6"/>
        </w:rPr>
        <w:t>       </w:t>
      </w:r>
      <w:r>
        <w:rPr>
          <w:rFonts w:ascii="Times New Roman" w:hAnsi="Times New Roman" w:cs="Times New Roman" w:eastAsia="Times New Roman"/>
          <w:sz w:val="6"/>
          <w:szCs w:val="6"/>
          <w:color w:val="646464"/>
          <w:spacing w:val="12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81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81"/>
          <w:b/>
          <w:bCs/>
          <w:position w:val="-6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81"/>
          <w:b/>
          <w:bCs/>
          <w:position w:val="-6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5"/>
          <w:w w:val="81"/>
          <w:b/>
          <w:bCs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32"/>
          <w:b/>
          <w:bCs/>
          <w:position w:val="-6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66"/>
          <w:i/>
          <w:position w:val="-6"/>
        </w:rPr>
        <w:t>:o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65"/>
          <w:i/>
          <w:position w:val="-6"/>
        </w:rPr>
        <w:t>\:;--:-'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9927" w:space="104"/>
            <w:col w:w="1549"/>
          </w:cols>
        </w:sectPr>
      </w:pPr>
      <w:rPr/>
    </w:p>
    <w:p>
      <w:pPr>
        <w:spacing w:before="0" w:after="0" w:line="145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527.070557pt;margin-top:.030054pt;width:.1pt;height:21.145997pt;mso-position-horizontal-relative:page;mso-position-vertical-relative:paragraph;z-index:-14663" coordorigin="10541,1" coordsize="2,423">
            <v:shape style="position:absolute;left:10541;top:1;width:2;height:423" coordorigin="10541,1" coordsize="0,423" path="m10541,424l10541,1e" filled="f" stroked="t" strokeweight="3.04205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080017pt;margin-top:3.583217pt;width:38.05905pt;height:15.5pt;mso-position-horizontal-relative:page;mso-position-vertical-relative:paragraph;z-index:-1465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tabs>
                      <w:tab w:pos="72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A3A3A3"/>
                      <w:spacing w:val="0"/>
                      <w:w w:val="54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3A3A3"/>
                      <w:spacing w:val="-43"/>
                      <w:w w:val="54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3A3A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3A3A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13131"/>
                      <w:spacing w:val="0"/>
                      <w:w w:val="54"/>
                      <w:position w:val="10"/>
                    </w:rPr>
                    <w:t>.:.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797979"/>
          <w:w w:val="119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797979"/>
          <w:spacing w:val="-29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-16"/>
          <w:w w:val="121"/>
          <w:position w:val="-2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8C8C8E"/>
          <w:spacing w:val="-7"/>
          <w:w w:val="180"/>
          <w:position w:val="-1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B8B6B6"/>
          <w:spacing w:val="0"/>
          <w:w w:val="42"/>
          <w:position w:val="-10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B8B6B6"/>
          <w:spacing w:val="-30"/>
          <w:w w:val="42"/>
          <w:position w:val="-10"/>
        </w:rPr>
        <w:t>.</w:t>
      </w:r>
      <w:r>
        <w:rPr>
          <w:rFonts w:ascii="Arial" w:hAnsi="Arial" w:cs="Arial" w:eastAsia="Arial"/>
          <w:sz w:val="16"/>
          <w:szCs w:val="16"/>
          <w:color w:val="646464"/>
          <w:spacing w:val="-29"/>
          <w:w w:val="82"/>
          <w:b/>
          <w:bCs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B8B6B6"/>
          <w:spacing w:val="-6"/>
          <w:w w:val="42"/>
          <w:position w:val="-10"/>
        </w:rPr>
        <w:t>.</w:t>
      </w:r>
      <w:r>
        <w:rPr>
          <w:rFonts w:ascii="Arial" w:hAnsi="Arial" w:cs="Arial" w:eastAsia="Arial"/>
          <w:sz w:val="16"/>
          <w:szCs w:val="16"/>
          <w:color w:val="646464"/>
          <w:spacing w:val="-38"/>
          <w:w w:val="81"/>
          <w:b/>
          <w:bCs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B8B6B6"/>
          <w:spacing w:val="0"/>
          <w:w w:val="42"/>
          <w:position w:val="-1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3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71"/>
          <w:position w:val="4"/>
        </w:rPr>
        <w:t>{: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71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25"/>
          <w:w w:val="71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100"/>
          <w:b/>
          <w:bCs/>
          <w:position w:val="4"/>
        </w:rPr>
        <w:t>..t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21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260"/>
          <w:position w:val="4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13"/>
          <w:w w:val="26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2"/>
          <w:w w:val="56"/>
          <w:position w:val="-4"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22"/>
          <w:w w:val="207"/>
          <w:position w:val="4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6"/>
          <w:position w:val="-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56"/>
          <w:position w:val="-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6"/>
          <w:w w:val="207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56"/>
          <w:position w:val="-4"/>
        </w:rPr>
        <w:t>,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1"/>
          <w:position w:val="-4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5" w:lineRule="atLeast"/>
        <w:ind w:left="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39.741516pt;margin-top:-.900637pt;width:.1pt;height:11.442627pt;mso-position-horizontal-relative:page;mso-position-vertical-relative:paragraph;z-index:-14662" coordorigin="10795,-18" coordsize="2,229">
            <v:shape style="position:absolute;left:10795;top:-18;width:2;height:229" coordorigin="10795,-18" coordsize="0,229" path="m10795,211l10795,-18e" filled="f" stroked="t" strokeweight="3.67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1.440002pt;margin-top:-1.367821pt;width:9.982483pt;height:5.0pt;mso-position-horizontal-relative:page;mso-position-vertical-relative:paragraph;z-index:-14657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313131"/>
                      <w:spacing w:val="0"/>
                      <w:w w:val="255"/>
                    </w:rPr>
                    <w:t>''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13131"/>
                      <w:spacing w:val="6"/>
                      <w:w w:val="2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13131"/>
                      <w:spacing w:val="0"/>
                      <w:w w:val="55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6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6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12"/>
          <w:w w:val="6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6B6"/>
          <w:spacing w:val="0"/>
          <w:w w:val="67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10234" w:space="68"/>
            <w:col w:w="1278"/>
          </w:cols>
        </w:sectPr>
      </w:pPr>
      <w:rPr/>
    </w:p>
    <w:p>
      <w:pPr>
        <w:spacing w:before="0" w:after="0" w:line="44" w:lineRule="atLeast"/>
        <w:ind w:left="298" w:right="-44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</w:rPr>
        <w:t>.lG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77" w:lineRule="exact"/>
        <w:ind w:left="298" w:right="-44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311.52002pt;margin-top:.730305pt;width:.1pt;height:23.52pt;mso-position-horizontal-relative:page;mso-position-vertical-relative:paragraph;z-index:-14669" coordorigin="6230,15" coordsize="2,470">
            <v:shape style="position:absolute;left:6230;top:15;width:2;height:470" coordorigin="6230,15" coordsize="0,470" path="m6230,485l6230,15e" filled="f" stroked="t" strokeweight=".48pt" strokecolor="#7077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3"/>
          <w:position w:val="-2"/>
        </w:rPr>
        <w:t>'@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98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3"/>
          <w:position w:val="1"/>
        </w:rPr>
        <w:t>::r: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3" w:lineRule="atLeast"/>
        <w:ind w:right="1067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53"/>
        </w:rPr>
        <w:t>,_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79"/>
          <w:position w:val="-4"/>
        </w:rPr>
        <w:t>ii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4"/>
          <w:position w:val="-4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74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2"/>
          <w:w w:val="121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-4"/>
          <w:w w:val="62"/>
          <w:i/>
          <w:position w:val="-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67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4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4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D8C"/>
          <w:spacing w:val="0"/>
          <w:w w:val="136"/>
          <w:i/>
          <w:position w:val="-4"/>
        </w:rPr>
        <w:t>(;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  <w:cols w:num="2" w:equalWidth="0">
            <w:col w:w="450" w:space="4250"/>
            <w:col w:w="6880"/>
          </w:cols>
        </w:sectPr>
      </w:pPr>
      <w:rPr/>
    </w:p>
    <w:p>
      <w:pPr>
        <w:spacing w:before="0" w:after="0" w:line="254" w:lineRule="exact"/>
        <w:ind w:left="4863" w:right="-20"/>
        <w:jc w:val="left"/>
        <w:tabs>
          <w:tab w:pos="107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5.48pt;margin-top:34.080002pt;width:570.120012pt;height:757.440002pt;mso-position-horizontal-relative:page;mso-position-vertical-relative:page;z-index:-14672" coordorigin="310,682" coordsize="11402,15149">
            <v:group style="position:absolute;left:326;top:691;width:2;height:1210" coordorigin="326,691" coordsize="2,1210">
              <v:shape style="position:absolute;left:326;top:691;width:2;height:1210" coordorigin="326,691" coordsize="0,1210" path="m326,1901l326,691e" filled="f" stroked="t" strokeweight=".96pt" strokecolor="#747474">
                <v:path arrowok="t"/>
              </v:shape>
            </v:group>
            <v:group style="position:absolute;left:317;top:694;width:696;height:2" coordorigin="317,694" coordsize="696,2">
              <v:shape style="position:absolute;left:317;top:694;width:696;height:2" coordorigin="317,694" coordsize="696,0" path="m317,694l1013,694e" filled="f" stroked="t" strokeweight=".48pt" strokecolor="#545454">
                <v:path arrowok="t"/>
              </v:shape>
            </v:group>
            <v:group style="position:absolute;left:970;top:701;width:6096;height:2" coordorigin="970,701" coordsize="6096,2">
              <v:shape style="position:absolute;left:970;top:701;width:6096;height:2" coordorigin="970,701" coordsize="6096,0" path="m970,701l7066,701e" filled="f" stroked="t" strokeweight=".96pt" strokecolor="#676767">
                <v:path arrowok="t"/>
              </v:shape>
            </v:group>
            <v:group style="position:absolute;left:2381;top:691;width:2;height:1517" coordorigin="2381,691" coordsize="2,1517">
              <v:shape style="position:absolute;left:2381;top:691;width:2;height:1517" coordorigin="2381,691" coordsize="0,1517" path="m2381,2208l2381,691e" filled="f" stroked="t" strokeweight=".96pt" strokecolor="#5B5B5B">
                <v:path arrowok="t"/>
              </v:shape>
            </v:group>
            <v:group style="position:absolute;left:6998;top:701;width:4656;height:2" coordorigin="6998,701" coordsize="4656,2">
              <v:shape style="position:absolute;left:6998;top:701;width:4656;height:2" coordorigin="6998,701" coordsize="4656,0" path="m6998,701l11654,701e" filled="f" stroked="t" strokeweight=".96pt" strokecolor="#4B4B4B">
                <v:path arrowok="t"/>
              </v:shape>
            </v:group>
            <v:group style="position:absolute;left:7757;top:706;width:3898;height:2" coordorigin="7757,706" coordsize="3898,2">
              <v:shape style="position:absolute;left:7757;top:706;width:3898;height:2" coordorigin="7757,706" coordsize="3898,0" path="m7757,706l11654,706e" filled="f" stroked="t" strokeweight=".48pt" strokecolor="#444444">
                <v:path arrowok="t"/>
              </v:shape>
            </v:group>
            <v:group style="position:absolute;left:9221;top:701;width:2;height:1022" coordorigin="9221,701" coordsize="2,1022">
              <v:shape style="position:absolute;left:9221;top:701;width:2;height:1022" coordorigin="9221,701" coordsize="0,1022" path="m9221,1723l9221,701e" filled="f" stroked="t" strokeweight=".48pt" strokecolor="#2F2F2F">
                <v:path arrowok="t"/>
              </v:shape>
            </v:group>
            <v:group style="position:absolute;left:11645;top:701;width:2;height:1522" coordorigin="11645,701" coordsize="2,1522">
              <v:shape style="position:absolute;left:11645;top:701;width:2;height:1522" coordorigin="11645,701" coordsize="0,1522" path="m11645,2222l11645,701e" filled="f" stroked="t" strokeweight=".96pt" strokecolor="#676767">
                <v:path arrowok="t"/>
              </v:shape>
            </v:group>
            <v:group style="position:absolute;left:317;top:2189;width:202;height:2" coordorigin="317,2189" coordsize="202,2">
              <v:shape style="position:absolute;left:317;top:2189;width:202;height:2" coordorigin="317,2189" coordsize="202,0" path="m317,2189l518,2189e" filled="f" stroked="t" strokeweight=".72pt" strokecolor="#646464">
                <v:path arrowok="t"/>
              </v:shape>
            </v:group>
            <v:group style="position:absolute;left:326;top:691;width:2;height:10906" coordorigin="326,691" coordsize="2,10906">
              <v:shape style="position:absolute;left:326;top:691;width:2;height:10906" coordorigin="326,691" coordsize="0,10906" path="m326,11597l326,691e" filled="f" stroked="t" strokeweight=".72pt" strokecolor="#575757">
                <v:path arrowok="t"/>
              </v:shape>
            </v:group>
            <v:group style="position:absolute;left:461;top:2194;width:1949;height:2" coordorigin="461,2194" coordsize="1949,2">
              <v:shape style="position:absolute;left:461;top:2194;width:1949;height:2" coordorigin="461,2194" coordsize="1949,0" path="m461,2194l2410,2194e" filled="f" stroked="t" strokeweight=".48pt" strokecolor="#3B3B3B">
                <v:path arrowok="t"/>
              </v:shape>
            </v:group>
            <v:group style="position:absolute;left:2362;top:2184;width:490;height:2" coordorigin="2362,2184" coordsize="490,2">
              <v:shape style="position:absolute;left:2362;top:2184;width:490;height:2" coordorigin="2362,2184" coordsize="490,0" path="m2362,2184l2851,2184e" filled="f" stroked="t" strokeweight=".48pt" strokecolor="#383838">
                <v:path arrowok="t"/>
              </v:shape>
            </v:group>
            <v:group style="position:absolute;left:2851;top:2184;width:182;height:2" coordorigin="2851,2184" coordsize="182,2">
              <v:shape style="position:absolute;left:2851;top:2184;width:182;height:2" coordorigin="2851,2184" coordsize="182,0" path="m2851,2184l3034,2184e" filled="f" stroked="t" strokeweight=".48pt" strokecolor="#1F1F1F">
                <v:path arrowok="t"/>
              </v:shape>
            </v:group>
            <v:group style="position:absolute;left:3034;top:2184;width:854;height:2" coordorigin="3034,2184" coordsize="854,2">
              <v:shape style="position:absolute;left:3034;top:2184;width:854;height:2" coordorigin="3034,2184" coordsize="854,0" path="m3034,2184l3888,2184e" filled="f" stroked="t" strokeweight=".48pt" strokecolor="#343434">
                <v:path arrowok="t"/>
              </v:shape>
            </v:group>
            <v:group style="position:absolute;left:3888;top:2184;width:643;height:2" coordorigin="3888,2184" coordsize="643,2">
              <v:shape style="position:absolute;left:3888;top:2184;width:643;height:2" coordorigin="3888,2184" coordsize="643,0" path="m3888,2184l4531,2184e" filled="f" stroked="t" strokeweight=".96pt" strokecolor="#282828">
                <v:path arrowok="t"/>
              </v:shape>
            </v:group>
            <v:group style="position:absolute;left:4502;top:2198;width:7157;height:2" coordorigin="4502,2198" coordsize="7157,2">
              <v:shape style="position:absolute;left:4502;top:2198;width:7157;height:2" coordorigin="4502,2198" coordsize="7157,0" path="m4502,2198l11659,2198e" filled="f" stroked="t" strokeweight=".96pt" strokecolor="#606060">
                <v:path arrowok="t"/>
              </v:shape>
            </v:group>
            <v:group style="position:absolute;left:9226;top:1666;width:2;height:542" coordorigin="9226,1666" coordsize="2,542">
              <v:shape style="position:absolute;left:9226;top:1666;width:2;height:542" coordorigin="9226,1666" coordsize="0,542" path="m9226,2208l9226,1666e" filled="f" stroked="t" strokeweight=".96pt" strokecolor="#5B5B5B">
                <v:path arrowok="t"/>
              </v:shape>
            </v:group>
            <v:group style="position:absolute;left:326;top:2410;width:1262;height:2" coordorigin="326,2410" coordsize="1262,2">
              <v:shape style="position:absolute;left:326;top:2410;width:1262;height:2" coordorigin="326,2410" coordsize="1262,0" path="m326,2410l1589,2410e" filled="f" stroked="t" strokeweight=".72pt" strokecolor="#676767">
                <v:path arrowok="t"/>
              </v:shape>
            </v:group>
            <v:group style="position:absolute;left:331;top:2150;width:2;height:9446" coordorigin="331,2150" coordsize="2,9446">
              <v:shape style="position:absolute;left:331;top:2150;width:2;height:9446" coordorigin="331,2150" coordsize="0,9446" path="m331,11597l331,2150e" filled="f" stroked="t" strokeweight=".72pt" strokecolor="#4F4F4F">
                <v:path arrowok="t"/>
              </v:shape>
            </v:group>
            <v:group style="position:absolute;left:1531;top:2414;width:5957;height:2" coordorigin="1531,2414" coordsize="5957,2">
              <v:shape style="position:absolute;left:1531;top:2414;width:5957;height:2" coordorigin="1531,2414" coordsize="5957,0" path="m1531,2414l7488,2414e" filled="f" stroked="t" strokeweight=".48pt" strokecolor="#2B2B2B">
                <v:path arrowok="t"/>
              </v:shape>
            </v:group>
            <v:group style="position:absolute;left:5837;top:2189;width:2;height:451" coordorigin="5837,2189" coordsize="2,451">
              <v:shape style="position:absolute;left:5837;top:2189;width:2;height:451" coordorigin="5837,2189" coordsize="0,451" path="m5837,2640l5837,2189e" filled="f" stroked="t" strokeweight=".96pt" strokecolor="#575757">
                <v:path arrowok="t"/>
              </v:shape>
            </v:group>
            <v:group style="position:absolute;left:7459;top:2400;width:326;height:2" coordorigin="7459,2400" coordsize="326,2">
              <v:shape style="position:absolute;left:7459;top:2400;width:326;height:2" coordorigin="7459,2400" coordsize="326,0" path="m7459,2400l7786,2400e" filled="f" stroked="t" strokeweight=".48pt" strokecolor="#000000">
                <v:path arrowok="t"/>
              </v:shape>
            </v:group>
            <v:group style="position:absolute;left:7786;top:2400;width:1426;height:2" coordorigin="7786,2400" coordsize="1426,2">
              <v:shape style="position:absolute;left:7786;top:2400;width:1426;height:2" coordorigin="7786,2400" coordsize="1426,0" path="m7786,2400l9211,2400e" filled="f" stroked="t" strokeweight=".48pt" strokecolor="#747474">
                <v:path arrowok="t"/>
              </v:shape>
            </v:group>
            <v:group style="position:absolute;left:9211;top:2400;width:216;height:2" coordorigin="9211,2400" coordsize="216,2">
              <v:shape style="position:absolute;left:9211;top:2400;width:216;height:2" coordorigin="9211,2400" coordsize="216,0" path="m9211,2400l9427,2400e" filled="f" stroked="t" strokeweight=".96pt" strokecolor="#383838">
                <v:path arrowok="t"/>
              </v:shape>
            </v:group>
            <v:group style="position:absolute;left:9398;top:2419;width:2256;height:2" coordorigin="9398,2419" coordsize="2256,2">
              <v:shape style="position:absolute;left:9398;top:2419;width:2256;height:2" coordorigin="9398,2419" coordsize="2256,0" path="m9398,2419l11654,2419e" filled="f" stroked="t" strokeweight=".72pt" strokecolor="#6B6B6B">
                <v:path arrowok="t"/>
              </v:shape>
            </v:group>
            <v:group style="position:absolute;left:11650;top:701;width:2;height:1738" coordorigin="11650,701" coordsize="2,1738">
              <v:shape style="position:absolute;left:11650;top:701;width:2;height:1738" coordorigin="11650,701" coordsize="0,1738" path="m11650,2438l11650,701e" filled="f" stroked="t" strokeweight=".48pt" strokecolor="#5B5B5B">
                <v:path arrowok="t"/>
              </v:shape>
            </v:group>
            <v:group style="position:absolute;left:326;top:2630;width:11333;height:2" coordorigin="326,2630" coordsize="11333,2">
              <v:shape style="position:absolute;left:326;top:2630;width:11333;height:2" coordorigin="326,2630" coordsize="11333,0" path="m326,2630l11659,2630e" filled="f" stroked="t" strokeweight=".96pt" strokecolor="#606060">
                <v:path arrowok="t"/>
              </v:shape>
            </v:group>
            <v:group style="position:absolute;left:11654;top:701;width:2;height:3360" coordorigin="11654,701" coordsize="2,3360">
              <v:shape style="position:absolute;left:11654;top:701;width:2;height:3360" coordorigin="11654,701" coordsize="0,3360" path="m11654,4061l11654,701e" filled="f" stroked="t" strokeweight=".72pt" strokecolor="#646464">
                <v:path arrowok="t"/>
              </v:shape>
            </v:group>
            <v:group style="position:absolute;left:326;top:2846;width:4234;height:2" coordorigin="326,2846" coordsize="4234,2">
              <v:shape style="position:absolute;left:326;top:2846;width:4234;height:2" coordorigin="326,2846" coordsize="4234,0" path="m326,2846l4560,2846e" filled="f" stroked="t" strokeweight=".48pt" strokecolor="#3F3F3F">
                <v:path arrowok="t"/>
              </v:shape>
            </v:group>
            <v:group style="position:absolute;left:4531;top:2854;width:7133;height:2" coordorigin="4531,2854" coordsize="7133,2">
              <v:shape style="position:absolute;left:4531;top:2854;width:7133;height:2" coordorigin="4531,2854" coordsize="7133,0" path="m4531,2854l11664,2854e" filled="f" stroked="t" strokeweight=".96pt" strokecolor="#606060">
                <v:path arrowok="t"/>
              </v:shape>
            </v:group>
            <v:group style="position:absolute;left:326;top:3062;width:1262;height:2" coordorigin="326,3062" coordsize="1262,2">
              <v:shape style="position:absolute;left:326;top:3062;width:1262;height:2" coordorigin="326,3062" coordsize="1262,0" path="m326,3062l1589,3062e" filled="f" stroked="t" strokeweight=".96pt" strokecolor="#747474">
                <v:path arrowok="t"/>
              </v:shape>
            </v:group>
            <v:group style="position:absolute;left:1531;top:3062;width:3029;height:2" coordorigin="1531,3062" coordsize="3029,2">
              <v:shape style="position:absolute;left:1531;top:3062;width:3029;height:2" coordorigin="1531,3062" coordsize="3029,0" path="m1531,3062l4560,3062e" filled="f" stroked="t" strokeweight=".72pt" strokecolor="#606060">
                <v:path arrowok="t"/>
              </v:shape>
            </v:group>
            <v:group style="position:absolute;left:4502;top:3067;width:5976;height:2" coordorigin="4502,3067" coordsize="5976,2">
              <v:shape style="position:absolute;left:4502;top:3067;width:5976;height:2" coordorigin="4502,3067" coordsize="5976,0" path="m4502,3067l10478,3067e" filled="f" stroked="t" strokeweight=".48pt" strokecolor="#343434">
                <v:path arrowok="t"/>
              </v:shape>
            </v:group>
            <v:group style="position:absolute;left:10421;top:3067;width:1243;height:2" coordorigin="10421,3067" coordsize="1243,2">
              <v:shape style="position:absolute;left:10421;top:3067;width:1243;height:2" coordorigin="10421,3067" coordsize="1243,0" path="m10421,3067l11664,3067e" filled="f" stroked="t" strokeweight=".48pt" strokecolor="#4B4B4B">
                <v:path arrowok="t"/>
              </v:shape>
            </v:group>
            <v:group style="position:absolute;left:326;top:3283;width:11338;height:2" coordorigin="326,3283" coordsize="11338,2">
              <v:shape style="position:absolute;left:326;top:3283;width:11338;height:2" coordorigin="326,3283" coordsize="11338,0" path="m326,3283l11664,3283e" filled="f" stroked="t" strokeweight=".96pt" strokecolor="#6B6B6B">
                <v:path arrowok="t"/>
              </v:shape>
            </v:group>
            <v:group style="position:absolute;left:3898;top:3274;width:2;height:758" coordorigin="3898,3274" coordsize="2,758">
              <v:shape style="position:absolute;left:3898;top:3274;width:2;height:758" coordorigin="3898,3274" coordsize="0,758" path="m3898,4032l3898,3274e" filled="f" stroked="t" strokeweight=".96pt" strokecolor="#575757">
                <v:path arrowok="t"/>
              </v:shape>
            </v:group>
            <v:group style="position:absolute;left:7032;top:3274;width:2;height:254" coordorigin="7032,3274" coordsize="2,254">
              <v:shape style="position:absolute;left:7032;top:3274;width:2;height:254" coordorigin="7032,3274" coordsize="0,254" path="m7032,3528l7032,3274e" filled="f" stroked="t" strokeweight=".48pt" strokecolor="#444444">
                <v:path arrowok="t"/>
              </v:shape>
            </v:group>
            <v:group style="position:absolute;left:331;top:3470;width:2;height:269" coordorigin="331,3470" coordsize="2,269">
              <v:shape style="position:absolute;left:331;top:3470;width:2;height:269" coordorigin="331,3470" coordsize="0,269" path="m331,3739l331,3470e" filled="f" stroked="t" strokeweight=".48pt" strokecolor="#1F1F1F">
                <v:path arrowok="t"/>
              </v:shape>
            </v:group>
            <v:group style="position:absolute;left:3888;top:3710;width:1987;height:2" coordorigin="3888,3710" coordsize="1987,2">
              <v:shape style="position:absolute;left:3888;top:3710;width:1987;height:2" coordorigin="3888,3710" coordsize="1987,0" path="m3888,3710l5875,3710e" filled="f" stroked="t" strokeweight=".48pt" strokecolor="#343434">
                <v:path arrowok="t"/>
              </v:shape>
            </v:group>
            <v:group style="position:absolute;left:6010;top:3706;width:1037;height:2" coordorigin="6010,3706" coordsize="1037,2">
              <v:shape style="position:absolute;left:6010;top:3706;width:1037;height:2" coordorigin="6010,3706" coordsize="1037,0" path="m6010,3706l7046,3706e" filled="f" stroked="t" strokeweight=".96pt" strokecolor="#BCBCBC">
                <v:path arrowok="t"/>
              </v:shape>
            </v:group>
            <v:group style="position:absolute;left:7037;top:3456;width:2;height:576" coordorigin="7037,3456" coordsize="2,576">
              <v:shape style="position:absolute;left:7037;top:3456;width:2;height:576" coordorigin="7037,3456" coordsize="0,576" path="m7037,4032l7037,3456e" filled="f" stroked="t" strokeweight=".96pt" strokecolor="#575757">
                <v:path arrowok="t"/>
              </v:shape>
            </v:group>
            <v:group style="position:absolute;left:326;top:4022;width:3600;height:2" coordorigin="326,4022" coordsize="3600,2">
              <v:shape style="position:absolute;left:326;top:4022;width:3600;height:2" coordorigin="326,4022" coordsize="3600,0" path="m326,4022l3926,4022e" filled="f" stroked="t" strokeweight=".96pt" strokecolor="#676767">
                <v:path arrowok="t"/>
              </v:shape>
            </v:group>
            <v:group style="position:absolute;left:336;top:3682;width:2;height:3144" coordorigin="336,3682" coordsize="2,3144">
              <v:shape style="position:absolute;left:336;top:3682;width:2;height:3144" coordorigin="336,3682" coordsize="0,3144" path="m336,6826l336,3682e" filled="f" stroked="t" strokeweight=".96pt" strokecolor="#606060">
                <v:path arrowok="t"/>
              </v:shape>
            </v:group>
            <v:group style="position:absolute;left:3850;top:4022;width:2011;height:2" coordorigin="3850,4022" coordsize="2011,2">
              <v:shape style="position:absolute;left:3850;top:4022;width:2011;height:2" coordorigin="3850,4022" coordsize="2011,0" path="m3850,4022l5861,4022e" filled="f" stroked="t" strokeweight=".96pt" strokecolor="#3F3F3F">
                <v:path arrowok="t"/>
              </v:shape>
            </v:group>
            <v:group style="position:absolute;left:5858;top:3696;width:2;height:336" coordorigin="5858,3696" coordsize="2,336">
              <v:shape style="position:absolute;left:5858;top:3696;width:2;height:336" coordorigin="5858,3696" coordsize="0,336" path="m5858,4032l5858,3696e" filled="f" stroked="t" strokeweight=".96pt" strokecolor="#A8A8A8">
                <v:path arrowok="t"/>
              </v:shape>
            </v:group>
            <v:group style="position:absolute;left:5794;top:4022;width:1272;height:2" coordorigin="5794,4022" coordsize="1272,2">
              <v:shape style="position:absolute;left:5794;top:4022;width:1272;height:2" coordorigin="5794,4022" coordsize="1272,0" path="m5794,4022l7066,4022e" filled="f" stroked="t" strokeweight=".96pt" strokecolor="#606060">
                <v:path arrowok="t"/>
              </v:shape>
            </v:group>
            <v:group style="position:absolute;left:6989;top:4027;width:3178;height:2" coordorigin="6989,4027" coordsize="3178,2">
              <v:shape style="position:absolute;left:6989;top:4027;width:3178;height:2" coordorigin="6989,4027" coordsize="3178,0" path="m6989,4027l10166,4027e" filled="f" stroked="t" strokeweight=".48pt" strokecolor="#383838">
                <v:path arrowok="t"/>
              </v:shape>
            </v:group>
            <v:group style="position:absolute;left:10042;top:4022;width:1622;height:2" coordorigin="10042,4022" coordsize="1622,2">
              <v:shape style="position:absolute;left:10042;top:4022;width:1622;height:2" coordorigin="10042,4022" coordsize="1622,0" path="m10042,4022l11664,4022e" filled="f" stroked="t" strokeweight=".96pt" strokecolor="#6B6B6B">
                <v:path arrowok="t"/>
              </v:shape>
            </v:group>
            <v:group style="position:absolute;left:326;top:4286;width:1402;height:2" coordorigin="326,4286" coordsize="1402,2">
              <v:shape style="position:absolute;left:326;top:4286;width:1402;height:2" coordorigin="326,4286" coordsize="1402,0" path="m326,4286l1728,4286e" filled="f" stroked="t" strokeweight=".48pt" strokecolor="#4B4B4B">
                <v:path arrowok="t"/>
              </v:shape>
            </v:group>
            <v:group style="position:absolute;left:1699;top:4301;width:9965;height:2" coordorigin="1699,4301" coordsize="9965,2">
              <v:shape style="position:absolute;left:1699;top:4301;width:9965;height:2" coordorigin="1699,4301" coordsize="9965,0" path="m1699,4301l11664,4301e" filled="f" stroked="t" strokeweight=".96pt" strokecolor="#646464">
                <v:path arrowok="t"/>
              </v:shape>
            </v:group>
            <v:group style="position:absolute;left:2390;top:4013;width:2;height:3053" coordorigin="2390,4013" coordsize="2,3053">
              <v:shape style="position:absolute;left:2390;top:4013;width:2;height:3053" coordorigin="2390,4013" coordsize="0,3053" path="m2390,7066l2390,4013e" filled="f" stroked="t" strokeweight=".96pt" strokecolor="#5B5B5B">
                <v:path arrowok="t"/>
              </v:shape>
            </v:group>
            <v:group style="position:absolute;left:2381;top:4522;width:9283;height:2" coordorigin="2381,4522" coordsize="9283,2">
              <v:shape style="position:absolute;left:2381;top:4522;width:9283;height:2" coordorigin="2381,4522" coordsize="9283,0" path="m2381,4522l11664,4522e" filled="f" stroked="t" strokeweight=".96pt" strokecolor="#606060">
                <v:path arrowok="t"/>
              </v:shape>
            </v:group>
            <v:group style="position:absolute;left:11662;top:4291;width:2;height:2131" coordorigin="11662,4291" coordsize="2,2131">
              <v:shape style="position:absolute;left:11662;top:4291;width:2;height:2131" coordorigin="11662,4291" coordsize="0,2131" path="m11662,6422l11662,4291e" filled="f" stroked="t" strokeweight=".48pt" strokecolor="#444444">
                <v:path arrowok="t"/>
              </v:shape>
            </v:group>
            <v:group style="position:absolute;left:4968;top:4512;width:2;height:2074" coordorigin="4968,4512" coordsize="2,2074">
              <v:shape style="position:absolute;left:4968;top:4512;width:2;height:2074" coordorigin="4968,4512" coordsize="0,2074" path="m4968,6586l4968,4512e" filled="f" stroked="t" strokeweight=".96pt" strokecolor="#575757">
                <v:path arrowok="t"/>
              </v:shape>
            </v:group>
            <v:group style="position:absolute;left:4954;top:4958;width:1450;height:2" coordorigin="4954,4958" coordsize="1450,2">
              <v:shape style="position:absolute;left:4954;top:4958;width:1450;height:2" coordorigin="4954,4958" coordsize="1450,0" path="m4954,4958l6403,4958e" filled="f" stroked="t" strokeweight=".48pt" strokecolor="#545454">
                <v:path arrowok="t"/>
              </v:shape>
            </v:group>
            <v:group style="position:absolute;left:7786;top:4502;width:2;height:235" coordorigin="7786,4502" coordsize="2,235">
              <v:shape style="position:absolute;left:7786;top:4502;width:2;height:235" coordorigin="7786,4502" coordsize="0,235" path="m7786,4738l7786,4502e" filled="f" stroked="t" strokeweight=".48pt" strokecolor="#606060">
                <v:path arrowok="t"/>
              </v:shape>
            </v:group>
            <v:group style="position:absolute;left:4973;top:4685;width:2;height:1901" coordorigin="4973,4685" coordsize="2,1901">
              <v:shape style="position:absolute;left:4973;top:4685;width:2;height:1901" coordorigin="4973,4685" coordsize="0,1901" path="m4973,6586l4973,4685e" filled="f" stroked="t" strokeweight=".96pt" strokecolor="#5B5B5B">
                <v:path arrowok="t"/>
              </v:shape>
            </v:group>
            <v:group style="position:absolute;left:6403;top:4958;width:1387;height:2" coordorigin="6403,4958" coordsize="1387,2">
              <v:shape style="position:absolute;left:6403;top:4958;width:1387;height:2" coordorigin="6403,4958" coordsize="1387,0" path="m6403,4958l7790,4958e" filled="f" stroked="t" strokeweight=".48pt" strokecolor="#000000">
                <v:path arrowok="t"/>
              </v:shape>
            </v:group>
            <v:group style="position:absolute;left:7786;top:4738;width:2;height:226" coordorigin="7786,4738" coordsize="2,226">
              <v:shape style="position:absolute;left:7786;top:4738;width:2;height:226" coordorigin="7786,4738" coordsize="0,226" path="m7786,4963l7786,4738e" filled="f" stroked="t" strokeweight=".48pt" strokecolor="#000000">
                <v:path arrowok="t"/>
              </v:shape>
            </v:group>
            <v:group style="position:absolute;left:7781;top:4958;width:1070;height:2" coordorigin="7781,4958" coordsize="1070,2">
              <v:shape style="position:absolute;left:7781;top:4958;width:1070;height:2" coordorigin="7781,4958" coordsize="1070,0" path="m7781,4958l8851,4958e" filled="f" stroked="t" strokeweight=".48pt" strokecolor="#2F2F2F">
                <v:path arrowok="t"/>
              </v:shape>
            </v:group>
            <v:group style="position:absolute;left:8851;top:4958;width:2789;height:2" coordorigin="8851,4958" coordsize="2789,2">
              <v:shape style="position:absolute;left:8851;top:4958;width:2789;height:2" coordorigin="8851,4958" coordsize="2789,0" path="m8851,4958l11640,4958e" filled="f" stroked="t" strokeweight=".48pt" strokecolor="#000000">
                <v:path arrowok="t"/>
              </v:shape>
            </v:group>
            <v:group style="position:absolute;left:4963;top:5246;width:6701;height:2" coordorigin="4963,5246" coordsize="6701,2">
              <v:shape style="position:absolute;left:4963;top:5246;width:6701;height:2" coordorigin="4963,5246" coordsize="6701,0" path="m4963,5246l11664,5246e" filled="f" stroked="t" strokeweight=".48pt" strokecolor="#383838">
                <v:path arrowok="t"/>
              </v:shape>
            </v:group>
            <v:group style="position:absolute;left:4963;top:5486;width:2525;height:2" coordorigin="4963,5486" coordsize="2525,2">
              <v:shape style="position:absolute;left:4963;top:5486;width:2525;height:2" coordorigin="4963,5486" coordsize="2525,0" path="m4963,5486l7488,5486e" filled="f" stroked="t" strokeweight=".48pt" strokecolor="#2F2F2F">
                <v:path arrowok="t"/>
              </v:shape>
            </v:group>
            <v:group style="position:absolute;left:7459;top:5477;width:1392;height:2" coordorigin="7459,5477" coordsize="1392,2">
              <v:shape style="position:absolute;left:7459;top:5477;width:1392;height:2" coordorigin="7459,5477" coordsize="1392,0" path="m7459,5477l8851,5477e" filled="f" stroked="t" strokeweight=".48pt" strokecolor="#343434">
                <v:path arrowok="t"/>
              </v:shape>
            </v:group>
            <v:group style="position:absolute;left:8851;top:5477;width:576;height:2" coordorigin="8851,5477" coordsize="576,2">
              <v:shape style="position:absolute;left:8851;top:5477;width:576;height:2" coordorigin="8851,5477" coordsize="576,0" path="m8851,5477l9427,5477e" filled="f" stroked="t" strokeweight=".96pt" strokecolor="#2F2F2F">
                <v:path arrowok="t"/>
              </v:shape>
            </v:group>
            <v:group style="position:absolute;left:9398;top:5486;width:2266;height:2" coordorigin="9398,5486" coordsize="2266,2">
              <v:shape style="position:absolute;left:9398;top:5486;width:2266;height:2" coordorigin="9398,5486" coordsize="2266,0" path="m9398,5486l11664,5486e" filled="f" stroked="t" strokeweight=".48pt" strokecolor="#3F3F3F">
                <v:path arrowok="t"/>
              </v:shape>
            </v:group>
            <v:group style="position:absolute;left:2381;top:5707;width:9283;height:2" coordorigin="2381,5707" coordsize="9283,2">
              <v:shape style="position:absolute;left:2381;top:5707;width:9283;height:2" coordorigin="2381,5707" coordsize="9283,0" path="m2381,5707l11664,5707e" filled="f" stroked="t" strokeweight=".48pt" strokecolor="#383838">
                <v:path arrowok="t"/>
              </v:shape>
            </v:group>
            <v:group style="position:absolute;left:326;top:5933;width:715;height:2" coordorigin="326,5933" coordsize="715,2">
              <v:shape style="position:absolute;left:326;top:5933;width:715;height:2" coordorigin="326,5933" coordsize="715,0" path="m326,5933l1042,5933e" filled="f" stroked="t" strokeweight=".72pt" strokecolor="#7C7C7C">
                <v:path arrowok="t"/>
              </v:shape>
            </v:group>
            <v:group style="position:absolute;left:984;top:5938;width:6072;height:2" coordorigin="984,5938" coordsize="6072,2">
              <v:shape style="position:absolute;left:984;top:5938;width:6072;height:2" coordorigin="984,5938" coordsize="6072,0" path="m984,5938l7056,5938e" filled="f" stroked="t" strokeweight=".48pt" strokecolor="#444444">
                <v:path arrowok="t"/>
              </v:shape>
            </v:group>
            <v:group style="position:absolute;left:6758;top:5942;width:4910;height:2" coordorigin="6758,5942" coordsize="4910,2">
              <v:shape style="position:absolute;left:6758;top:5942;width:4910;height:2" coordorigin="6758,5942" coordsize="4910,0" path="m6758,5942l11669,5942e" filled="f" stroked="t" strokeweight=".96pt" strokecolor="#707070">
                <v:path arrowok="t"/>
              </v:shape>
            </v:group>
            <v:group style="position:absolute;left:7786;top:5918;width:2;height:475" coordorigin="7786,5918" coordsize="2,475">
              <v:shape style="position:absolute;left:7786;top:5918;width:2;height:475" coordorigin="7786,5918" coordsize="0,475" path="m7786,6394l7786,5918e" filled="f" stroked="t" strokeweight=".48pt" strokecolor="#646464">
                <v:path arrowok="t"/>
              </v:shape>
            </v:group>
            <v:group style="position:absolute;left:2381;top:6365;width:9288;height:2" coordorigin="2381,6365" coordsize="9288,2">
              <v:shape style="position:absolute;left:2381;top:6365;width:9288;height:2" coordorigin="2381,6365" coordsize="9288,0" path="m2381,6365l11669,6365e" filled="f" stroked="t" strokeweight=".96pt" strokecolor="#646464">
                <v:path arrowok="t"/>
              </v:shape>
            </v:group>
            <v:group style="position:absolute;left:2381;top:6581;width:2179;height:2" coordorigin="2381,6581" coordsize="2179,2">
              <v:shape style="position:absolute;left:2381;top:6581;width:2179;height:2" coordorigin="2381,6581" coordsize="2179,0" path="m2381,6581l4560,6581e" filled="f" stroked="t" strokeweight=".48pt" strokecolor="#444444">
                <v:path arrowok="t"/>
              </v:shape>
            </v:group>
            <v:group style="position:absolute;left:4502;top:6581;width:2390;height:2" coordorigin="4502,6581" coordsize="2390,2">
              <v:shape style="position:absolute;left:4502;top:6581;width:2390;height:2" coordorigin="4502,6581" coordsize="2390,0" path="m4502,6581l6893,6581e" filled="f" stroked="t" strokeweight=".48pt" strokecolor="#2B2B2B">
                <v:path arrowok="t"/>
              </v:shape>
            </v:group>
            <v:group style="position:absolute;left:6864;top:6562;width:595;height:2" coordorigin="6864,6562" coordsize="595,2">
              <v:shape style="position:absolute;left:6864;top:6562;width:595;height:2" coordorigin="6864,6562" coordsize="595,0" path="m6864,6562l7459,6562e" filled="f" stroked="t" strokeweight=".48pt" strokecolor="#000000">
                <v:path arrowok="t"/>
              </v:shape>
            </v:group>
            <v:group style="position:absolute;left:7430;top:6581;width:4238;height:2" coordorigin="7430,6581" coordsize="4238,2">
              <v:shape style="position:absolute;left:7430;top:6581;width:4238;height:2" coordorigin="7430,6581" coordsize="4238,0" path="m7430,6581l11669,6581e" filled="f" stroked="t" strokeweight=".48pt" strokecolor="#383838">
                <v:path arrowok="t"/>
              </v:shape>
            </v:group>
            <v:group style="position:absolute;left:7786;top:6374;width:2;height:192" coordorigin="7786,6374" coordsize="2,192">
              <v:shape style="position:absolute;left:7786;top:6374;width:2;height:192" coordorigin="7786,6374" coordsize="0,192" path="m7786,6566l7786,6374e" filled="f" stroked="t" strokeweight=".48pt" strokecolor="#444444">
                <v:path arrowok="t"/>
              </v:shape>
            </v:group>
            <v:group style="position:absolute;left:11662;top:6278;width:2;height:562" coordorigin="11662,6278" coordsize="2,562">
              <v:shape style="position:absolute;left:11662;top:6278;width:2;height:562" coordorigin="11662,6278" coordsize="0,562" path="m11662,6840l11662,6278e" filled="f" stroked="t" strokeweight=".96pt" strokecolor="#676767">
                <v:path arrowok="t"/>
              </v:shape>
            </v:group>
            <v:group style="position:absolute;left:326;top:6797;width:1517;height:2" coordorigin="326,6797" coordsize="1517,2">
              <v:shape style="position:absolute;left:326;top:6797;width:1517;height:2" coordorigin="326,6797" coordsize="1517,0" path="m326,6797l1843,6797e" filled="f" stroked="t" strokeweight=".96pt" strokecolor="#777777">
                <v:path arrowok="t"/>
              </v:shape>
            </v:group>
            <v:group style="position:absolute;left:1699;top:6797;width:710;height:2" coordorigin="1699,6797" coordsize="710,2">
              <v:shape style="position:absolute;left:1699;top:6797;width:710;height:2" coordorigin="1699,6797" coordsize="710,0" path="m1699,6797l2410,6797e" filled="f" stroked="t" strokeweight=".72pt" strokecolor="#606060">
                <v:path arrowok="t"/>
              </v:shape>
            </v:group>
            <v:group style="position:absolute;left:2333;top:6802;width:2227;height:2" coordorigin="2333,6802" coordsize="2227,2">
              <v:shape style="position:absolute;left:2333;top:6802;width:2227;height:2" coordorigin="2333,6802" coordsize="2227,0" path="m2333,6802l4560,6802e" filled="f" stroked="t" strokeweight=".48pt" strokecolor="#3B3B3B">
                <v:path arrowok="t"/>
              </v:shape>
            </v:group>
            <v:group style="position:absolute;left:4502;top:6802;width:5976;height:2" coordorigin="4502,6802" coordsize="5976,2">
              <v:shape style="position:absolute;left:4502;top:6802;width:5976;height:2" coordorigin="4502,6802" coordsize="5976,0" path="m4502,6802l10478,6802e" filled="f" stroked="t" strokeweight=".48pt" strokecolor="#232323">
                <v:path arrowok="t"/>
              </v:shape>
            </v:group>
            <v:group style="position:absolute;left:10421;top:6802;width:1248;height:2" coordorigin="10421,6802" coordsize="1248,2">
              <v:shape style="position:absolute;left:10421;top:6802;width:1248;height:2" coordorigin="10421,6802" coordsize="1248,0" path="m10421,6802l11669,6802e" filled="f" stroked="t" strokeweight=".48pt" strokecolor="#3B3B3B">
                <v:path arrowok="t"/>
              </v:shape>
            </v:group>
            <v:group style="position:absolute;left:326;top:7430;width:2083;height:2" coordorigin="326,7430" coordsize="2083,2">
              <v:shape style="position:absolute;left:326;top:7430;width:2083;height:2" coordorigin="326,7430" coordsize="2083,0" path="m326,7430l2410,7430e" filled="f" stroked="t" strokeweight=".96pt" strokecolor="#6B6B6B">
                <v:path arrowok="t"/>
              </v:shape>
            </v:group>
            <v:group style="position:absolute;left:336;top:6749;width:2;height:9062" coordorigin="336,6749" coordsize="2,9062">
              <v:shape style="position:absolute;left:336;top:6749;width:2;height:9062" coordorigin="336,6749" coordsize="0,9062" path="m336,15811l336,6749e" filled="f" stroked="t" strokeweight=".72pt" strokecolor="#4B4B4B">
                <v:path arrowok="t"/>
              </v:shape>
            </v:group>
            <v:group style="position:absolute;left:2390;top:6749;width:2;height:710" coordorigin="2390,6749" coordsize="2,710">
              <v:shape style="position:absolute;left:2390;top:6749;width:2;height:710" coordorigin="2390,6749" coordsize="0,710" path="m2390,7459l2390,6749e" filled="f" stroked="t" strokeweight=".72pt" strokecolor="#3F3F3F">
                <v:path arrowok="t"/>
              </v:shape>
            </v:group>
            <v:group style="position:absolute;left:2333;top:7435;width:5482;height:2" coordorigin="2333,7435" coordsize="5482,2">
              <v:shape style="position:absolute;left:2333;top:7435;width:5482;height:2" coordorigin="2333,7435" coordsize="5482,0" path="m2333,7435l7814,7435e" filled="f" stroked="t" strokeweight=".48pt" strokecolor="#444444">
                <v:path arrowok="t"/>
              </v:shape>
            </v:group>
            <v:group style="position:absolute;left:7757;top:7430;width:1483;height:2" coordorigin="7757,7430" coordsize="1483,2">
              <v:shape style="position:absolute;left:7757;top:7430;width:1483;height:2" coordorigin="7757,7430" coordsize="1483,0" path="m7757,7430l9240,7430e" filled="f" stroked="t" strokeweight=".72pt" strokecolor="#5B5B5B">
                <v:path arrowok="t"/>
              </v:shape>
            </v:group>
            <v:group style="position:absolute;left:9182;top:7435;width:274;height:2" coordorigin="9182,7435" coordsize="274,2">
              <v:shape style="position:absolute;left:9182;top:7435;width:274;height:2" coordorigin="9182,7435" coordsize="274,0" path="m9182,7435l9456,7435e" filled="f" stroked="t" strokeweight=".48pt" strokecolor="#444444">
                <v:path arrowok="t"/>
              </v:shape>
            </v:group>
            <v:group style="position:absolute;left:9398;top:7430;width:950;height:2" coordorigin="9398,7430" coordsize="950,2">
              <v:shape style="position:absolute;left:9398;top:7430;width:950;height:2" coordorigin="9398,7430" coordsize="950,0" path="m9398,7430l10349,7430e" filled="f" stroked="t" strokeweight=".72pt" strokecolor="#606060">
                <v:path arrowok="t"/>
              </v:shape>
            </v:group>
            <v:group style="position:absolute;left:10291;top:7435;width:187;height:2" coordorigin="10291,7435" coordsize="187,2">
              <v:shape style="position:absolute;left:10291;top:7435;width:187;height:2" coordorigin="10291,7435" coordsize="187,0" path="m10291,7435l10478,7435e" filled="f" stroked="t" strokeweight=".48pt" strokecolor="#4B4B4B">
                <v:path arrowok="t"/>
              </v:shape>
            </v:group>
            <v:group style="position:absolute;left:10421;top:7430;width:1248;height:2" coordorigin="10421,7430" coordsize="1248,2">
              <v:shape style="position:absolute;left:10421;top:7430;width:1248;height:2" coordorigin="10421,7430" coordsize="1248,0" path="m10421,7430l11669,7430e" filled="f" stroked="t" strokeweight=".72pt" strokecolor="#747474">
                <v:path arrowok="t"/>
              </v:shape>
            </v:group>
            <v:group style="position:absolute;left:11666;top:6754;width:2;height:2438" coordorigin="11666,6754" coordsize="2,2438">
              <v:shape style="position:absolute;left:11666;top:6754;width:2;height:2438" coordorigin="11666,6754" coordsize="0,2438" path="m11666,9192l11666,6754e" filled="f" stroked="t" strokeweight=".48pt" strokecolor="#484848">
                <v:path arrowok="t"/>
              </v:shape>
            </v:group>
            <v:group style="position:absolute;left:341;top:7382;width:2;height:2035" coordorigin="341,7382" coordsize="2,2035">
              <v:shape style="position:absolute;left:341;top:7382;width:2;height:2035" coordorigin="341,7382" coordsize="0,2035" path="m341,9418l341,7382e" filled="f" stroked="t" strokeweight=".48pt" strokecolor="#343434">
                <v:path arrowok="t"/>
              </v:shape>
            </v:group>
            <v:group style="position:absolute;left:2398;top:4013;width:2;height:9658" coordorigin="2398,4013" coordsize="2,9658">
              <v:shape style="position:absolute;left:2398;top:4013;width:2;height:9658" coordorigin="2398,4013" coordsize="0,9658" path="m2398,13670l2398,4013e" filled="f" stroked="t" strokeweight=".72pt" strokecolor="#4F4F4F">
                <v:path arrowok="t"/>
              </v:shape>
            </v:group>
            <v:group style="position:absolute;left:4982;top:7430;width:2;height:672" coordorigin="4982,7430" coordsize="2,672">
              <v:shape style="position:absolute;left:4982;top:7430;width:2;height:672" coordorigin="4982,7430" coordsize="0,672" path="m4982,8102l4982,7430e" filled="f" stroked="t" strokeweight=".96pt" strokecolor="#545454">
                <v:path arrowok="t"/>
              </v:shape>
            </v:group>
            <v:group style="position:absolute;left:4973;top:7661;width:5520;height:2" coordorigin="4973,7661" coordsize="5520,2">
              <v:shape style="position:absolute;left:4973;top:7661;width:5520;height:2" coordorigin="4973,7661" coordsize="5520,0" path="m4973,7661l10493,7661e" filled="f" stroked="t" strokeweight=".96pt" strokecolor="#646464">
                <v:path arrowok="t"/>
              </v:shape>
            </v:group>
            <v:group style="position:absolute;left:10421;top:7656;width:1248;height:2" coordorigin="10421,7656" coordsize="1248,2">
              <v:shape style="position:absolute;left:10421;top:7656;width:1248;height:2" coordorigin="10421,7656" coordsize="1248,0" path="m10421,7656l11669,7656e" filled="f" stroked="t" strokeweight=".48pt" strokecolor="#4F4F4F">
                <v:path arrowok="t"/>
              </v:shape>
            </v:group>
            <v:group style="position:absolute;left:4973;top:7877;width:4483;height:2" coordorigin="4973,7877" coordsize="4483,2">
              <v:shape style="position:absolute;left:4973;top:7877;width:4483;height:2" coordorigin="4973,7877" coordsize="4483,0" path="m4973,7877l9456,7877e" filled="f" stroked="t" strokeweight=".48pt" strokecolor="#2B2B2B">
                <v:path arrowok="t"/>
              </v:shape>
            </v:group>
            <v:group style="position:absolute;left:9398;top:7877;width:2270;height:2" coordorigin="9398,7877" coordsize="2270,2">
              <v:shape style="position:absolute;left:9398;top:7877;width:2270;height:2" coordorigin="9398,7877" coordsize="2270,0" path="m9398,7877l11669,7877e" filled="f" stroked="t" strokeweight=".48pt" strokecolor="#3F3F3F">
                <v:path arrowok="t"/>
              </v:shape>
            </v:group>
            <v:group style="position:absolute;left:336;top:8093;width:1296;height:2" coordorigin="336,8093" coordsize="1296,2">
              <v:shape style="position:absolute;left:336;top:8093;width:1296;height:2" coordorigin="336,8093" coordsize="1296,0" path="m336,8093l1632,8093e" filled="f" stroked="t" strokeweight=".96pt" strokecolor="#838383">
                <v:path arrowok="t"/>
              </v:shape>
            </v:group>
            <v:group style="position:absolute;left:1531;top:8093;width:874;height:2" coordorigin="1531,8093" coordsize="874,2">
              <v:shape style="position:absolute;left:1531;top:8093;width:874;height:2" coordorigin="1531,8093" coordsize="874,0" path="m1531,8093l2405,8093e" filled="f" stroked="t" strokeweight=".72pt" strokecolor="#646464">
                <v:path arrowok="t"/>
              </v:shape>
            </v:group>
            <v:group style="position:absolute;left:2338;top:8098;width:8141;height:2" coordorigin="2338,8098" coordsize="8141,2">
              <v:shape style="position:absolute;left:2338;top:8098;width:8141;height:2" coordorigin="2338,8098" coordsize="8141,0" path="m2338,8098l10478,8098e" filled="f" stroked="t" strokeweight=".48pt" strokecolor="#383838">
                <v:path arrowok="t"/>
              </v:shape>
            </v:group>
            <v:group style="position:absolute;left:10421;top:8098;width:1248;height:2" coordorigin="10421,8098" coordsize="1248,2">
              <v:shape style="position:absolute;left:10421;top:8098;width:1248;height:2" coordorigin="10421,8098" coordsize="1248,0" path="m10421,8098l11669,8098e" filled="f" stroked="t" strokeweight=".48pt" strokecolor="#5B5B5B">
                <v:path arrowok="t"/>
              </v:shape>
            </v:group>
            <v:group style="position:absolute;left:336;top:8933;width:1253;height:2" coordorigin="336,8933" coordsize="1253,2">
              <v:shape style="position:absolute;left:336;top:8933;width:1253;height:2" coordorigin="336,8933" coordsize="1253,0" path="m336,8933l1589,8933e" filled="f" stroked="t" strokeweight=".48pt" strokecolor="#5B5B5B">
                <v:path arrowok="t"/>
              </v:shape>
            </v:group>
            <v:group style="position:absolute;left:1531;top:8938;width:10138;height:2" coordorigin="1531,8938" coordsize="10138,2">
              <v:shape style="position:absolute;left:1531;top:8938;width:10138;height:2" coordorigin="1531,8938" coordsize="10138,0" path="m1531,8938l11669,8938e" filled="f" stroked="t" strokeweight=".72pt" strokecolor="#676767">
                <v:path arrowok="t"/>
              </v:shape>
            </v:group>
            <v:group style="position:absolute;left:11666;top:9134;width:2;height:1464" coordorigin="11666,9134" coordsize="2,1464">
              <v:shape style="position:absolute;left:11666;top:9134;width:2;height:1464" coordorigin="11666,9134" coordsize="0,1464" path="m11666,10598l11666,9134e" filled="f" stroked="t" strokeweight=".48pt" strokecolor="#707070">
                <v:path arrowok="t"/>
              </v:shape>
            </v:group>
            <v:group style="position:absolute;left:336;top:9816;width:706;height:2" coordorigin="336,9816" coordsize="706,2">
              <v:shape style="position:absolute;left:336;top:9816;width:706;height:2" coordorigin="336,9816" coordsize="706,0" path="m336,9816l1042,9816e" filled="f" stroked="t" strokeweight=".48pt" strokecolor="#545454">
                <v:path arrowok="t"/>
              </v:shape>
            </v:group>
            <v:group style="position:absolute;left:346;top:9360;width:2;height:518" coordorigin="346,9360" coordsize="2,518">
              <v:shape style="position:absolute;left:346;top:9360;width:2;height:518" coordorigin="346,9360" coordsize="0,518" path="m346,9878l346,9360e" filled="f" stroked="t" strokeweight=".72pt" strokecolor="#484848">
                <v:path arrowok="t"/>
              </v:shape>
            </v:group>
            <v:group style="position:absolute;left:984;top:9821;width:10685;height:2" coordorigin="984,9821" coordsize="10685,2">
              <v:shape style="position:absolute;left:984;top:9821;width:10685;height:2" coordorigin="984,9821" coordsize="10685,0" path="m984,9821l11669,9821e" filled="f" stroked="t" strokeweight=".96pt" strokecolor="#606060">
                <v:path arrowok="t"/>
              </v:shape>
            </v:group>
            <v:group style="position:absolute;left:336;top:10157;width:1622;height:2" coordorigin="336,10157" coordsize="1622,2">
              <v:shape style="position:absolute;left:336;top:10157;width:1622;height:2" coordorigin="336,10157" coordsize="1622,0" path="m336,10157l1958,10157e" filled="f" stroked="t" strokeweight=".96pt" strokecolor="#707070">
                <v:path arrowok="t"/>
              </v:shape>
            </v:group>
            <v:group style="position:absolute;left:346;top:9715;width:2;height:1882" coordorigin="346,9715" coordsize="2,1882">
              <v:shape style="position:absolute;left:346;top:9715;width:2;height:1882" coordorigin="346,9715" coordsize="0,1882" path="m346,11597l346,9715e" filled="f" stroked="t" strokeweight=".96pt" strokecolor="#646464">
                <v:path arrowok="t"/>
              </v:shape>
            </v:group>
            <v:group style="position:absolute;left:1699;top:10157;width:706;height:2" coordorigin="1699,10157" coordsize="706,2">
              <v:shape style="position:absolute;left:1699;top:10157;width:706;height:2" coordorigin="1699,10157" coordsize="706,0" path="m1699,10157l2405,10157e" filled="f" stroked="t" strokeweight=".72pt" strokecolor="#575757">
                <v:path arrowok="t"/>
              </v:shape>
            </v:group>
            <v:group style="position:absolute;left:2338;top:10162;width:3283;height:2" coordorigin="2338,10162" coordsize="3283,2">
              <v:shape style="position:absolute;left:2338;top:10162;width:3283;height:2" coordorigin="2338,10162" coordsize="3283,0" path="m2338,10162l5621,10162e" filled="f" stroked="t" strokeweight=".48pt" strokecolor="#343434">
                <v:path arrowok="t"/>
              </v:shape>
            </v:group>
            <v:group style="position:absolute;left:5520;top:10157;width:1373;height:2" coordorigin="5520,10157" coordsize="1373,2">
              <v:shape style="position:absolute;left:5520;top:10157;width:1373;height:2" coordorigin="5520,10157" coordsize="1373,0" path="m5520,10157l6893,10157e" filled="f" stroked="t" strokeweight=".72pt" strokecolor="#5B5B5B">
                <v:path arrowok="t"/>
              </v:shape>
            </v:group>
            <v:group style="position:absolute;left:6835;top:10162;width:221;height:2" coordorigin="6835,10162" coordsize="221,2">
              <v:shape style="position:absolute;left:6835;top:10162;width:221;height:2" coordorigin="6835,10162" coordsize="221,0" path="m6835,10162l7056,10162e" filled="f" stroked="t" strokeweight=".48pt" strokecolor="#3F3F3F">
                <v:path arrowok="t"/>
              </v:shape>
            </v:group>
            <v:group style="position:absolute;left:6998;top:10157;width:4670;height:2" coordorigin="6998,10157" coordsize="4670,2">
              <v:shape style="position:absolute;left:6998;top:10157;width:4670;height:2" coordorigin="6998,10157" coordsize="4670,0" path="m6998,10157l11669,10157e" filled="f" stroked="t" strokeweight=".96pt" strokecolor="#6B6B6B">
                <v:path arrowok="t"/>
              </v:shape>
            </v:group>
            <v:group style="position:absolute;left:336;top:10397;width:11333;height:2" coordorigin="336,10397" coordsize="11333,2">
              <v:shape style="position:absolute;left:336;top:10397;width:11333;height:2" coordorigin="336,10397" coordsize="11333,0" path="m336,10397l11669,10397e" filled="f" stroked="t" strokeweight=".96pt" strokecolor="#707070">
                <v:path arrowok="t"/>
              </v:shape>
            </v:group>
            <v:group style="position:absolute;left:11666;top:10344;width:2;height:254" coordorigin="11666,10344" coordsize="2,254">
              <v:shape style="position:absolute;left:11666;top:10344;width:2;height:254" coordorigin="11666,10344" coordsize="0,254" path="m11666,10598l11666,10344e" filled="f" stroked="t" strokeweight=".48pt" strokecolor="#838383">
                <v:path arrowok="t"/>
              </v:shape>
            </v:group>
            <v:group style="position:absolute;left:782;top:10877;width:7224;height:2" coordorigin="782,10877" coordsize="7224,2">
              <v:shape style="position:absolute;left:782;top:10877;width:7224;height:2" coordorigin="782,10877" coordsize="7224,0" path="m782,10877l8006,10877e" filled="f" stroked="t" strokeweight=".96pt" strokecolor="#707070">
                <v:path arrowok="t"/>
              </v:shape>
            </v:group>
            <v:group style="position:absolute;left:7786;top:10867;width:1066;height:2" coordorigin="7786,10867" coordsize="1066,2">
              <v:shape style="position:absolute;left:7786;top:10867;width:1066;height:2" coordorigin="7786,10867" coordsize="1066,0" path="m7786,10867l8851,10867e" filled="f" stroked="t" strokeweight=".96pt" strokecolor="#444444">
                <v:path arrowok="t"/>
              </v:shape>
            </v:group>
            <v:group style="position:absolute;left:8851;top:10867;width:360;height:2" coordorigin="8851,10867" coordsize="360,2">
              <v:shape style="position:absolute;left:8851;top:10867;width:360;height:2" coordorigin="8851,10867" coordsize="360,0" path="m8851,10867l9211,10867e" filled="f" stroked="t" strokeweight=".48pt" strokecolor="#343434">
                <v:path arrowok="t"/>
              </v:shape>
            </v:group>
            <v:group style="position:absolute;left:9211;top:10867;width:216;height:2" coordorigin="9211,10867" coordsize="216,2">
              <v:shape style="position:absolute;left:9211;top:10867;width:216;height:2" coordorigin="9211,10867" coordsize="216,0" path="m9211,10867l9427,10867e" filled="f" stroked="t" strokeweight=".96pt" strokecolor="#2B2B2B">
                <v:path arrowok="t"/>
              </v:shape>
            </v:group>
            <v:group style="position:absolute;left:9427;top:10870;width:2242;height:2" coordorigin="9427,10870" coordsize="2242,2">
              <v:shape style="position:absolute;left:9427;top:10870;width:2242;height:2" coordorigin="9427,10870" coordsize="2242,0" path="m9427,10870l11669,10870e" filled="f" stroked="t" strokeweight=".48pt" strokecolor="#444444">
                <v:path arrowok="t"/>
              </v:shape>
            </v:group>
            <v:group style="position:absolute;left:11635;top:10632;width:2;height:293" coordorigin="11635,10632" coordsize="2,293">
              <v:shape style="position:absolute;left:11635;top:10632;width:2;height:293" coordorigin="11635,10632" coordsize="0,293" path="m11635,10925l11635,10632e" filled="f" stroked="t" strokeweight=".48pt" strokecolor="#4B4B4B">
                <v:path arrowok="t"/>
              </v:shape>
            </v:group>
            <v:group style="position:absolute;left:2338;top:11098;width:2654;height:2" coordorigin="2338,11098" coordsize="2654,2">
              <v:shape style="position:absolute;left:2338;top:11098;width:2654;height:2" coordorigin="2338,11098" coordsize="2654,0" path="m2338,11098l4992,11098e" filled="f" stroked="t" strokeweight=".96pt" strokecolor="#6B6B6B">
                <v:path arrowok="t"/>
              </v:shape>
            </v:group>
            <v:group style="position:absolute;left:768;top:11098;width:989;height:2" coordorigin="768,11098" coordsize="989,2">
              <v:shape style="position:absolute;left:768;top:11098;width:989;height:2" coordorigin="768,11098" coordsize="989,0" path="m768,11098l1757,11098e" filled="f" stroked="t" strokeweight=".72pt" strokecolor="#7C7C7C">
                <v:path arrowok="t"/>
              </v:shape>
            </v:group>
            <v:group style="position:absolute;left:1699;top:11093;width:706;height:2" coordorigin="1699,11093" coordsize="706,2">
              <v:shape style="position:absolute;left:1699;top:11093;width:706;height:2" coordorigin="1699,11093" coordsize="706,0" path="m1699,11093l2405,11093e" filled="f" stroked="t" strokeweight=".48pt" strokecolor="#4F4F4F">
                <v:path arrowok="t"/>
              </v:shape>
            </v:group>
            <v:group style="position:absolute;left:2402;top:10896;width:2;height:456" coordorigin="2402,10896" coordsize="2,456">
              <v:shape style="position:absolute;left:2402;top:10896;width:2;height:456" coordorigin="2402,10896" coordsize="0,456" path="m2402,11352l2402,10896e" filled="f" stroked="t" strokeweight=".48pt" strokecolor="#343434">
                <v:path arrowok="t"/>
              </v:shape>
            </v:group>
            <v:group style="position:absolute;left:4963;top:11083;width:629;height:2" coordorigin="4963,11083" coordsize="629,2">
              <v:shape style="position:absolute;left:4963;top:11083;width:629;height:2" coordorigin="4963,11083" coordsize="629,0" path="m4963,11083l5592,11083e" filled="f" stroked="t" strokeweight=".96pt" strokecolor="#3B3B3B">
                <v:path arrowok="t"/>
              </v:shape>
            </v:group>
            <v:group style="position:absolute;left:5563;top:11093;width:4915;height:2" coordorigin="5563,11093" coordsize="4915,2">
              <v:shape style="position:absolute;left:5563;top:11093;width:4915;height:2" coordorigin="5563,11093" coordsize="4915,0" path="m5563,11093l10478,11093e" filled="f" stroked="t" strokeweight=".48pt" strokecolor="#343434">
                <v:path arrowok="t"/>
              </v:shape>
            </v:group>
            <v:group style="position:absolute;left:10421;top:11088;width:1248;height:2" coordorigin="10421,11088" coordsize="1248,2">
              <v:shape style="position:absolute;left:10421;top:11088;width:1248;height:2" coordorigin="10421,11088" coordsize="1248,0" path="m10421,11088l11669,11088e" filled="f" stroked="t" strokeweight=".72pt" strokecolor="#747474">
                <v:path arrowok="t"/>
              </v:shape>
            </v:group>
            <v:group style="position:absolute;left:11635;top:10925;width:2;height:394" coordorigin="11635,10925" coordsize="2,394">
              <v:shape style="position:absolute;left:11635;top:10925;width:2;height:394" coordorigin="11635,10925" coordsize="0,394" path="m11635,11318l11635,10925e" filled="f" stroked="t" strokeweight=".48pt" strokecolor="#939393">
                <v:path arrowok="t"/>
              </v:shape>
            </v:group>
            <v:group style="position:absolute;left:336;top:11328;width:2069;height:2" coordorigin="336,11328" coordsize="2069,2">
              <v:shape style="position:absolute;left:336;top:11328;width:2069;height:2" coordorigin="336,11328" coordsize="2069,0" path="m336,11328l2405,11328e" filled="f" stroked="t" strokeweight=".96pt" strokecolor="#777777">
                <v:path arrowok="t"/>
              </v:shape>
            </v:group>
            <v:group style="position:absolute;left:1013;top:11083;width:2;height:240" coordorigin="1013,11083" coordsize="2,240">
              <v:shape style="position:absolute;left:1013;top:11083;width:2;height:240" coordorigin="1013,11083" coordsize="0,240" path="m1013,11323l1013,11083e" filled="f" stroked="t" strokeweight=".48pt" strokecolor="#707070">
                <v:path arrowok="t"/>
              </v:shape>
            </v:group>
            <v:group style="position:absolute;left:1733;top:11088;width:2;height:907" coordorigin="1733,11088" coordsize="2,907">
              <v:shape style="position:absolute;left:1733;top:11088;width:2;height:907" coordorigin="1733,11088" coordsize="0,907" path="m1733,11995l1733,11088e" filled="f" stroked="t" strokeweight=".48pt" strokecolor="#2F2F2F">
                <v:path arrowok="t"/>
              </v:shape>
            </v:group>
            <v:group style="position:absolute;left:2338;top:11333;width:2654;height:2" coordorigin="2338,11333" coordsize="2654,2">
              <v:shape style="position:absolute;left:2338;top:11333;width:2654;height:2" coordorigin="2338,11333" coordsize="2654,0" path="m2338,11333l4992,11333e" filled="f" stroked="t" strokeweight=".48pt" strokecolor="#484848">
                <v:path arrowok="t"/>
              </v:shape>
            </v:group>
            <v:group style="position:absolute;left:4819;top:11328;width:5390;height:2" coordorigin="4819,11328" coordsize="5390,2">
              <v:shape style="position:absolute;left:4819;top:11328;width:5390;height:2" coordorigin="4819,11328" coordsize="5390,0" path="m4819,11328l10210,11328e" filled="f" stroked="t" strokeweight=".96pt" strokecolor="#646464">
                <v:path arrowok="t"/>
              </v:shape>
            </v:group>
            <v:group style="position:absolute;left:7469;top:11088;width:2;height:4358" coordorigin="7469,11088" coordsize="2,4358">
              <v:shape style="position:absolute;left:7469;top:11088;width:2;height:4358" coordorigin="7469,11088" coordsize="0,4358" path="m7469,15446l7469,11088e" filled="f" stroked="t" strokeweight=".72pt" strokecolor="#545454">
                <v:path arrowok="t"/>
              </v:shape>
            </v:group>
            <v:group style="position:absolute;left:10109;top:11323;width:370;height:2" coordorigin="10109,11323" coordsize="370,2">
              <v:shape style="position:absolute;left:10109;top:11323;width:370;height:2" coordorigin="10109,11323" coordsize="370,0" path="m10109,11323l10478,11323e" filled="f" stroked="t" strokeweight=".48pt" strokecolor="#3F3F3F">
                <v:path arrowok="t"/>
              </v:shape>
            </v:group>
            <v:group style="position:absolute;left:10421;top:11323;width:1248;height:2" coordorigin="10421,11323" coordsize="1248,2">
              <v:shape style="position:absolute;left:10421;top:11323;width:1248;height:2" coordorigin="10421,11323" coordsize="1248,0" path="m10421,11323l11669,11323e" filled="f" stroked="t" strokeweight=".48pt" strokecolor="#545454">
                <v:path arrowok="t"/>
              </v:shape>
            </v:group>
            <v:group style="position:absolute;left:346;top:11275;width:2;height:4546" coordorigin="346,11275" coordsize="2,4546">
              <v:shape style="position:absolute;left:346;top:11275;width:2;height:4546" coordorigin="346,11275" coordsize="0,4546" path="m346,15821l346,11275e" filled="f" stroked="t" strokeweight=".72pt" strokecolor="#4F4F4F">
                <v:path arrowok="t"/>
              </v:shape>
            </v:group>
            <v:group style="position:absolute;left:1013;top:11304;width:2;height:466" coordorigin="1013,11304" coordsize="2,466">
              <v:shape style="position:absolute;left:1013;top:11304;width:2;height:466" coordorigin="1013,11304" coordsize="0,466" path="m1013,11770l1013,11304e" filled="f" stroked="t" strokeweight=".48pt" strokecolor="#878787">
                <v:path arrowok="t"/>
              </v:shape>
            </v:group>
            <v:group style="position:absolute;left:2402;top:11275;width:2;height:720" coordorigin="2402,11275" coordsize="2,720">
              <v:shape style="position:absolute;left:2402;top:11275;width:2;height:720" coordorigin="2402,11275" coordsize="0,720" path="m2402,11995l2402,11275e" filled="f" stroked="t" strokeweight=".48pt" strokecolor="#1C1C1C">
                <v:path arrowok="t"/>
              </v:shape>
            </v:group>
            <v:group style="position:absolute;left:11635;top:11309;width:2;height:461" coordorigin="11635,11309" coordsize="2,461">
              <v:shape style="position:absolute;left:11635;top:11309;width:2;height:461" coordorigin="11635,11309" coordsize="0,461" path="m11635,11770l11635,11309e" filled="f" stroked="t" strokeweight=".48pt" strokecolor="#606060">
                <v:path arrowok="t"/>
              </v:shape>
            </v:group>
            <v:group style="position:absolute;left:350;top:11741;width:2;height:2040" coordorigin="350,11741" coordsize="2,2040">
              <v:shape style="position:absolute;left:350;top:11741;width:2;height:2040" coordorigin="350,11741" coordsize="0,2040" path="m350,13781l350,11741e" filled="f" stroked="t" strokeweight=".48pt" strokecolor="#2F2F2F">
                <v:path arrowok="t"/>
              </v:shape>
            </v:group>
            <v:group style="position:absolute;left:1013;top:11770;width:2;height:1550" coordorigin="1013,11770" coordsize="2,1550">
              <v:shape style="position:absolute;left:1013;top:11770;width:2;height:1550" coordorigin="1013,11770" coordsize="0,1550" path="m1013,13320l1013,11770e" filled="f" stroked="t" strokeweight=".48pt" strokecolor="#000000">
                <v:path arrowok="t"/>
              </v:shape>
            </v:group>
            <v:group style="position:absolute;left:11635;top:11770;width:2;height:1219" coordorigin="11635,11770" coordsize="2,1219">
              <v:shape style="position:absolute;left:11635;top:11770;width:2;height:1219" coordorigin="11635,11770" coordsize="0,1219" path="m11635,12989l11635,11770e" filled="f" stroked="t" strokeweight=".48pt" strokecolor="#000000">
                <v:path arrowok="t"/>
              </v:shape>
            </v:group>
            <v:group style="position:absolute;left:1738;top:11938;width:2;height:2194" coordorigin="1738,11938" coordsize="2,2194">
              <v:shape style="position:absolute;left:1738;top:11938;width:2;height:2194" coordorigin="1738,11938" coordsize="0,2194" path="m1738,14131l1738,11938e" filled="f" stroked="t" strokeweight=".96pt" strokecolor="#646464">
                <v:path arrowok="t"/>
              </v:shape>
            </v:group>
            <v:group style="position:absolute;left:2402;top:11904;width:2;height:1766" coordorigin="2402,11904" coordsize="2,1766">
              <v:shape style="position:absolute;left:2402;top:11904;width:2;height:1766" coordorigin="2402,11904" coordsize="0,1766" path="m2402,13670l2402,11904e" filled="f" stroked="t" strokeweight=".96pt" strokecolor="#545454">
                <v:path arrowok="t"/>
              </v:shape>
            </v:group>
            <v:group style="position:absolute;left:11635;top:12989;width:2;height:326" coordorigin="11635,12989" coordsize="2,326">
              <v:shape style="position:absolute;left:11635;top:12989;width:2;height:326" coordorigin="11635,12989" coordsize="0,326" path="m11635,13315l11635,12989e" filled="f" stroked="t" strokeweight=".48pt" strokecolor="#6B6B6B">
                <v:path arrowok="t"/>
              </v:shape>
            </v:group>
            <v:group style="position:absolute;left:331;top:13315;width:158;height:2" coordorigin="331,13315" coordsize="158,2">
              <v:shape style="position:absolute;left:331;top:13315;width:158;height:2" coordorigin="331,13315" coordsize="158,0" path="m331,13315l490,13315e" filled="f" stroked="t" strokeweight=".48pt" strokecolor="#383838">
                <v:path arrowok="t"/>
              </v:shape>
            </v:group>
            <v:group style="position:absolute;left:490;top:13315;width:528;height:2" coordorigin="490,13315" coordsize="528,2">
              <v:shape style="position:absolute;left:490;top:13315;width:528;height:2" coordorigin="490,13315" coordsize="528,0" path="m490,13315l1018,13315e" filled="f" stroked="t" strokeweight=".48pt" strokecolor="#000000">
                <v:path arrowok="t"/>
              </v:shape>
            </v:group>
            <v:group style="position:absolute;left:1008;top:13315;width:552;height:2" coordorigin="1008,13315" coordsize="552,2">
              <v:shape style="position:absolute;left:1008;top:13315;width:552;height:2" coordorigin="1008,13315" coordsize="552,0" path="m1008,13315l1560,13315e" filled="f" stroked="t" strokeweight=".48pt" strokecolor="#343434">
                <v:path arrowok="t"/>
              </v:shape>
            </v:group>
            <v:group style="position:absolute;left:1560;top:13315;width:816;height:2" coordorigin="1560,13315" coordsize="816,2">
              <v:shape style="position:absolute;left:1560;top:13315;width:816;height:2" coordorigin="1560,13315" coordsize="816,0" path="m1560,13315l2376,13315e" filled="f" stroked="t" strokeweight=".48pt" strokecolor="#ACACAC">
                <v:path arrowok="t"/>
              </v:shape>
            </v:group>
            <v:group style="position:absolute;left:7474;top:13186;width:2;height:1061" coordorigin="7474,13186" coordsize="2,1061">
              <v:shape style="position:absolute;left:7474;top:13186;width:2;height:1061" coordorigin="7474,13186" coordsize="0,1061" path="m7474,14246l7474,13186e" filled="f" stroked="t" strokeweight=".48pt" strokecolor="#282828">
                <v:path arrowok="t"/>
              </v:shape>
            </v:group>
            <v:group style="position:absolute;left:1013;top:13310;width:2;height:206" coordorigin="1013,13310" coordsize="2,206">
              <v:shape style="position:absolute;left:1013;top:13310;width:2;height:206" coordorigin="1013,13310" coordsize="0,206" path="m1013,13517l1013,13310e" filled="f" stroked="t" strokeweight=".48pt" strokecolor="#ACACAC">
                <v:path arrowok="t"/>
              </v:shape>
            </v:group>
            <v:group style="position:absolute;left:11635;top:13315;width:2;height:1560" coordorigin="11635,13315" coordsize="2,1560">
              <v:shape style="position:absolute;left:11635;top:13315;width:2;height:1560" coordorigin="11635,13315" coordsize="0,1560" path="m11635,14875l11635,13315e" filled="f" stroked="t" strokeweight=".48pt" strokecolor="#000000">
                <v:path arrowok="t"/>
              </v:shape>
            </v:group>
            <v:group style="position:absolute;left:1013;top:13517;width:2;height:1358" coordorigin="1013,13517" coordsize="2,1358">
              <v:shape style="position:absolute;left:1013;top:13517;width:2;height:1358" coordorigin="1013,13517" coordsize="0,1358" path="m1013,14875l1013,13517e" filled="f" stroked="t" strokeweight=".48pt" strokecolor="#000000">
                <v:path arrowok="t"/>
              </v:shape>
            </v:group>
            <v:group style="position:absolute;left:2402;top:13488;width:2;height:192" coordorigin="2402,13488" coordsize="2,192">
              <v:shape style="position:absolute;left:2402;top:13488;width:2;height:192" coordorigin="2402,13488" coordsize="0,192" path="m2402,13680l2402,13488e" filled="f" stroked="t" strokeweight=".96pt" strokecolor="#747474">
                <v:path arrowok="t"/>
              </v:shape>
            </v:group>
            <v:group style="position:absolute;left:2371;top:13651;width:2;height:1224" coordorigin="2371,13651" coordsize="2,1224">
              <v:shape style="position:absolute;left:2371;top:13651;width:2;height:1224" coordorigin="2371,13651" coordsize="0,1224" path="m2371,14875l2371,13651e" filled="f" stroked="t" strokeweight=".48pt" strokecolor="#000000">
                <v:path arrowok="t"/>
              </v:shape>
            </v:group>
            <v:group style="position:absolute;left:355;top:13723;width:2;height:2098" coordorigin="355,13723" coordsize="2,2098">
              <v:shape style="position:absolute;left:355;top:13723;width:2;height:2098" coordorigin="355,13723" coordsize="0,2098" path="m355,15821l355,13723e" filled="f" stroked="t" strokeweight=".96pt" strokecolor="#646464">
                <v:path arrowok="t"/>
              </v:shape>
            </v:group>
            <v:group style="position:absolute;left:1738;top:14069;width:2;height:283" coordorigin="1738,14069" coordsize="2,283">
              <v:shape style="position:absolute;left:1738;top:14069;width:2;height:283" coordorigin="1738,14069" coordsize="0,283" path="m1738,14352l1738,14069e" filled="f" stroked="t" strokeweight=".72pt" strokecolor="#484848">
                <v:path arrowok="t"/>
              </v:shape>
            </v:group>
            <v:group style="position:absolute;left:7478;top:14189;width:2;height:163" coordorigin="7478,14189" coordsize="2,163">
              <v:shape style="position:absolute;left:7478;top:14189;width:2;height:163" coordorigin="7478,14189" coordsize="0,163" path="m7478,14352l7478,14189e" filled="f" stroked="t" strokeweight=".72pt" strokecolor="#484848">
                <v:path arrowok="t"/>
              </v:shape>
            </v:group>
            <v:group style="position:absolute;left:1742;top:14294;width:2;height:610" coordorigin="1742,14294" coordsize="2,610">
              <v:shape style="position:absolute;left:1742;top:14294;width:2;height:610" coordorigin="1742,14294" coordsize="0,610" path="m1742,14904l1742,14294e" filled="f" stroked="t" strokeweight=".48pt" strokecolor="#282828">
                <v:path arrowok="t"/>
              </v:shape>
            </v:group>
            <v:group style="position:absolute;left:7478;top:14285;width:2;height:1526" coordorigin="7478,14285" coordsize="2,1526">
              <v:shape style="position:absolute;left:7478;top:14285;width:2;height:1526" coordorigin="7478,14285" coordsize="0,1526" path="m7478,15811l7478,14285e" filled="f" stroked="t" strokeweight=".96pt" strokecolor="#5B5B5B">
                <v:path arrowok="t"/>
              </v:shape>
            </v:group>
            <v:group style="position:absolute;left:346;top:15811;width:5558;height:2" coordorigin="346,15811" coordsize="5558,2">
              <v:shape style="position:absolute;left:346;top:15811;width:5558;height:2" coordorigin="346,15811" coordsize="5558,0" path="m346,15811l5904,15811e" filled="f" stroked="t" strokeweight=".96pt" strokecolor="#7C7C7C">
                <v:path arrowok="t"/>
              </v:shape>
            </v:group>
            <v:group style="position:absolute;left:1013;top:14875;width:2;height:926" coordorigin="1013,14875" coordsize="2,926">
              <v:shape style="position:absolute;left:1013;top:14875;width:2;height:926" coordorigin="1013,14875" coordsize="0,926" path="m1013,15802l1013,14875e" filled="f" stroked="t" strokeweight=".48pt" strokecolor="#979797">
                <v:path arrowok="t"/>
              </v:shape>
            </v:group>
            <v:group style="position:absolute;left:1742;top:11088;width:2;height:4733" coordorigin="1742,11088" coordsize="2,4733">
              <v:shape style="position:absolute;left:1742;top:11088;width:2;height:4733" coordorigin="1742,11088" coordsize="0,4733" path="m1742,15821l1742,11088e" filled="f" stroked="t" strokeweight=".48pt" strokecolor="#4B4B4B">
                <v:path arrowok="t"/>
              </v:shape>
            </v:group>
            <v:group style="position:absolute;left:2371;top:14875;width:2;height:926" coordorigin="2371,14875" coordsize="2,926">
              <v:shape style="position:absolute;left:2371;top:14875;width:2;height:926" coordorigin="2371,14875" coordsize="0,926" path="m2371,15802l2371,14875e" filled="f" stroked="t" strokeweight=".48pt" strokecolor="#747474">
                <v:path arrowok="t"/>
              </v:shape>
            </v:group>
            <v:group style="position:absolute;left:5798;top:15806;width:461;height:2" coordorigin="5798,15806" coordsize="461,2">
              <v:shape style="position:absolute;left:5798;top:15806;width:461;height:2" coordorigin="5798,15806" coordsize="461,0" path="m5798,15806l6259,15806e" filled="f" stroked="t" strokeweight=".48pt" strokecolor="#606060">
                <v:path arrowok="t"/>
              </v:shape>
            </v:group>
            <v:group style="position:absolute;left:6202;top:15811;width:5501;height:2" coordorigin="6202,15811" coordsize="5501,2">
              <v:shape style="position:absolute;left:6202;top:15811;width:5501;height:2" coordorigin="6202,15811" coordsize="5501,0" path="m6202,15811l11702,15811e" filled="f" stroked="t" strokeweight=".96pt" strokecolor="#707070">
                <v:path arrowok="t"/>
              </v:shape>
            </v:group>
            <v:group style="position:absolute;left:6374;top:15806;width:1440;height:2" coordorigin="6374,15806" coordsize="1440,2">
              <v:shape style="position:absolute;left:6374;top:15806;width:1440;height:2" coordorigin="6374,15806" coordsize="1440,0" path="m6374,15806l7814,15806e" filled="f" stroked="t" strokeweight=".48pt" strokecolor="#5B5B5B">
                <v:path arrowok="t"/>
              </v:shape>
            </v:group>
            <v:group style="position:absolute;left:7757;top:15802;width:3912;height:2" coordorigin="7757,15802" coordsize="3912,2">
              <v:shape style="position:absolute;left:7757;top:15802;width:3912;height:2" coordorigin="7757,15802" coordsize="3912,0" path="m7757,15802l11669,15802e" filled="f" stroked="t" strokeweight=".96pt" strokecolor="#747474">
                <v:path arrowok="t"/>
              </v:shape>
            </v:group>
            <v:group style="position:absolute;left:11635;top:14875;width:2;height:926" coordorigin="11635,14875" coordsize="2,926">
              <v:shape style="position:absolute;left:11635;top:14875;width:2;height:926" coordorigin="11635,14875" coordsize="0,926" path="m11635,15802l11635,14875e" filled="f" stroked="t" strokeweight=".48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3"/>
        </w:rPr>
        <w:t>i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21"/>
          <w:szCs w:val="21"/>
          <w:color w:val="444444"/>
          <w:spacing w:val="-2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8C8C8E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8C8C8E"/>
          <w:spacing w:val="-21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646464"/>
          <w:spacing w:val="-12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36"/>
          <w:position w:val="3"/>
        </w:rPr>
        <w:t>'</w:t>
      </w:r>
      <w:r>
        <w:rPr>
          <w:rFonts w:ascii="Arial" w:hAnsi="Arial" w:cs="Arial" w:eastAsia="Arial"/>
          <w:sz w:val="21"/>
          <w:szCs w:val="21"/>
          <w:color w:val="646464"/>
          <w:spacing w:val="34"/>
          <w:w w:val="136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8C8C8E"/>
          <w:spacing w:val="0"/>
          <w:w w:val="63"/>
          <w:b/>
          <w:bCs/>
          <w:position w:val="3"/>
        </w:rPr>
        <w:t>'1!'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463234pt;margin-top:-15.529687pt;width:69.571164pt;height:47pt;mso-position-horizontal-relative:page;mso-position-vertical-relative:paragraph;z-index:-14648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tabs>
                      <w:tab w:pos="760" w:val="left"/>
                    </w:tabs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CFCFCF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CFCFC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CFCFC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31"/>
                      <w:b/>
                      <w:bCs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91" w:lineRule="exact"/>
        <w:ind w:left="3557" w:right="-20"/>
        <w:jc w:val="left"/>
        <w:tabs>
          <w:tab w:pos="100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4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2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6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1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58"/>
          <w:position w:val="0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885" w:right="-20"/>
        <w:jc w:val="left"/>
        <w:tabs>
          <w:tab w:pos="3060" w:val="left"/>
          <w:tab w:pos="99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362995pt;margin-top:8.085979pt;width:52.030127pt;height:7.5pt;mso-position-horizontal-relative:page;mso-position-vertical-relative:paragraph;z-index:-1464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63636"/>
                      <w:spacing w:val="0"/>
                      <w:w w:val="104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2"/>
        </w:rPr>
        <w:t>IZ</w:t>
      </w:r>
      <w:r>
        <w:rPr>
          <w:rFonts w:ascii="Arial" w:hAnsi="Arial" w:cs="Arial" w:eastAsia="Arial"/>
          <w:sz w:val="15"/>
          <w:szCs w:val="15"/>
          <w:color w:val="363636"/>
          <w:spacing w:val="-8"/>
          <w:w w:val="100"/>
          <w:position w:val="1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2"/>
        </w:rPr>
        <w:t>MIR</w:t>
      </w:r>
      <w:r>
        <w:rPr>
          <w:rFonts w:ascii="Arial" w:hAnsi="Arial" w:cs="Arial" w:eastAsia="Arial"/>
          <w:sz w:val="15"/>
          <w:szCs w:val="15"/>
          <w:color w:val="363636"/>
          <w:spacing w:val="-11"/>
          <w:w w:val="100"/>
          <w:position w:val="1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32"/>
          <w:szCs w:val="32"/>
          <w:color w:val="757575"/>
          <w:spacing w:val="0"/>
          <w:w w:val="164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665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13"/>
          <w:position w:val="6"/>
        </w:rPr>
        <w:t>BELEDIYESI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48" w:right="-20"/>
        <w:jc w:val="left"/>
        <w:tabs>
          <w:tab w:pos="1520" w:val="left"/>
          <w:tab w:pos="2940" w:val="left"/>
          <w:tab w:pos="53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13.10.2017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3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3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73" w:lineRule="auto"/>
        <w:ind w:left="152" w:right="554"/>
        <w:jc w:val="left"/>
        <w:tabs>
          <w:tab w:pos="1520" w:val="left"/>
          <w:tab w:pos="2940" w:val="left"/>
          <w:tab w:pos="4320" w:val="left"/>
          <w:tab w:pos="5340" w:val="left"/>
          <w:tab w:pos="10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:13.10.2017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10173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IBildirimAlan:MustafaAYICI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7474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74747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74747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3013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No:l6/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Selçuk/İZMiR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57" w:right="-20"/>
        <w:jc w:val="left"/>
        <w:tabs>
          <w:tab w:pos="154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8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u w:val="single" w:color="5B5B5B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1"/>
          <w:u w:val="single" w:color="5B5B5B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1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u w:val="single" w:color="5B5B5B"/>
          <w:position w:val="1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u w:val="single" w:color="5B5B5B"/>
          <w:position w:val="1"/>
        </w:rPr>
        <w:t>Mahalles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u w:val="single" w:color="5B5B5B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  <w:t>301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u w:val="single" w:color="5B5B5B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u w:val="single" w:color="5B5B5B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u w:val="single" w:color="5B5B5B"/>
          <w:position w:val="1"/>
        </w:rPr>
        <w:t>No:l6/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u w:val="single" w:color="5B5B5B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u w:val="single" w:color="5B5B5B"/>
          <w:position w:val="1"/>
        </w:rPr>
        <w:t>Selçuk/İZMiR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B5B5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B5B5B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B5B5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52" w:right="-20"/>
        <w:jc w:val="left"/>
        <w:tabs>
          <w:tab w:pos="1520" w:val="left"/>
          <w:tab w:pos="46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EvYangını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183" w:lineRule="auto"/>
        <w:ind w:left="3452" w:right="3348" w:firstLine="-3299"/>
        <w:jc w:val="left"/>
        <w:tabs>
          <w:tab w:pos="344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041031pt;margin-top:13.938281pt;width:93.708717pt;height:24pt;mso-position-horizontal-relative:page;mso-position-vertical-relative:paragraph;z-index:-1464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3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06062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0606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0606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6B6B6"/>
                      <w:spacing w:val="-1"/>
                      <w:w w:val="132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30"/>
                      <w:w w:val="46"/>
                    </w:rPr>
                    <w:t>,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6B6B6"/>
                      <w:spacing w:val="0"/>
                      <w:w w:val="136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5"/>
          <w:position w:val="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4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Betoııarme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Diğeı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792" w:right="-20"/>
        <w:jc w:val="left"/>
        <w:tabs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18"/>
          <w:szCs w:val="18"/>
          <w:color w:val="464646"/>
          <w:spacing w:val="0"/>
          <w:w w:val="100"/>
          <w:position w:val="-6"/>
        </w:rPr>
        <w:t>X</w:t>
      </w:r>
      <w:r>
        <w:rPr>
          <w:rFonts w:ascii="Courier New" w:hAnsi="Courier New" w:cs="Courier New" w:eastAsia="Courier New"/>
          <w:sz w:val="18"/>
          <w:szCs w:val="18"/>
          <w:color w:val="464646"/>
          <w:spacing w:val="-84"/>
          <w:w w:val="100"/>
          <w:position w:val="-6"/>
        </w:rPr>
        <w:t> </w:t>
      </w:r>
      <w:r>
        <w:rPr>
          <w:rFonts w:ascii="Courier New" w:hAnsi="Courier New" w:cs="Courier New" w:eastAsia="Courier New"/>
          <w:sz w:val="18"/>
          <w:szCs w:val="18"/>
          <w:color w:val="464646"/>
          <w:spacing w:val="0"/>
          <w:w w:val="100"/>
          <w:position w:val="-6"/>
        </w:rPr>
        <w:tab/>
      </w:r>
      <w:r>
        <w:rPr>
          <w:rFonts w:ascii="Courier New" w:hAnsi="Courier New" w:cs="Courier New" w:eastAsia="Courier New"/>
          <w:sz w:val="18"/>
          <w:szCs w:val="18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23:25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62" w:right="-20"/>
        <w:jc w:val="left"/>
        <w:tabs>
          <w:tab w:pos="19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Fethi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ÇALİŞKAN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3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2"/>
        </w:rPr>
        <w:t>KiTacı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1"/>
          <w:w w:val="101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3"/>
        </w:rPr>
        <w:t>iFTÇi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9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TIR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29" w:right="-20"/>
        <w:jc w:val="left"/>
        <w:tabs>
          <w:tab w:pos="44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:23: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1"/>
        </w:rPr>
        <w:t>23:17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8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67" w:right="-20"/>
        <w:jc w:val="left"/>
        <w:tabs>
          <w:tab w:pos="45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4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3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:23:20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500" w:right="45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4490" w:right="37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1"/>
        </w:rPr>
        <w:t>:23:15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943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096863pt;margin-top:1.147448pt;width:3.29353pt;height:20.5pt;mso-position-horizontal-relative:page;mso-position-vertical-relative:paragraph;z-index:-14643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6B6B6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96" w:lineRule="exact"/>
        <w:ind w:left="459" w:right="-20"/>
        <w:jc w:val="left"/>
        <w:tabs>
          <w:tab w:pos="1980" w:val="left"/>
          <w:tab w:pos="45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dırncı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5"/>
          <w:position w:val="-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5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3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78787"/>
          <w:spacing w:val="0"/>
          <w:w w:val="129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48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f.-Jnınişse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9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64646"/>
          <w:w w:val="67"/>
          <w:position w:val="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11"/>
          <w:w w:val="6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9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62" w:right="1557" w:firstLine="-1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varıldığında,Sigorta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480" w:right="39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Söndi.irmede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2" w:lineRule="auto"/>
        <w:ind w:left="2063" w:right="2298" w:firstLine="-1858"/>
        <w:jc w:val="left"/>
        <w:tabs>
          <w:tab w:pos="1980" w:val="left"/>
          <w:tab w:pos="64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1"/>
        </w:rPr>
        <w:t>söndi.irme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5"/>
          <w:w w:val="11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0"/>
        </w:rPr>
        <w:t>T.Kg.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yapılmadı.Araştırma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570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DFDFDF"/>
          <w:spacing w:val="0"/>
          <w:w w:val="113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69" w:after="0" w:line="214" w:lineRule="exact"/>
        <w:ind w:left="19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duvarında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Sonundak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7" w:right="-20"/>
        <w:jc w:val="left"/>
        <w:tabs>
          <w:tab w:pos="1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.000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27"/>
        </w:rPr>
        <w:t>tl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tetkikte;yangını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üçünç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2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aireni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panosuncia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48" w:right="58" w:firstLine="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içerisimdeki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plastik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izolelerıni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8" w:right="-20"/>
        <w:jc w:val="left"/>
        <w:tabs>
          <w:tab w:pos="19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Sigoı1alı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IBe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7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48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ııgı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sahiplerine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415" w:right="98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57575"/>
          <w:w w:val="2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67" w:right="-20"/>
        <w:jc w:val="left"/>
        <w:tabs>
          <w:tab w:pos="192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[r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-1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lı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10.2017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783" w:right="1515"/>
        <w:jc w:val="center"/>
        <w:tabs>
          <w:tab w:pos="128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2" w:lineRule="exact"/>
        <w:ind w:left="2092" w:right="-20"/>
        <w:jc w:val="left"/>
        <w:tabs>
          <w:tab w:pos="4700" w:val="left"/>
          <w:tab w:pos="89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4269"/>
          <w:spacing w:val="0"/>
          <w:w w:val="272"/>
          <w:position w:val="-3"/>
        </w:rPr>
        <w:t>;!dı</w:t>
      </w:r>
      <w:r>
        <w:rPr>
          <w:rFonts w:ascii="Times New Roman" w:hAnsi="Times New Roman" w:cs="Times New Roman" w:eastAsia="Times New Roman"/>
          <w:sz w:val="19"/>
          <w:szCs w:val="19"/>
          <w:color w:val="3B4269"/>
          <w:spacing w:val="-96"/>
          <w:w w:val="27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2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D8C"/>
          <w:spacing w:val="0"/>
          <w:w w:val="51"/>
          <w:position w:val="-3"/>
        </w:rPr>
        <w:t>,_,.</w:t>
      </w:r>
      <w:r>
        <w:rPr>
          <w:rFonts w:ascii="Times New Roman" w:hAnsi="Times New Roman" w:cs="Times New Roman" w:eastAsia="Times New Roman"/>
          <w:sz w:val="19"/>
          <w:szCs w:val="19"/>
          <w:color w:val="333D8C"/>
          <w:spacing w:val="10"/>
          <w:w w:val="5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64CA"/>
          <w:spacing w:val="0"/>
          <w:w w:val="600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D64C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64C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4"/>
          <w:position w:val="-2"/>
        </w:rPr>
        <w:t>Z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5"/>
          <w:w w:val="4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4"/>
          <w:position w:val="-2"/>
        </w:rPr>
        <w:t>O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28"/>
          <w:w w:val="4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E!d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m</w:t>
      </w:r>
      <w:r>
        <w:rPr>
          <w:rFonts w:ascii="Arial" w:hAnsi="Arial" w:cs="Arial" w:eastAsia="Arial"/>
          <w:sz w:val="27"/>
          <w:szCs w:val="27"/>
          <w:color w:val="363636"/>
          <w:spacing w:val="13"/>
          <w:w w:val="59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9"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210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48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[yeci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43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6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left="281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464646"/>
          <w:spacing w:val="0"/>
          <w:w w:val="93"/>
          <w:b/>
          <w:bCs/>
          <w:position w:val="-13"/>
        </w:rPr>
        <w:t>cm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93"/>
          <w:b/>
          <w:bCs/>
          <w:position w:val="-13"/>
        </w:rPr>
        <w:t>i</w:t>
      </w:r>
      <w:r>
        <w:rPr>
          <w:rFonts w:ascii="Arial" w:hAnsi="Arial" w:cs="Arial" w:eastAsia="Arial"/>
          <w:sz w:val="24"/>
          <w:szCs w:val="24"/>
          <w:color w:val="464646"/>
          <w:spacing w:val="-13"/>
          <w:w w:val="93"/>
          <w:b/>
          <w:bCs/>
          <w:position w:val="-13"/>
        </w:rPr>
        <w:t> </w:t>
      </w:r>
      <w:r>
        <w:rPr>
          <w:rFonts w:ascii="Arial" w:hAnsi="Arial" w:cs="Arial" w:eastAsia="Arial"/>
          <w:sz w:val="24"/>
          <w:szCs w:val="24"/>
          <w:color w:val="606062"/>
          <w:spacing w:val="0"/>
          <w:w w:val="92"/>
          <w:b/>
          <w:bCs/>
          <w:position w:val="-13"/>
        </w:rPr>
        <w:t>K</w:t>
      </w:r>
      <w:r>
        <w:rPr>
          <w:rFonts w:ascii="Arial" w:hAnsi="Arial" w:cs="Arial" w:eastAsia="Arial"/>
          <w:sz w:val="24"/>
          <w:szCs w:val="24"/>
          <w:color w:val="606062"/>
          <w:spacing w:val="-12"/>
          <w:w w:val="92"/>
          <w:b/>
          <w:bCs/>
          <w:position w:val="-13"/>
        </w:rPr>
        <w:t>A</w:t>
      </w:r>
      <w:r>
        <w:rPr>
          <w:rFonts w:ascii="Arial" w:hAnsi="Arial" w:cs="Arial" w:eastAsia="Arial"/>
          <w:sz w:val="24"/>
          <w:szCs w:val="24"/>
          <w:color w:val="464646"/>
          <w:spacing w:val="-6"/>
          <w:w w:val="99"/>
          <w:b/>
          <w:bCs/>
          <w:position w:val="-13"/>
        </w:rPr>
        <w:t>R</w:t>
      </w:r>
      <w:r>
        <w:rPr>
          <w:rFonts w:ascii="Arial" w:hAnsi="Arial" w:cs="Arial" w:eastAsia="Arial"/>
          <w:sz w:val="24"/>
          <w:szCs w:val="24"/>
          <w:color w:val="606062"/>
          <w:spacing w:val="-6"/>
          <w:w w:val="94"/>
          <w:b/>
          <w:bCs/>
          <w:position w:val="-13"/>
        </w:rPr>
        <w:t>O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19"/>
          <w:b/>
          <w:bCs/>
          <w:position w:val="-13"/>
        </w:rPr>
        <w:t>ClU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header="0" w:footer="0" w:top="640" w:bottom="280" w:left="360" w:right="260"/>
          <w:headerReference w:type="default" r:id="rId56"/>
          <w:pgSz w:w="11920" w:h="16840"/>
        </w:sectPr>
      </w:pPr>
      <w:rPr/>
    </w:p>
    <w:p>
      <w:pPr>
        <w:spacing w:before="0" w:after="0" w:line="195" w:lineRule="exact"/>
        <w:ind w:left="2853" w:right="-241"/>
        <w:jc w:val="left"/>
        <w:tabs>
          <w:tab w:pos="9260" w:val="left"/>
        </w:tabs>
        <w:rPr>
          <w:rFonts w:ascii="Arial" w:hAnsi="Arial" w:cs="Arial" w:eastAsia="Arial"/>
          <w:sz w:val="134"/>
          <w:szCs w:val="134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47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47"/>
        </w:rPr>
        <w:t>f</w:t>
      </w:r>
      <w:r>
        <w:rPr>
          <w:rFonts w:ascii="Arial" w:hAnsi="Arial" w:cs="Arial" w:eastAsia="Arial"/>
          <w:sz w:val="19"/>
          <w:szCs w:val="19"/>
          <w:color w:val="363636"/>
          <w:spacing w:val="34"/>
          <w:w w:val="100"/>
          <w:b/>
          <w:bCs/>
          <w:position w:val="-47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47"/>
        </w:rPr>
        <w:t>Amlrt</w:t>
      </w:r>
      <w:r>
        <w:rPr>
          <w:rFonts w:ascii="Arial" w:hAnsi="Arial" w:cs="Arial" w:eastAsia="Arial"/>
          <w:sz w:val="19"/>
          <w:szCs w:val="19"/>
          <w:color w:val="363636"/>
          <w:spacing w:val="-43"/>
          <w:w w:val="100"/>
          <w:b/>
          <w:bCs/>
          <w:position w:val="-47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47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47"/>
        </w:rPr>
      </w:r>
      <w:r>
        <w:rPr>
          <w:rFonts w:ascii="Arial" w:hAnsi="Arial" w:cs="Arial" w:eastAsia="Arial"/>
          <w:sz w:val="134"/>
          <w:szCs w:val="134"/>
          <w:color w:val="878787"/>
          <w:spacing w:val="0"/>
          <w:w w:val="25"/>
          <w:position w:val="-93"/>
        </w:rPr>
        <w:t>--</w:t>
      </w:r>
      <w:r>
        <w:rPr>
          <w:rFonts w:ascii="Arial" w:hAnsi="Arial" w:cs="Arial" w:eastAsia="Arial"/>
          <w:sz w:val="134"/>
          <w:szCs w:val="13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7" w:lineRule="atLeas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878787"/>
          <w:spacing w:val="-57"/>
          <w:w w:val="123"/>
          <w:i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606062"/>
          <w:spacing w:val="0"/>
          <w:w w:val="123"/>
          <w:i/>
        </w:rPr>
        <w:t>*</w:t>
      </w:r>
      <w:r>
        <w:rPr>
          <w:rFonts w:ascii="Times New Roman" w:hAnsi="Times New Roman" w:cs="Times New Roman" w:eastAsia="Times New Roman"/>
          <w:sz w:val="38"/>
          <w:szCs w:val="38"/>
          <w:color w:val="60606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0606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38"/>
          <w:szCs w:val="38"/>
          <w:color w:val="B6B6B6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60"/>
          <w:cols w:num="2" w:equalWidth="0">
            <w:col w:w="9488" w:space="346"/>
            <w:col w:w="1466"/>
          </w:cols>
        </w:sectPr>
      </w:pPr>
      <w:rPr/>
    </w:p>
    <w:p>
      <w:pPr>
        <w:spacing w:before="0" w:after="0" w:line="627" w:lineRule="atLeast"/>
        <w:ind w:left="2436" w:right="-20"/>
        <w:jc w:val="left"/>
        <w:tabs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7.404999pt;margin-top:13.70368pt;width:.1pt;height:10.305303pt;mso-position-horizontal-relative:page;mso-position-vertical-relative:paragraph;z-index:-14653" coordorigin="9548,274" coordsize="2,206">
            <v:shape style="position:absolute;left:9548;top:274;width:2;height:206" coordorigin="9548,274" coordsize="0,206" path="m9548,480l9548,274e" filled="f" stroked="t" strokeweight="1.197104pt" strokecolor="#676B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97687pt;margin-top:5.644019pt;width:15.897421pt;height:62.0pt;mso-position-horizontal-relative:page;mso-position-vertical-relative:paragraph;z-index:-14645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757575"/>
                      <w:spacing w:val="0"/>
                      <w:w w:val="7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</w:rPr>
        <w:t>Güne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3"/>
          <w:b/>
          <w:bCs/>
        </w:rPr>
        <w:t>B61g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-17"/>
          <w:w w:val="93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216"/>
        </w:rPr>
        <w:t>,_..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756" w:right="53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9.799194pt;margin-top:1.679395pt;width:.1pt;height:11.503594pt;mso-position-horizontal-relative:page;mso-position-vertical-relative:paragraph;z-index:-14652" coordorigin="9596,34" coordsize="2,230">
            <v:shape style="position:absolute;left:9596;top:34;width:2;height:230" coordorigin="9596,34" coordsize="0,230" path="m9596,264l9596,34e" filled="f" stroked="t" strokeweight="1.436525pt" strokecolor="#3844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SATlR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58" w:lineRule="exact"/>
        <w:ind w:left="4825" w:right="53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6.942902pt;margin-top:.791439pt;width:.1pt;height:12.222569pt;mso-position-horizontal-relative:page;mso-position-vertical-relative:paragraph;z-index:-14651" coordorigin="8739,16" coordsize="2,244">
            <v:shape style="position:absolute;left:8739;top:16;width:2;height:244" coordorigin="8739,16" coordsize="0,244" path="m8739,260l8739,16e" filled="f" stroked="t" strokeweight=".239421pt" strokecolor="#3F48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182312pt;margin-top:8.465938pt;width:107.14794pt;height:6.5pt;mso-position-horizontal-relative:page;mso-position-vertical-relative:paragraph;z-index:-14644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192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333D8C"/>
                      <w:spacing w:val="0"/>
                      <w:w w:val="201"/>
                      <w:i/>
                    </w:rPr>
                    <w:t>f'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33D8C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33D8C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06062"/>
                      <w:spacing w:val="0"/>
                      <w:w w:val="123"/>
                    </w:rPr>
                    <w:t>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06062"/>
                      <w:spacing w:val="7"/>
                      <w:w w:val="123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78787"/>
                      <w:spacing w:val="0"/>
                      <w:w w:val="207"/>
                    </w:rPr>
                    <w:t>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78787"/>
                      <w:spacing w:val="0"/>
                      <w:w w:val="208"/>
                    </w:rPr>
                    <w:t>\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right="1239"/>
        <w:jc w:val="right"/>
        <w:tabs>
          <w:tab w:pos="122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546.118774pt;margin-top:8.382603pt;width:.1pt;height:23.965821pt;mso-position-horizontal-relative:page;mso-position-vertical-relative:paragraph;z-index:-14650" coordorigin="10922,168" coordsize="2,479">
            <v:shape style="position:absolute;left:10922;top:168;width:2;height:479" coordorigin="10922,168" coordsize="0,479" path="m10922,647l10922,168e" filled="f" stroked="t" strokeweight=".957683pt" strokecolor="#97979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606062"/>
          <w:spacing w:val="-19"/>
          <w:w w:val="100"/>
          <w:b/>
          <w:bCs/>
          <w:position w:val="-7"/>
        </w:rPr>
        <w:t>B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b/>
          <w:bCs/>
          <w:position w:val="-7"/>
        </w:rPr>
        <w:t>Ü</w:t>
      </w:r>
      <w:r>
        <w:rPr>
          <w:rFonts w:ascii="Arial" w:hAnsi="Arial" w:cs="Arial" w:eastAsia="Arial"/>
          <w:sz w:val="26"/>
          <w:szCs w:val="26"/>
          <w:color w:val="464646"/>
          <w:spacing w:val="-16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46"/>
          <w:szCs w:val="46"/>
          <w:color w:val="606062"/>
          <w:spacing w:val="0"/>
          <w:w w:val="53"/>
          <w:position w:val="-7"/>
        </w:rPr>
        <w:t>!Y&amp;</w:t>
      </w:r>
      <w:r>
        <w:rPr>
          <w:rFonts w:ascii="Arial" w:hAnsi="Arial" w:cs="Arial" w:eastAsia="Arial"/>
          <w:sz w:val="46"/>
          <w:szCs w:val="46"/>
          <w:color w:val="606062"/>
          <w:spacing w:val="-57"/>
          <w:w w:val="54"/>
          <w:position w:val="-7"/>
        </w:rPr>
        <w:t>1</w:t>
      </w:r>
      <w:r>
        <w:rPr>
          <w:rFonts w:ascii="Arial" w:hAnsi="Arial" w:cs="Arial" w:eastAsia="Arial"/>
          <w:sz w:val="46"/>
          <w:szCs w:val="46"/>
          <w:color w:val="9C9C9C"/>
          <w:spacing w:val="-60"/>
          <w:w w:val="52"/>
          <w:position w:val="-7"/>
        </w:rPr>
        <w:t>·</w:t>
      </w:r>
      <w:r>
        <w:rPr>
          <w:rFonts w:ascii="Arial" w:hAnsi="Arial" w:cs="Arial" w:eastAsia="Arial"/>
          <w:sz w:val="46"/>
          <w:szCs w:val="46"/>
          <w:color w:val="606062"/>
          <w:spacing w:val="0"/>
          <w:w w:val="53"/>
          <w:position w:val="-7"/>
        </w:rPr>
        <w:t>'</w:t>
      </w:r>
      <w:r>
        <w:rPr>
          <w:rFonts w:ascii="Arial" w:hAnsi="Arial" w:cs="Arial" w:eastAsia="Arial"/>
          <w:sz w:val="46"/>
          <w:szCs w:val="46"/>
          <w:color w:val="606062"/>
          <w:spacing w:val="-89"/>
          <w:w w:val="100"/>
          <w:position w:val="-7"/>
        </w:rPr>
        <w:t> </w:t>
      </w:r>
      <w:r>
        <w:rPr>
          <w:rFonts w:ascii="Arial" w:hAnsi="Arial" w:cs="Arial" w:eastAsia="Arial"/>
          <w:sz w:val="46"/>
          <w:szCs w:val="46"/>
          <w:color w:val="606062"/>
          <w:spacing w:val="0"/>
          <w:w w:val="52"/>
          <w:position w:val="-7"/>
        </w:rPr>
        <w:t>\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172" w:right="-20"/>
        <w:jc w:val="left"/>
        <w:tabs>
          <w:tab w:pos="2480" w:val="left"/>
          <w:tab w:pos="8320" w:val="left"/>
        </w:tabs>
        <w:rPr>
          <w:rFonts w:ascii="Arial" w:hAnsi="Arial" w:cs="Arial" w:eastAsia="Arial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33"/>
          <w:position w:val="-16"/>
        </w:rPr>
        <w:t>rgun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46"/>
          <w:w w:val="133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33"/>
          <w:position w:val="-16"/>
        </w:rPr>
        <w:t>KAYA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16"/>
        </w:rPr>
      </w:r>
      <w:r>
        <w:rPr>
          <w:rFonts w:ascii="Arial" w:hAnsi="Arial" w:cs="Arial" w:eastAsia="Arial"/>
          <w:sz w:val="54"/>
          <w:szCs w:val="54"/>
          <w:color w:val="464646"/>
          <w:spacing w:val="-72"/>
          <w:w w:val="110"/>
          <w:position w:val="-23"/>
        </w:rPr>
        <w:t>·</w:t>
      </w:r>
      <w:r>
        <w:rPr>
          <w:rFonts w:ascii="Arial" w:hAnsi="Arial" w:cs="Arial" w:eastAsia="Arial"/>
          <w:sz w:val="54"/>
          <w:szCs w:val="54"/>
          <w:color w:val="878787"/>
          <w:spacing w:val="0"/>
          <w:w w:val="124"/>
          <w:position w:val="-23"/>
        </w:rPr>
        <w:t>·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60"/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78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81"/>
        </w:rPr>
        <w:t>itfaiy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363636"/>
          <w:spacing w:val="24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1"/>
        </w:rPr>
        <w:t>Güne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1"/>
        </w:rPr>
        <w:t>y</w:t>
      </w:r>
      <w:r>
        <w:rPr>
          <w:rFonts w:ascii="Arial" w:hAnsi="Arial" w:cs="Arial" w:eastAsia="Arial"/>
          <w:sz w:val="22"/>
          <w:szCs w:val="22"/>
          <w:color w:val="363636"/>
          <w:spacing w:val="-11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1"/>
        </w:rPr>
        <w:t>Bölg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464646"/>
          <w:spacing w:val="-6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8" w:after="0" w:line="145" w:lineRule="exact"/>
        <w:ind w:right="141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33D8C"/>
          <w:spacing w:val="0"/>
          <w:w w:val="317"/>
          <w:i/>
          <w:position w:val="-21"/>
        </w:rPr>
        <w:t>$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610" w:lineRule="exact"/>
        <w:ind w:right="-159"/>
        <w:jc w:val="left"/>
        <w:rPr>
          <w:rFonts w:ascii="Arial" w:hAnsi="Arial" w:cs="Arial" w:eastAsia="Arial"/>
          <w:sz w:val="79"/>
          <w:szCs w:val="7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6"/>
          <w:szCs w:val="36"/>
          <w:color w:val="3B4269"/>
          <w:w w:val="52"/>
          <w:i/>
          <w:position w:val="-15"/>
        </w:rPr>
        <w:t>(}p</w:t>
      </w:r>
      <w:r>
        <w:rPr>
          <w:rFonts w:ascii="Courier New" w:hAnsi="Courier New" w:cs="Courier New" w:eastAsia="Courier New"/>
          <w:sz w:val="36"/>
          <w:szCs w:val="36"/>
          <w:color w:val="3B4269"/>
          <w:spacing w:val="-121"/>
          <w:w w:val="52"/>
          <w:i/>
          <w:position w:val="-15"/>
        </w:rPr>
        <w:t>t</w:t>
      </w:r>
      <w:r>
        <w:rPr>
          <w:rFonts w:ascii="Arial" w:hAnsi="Arial" w:cs="Arial" w:eastAsia="Arial"/>
          <w:sz w:val="79"/>
          <w:szCs w:val="79"/>
          <w:color w:val="3B4269"/>
          <w:spacing w:val="0"/>
          <w:w w:val="74"/>
          <w:position w:val="-15"/>
        </w:rPr>
        <w:t>Jr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36" w:after="0" w:line="257" w:lineRule="exact"/>
        <w:ind w:right="-20"/>
        <w:jc w:val="left"/>
        <w:tabs>
          <w:tab w:pos="760" w:val="left"/>
          <w:tab w:pos="18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06062"/>
          <w:w w:val="64"/>
          <w:position w:val="-4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2"/>
          <w:position w:val="-4"/>
        </w:rPr>
        <w:t>üc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47"/>
          <w:b/>
          <w:bCs/>
          <w:position w:val="-4"/>
        </w:rPr>
        <w:t>i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46"/>
          <w:position w:val="-4"/>
        </w:rPr>
        <w:t>(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45"/>
          <w:position w:val="-4"/>
        </w:rPr>
        <w:t>I</w:t>
      </w:r>
      <w:r>
        <w:rPr>
          <w:rFonts w:ascii="Arial" w:hAnsi="Arial" w:cs="Arial" w:eastAsia="Arial"/>
          <w:sz w:val="26"/>
          <w:szCs w:val="26"/>
          <w:color w:val="464646"/>
          <w:spacing w:val="-51"/>
          <w:w w:val="46"/>
          <w:position w:val="-4"/>
        </w:rPr>
        <w:t>J</w:t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68"/>
          <w:position w:val="-4"/>
        </w:rPr>
        <w:t>'M.</w:t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60606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0"/>
          <w:w w:val="273"/>
          <w:position w:val="-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56"/>
          <w:position w:val="-4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10"/>
          <w:w w:val="57"/>
          <w:position w:val="-4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B6B6B6"/>
          <w:spacing w:val="-4"/>
          <w:w w:val="68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6B6B6"/>
          <w:spacing w:val="0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02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272"/>
          <w:position w:val="-1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127"/>
          <w:w w:val="272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9"/>
          <w:i/>
          <w:position w:val="-1"/>
        </w:rPr>
        <w:t>.au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23"/>
          <w:position w:val="-1"/>
        </w:rPr>
        <w:t>.,</w:t>
      </w:r>
      <w:r>
        <w:rPr>
          <w:rFonts w:ascii="Times New Roman" w:hAnsi="Times New Roman" w:cs="Times New Roman" w:eastAsia="Times New Roman"/>
          <w:sz w:val="27"/>
          <w:szCs w:val="27"/>
          <w:color w:val="878787"/>
          <w:spacing w:val="0"/>
          <w:w w:val="116"/>
          <w:position w:val="-1"/>
        </w:rPr>
        <w:t>_/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190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8"/>
          <w:position w:val="-1"/>
        </w:rPr>
        <w:t>'Jo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1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78787"/>
          <w:spacing w:val="-16"/>
          <w:w w:val="217"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116"/>
          <w:position w:val="-1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60"/>
          <w:cols w:num="3" w:equalWidth="0">
            <w:col w:w="4230" w:space="807"/>
            <w:col w:w="866" w:space="2223"/>
            <w:col w:w="3174"/>
          </w:cols>
        </w:sectPr>
      </w:pPr>
      <w:rPr/>
    </w:p>
    <w:p>
      <w:pPr>
        <w:spacing w:before="0" w:after="0" w:line="90" w:lineRule="exact"/>
        <w:ind w:right="1345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77.404999pt;margin-top:11.316254pt;width:67.516654pt;height:.1pt;mso-position-horizontal-relative:page;mso-position-vertical-relative:paragraph;z-index:-14649" coordorigin="9548,226" coordsize="1350,2">
            <v:shape style="position:absolute;left:9548;top:226;width:1350;height:2" coordorigin="9548,226" coordsize="1350,0" path="m9548,226l10898,226e" filled="f" stroked="t" strokeweight=".718262pt" strokecolor="#54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b/>
          <w:bCs/>
          <w:i/>
          <w:position w:val="-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81"/>
          <w:b/>
          <w:bCs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81"/>
          <w:position w:val="-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7"/>
          <w:w w:val="81"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88"/>
          <w:position w:val="-7"/>
        </w:rPr>
        <w:t>r''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260"/>
        </w:sectPr>
      </w:pPr>
      <w:rPr/>
    </w:p>
    <w:p>
      <w:pPr>
        <w:spacing w:before="19" w:after="0" w:line="201" w:lineRule="auto"/>
        <w:ind w:left="4965" w:right="-59" w:firstLine="-191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625261pt;margin-top:37.02755pt;width:553.899931pt;height:746.414926pt;mso-position-horizontal-relative:page;mso-position-vertical-relative:page;z-index:-14654" coordorigin="453,741" coordsize="11078,14928">
            <v:group style="position:absolute;left:455;top:781;width:1360;height:2" coordorigin="455,781" coordsize="1360,2">
              <v:shape style="position:absolute;left:455;top:781;width:1360;height:2" coordorigin="455,781" coordsize="1360,0" path="m455,781l1815,781e" filled="f" stroked="t" strokeweight=".239421pt" strokecolor="#000000">
                <v:path arrowok="t"/>
              </v:shape>
            </v:group>
            <v:group style="position:absolute;left:1786;top:810;width:503;height:2" coordorigin="1786,810" coordsize="503,2">
              <v:shape style="position:absolute;left:1786;top:810;width:503;height:2" coordorigin="1786,810" coordsize="503,0" path="m1786,810l2289,810e" filled="f" stroked="t" strokeweight=".478842pt" strokecolor="#7C7C7C">
                <v:path arrowok="t"/>
              </v:shape>
            </v:group>
            <v:group style="position:absolute;left:2258;top:805;width:2;height:738" coordorigin="2258,805" coordsize="2,738">
              <v:shape style="position:absolute;left:2258;top:805;width:2;height:738" coordorigin="2258,805" coordsize="0,738" path="m2258,1543l2258,805e" filled="f" stroked="t" strokeweight=".478842pt" strokecolor="#676767">
                <v:path arrowok="t"/>
              </v:shape>
            </v:group>
            <v:group style="position:absolute;left:2854;top:810;width:833;height:2" coordorigin="2854,810" coordsize="833,2">
              <v:shape style="position:absolute;left:2854;top:810;width:833;height:2" coordorigin="2854,810" coordsize="833,0" path="m2854,810l3687,810e" filled="f" stroked="t" strokeweight=".478842pt" strokecolor="#4F4F4F">
                <v:path arrowok="t"/>
              </v:shape>
            </v:group>
            <v:group style="position:absolute;left:1743;top:808;width:2069;height:2" coordorigin="1743,808" coordsize="2069,2">
              <v:shape style="position:absolute;left:1743;top:808;width:2069;height:2" coordorigin="1743,808" coordsize="2069,0" path="m1743,808l3812,808e" filled="f" stroked="t" strokeweight=".478842pt" strokecolor="#646464">
                <v:path arrowok="t"/>
              </v:shape>
            </v:group>
            <v:group style="position:absolute;left:1743;top:798;width:7068;height:2" coordorigin="1743,798" coordsize="7068,2">
              <v:shape style="position:absolute;left:1743;top:798;width:7068;height:2" coordorigin="1743,798" coordsize="7068,0" path="m1743,798l8811,798e" filled="f" stroked="t" strokeweight=".718262pt" strokecolor="#646464">
                <v:path arrowok="t"/>
              </v:shape>
            </v:group>
            <v:group style="position:absolute;left:7312;top:781;width:1092;height:2" coordorigin="7312,781" coordsize="1092,2">
              <v:shape style="position:absolute;left:7312;top:781;width:1092;height:2" coordorigin="7312,781" coordsize="1092,0" path="m7312,781l8404,781e" filled="f" stroked="t" strokeweight=".478842pt" strokecolor="#4B4B4B">
                <v:path arrowok="t"/>
              </v:shape>
            </v:group>
            <v:group style="position:absolute;left:5899;top:774;width:3955;height:2" coordorigin="5899,774" coordsize="3955,2">
              <v:shape style="position:absolute;left:5899;top:774;width:3955;height:2" coordorigin="5899,774" coordsize="3955,0" path="m5899,774l9855,774e" filled="f" stroked="t" strokeweight=".957683pt" strokecolor="#676767">
                <v:path arrowok="t"/>
              </v:shape>
            </v:group>
            <v:group style="position:absolute;left:9076;top:762;width:2;height:781" coordorigin="9076,762" coordsize="2,781">
              <v:shape style="position:absolute;left:9076;top:762;width:2;height:781" coordorigin="9076,762" coordsize="0,781" path="m9076,1543l9076,762e" filled="f" stroked="t" strokeweight=".478842pt" strokecolor="#4F4F4F">
                <v:path arrowok="t"/>
              </v:shape>
            </v:group>
            <v:group style="position:absolute;left:9797;top:767;width:354;height:2" coordorigin="9797,767" coordsize="354,2">
              <v:shape style="position:absolute;left:9797;top:767;width:354;height:2" coordorigin="9797,767" coordsize="354,0" path="m9797,767l10151,767e" filled="f" stroked="t" strokeweight=".478842pt" strokecolor="#3B3B3B">
                <v:path arrowok="t"/>
              </v:shape>
            </v:group>
            <v:group style="position:absolute;left:8351;top:760;width:3132;height:2" coordorigin="8351,760" coordsize="3132,2">
              <v:shape style="position:absolute;left:8351;top:760;width:3132;height:2" coordorigin="8351,760" coordsize="3132,0" path="m8351,760l11483,760e" filled="f" stroked="t" strokeweight=".718262pt" strokecolor="#676767">
                <v:path arrowok="t"/>
              </v:shape>
            </v:group>
            <v:group style="position:absolute;left:11471;top:748;width:2;height:575" coordorigin="11471,748" coordsize="2,575">
              <v:shape style="position:absolute;left:11471;top:748;width:2;height:575" coordorigin="11471,748" coordsize="0,575" path="m11471,1323l11471,748e" filled="f" stroked="t" strokeweight=".718262pt" strokecolor="#5B5B5B">
                <v:path arrowok="t"/>
              </v:shape>
            </v:group>
            <v:group style="position:absolute;left:11478;top:748;width:2;height:1567" coordorigin="11478,748" coordsize="2,1567">
              <v:shape style="position:absolute;left:11478;top:748;width:2;height:1567" coordorigin="11478,748" coordsize="0,1567" path="m11478,2315l11478,748e" filled="f" stroked="t" strokeweight=".718262pt" strokecolor="#606060">
                <v:path arrowok="t"/>
              </v:shape>
            </v:group>
            <v:group style="position:absolute;left:9079;top:1486;width:2;height:187" coordorigin="9079,1486" coordsize="2,187">
              <v:shape style="position:absolute;left:9079;top:1486;width:2;height:187" coordorigin="9079,1486" coordsize="0,187" path="m9079,1673l9079,1486e" filled="f" stroked="t" strokeweight=".478842pt" strokecolor="#383838">
                <v:path arrowok="t"/>
              </v:shape>
            </v:group>
            <v:group style="position:absolute;left:2265;top:1476;width:2;height:834" coordorigin="2265,1476" coordsize="2,834">
              <v:shape style="position:absolute;left:2265;top:1476;width:2;height:834" coordorigin="2265,1476" coordsize="0,834" path="m2265,2310l2265,1476e" filled="f" stroked="t" strokeweight=".957683pt" strokecolor="#777777">
                <v:path arrowok="t"/>
              </v:shape>
            </v:group>
            <v:group style="position:absolute;left:9084;top:1615;width:2;height:661" coordorigin="9084,1615" coordsize="2,661">
              <v:shape style="position:absolute;left:9084;top:1615;width:2;height:661" coordorigin="9084,1615" coordsize="0,661" path="m9084,2277l9084,1615e" filled="f" stroked="t" strokeweight=".957683pt" strokecolor="#5B5B5B">
                <v:path arrowok="t"/>
              </v:shape>
            </v:group>
            <v:group style="position:absolute;left:771;top:2306;width:1518;height:2" coordorigin="771,2306" coordsize="1518,2">
              <v:shape style="position:absolute;left:771;top:2306;width:1518;height:2" coordorigin="771,2306" coordsize="1518,0" path="m771,2306l2289,2306e" filled="f" stroked="t" strokeweight=".478842pt" strokecolor="#707070">
                <v:path arrowok="t"/>
              </v:shape>
            </v:group>
            <v:group style="position:absolute;left:2217;top:2306;width:886;height:2" coordorigin="2217,2306" coordsize="886,2">
              <v:shape style="position:absolute;left:2217;top:2306;width:886;height:2" coordorigin="2217,2306" coordsize="886,0" path="m2217,2306l3103,2306e" filled="f" stroked="t" strokeweight=".478842pt" strokecolor="#444444">
                <v:path arrowok="t"/>
              </v:shape>
            </v:group>
            <v:group style="position:absolute;left:3045;top:2296;width:3768;height:2" coordorigin="3045,2296" coordsize="3768,2">
              <v:shape style="position:absolute;left:3045;top:2296;width:3768;height:2" coordorigin="3045,2296" coordsize="3768,0" path="m3045,2296l6814,2296e" filled="f" stroked="t" strokeweight=".718262pt" strokecolor="#646464">
                <v:path arrowok="t"/>
              </v:shape>
            </v:group>
            <v:group style="position:absolute;left:3342;top:2282;width:4027;height:2" coordorigin="3342,2282" coordsize="4027,2">
              <v:shape style="position:absolute;left:3342;top:2282;width:4027;height:2" coordorigin="3342,2282" coordsize="4027,0" path="m3342,2282l7369,2282e" filled="f" stroked="t" strokeweight=".718262pt" strokecolor="#646464">
                <v:path arrowok="t"/>
              </v:shape>
            </v:group>
            <v:group style="position:absolute;left:7312;top:2277;width:397;height:2" coordorigin="7312,2277" coordsize="397,2">
              <v:shape style="position:absolute;left:7312;top:2277;width:397;height:2" coordorigin="7312,2277" coordsize="397,0" path="m7312,2277l7709,2277e" filled="f" stroked="t" strokeweight=".478842pt" strokecolor="#343434">
                <v:path arrowok="t"/>
              </v:shape>
            </v:group>
            <v:group style="position:absolute;left:5741;top:2270;width:4113;height:2" coordorigin="5741,2270" coordsize="4113,2">
              <v:shape style="position:absolute;left:5741;top:2270;width:4113;height:2" coordorigin="5741,2270" coordsize="4113,0" path="m5741,2270l9855,2270e" filled="f" stroked="t" strokeweight=".718262pt" strokecolor="#646464">
                <v:path arrowok="t"/>
              </v:shape>
            </v:group>
            <v:group style="position:absolute;left:9797;top:2262;width:354;height:2" coordorigin="9797,2262" coordsize="354,2">
              <v:shape style="position:absolute;left:9797;top:2262;width:354;height:2" coordorigin="9797,2262" coordsize="354,0" path="m9797,2262l10151,2262e" filled="f" stroked="t" strokeweight=".478842pt" strokecolor="#343434">
                <v:path arrowok="t"/>
              </v:shape>
            </v:group>
            <v:group style="position:absolute;left:10094;top:2260;width:833;height:2" coordorigin="10094,2260" coordsize="833,2">
              <v:shape style="position:absolute;left:10094;top:2260;width:833;height:2" coordorigin="10094,2260" coordsize="833,0" path="m10094,2260l10927,2260e" filled="f" stroked="t" strokeweight=".718262pt" strokecolor="#4B4B4B">
                <v:path arrowok="t"/>
              </v:shape>
            </v:group>
            <v:group style="position:absolute;left:10506;top:2255;width:982;height:2" coordorigin="10506,2255" coordsize="982,2">
              <v:shape style="position:absolute;left:10506;top:2255;width:982;height:2" coordorigin="10506,2255" coordsize="982,0" path="m10506,2255l11487,2255e" filled="f" stroked="t" strokeweight=".957683pt" strokecolor="#676767">
                <v:path arrowok="t"/>
              </v:shape>
            </v:group>
            <v:group style="position:absolute;left:488;top:1841;width:2;height:2095" coordorigin="488,1841" coordsize="2,2095">
              <v:shape style="position:absolute;left:488;top:1841;width:2;height:2095" coordorigin="488,1841" coordsize="0,2095" path="m488,3935l488,1841e" filled="f" stroked="t" strokeweight=".478842pt" strokecolor="#6B6B6B">
                <v:path arrowok="t"/>
              </v:shape>
            </v:group>
            <v:group style="position:absolute;left:488;top:2277;width:67;height:2" coordorigin="488,2277" coordsize="67,2">
              <v:shape style="position:absolute;left:488;top:2277;width:67;height:2" coordorigin="488,2277" coordsize="67,0" path="m488,2277l555,2277e" filled="f" stroked="t" strokeweight=".239421pt" strokecolor="#2B2B2B">
                <v:path arrowok="t"/>
              </v:shape>
            </v:group>
            <v:group style="position:absolute;left:484;top:2552;width:2619;height:2" coordorigin="484,2552" coordsize="2619,2">
              <v:shape style="position:absolute;left:484;top:2552;width:2619;height:2" coordorigin="484,2552" coordsize="2619,0" path="m484,2552l3103,2552e" filled="f" stroked="t" strokeweight=".718262pt" strokecolor="#606060">
                <v:path arrowok="t"/>
              </v:shape>
            </v:group>
            <v:group style="position:absolute;left:3045;top:2536;width:2547;height:2" coordorigin="3045,2536" coordsize="2547,2">
              <v:shape style="position:absolute;left:3045;top:2536;width:2547;height:2" coordorigin="3045,2536" coordsize="2547,0" path="m3045,2536l5593,2536e" filled="f" stroked="t" strokeweight=".718262pt" strokecolor="#5B5B5B">
                <v:path arrowok="t"/>
              </v:shape>
            </v:group>
            <v:group style="position:absolute;left:5535;top:2521;width:5468;height:2" coordorigin="5535,2521" coordsize="5468,2">
              <v:shape style="position:absolute;left:5535;top:2521;width:5468;height:2" coordorigin="5535,2521" coordsize="5468,0" path="m5535,2521l11004,2521e" filled="f" stroked="t" strokeweight=".718262pt" strokecolor="#606060">
                <v:path arrowok="t"/>
              </v:shape>
            </v:group>
            <v:group style="position:absolute;left:7652;top:2516;width:752;height:2" coordorigin="7652,2516" coordsize="752,2">
              <v:shape style="position:absolute;left:7652;top:2516;width:752;height:2" coordorigin="7652,2516" coordsize="752,0" path="m7652,2516l8404,2516e" filled="f" stroked="t" strokeweight=".478842pt" strokecolor="#444444">
                <v:path arrowok="t"/>
              </v:shape>
            </v:group>
            <v:group style="position:absolute;left:8346;top:2516;width:1231;height:2" coordorigin="8346,2516" coordsize="1231,2">
              <v:shape style="position:absolute;left:8346;top:2516;width:1231;height:2" coordorigin="8346,2516" coordsize="1231,0" path="m8346,2516l9577,2516e" filled="f" stroked="t" strokeweight=".239421pt" strokecolor="#646464">
                <v:path arrowok="t"/>
              </v:shape>
            </v:group>
            <v:group style="position:absolute;left:9519;top:2514;width:306;height:2" coordorigin="9519,2514" coordsize="306,2">
              <v:shape style="position:absolute;left:9519;top:2514;width:306;height:2" coordorigin="9519,2514" coordsize="306,0" path="m9519,2514l9826,2514e" filled="f" stroked="t" strokeweight=".239421pt" strokecolor="#7C7C7C">
                <v:path arrowok="t"/>
              </v:shape>
            </v:group>
            <v:group style="position:absolute;left:9826;top:2545;width:1073;height:2" coordorigin="9826,2545" coordsize="1073,2">
              <v:shape style="position:absolute;left:9826;top:2545;width:1073;height:2" coordorigin="9826,2545" coordsize="1073,0" path="m9826,2545l10898,2545e" filled="f" stroked="t" strokeweight=".239421pt" strokecolor="#000000">
                <v:path arrowok="t"/>
              </v:shape>
            </v:group>
            <v:group style="position:absolute;left:10898;top:2545;width:599;height:2" coordorigin="10898,2545" coordsize="599,2">
              <v:shape style="position:absolute;left:10898;top:2545;width:599;height:2" coordorigin="10898,2545" coordsize="599,0" path="m10898,2545l11497,2545e" filled="f" stroked="t" strokeweight=".239421pt" strokecolor="#343434">
                <v:path arrowok="t"/>
              </v:shape>
            </v:group>
            <v:group style="position:absolute;left:11483;top:2243;width:2;height:336" coordorigin="11483,2243" coordsize="2,336">
              <v:shape style="position:absolute;left:11483;top:2243;width:2;height:336" coordorigin="11483,2243" coordsize="0,336" path="m11483,2579l11483,2243e" filled="f" stroked="t" strokeweight=".478842pt" strokecolor="#383838">
                <v:path arrowok="t"/>
              </v:shape>
            </v:group>
            <v:group style="position:absolute;left:493;top:2492;width:2;height:1136" coordorigin="493,2492" coordsize="2,1136">
              <v:shape style="position:absolute;left:493;top:2492;width:2;height:1136" coordorigin="493,2492" coordsize="0,1136" path="m493,3628l493,2492e" filled="f" stroked="t" strokeweight=".957683pt" strokecolor="#6B6B6B">
                <v:path arrowok="t"/>
              </v:shape>
            </v:group>
            <v:group style="position:absolute;left:484;top:2775;width:5880;height:2" coordorigin="484,2775" coordsize="5880,2">
              <v:shape style="position:absolute;left:484;top:2775;width:5880;height:2" coordorigin="484,2775" coordsize="5880,0" path="m484,2775l6364,2775e" filled="f" stroked="t" strokeweight=".718262pt" strokecolor="#777777">
                <v:path arrowok="t"/>
              </v:shape>
            </v:group>
            <v:group style="position:absolute;left:10123;top:2785;width:776;height:2" coordorigin="10123,2785" coordsize="776,2">
              <v:shape style="position:absolute;left:10123;top:2785;width:776;height:2" coordorigin="10123,2785" coordsize="776,0" path="m10123,2785l10898,2785e" filled="f" stroked="t" strokeweight=".239421pt" strokecolor="#000000">
                <v:path arrowok="t"/>
              </v:shape>
            </v:group>
            <v:group style="position:absolute;left:10898;top:2785;width:599;height:2" coordorigin="10898,2785" coordsize="599,2">
              <v:shape style="position:absolute;left:10898;top:2785;width:599;height:2" coordorigin="10898,2785" coordsize="599,0" path="m10898,2785l11497,2785e" filled="f" stroked="t" strokeweight=".239421pt" strokecolor="#606060">
                <v:path arrowok="t"/>
              </v:shape>
            </v:group>
            <v:group style="position:absolute;left:11490;top:748;width:2;height:3197" coordorigin="11490,748" coordsize="2,3197">
              <v:shape style="position:absolute;left:11490;top:748;width:2;height:3197" coordorigin="11490,748" coordsize="0,3197" path="m11490,3945l11490,748e" filled="f" stroked="t" strokeweight=".478842pt" strokecolor="#606060">
                <v:path arrowok="t"/>
              </v:shape>
            </v:group>
            <v:group style="position:absolute;left:488;top:2996;width:6297;height:2" coordorigin="488,2996" coordsize="6297,2">
              <v:shape style="position:absolute;left:488;top:2996;width:6297;height:2" coordorigin="488,2996" coordsize="6297,0" path="m488,2996l6785,2996e" filled="f" stroked="t" strokeweight=".239421pt" strokecolor="#8C8C8C">
                <v:path arrowok="t"/>
              </v:shape>
            </v:group>
            <v:group style="position:absolute;left:6211;top:3001;width:2342;height:2" coordorigin="6211,3001" coordsize="2342,2">
              <v:shape style="position:absolute;left:6211;top:3001;width:2342;height:2" coordorigin="6211,3001" coordsize="2342,0" path="m6211,3001l8552,3001e" filled="f" stroked="t" strokeweight=".718262pt" strokecolor="#777777">
                <v:path arrowok="t"/>
              </v:shape>
            </v:group>
            <v:group style="position:absolute;left:8346;top:2993;width:1034;height:2" coordorigin="8346,2993" coordsize="1034,2">
              <v:shape style="position:absolute;left:8346;top:2993;width:1034;height:2" coordorigin="8346,2993" coordsize="1034,0" path="m8346,2993l9381,2993e" filled="f" stroked="t" strokeweight=".478842pt" strokecolor="#606060">
                <v:path arrowok="t"/>
              </v:shape>
            </v:group>
            <v:group style="position:absolute;left:8581;top:2986;width:2346;height:2" coordorigin="8581,2986" coordsize="2346,2">
              <v:shape style="position:absolute;left:8581;top:2986;width:2346;height:2" coordorigin="8581,2986" coordsize="2346,0" path="m8581,2986l10927,2986e" filled="f" stroked="t" strokeweight=".718262pt" strokecolor="#747474">
                <v:path arrowok="t"/>
              </v:shape>
            </v:group>
            <v:group style="position:absolute;left:10870;top:2979;width:627;height:2" coordorigin="10870,2979" coordsize="627,2">
              <v:shape style="position:absolute;left:10870;top:2979;width:627;height:2" coordorigin="10870,2979" coordsize="627,0" path="m10870,2979l11497,2979e" filled="f" stroked="t" strokeweight=".478842pt" strokecolor="#676767">
                <v:path arrowok="t"/>
              </v:shape>
            </v:group>
            <v:group style="position:absolute;left:484;top:3276;width:3615;height:2" coordorigin="484,3276" coordsize="3615,2">
              <v:shape style="position:absolute;left:484;top:3276;width:3615;height:2" coordorigin="484,3276" coordsize="3615,0" path="m484,3276l4099,3276e" filled="f" stroked="t" strokeweight=".478842pt" strokecolor="#575757">
                <v:path arrowok="t"/>
              </v:shape>
            </v:group>
            <v:group style="position:absolute;left:6756;top:3245;width:953;height:2" coordorigin="6756,3245" coordsize="953,2">
              <v:shape style="position:absolute;left:6756;top:3245;width:953;height:2" coordorigin="6756,3245" coordsize="953,0" path="m6756,3245l7709,3245e" filled="f" stroked="t" strokeweight=".478842pt" strokecolor="#3B3B3B">
                <v:path arrowok="t"/>
              </v:shape>
            </v:group>
            <v:group style="position:absolute;left:5363;top:3243;width:5918;height:2" coordorigin="5363,3243" coordsize="5918,2">
              <v:shape style="position:absolute;left:5363;top:3243;width:5918;height:2" coordorigin="5363,3243" coordsize="5918,0" path="m5363,3243l11282,3243e" filled="f" stroked="t" strokeweight=".478842pt" strokecolor="#606060">
                <v:path arrowok="t"/>
              </v:shape>
            </v:group>
            <v:group style="position:absolute;left:9826;top:3269;width:1073;height:2" coordorigin="9826,3269" coordsize="1073,2">
              <v:shape style="position:absolute;left:9826;top:3269;width:1073;height:2" coordorigin="9826,3269" coordsize="1073,0" path="m9826,3269l10898,3269e" filled="f" stroked="t" strokeweight=".239421pt" strokecolor="#000000">
                <v:path arrowok="t"/>
              </v:shape>
            </v:group>
            <v:group style="position:absolute;left:10898;top:3269;width:599;height:2" coordorigin="10898,3269" coordsize="599,2">
              <v:shape style="position:absolute;left:10898;top:3269;width:599;height:2" coordorigin="10898,3269" coordsize="599,0" path="m10898,3269l11497,3269e" filled="f" stroked="t" strokeweight=".239421pt" strokecolor="#747474">
                <v:path arrowok="t"/>
              </v:shape>
            </v:group>
            <v:group style="position:absolute;left:493;top:3516;width:1159;height:2" coordorigin="493,3516" coordsize="1159,2">
              <v:shape style="position:absolute;left:493;top:3516;width:1159;height:2" coordorigin="493,3516" coordsize="1159,0" path="m493,3516l1652,3516e" filled="f" stroked="t" strokeweight=".478842pt" strokecolor="#4B4B4B">
                <v:path arrowok="t"/>
              </v:shape>
            </v:group>
            <v:group style="position:absolute;left:1595;top:3509;width:1508;height:2" coordorigin="1595,3509" coordsize="1508,2">
              <v:shape style="position:absolute;left:1595;top:3509;width:1508;height:2" coordorigin="1595,3509" coordsize="1508,0" path="m1595,3509l3103,3509e" filled="f" stroked="t" strokeweight=".718262pt" strokecolor="#4F4F4F">
                <v:path arrowok="t"/>
              </v:shape>
            </v:group>
            <v:group style="position:absolute;left:3045;top:3509;width:642;height:2" coordorigin="3045,3509" coordsize="642,2">
              <v:shape style="position:absolute;left:3045;top:3509;width:642;height:2" coordorigin="3045,3509" coordsize="642,0" path="m3045,3509l3687,3509e" filled="f" stroked="t" strokeweight=".718262pt" strokecolor="#646464">
                <v:path arrowok="t"/>
              </v:shape>
            </v:group>
            <v:group style="position:absolute;left:3630;top:3501;width:967;height:2" coordorigin="3630,3501" coordsize="967,2">
              <v:shape style="position:absolute;left:3630;top:3501;width:967;height:2" coordorigin="3630,3501" coordsize="967,0" path="m3630,3501l4597,3501e" filled="f" stroked="t" strokeweight=".478842pt" strokecolor="#4F4F4F">
                <v:path arrowok="t"/>
              </v:shape>
            </v:group>
            <v:group style="position:absolute;left:4539;top:3499;width:350;height:2" coordorigin="4539,3499" coordsize="350,2">
              <v:shape style="position:absolute;left:4539;top:3499;width:350;height:2" coordorigin="4539,3499" coordsize="350,0" path="m4539,3499l4889,3499e" filled="f" stroked="t" strokeweight=".478842pt" strokecolor="#343434">
                <v:path arrowok="t"/>
              </v:shape>
            </v:group>
            <v:group style="position:absolute;left:4832;top:3497;width:2097;height:2" coordorigin="4832,3497" coordsize="2097,2">
              <v:shape style="position:absolute;left:4832;top:3497;width:2097;height:2" coordorigin="4832,3497" coordsize="2097,0" path="m4832,3497l6929,3497e" filled="f" stroked="t" strokeweight=".478842pt" strokecolor="#606060">
                <v:path arrowok="t"/>
              </v:shape>
            </v:group>
            <v:group style="position:absolute;left:6900;top:3523;width:441;height:2" coordorigin="6900,3523" coordsize="441,2">
              <v:shape style="position:absolute;left:6900;top:3523;width:441;height:2" coordorigin="6900,3523" coordsize="441,0" path="m6900,3523l7341,3523e" filled="f" stroked="t" strokeweight=".239421pt" strokecolor="#4F4F4F">
                <v:path arrowok="t"/>
              </v:shape>
            </v:group>
            <v:group style="position:absolute;left:7341;top:3523;width:340;height:2" coordorigin="7341,3523" coordsize="340,2">
              <v:shape style="position:absolute;left:7341;top:3523;width:340;height:2" coordorigin="7341,3523" coordsize="340,0" path="m7341,3523l7681,3523e" filled="f" stroked="t" strokeweight=".239421pt" strokecolor="#000000">
                <v:path arrowok="t"/>
              </v:shape>
            </v:group>
            <v:group style="position:absolute;left:7681;top:3523;width:3816;height:2" coordorigin="7681,3523" coordsize="3816,2">
              <v:shape style="position:absolute;left:7681;top:3523;width:3816;height:2" coordorigin="7681,3523" coordsize="3816,0" path="m7681,3523l11497,3523e" filled="f" stroked="t" strokeweight=".239421pt" strokecolor="#6B6B6B">
                <v:path arrowok="t"/>
              </v:shape>
            </v:group>
            <v:group style="position:absolute;left:500;top:3494;width:2;height:2751" coordorigin="500,3494" coordsize="2,2751">
              <v:shape style="position:absolute;left:500;top:3494;width:2;height:2751" coordorigin="500,3494" coordsize="0,2751" path="m500,6245l500,3494e" filled="f" stroked="t" strokeweight=".478842pt" strokecolor="#4B4B4B">
                <v:path arrowok="t"/>
              </v:shape>
            </v:group>
            <v:group style="position:absolute;left:6910;top:3480;width:2;height:379" coordorigin="6910,3480" coordsize="2,379">
              <v:shape style="position:absolute;left:6910;top:3480;width:2;height:379" coordorigin="6910,3480" coordsize="0,379" path="m6910,3858l6910,3480e" filled="f" stroked="t" strokeweight=".718262pt" strokecolor="#545454">
                <v:path arrowok="t"/>
              </v:shape>
            </v:group>
            <v:group style="position:absolute;left:6905;top:3854;width:1499;height:2" coordorigin="6905,3854" coordsize="1499,2">
              <v:shape style="position:absolute;left:6905;top:3854;width:1499;height:2" coordorigin="6905,3854" coordsize="1499,0" path="m6905,3854l8404,3854e" filled="f" stroked="t" strokeweight=".957683pt" strokecolor="#646464">
                <v:path arrowok="t"/>
              </v:shape>
            </v:group>
            <v:group style="position:absolute;left:8346;top:3847;width:1034;height:2" coordorigin="8346,3847" coordsize="1034,2">
              <v:shape style="position:absolute;left:8346;top:3847;width:1034;height:2" coordorigin="8346,3847" coordsize="1034,0" path="m8346,3847l9381,3847e" filled="f" stroked="t" strokeweight=".478842pt" strokecolor="#4F4F4F">
                <v:path arrowok="t"/>
              </v:shape>
            </v:group>
            <v:group style="position:absolute;left:9323;top:3844;width:532;height:2" coordorigin="9323,3844" coordsize="532,2">
              <v:shape style="position:absolute;left:9323;top:3844;width:532;height:2" coordorigin="9323,3844" coordsize="532,0" path="m9323,3844l9855,3844e" filled="f" stroked="t" strokeweight=".478842pt" strokecolor="#343434">
                <v:path arrowok="t"/>
              </v:shape>
            </v:group>
            <v:group style="position:absolute;left:9797;top:3837;width:1705;height:2" coordorigin="9797,3837" coordsize="1705,2">
              <v:shape style="position:absolute;left:9797;top:3837;width:1705;height:2" coordorigin="9797,3837" coordsize="1705,0" path="m9797,3837l11502,3837e" filled="f" stroked="t" strokeweight=".957683pt" strokecolor="#6B6B6B">
                <v:path arrowok="t"/>
              </v:shape>
            </v:group>
            <v:group style="position:absolute;left:3788;top:3494;width:2;height:776" coordorigin="3788,3494" coordsize="2,776">
              <v:shape style="position:absolute;left:3788;top:3494;width:2;height:776" coordorigin="3788,3494" coordsize="0,776" path="m3788,4271l3788,3494e" filled="f" stroked="t" strokeweight=".957683pt" strokecolor="#606060">
                <v:path arrowok="t"/>
              </v:shape>
            </v:group>
            <v:group style="position:absolute;left:3778;top:3916;width:3007;height:2" coordorigin="3778,3916" coordsize="3007,2">
              <v:shape style="position:absolute;left:3778;top:3916;width:3007;height:2" coordorigin="3778,3916" coordsize="3007,0" path="m3778,3916l6785,3916e" filled="f" stroked="t" strokeweight=".718262pt" strokecolor="#646464">
                <v:path arrowok="t"/>
              </v:shape>
            </v:group>
            <v:group style="position:absolute;left:6914;top:3772;width:2;height:484" coordorigin="6914,3772" coordsize="2,484">
              <v:shape style="position:absolute;left:6914;top:3772;width:2;height:484" coordorigin="6914,3772" coordsize="0,484" path="m6914,4256l6914,3772e" filled="f" stroked="t" strokeweight=".957683pt" strokecolor="#676767">
                <v:path arrowok="t"/>
              </v:shape>
            </v:group>
            <v:group style="position:absolute;left:498;top:4271;width:2413;height:2" coordorigin="498,4271" coordsize="2413,2">
              <v:shape style="position:absolute;left:498;top:4271;width:2413;height:2" coordorigin="498,4271" coordsize="2413,0" path="m498,4271l2911,4271e" filled="f" stroked="t" strokeweight=".478842pt" strokecolor="#444444">
                <v:path arrowok="t"/>
              </v:shape>
            </v:group>
            <v:group style="position:absolute;left:2816;top:4264;width:1006;height:2" coordorigin="2816,4264" coordsize="1006,2">
              <v:shape style="position:absolute;left:2816;top:4264;width:1006;height:2" coordorigin="2816,4264" coordsize="1006,0" path="m2816,4264l3821,4264e" filled="f" stroked="t" strokeweight=".957683pt" strokecolor="#676767">
                <v:path arrowok="t"/>
              </v:shape>
            </v:group>
            <v:group style="position:absolute;left:2816;top:4254;width:4080;height:2" coordorigin="2816,4254" coordsize="4080,2">
              <v:shape style="position:absolute;left:2816;top:4254;width:4080;height:2" coordorigin="2816,4254" coordsize="4080,0" path="m2816,4254l6895,4254e" filled="f" stroked="t" strokeweight=".957683pt" strokecolor="#4B4B4B">
                <v:path arrowok="t"/>
              </v:shape>
            </v:group>
            <v:group style="position:absolute;left:6756;top:4244;width:4171;height:2" coordorigin="6756,4244" coordsize="4171,2">
              <v:shape style="position:absolute;left:6756;top:4244;width:4171;height:2" coordorigin="6756,4244" coordsize="4171,0" path="m6756,4244l10927,4244e" filled="f" stroked="t" strokeweight=".718262pt" strokecolor="#606060">
                <v:path arrowok="t"/>
              </v:shape>
            </v:group>
            <v:group style="position:absolute;left:6982;top:4232;width:4520;height:2" coordorigin="6982,4232" coordsize="4520,2">
              <v:shape style="position:absolute;left:6982;top:4232;width:4520;height:2" coordorigin="6982,4232" coordsize="4520,0" path="m6982,4232l11502,4232e" filled="f" stroked="t" strokeweight=".478842pt" strokecolor="#545454">
                <v:path arrowok="t"/>
              </v:shape>
            </v:group>
            <v:group style="position:absolute;left:11497;top:3887;width:2;height:671" coordorigin="11497,3887" coordsize="2,671">
              <v:shape style="position:absolute;left:11497;top:3887;width:2;height:671" coordorigin="11497,3887" coordsize="0,671" path="m11497,4558l11497,3887e" filled="f" stroked="t" strokeweight=".478842pt" strokecolor="#484848">
                <v:path arrowok="t"/>
              </v:shape>
            </v:group>
            <v:group style="position:absolute;left:2277;top:4266;width:2;height:2943" coordorigin="2277,4266" coordsize="2,2943">
              <v:shape style="position:absolute;left:2277;top:4266;width:2;height:2943" coordorigin="2277,4266" coordsize="0,2943" path="m2277,7209l2277,4266e" filled="f" stroked="t" strokeweight=".957683pt" strokecolor="#676767">
                <v:path arrowok="t"/>
              </v:shape>
            </v:group>
            <v:group style="position:absolute;left:498;top:4544;width:5397;height:2" coordorigin="498,4544" coordsize="5397,2">
              <v:shape style="position:absolute;left:498;top:4544;width:5397;height:2" coordorigin="498,4544" coordsize="5397,0" path="m498,4544l5895,4544e" filled="f" stroked="t" strokeweight=".957683pt" strokecolor="#646464">
                <v:path arrowok="t"/>
              </v:shape>
            </v:group>
            <v:group style="position:absolute;left:4832;top:4534;width:1063;height:2" coordorigin="4832,4534" coordsize="1063,2">
              <v:shape style="position:absolute;left:4832;top:4534;width:1063;height:2" coordorigin="4832,4534" coordsize="1063,0" path="m4832,4534l5895,4534e" filled="f" stroked="t" strokeweight=".478842pt" strokecolor="#444444">
                <v:path arrowok="t"/>
              </v:shape>
            </v:group>
            <v:group style="position:absolute;left:5535;top:4522;width:4319;height:2" coordorigin="5535,4522" coordsize="4319,2">
              <v:shape style="position:absolute;left:5535;top:4522;width:4319;height:2" coordorigin="5535,4522" coordsize="4319,0" path="m5535,4522l9855,4522e" filled="f" stroked="t" strokeweight=".718262pt" strokecolor="#646464">
                <v:path arrowok="t"/>
              </v:shape>
            </v:group>
            <v:group style="position:absolute;left:9797;top:4515;width:1130;height:2" coordorigin="9797,4515" coordsize="1130,2">
              <v:shape style="position:absolute;left:9797;top:4515;width:1130;height:2" coordorigin="9797,4515" coordsize="1130,0" path="m9797,4515l10927,4515e" filled="f" stroked="t" strokeweight=".478842pt" strokecolor="#3B3B3B">
                <v:path arrowok="t"/>
              </v:shape>
            </v:group>
            <v:group style="position:absolute;left:6670;top:4510;width:4836;height:2" coordorigin="6670,4510" coordsize="4836,2">
              <v:shape style="position:absolute;left:6670;top:4510;width:4836;height:2" coordorigin="6670,4510" coordsize="4836,0" path="m6670,4510l11507,4510e" filled="f" stroked="t" strokeweight=".478842pt" strokecolor="#545454">
                <v:path arrowok="t"/>
              </v:shape>
            </v:group>
            <v:group style="position:absolute;left:503;top:4491;width:2;height:566" coordorigin="503,4491" coordsize="2,566">
              <v:shape style="position:absolute;left:503;top:4491;width:2;height:566" coordorigin="503,4491" coordsize="0,566" path="m503,5057l503,4491e" filled="f" stroked="t" strokeweight=".478842pt" strokecolor="#343434">
                <v:path arrowok="t"/>
              </v:shape>
            </v:group>
            <v:group style="position:absolute;left:2270;top:4781;width:2619;height:2" coordorigin="2270,4781" coordsize="2619,2">
              <v:shape style="position:absolute;left:2270;top:4781;width:2619;height:2" coordorigin="2270,4781" coordsize="2619,0" path="m2270,4781l4889,4781e" filled="f" stroked="t" strokeweight=".718262pt" strokecolor="#5B5B5B">
                <v:path arrowok="t"/>
              </v:shape>
            </v:group>
            <v:group style="position:absolute;left:4832;top:4772;width:2878;height:2" coordorigin="4832,4772" coordsize="2878,2">
              <v:shape style="position:absolute;left:4832;top:4772;width:2878;height:2" coordorigin="4832,4772" coordsize="2878,0" path="m4832,4772l7709,4772e" filled="f" stroked="t" strokeweight=".478842pt" strokecolor="#444444">
                <v:path arrowok="t"/>
              </v:shape>
            </v:group>
            <v:group style="position:absolute;left:7652;top:4762;width:3859;height:2" coordorigin="7652,4762" coordsize="3859,2">
              <v:shape style="position:absolute;left:7652;top:4762;width:3859;height:2" coordorigin="7652,4762" coordsize="3859,0" path="m7652,4762l11511,4762e" filled="f" stroked="t" strokeweight=".957683pt" strokecolor="#707070">
                <v:path arrowok="t"/>
              </v:shape>
            </v:group>
            <v:group style="position:absolute;left:11507;top:3825;width:2;height:6629" coordorigin="11507,3825" coordsize="2,6629">
              <v:shape style="position:absolute;left:11507;top:3825;width:2;height:6629" coordorigin="11507,3825" coordsize="0,6629" path="m11507,10454l11507,3825e" filled="f" stroked="t" strokeweight=".957683pt" strokecolor="#676767">
                <v:path arrowok="t"/>
              </v:shape>
            </v:group>
            <v:group style="position:absolute;left:7681;top:4784;width:2;height:244" coordorigin="7681,4784" coordsize="2,244">
              <v:shape style="position:absolute;left:7681;top:4784;width:2;height:244" coordorigin="7681,4784" coordsize="0,244" path="m7681,5028l7681,4784e" filled="f" stroked="t" strokeweight=".239421pt" strokecolor="#000000">
                <v:path arrowok="t"/>
              </v:shape>
            </v:group>
            <v:group style="position:absolute;left:7681;top:5028;width:2;height:244" coordorigin="7681,5028" coordsize="2,244">
              <v:shape style="position:absolute;left:7681;top:5028;width:2;height:244" coordorigin="7681,5028" coordsize="0,244" path="m7681,5272l7681,5028e" filled="f" stroked="t" strokeweight=".239421pt" strokecolor="#646464">
                <v:path arrowok="t"/>
              </v:shape>
            </v:group>
            <v:group style="position:absolute;left:4855;top:5251;width:6656;height:2" coordorigin="4855,5251" coordsize="6656,2">
              <v:shape style="position:absolute;left:4855;top:5251;width:6656;height:2" coordorigin="4855,5251" coordsize="6656,0" path="m4855,5251l11511,5251e" filled="f" stroked="t" strokeweight=".957683pt" strokecolor="#646464">
                <v:path arrowok="t"/>
              </v:shape>
            </v:group>
            <v:group style="position:absolute;left:4865;top:5234;width:2;height:1021" coordorigin="4865,5234" coordsize="2,1021">
              <v:shape style="position:absolute;left:4865;top:5234;width:2;height:1021" coordorigin="4865,5234" coordsize="0,1021" path="m4865,6255l4865,5234e" filled="f" stroked="t" strokeweight=".718262pt" strokecolor="#545454">
                <v:path arrowok="t"/>
              </v:shape>
            </v:group>
            <v:group style="position:absolute;left:4855;top:5495;width:4238;height:2" coordorigin="4855,5495" coordsize="4238,2">
              <v:shape style="position:absolute;left:4855;top:5495;width:4238;height:2" coordorigin="4855,5495" coordsize="4238,0" path="m4855,5495l9093,5495e" filled="f" stroked="t" strokeweight=".478842pt" strokecolor="#4B4B4B">
                <v:path arrowok="t"/>
              </v:shape>
            </v:group>
            <v:group style="position:absolute;left:9036;top:5493;width:1116;height:2" coordorigin="9036,5493" coordsize="1116,2">
              <v:shape style="position:absolute;left:9036;top:5493;width:1116;height:2" coordorigin="9036,5493" coordsize="1116,0" path="m9036,5493l10151,5493e" filled="f" stroked="t" strokeweight=".478842pt" strokecolor="#343434">
                <v:path arrowok="t"/>
              </v:shape>
            </v:group>
            <v:group style="position:absolute;left:10094;top:5491;width:1417;height:2" coordorigin="10094,5491" coordsize="1417,2">
              <v:shape style="position:absolute;left:10094;top:5491;width:1417;height:2" coordorigin="10094,5491" coordsize="1417,0" path="m10094,5491l11511,5491e" filled="f" stroked="t" strokeweight=".478842pt" strokecolor="#4F4F4F">
                <v:path arrowok="t"/>
              </v:shape>
            </v:group>
            <v:group style="position:absolute;left:4855;top:5742;width:2854;height:2" coordorigin="4855,5742" coordsize="2854,2">
              <v:shape style="position:absolute;left:4855;top:5742;width:2854;height:2" coordorigin="4855,5742" coordsize="2854,0" path="m4855,5742l7709,5742e" filled="f" stroked="t" strokeweight=".718262pt" strokecolor="#5B5B5B">
                <v:path arrowok="t"/>
              </v:shape>
            </v:group>
            <v:group style="position:absolute;left:7336;top:5740;width:4175;height:2" coordorigin="7336,5740" coordsize="4175,2">
              <v:shape style="position:absolute;left:7336;top:5740;width:4175;height:2" coordorigin="7336,5740" coordsize="4175,0" path="m7336,5740l11511,5740e" filled="f" stroked="t" strokeweight=".957683pt" strokecolor="#707070">
                <v:path arrowok="t"/>
              </v:shape>
            </v:group>
            <v:group style="position:absolute;left:2270;top:5987;width:1417;height:2" coordorigin="2270,5987" coordsize="1417,2">
              <v:shape style="position:absolute;left:2270;top:5987;width:1417;height:2" coordorigin="2270,5987" coordsize="1417,0" path="m2270,5987l3687,5987e" filled="f" stroked="t" strokeweight=".478842pt" strokecolor="#383838">
                <v:path arrowok="t"/>
              </v:shape>
            </v:group>
            <v:group style="position:absolute;left:3630;top:5987;width:7556;height:2" coordorigin="3630,5987" coordsize="7556,2">
              <v:shape style="position:absolute;left:3630;top:5987;width:7556;height:2" coordorigin="3630,5987" coordsize="7556,0" path="m3630,5987l11186,5987e" filled="f" stroked="t" strokeweight=".718262pt" strokecolor="#676767">
                <v:path arrowok="t"/>
              </v:shape>
            </v:group>
            <v:group style="position:absolute;left:4070;top:5979;width:7441;height:2" coordorigin="4070,5979" coordsize="7441,2">
              <v:shape style="position:absolute;left:4070;top:5979;width:7441;height:2" coordorigin="4070,5979" coordsize="7441,0" path="m4070,5979l11511,5979e" filled="f" stroked="t" strokeweight=".957683pt" strokecolor="#6B6B6B">
                <v:path arrowok="t"/>
              </v:shape>
            </v:group>
            <v:group style="position:absolute;left:498;top:6231;width:86;height:2" coordorigin="498,6231" coordsize="86,2">
              <v:shape style="position:absolute;left:498;top:6231;width:86;height:2" coordorigin="498,6231" coordsize="86,0" path="m498,6231l584,6231e" filled="f" stroked="t" strokeweight=".478842pt" strokecolor="#575757">
                <v:path arrowok="t"/>
              </v:shape>
            </v:group>
            <v:group style="position:absolute;left:527;top:6231;width:6843;height:2" coordorigin="527,6231" coordsize="6843,2">
              <v:shape style="position:absolute;left:527;top:6231;width:6843;height:2" coordorigin="527,6231" coordsize="6843,0" path="m527,6231l7369,6231e" filled="f" stroked="t" strokeweight=".957683pt" strokecolor="#6B6B6B">
                <v:path arrowok="t"/>
              </v:shape>
            </v:group>
            <v:group style="position:absolute;left:7312;top:6224;width:3615;height:2" coordorigin="7312,6224" coordsize="3615,2">
              <v:shape style="position:absolute;left:7312;top:6224;width:3615;height:2" coordorigin="7312,6224" coordsize="3615,0" path="m7312,6224l10927,6224e" filled="f" stroked="t" strokeweight=".478842pt" strokecolor="#444444">
                <v:path arrowok="t"/>
              </v:shape>
            </v:group>
            <v:group style="position:absolute;left:10870;top:6222;width:646;height:2" coordorigin="10870,6222" coordsize="646,2">
              <v:shape style="position:absolute;left:10870;top:6222;width:646;height:2" coordorigin="10870,6222" coordsize="646,0" path="m10870,6222l11516,6222e" filled="f" stroked="t" strokeweight=".718262pt" strokecolor="#6B6B6B">
                <v:path arrowok="t"/>
              </v:shape>
            </v:group>
            <v:group style="position:absolute;left:503;top:6188;width:2;height:163" coordorigin="503,6188" coordsize="2,163">
              <v:shape style="position:absolute;left:503;top:6188;width:2;height:163" coordorigin="503,6188" coordsize="0,163" path="m503,6351l503,6188e" filled="f" stroked="t" strokeweight=".718262pt" strokecolor="#777777">
                <v:path arrowok="t"/>
              </v:shape>
            </v:group>
            <v:group style="position:absolute;left:4865;top:6183;width:2;height:762" coordorigin="4865,6183" coordsize="2,762">
              <v:shape style="position:absolute;left:4865;top:6183;width:2;height:762" coordorigin="4865,6183" coordsize="0,762" path="m4865,6945l4865,6183e" filled="f" stroked="t" strokeweight=".478842pt" strokecolor="#3B3B3B">
                <v:path arrowok="t"/>
              </v:shape>
            </v:group>
            <v:group style="position:absolute;left:7681;top:6212;width:2;height:158" coordorigin="7681,6212" coordsize="2,158">
              <v:shape style="position:absolute;left:7681;top:6212;width:2;height:158" coordorigin="7681,6212" coordsize="0,158" path="m7681,6370l7681,6212e" filled="f" stroked="t" strokeweight=".239421pt" strokecolor="#3F3F3F">
                <v:path arrowok="t"/>
              </v:shape>
            </v:group>
            <v:group style="position:absolute;left:7681;top:6370;width:2;height:134" coordorigin="7681,6370" coordsize="2,134">
              <v:shape style="position:absolute;left:7681;top:6370;width:2;height:134" coordorigin="7681,6370" coordsize="0,134" path="m7681,6504l7681,6370e" filled="f" stroked="t" strokeweight=".239421pt" strokecolor="#000000">
                <v:path arrowok="t"/>
              </v:shape>
            </v:group>
            <v:group style="position:absolute;left:2274;top:6701;width:1729;height:2" coordorigin="2274,6701" coordsize="1729,2">
              <v:shape style="position:absolute;left:2274;top:6701;width:1729;height:2" coordorigin="2274,6701" coordsize="1729,0" path="m2274,6701l4003,6701e" filled="f" stroked="t" strokeweight=".957683pt" strokecolor="#6B6B6B">
                <v:path arrowok="t"/>
              </v:shape>
            </v:group>
            <v:group style="position:absolute;left:3630;top:6698;width:373;height:2" coordorigin="3630,6698" coordsize="373,2">
              <v:shape style="position:absolute;left:3630;top:6698;width:373;height:2" coordorigin="3630,6698" coordsize="373,0" path="m3630,6698l4003,6698e" filled="f" stroked="t" strokeweight="1.197104pt" strokecolor="#808080">
                <v:path arrowok="t"/>
              </v:shape>
            </v:group>
            <v:group style="position:absolute;left:3754;top:6701;width:843;height:2" coordorigin="3754,6701" coordsize="843,2">
              <v:shape style="position:absolute;left:3754;top:6701;width:843;height:2" coordorigin="3754,6701" coordsize="843,0" path="m3754,6701l4597,6701e" filled="f" stroked="t" strokeweight=".478842pt" strokecolor="#545454">
                <v:path arrowok="t"/>
              </v:shape>
            </v:group>
            <v:group style="position:absolute;left:4539;top:6701;width:1053;height:2" coordorigin="4539,6701" coordsize="1053,2">
              <v:shape style="position:absolute;left:4539;top:6701;width:1053;height:2" coordorigin="4539,6701" coordsize="1053,0" path="m4539,6701l5593,6701e" filled="f" stroked="t" strokeweight=".478842pt" strokecolor="#343434">
                <v:path arrowok="t"/>
              </v:shape>
            </v:group>
            <v:group style="position:absolute;left:5535;top:6698;width:1834;height:2" coordorigin="5535,6698" coordsize="1834,2">
              <v:shape style="position:absolute;left:5535;top:6698;width:1834;height:2" coordorigin="5535,6698" coordsize="1834,0" path="m5535,6698l7369,6698e" filled="f" stroked="t" strokeweight=".478842pt" strokecolor="#4B4B4B">
                <v:path arrowok="t"/>
              </v:shape>
            </v:group>
            <v:group style="position:absolute;left:7312;top:6696;width:402;height:2" coordorigin="7312,6696" coordsize="402,2">
              <v:shape style="position:absolute;left:7312;top:6696;width:402;height:2" coordorigin="7312,6696" coordsize="402,0" path="m7312,6696l7714,6696e" filled="f" stroked="t" strokeweight=".478842pt" strokecolor="#383838">
                <v:path arrowok="t"/>
              </v:shape>
            </v:group>
            <v:group style="position:absolute;left:7681;top:6504;width:2;height:220" coordorigin="7681,6504" coordsize="2,220">
              <v:shape style="position:absolute;left:7681;top:6504;width:2;height:220" coordorigin="7681,6504" coordsize="0,220" path="m7681,6725l7681,6504e" filled="f" stroked="t" strokeweight=".239421pt" strokecolor="#383838">
                <v:path arrowok="t"/>
              </v:shape>
            </v:group>
            <v:group style="position:absolute;left:7652;top:6696;width:3864;height:2" coordorigin="7652,6696" coordsize="3864,2">
              <v:shape style="position:absolute;left:7652;top:6696;width:3864;height:2" coordorigin="7652,6696" coordsize="3864,0" path="m7652,6696l11516,6696e" filled="f" stroked="t" strokeweight=".957683pt" strokecolor="#707070">
                <v:path arrowok="t"/>
              </v:shape>
            </v:group>
            <v:group style="position:absolute;left:2274;top:6943;width:2624;height:2" coordorigin="2274,6943" coordsize="2624,2">
              <v:shape style="position:absolute;left:2274;top:6943;width:2624;height:2" coordorigin="2274,6943" coordsize="2624,0" path="m2274,6943l4899,6943e" filled="f" stroked="t" strokeweight=".478842pt" strokecolor="#444444">
                <v:path arrowok="t"/>
              </v:shape>
            </v:group>
            <v:group style="position:absolute;left:7681;top:6710;width:2;height:264" coordorigin="7681,6710" coordsize="2,264">
              <v:shape style="position:absolute;left:7681;top:6710;width:2;height:264" coordorigin="7681,6710" coordsize="0,264" path="m7681,6974l7681,6710e" filled="f" stroked="t" strokeweight=".239421pt" strokecolor="#6B6B6B">
                <v:path arrowok="t"/>
              </v:shape>
            </v:group>
            <v:group style="position:absolute;left:4827;top:6941;width:6144;height:2" coordorigin="4827,6941" coordsize="6144,2">
              <v:shape style="position:absolute;left:4827;top:6941;width:6144;height:2" coordorigin="4827,6941" coordsize="6144,0" path="m4827,6941l10970,6941e" filled="f" stroked="t" strokeweight=".718262pt" strokecolor="#646464">
                <v:path arrowok="t"/>
              </v:shape>
            </v:group>
            <v:group style="position:absolute;left:9036;top:6938;width:330;height:2" coordorigin="9036,6938" coordsize="330,2">
              <v:shape style="position:absolute;left:9036;top:6938;width:330;height:2" coordorigin="9036,6938" coordsize="330,0" path="m9036,6938l9366,6938e" filled="f" stroked="t" strokeweight=".718262pt" strokecolor="#676767">
                <v:path arrowok="t"/>
              </v:shape>
            </v:group>
            <v:group style="position:absolute;left:9227;top:6938;width:2289;height:2" coordorigin="9227,6938" coordsize="2289,2">
              <v:shape style="position:absolute;left:9227;top:6938;width:2289;height:2" coordorigin="9227,6938" coordsize="2289,0" path="m9227,6938l11516,6938e" filled="f" stroked="t" strokeweight=".478842pt" strokecolor="#484848">
                <v:path arrowok="t"/>
              </v:shape>
            </v:group>
            <v:group style="position:absolute;left:505;top:6495;width:2;height:3748" coordorigin="505,6495" coordsize="2,3748">
              <v:shape style="position:absolute;left:505;top:6495;width:2;height:3748" coordorigin="505,6495" coordsize="0,3748" path="m505,10243l505,6495e" filled="f" stroked="t" strokeweight=".957683pt" strokecolor="#707070">
                <v:path arrowok="t"/>
              </v:shape>
            </v:group>
            <v:group style="position:absolute;left:493;top:7185;width:723;height:2" coordorigin="493,7185" coordsize="723,2">
              <v:shape style="position:absolute;left:493;top:7185;width:723;height:2" coordorigin="493,7185" coordsize="723,0" path="m493,7185l1216,7185e" filled="f" stroked="t" strokeweight=".957683pt" strokecolor="#676767">
                <v:path arrowok="t"/>
              </v:shape>
            </v:group>
            <v:group style="position:absolute;left:1015;top:7185;width:3874;height:2" coordorigin="1015,7185" coordsize="3874,2">
              <v:shape style="position:absolute;left:1015;top:7185;width:3874;height:2" coordorigin="1015,7185" coordsize="3874,0" path="m1015,7185l4889,7185e" filled="f" stroked="t" strokeweight=".478842pt" strokecolor="#4B4B4B">
                <v:path arrowok="t"/>
              </v:shape>
            </v:group>
            <v:group style="position:absolute;left:4808;top:7183;width:3754;height:2" coordorigin="4808,7183" coordsize="3754,2">
              <v:shape style="position:absolute;left:4808;top:7183;width:3754;height:2" coordorigin="4808,7183" coordsize="3754,0" path="m4808,7183l8562,7183e" filled="f" stroked="t" strokeweight=".957683pt" strokecolor="#707070">
                <v:path arrowok="t"/>
              </v:shape>
            </v:group>
            <v:group style="position:absolute;left:8346;top:7183;width:421;height:2" coordorigin="8346,7183" coordsize="421,2">
              <v:shape style="position:absolute;left:8346;top:7183;width:421;height:2" coordorigin="8346,7183" coordsize="421,0" path="m8346,7183l8768,7183e" filled="f" stroked="t" strokeweight=".718262pt" strokecolor="#5B5B5B">
                <v:path arrowok="t"/>
              </v:shape>
            </v:group>
            <v:group style="position:absolute;left:8710;top:7180;width:2217;height:2" coordorigin="8710,7180" coordsize="2217,2">
              <v:shape style="position:absolute;left:8710;top:7180;width:2217;height:2" coordorigin="8710,7180" coordsize="2217,0" path="m8710,7180l10927,7180e" filled="f" stroked="t" strokeweight=".478842pt" strokecolor="#3F3F3F">
                <v:path arrowok="t"/>
              </v:shape>
            </v:group>
            <v:group style="position:absolute;left:10870;top:7178;width:646;height:2" coordorigin="10870,7178" coordsize="646,2">
              <v:shape style="position:absolute;left:10870;top:7178;width:646;height:2" coordorigin="10870,7178" coordsize="646,0" path="m10870,7178l11516,7178e" filled="f" stroked="t" strokeweight=".718262pt" strokecolor="#5B5B5B">
                <v:path arrowok="t"/>
              </v:shape>
            </v:group>
            <v:group style="position:absolute;left:2279;top:7137;width:2;height:4045" coordorigin="2279,7137" coordsize="2,4045">
              <v:shape style="position:absolute;left:2279;top:7137;width:2;height:4045" coordorigin="2279,7137" coordsize="0,4045" path="m2279,11182l2279,7137e" filled="f" stroked="t" strokeweight=".718262pt" strokecolor="#4F4F4F">
                <v:path arrowok="t"/>
              </v:shape>
            </v:group>
            <v:group style="position:absolute;left:493;top:7657;width:5100;height:2" coordorigin="493,7657" coordsize="5100,2">
              <v:shape style="position:absolute;left:493;top:7657;width:5100;height:2" coordorigin="493,7657" coordsize="5100,0" path="m493,7657l5593,7657e" filled="f" stroked="t" strokeweight=".718262pt" strokecolor="#646464">
                <v:path arrowok="t"/>
              </v:shape>
            </v:group>
            <v:group style="position:absolute;left:5535;top:7657;width:1279;height:2" coordorigin="5535,7657" coordsize="1279,2">
              <v:shape style="position:absolute;left:5535;top:7657;width:1279;height:2" coordorigin="5535,7657" coordsize="1279,0" path="m5535,7657l6814,7657e" filled="f" stroked="t" strokeweight=".478842pt" strokecolor="#4B4B4B">
                <v:path arrowok="t"/>
              </v:shape>
            </v:group>
            <v:group style="position:absolute;left:6756;top:7655;width:953;height:2" coordorigin="6756,7655" coordsize="953,2">
              <v:shape style="position:absolute;left:6756;top:7655;width:953;height:2" coordorigin="6756,7655" coordsize="953,0" path="m6756,7655l7709,7655e" filled="f" stroked="t" strokeweight=".478842pt" strokecolor="#383838">
                <v:path arrowok="t"/>
              </v:shape>
            </v:group>
            <v:group style="position:absolute;left:7652;top:7655;width:752;height:2" coordorigin="7652,7655" coordsize="752,2">
              <v:shape style="position:absolute;left:7652;top:7655;width:752;height:2" coordorigin="7652,7655" coordsize="752,0" path="m7652,7655l8404,7655e" filled="f" stroked="t" strokeweight=".478842pt" strokecolor="#4B4B4B">
                <v:path arrowok="t"/>
              </v:shape>
            </v:group>
            <v:group style="position:absolute;left:8217;top:7657;width:2835;height:2" coordorigin="8217,7657" coordsize="2835,2">
              <v:shape style="position:absolute;left:8217;top:7657;width:2835;height:2" coordorigin="8217,7657" coordsize="2835,0" path="m8217,7657l11052,7657e" filled="f" stroked="t" strokeweight=".957683pt" strokecolor="#6B6B6B">
                <v:path arrowok="t"/>
              </v:shape>
            </v:group>
            <v:group style="position:absolute;left:10870;top:7655;width:646;height:2" coordorigin="10870,7655" coordsize="646,2">
              <v:shape style="position:absolute;left:10870;top:7655;width:646;height:2" coordorigin="10870,7655" coordsize="646,0" path="m10870,7655l11516,7655e" filled="f" stroked="t" strokeweight=".478842pt" strokecolor="#606060">
                <v:path arrowok="t"/>
              </v:shape>
            </v:group>
            <v:group style="position:absolute;left:4867;top:7645;width:2;height:911" coordorigin="4867,7645" coordsize="2,911">
              <v:shape style="position:absolute;left:4867;top:7645;width:2;height:911" coordorigin="4867,7645" coordsize="0,911" path="m4867,8556l4867,7645e" filled="f" stroked="t" strokeweight=".718262pt" strokecolor="#4B4B4B">
                <v:path arrowok="t"/>
              </v:shape>
            </v:group>
            <v:group style="position:absolute;left:4860;top:7897;width:2849;height:2" coordorigin="4860,7897" coordsize="2849,2">
              <v:shape style="position:absolute;left:4860;top:7897;width:2849;height:2" coordorigin="4860,7897" coordsize="2849,0" path="m4860,7897l7709,7897e" filled="f" stroked="t" strokeweight=".478842pt" strokecolor="#575757">
                <v:path arrowok="t"/>
              </v:shape>
            </v:group>
            <v:group style="position:absolute;left:6785;top:7897;width:2595;height:2" coordorigin="6785,7897" coordsize="2595,2">
              <v:shape style="position:absolute;left:6785;top:7897;width:2595;height:2" coordorigin="6785,7897" coordsize="2595,0" path="m6785,7897l9381,7897e" filled="f" stroked="t" strokeweight=".957683pt" strokecolor="#6B6B6B">
                <v:path arrowok="t"/>
              </v:shape>
            </v:group>
            <v:group style="position:absolute;left:9323;top:7899;width:1604;height:2" coordorigin="9323,7899" coordsize="1604,2">
              <v:shape style="position:absolute;left:9323;top:7899;width:1604;height:2" coordorigin="9323,7899" coordsize="1604,0" path="m9323,7899l10927,7899e" filled="f" stroked="t" strokeweight=".478842pt" strokecolor="#3F3F3F">
                <v:path arrowok="t"/>
              </v:shape>
            </v:group>
            <v:group style="position:absolute;left:10870;top:7897;width:646;height:2" coordorigin="10870,7897" coordsize="646,2">
              <v:shape style="position:absolute;left:10870;top:7897;width:646;height:2" coordorigin="10870,7897" coordsize="646,0" path="m10870,7897l11516,7897e" filled="f" stroked="t" strokeweight=".718262pt" strokecolor="#646464">
                <v:path arrowok="t"/>
              </v:shape>
            </v:group>
            <v:group style="position:absolute;left:4860;top:8141;width:2849;height:2" coordorigin="4860,8141" coordsize="2849,2">
              <v:shape style="position:absolute;left:4860;top:8141;width:2849;height:2" coordorigin="4860,8141" coordsize="2849,0" path="m4860,8141l7709,8141e" filled="f" stroked="t" strokeweight=".957683pt" strokecolor="#676767">
                <v:path arrowok="t"/>
              </v:shape>
            </v:group>
            <v:group style="position:absolute;left:6804;top:7890;width:2;height:661" coordorigin="6804,7890" coordsize="2,661">
              <v:shape style="position:absolute;left:6804;top:7890;width:2;height:661" coordorigin="6804,7890" coordsize="0,661" path="m6804,8551l6804,7890e" filled="f" stroked="t" strokeweight=".957683pt" strokecolor="#5B5B5B">
                <v:path arrowok="t"/>
              </v:shape>
            </v:group>
            <v:group style="position:absolute;left:7652;top:8144;width:761;height:2" coordorigin="7652,8144" coordsize="761,2">
              <v:shape style="position:absolute;left:7652;top:8144;width:761;height:2" coordorigin="7652,8144" coordsize="761,0" path="m7652,8144l8413,8144e" filled="f" stroked="t" strokeweight=".478842pt" strokecolor="#484848">
                <v:path arrowok="t"/>
              </v:shape>
            </v:group>
            <v:group style="position:absolute;left:8380;top:7890;width:2;height:283" coordorigin="8380,7890" coordsize="2,283">
              <v:shape style="position:absolute;left:8380;top:7890;width:2;height:283" coordorigin="8380,7890" coordsize="0,283" path="m8380,8172l8380,7890e" filled="f" stroked="t" strokeweight=".718262pt" strokecolor="#606060">
                <v:path arrowok="t"/>
              </v:shape>
            </v:group>
            <v:group style="position:absolute;left:8341;top:8144;width:1235;height:2" coordorigin="8341,8144" coordsize="1235,2">
              <v:shape style="position:absolute;left:8341;top:8144;width:1235;height:2" coordorigin="8341,8144" coordsize="1235,0" path="m8341,8144l9577,8144e" filled="f" stroked="t" strokeweight=".718262pt" strokecolor="#575757">
                <v:path arrowok="t"/>
              </v:shape>
            </v:group>
            <v:group style="position:absolute;left:9424;top:8141;width:2093;height:2" coordorigin="9424,8141" coordsize="2093,2">
              <v:shape style="position:absolute;left:9424;top:8141;width:2093;height:2" coordorigin="9424,8141" coordsize="2093,0" path="m9424,8141l11516,8141e" filled="f" stroked="t" strokeweight=".957683pt" strokecolor="#707070">
                <v:path arrowok="t"/>
              </v:shape>
            </v:group>
            <v:group style="position:absolute;left:8385;top:8072;width:2;height:489" coordorigin="8385,8072" coordsize="2,489">
              <v:shape style="position:absolute;left:8385;top:8072;width:2;height:489" coordorigin="8385,8072" coordsize="0,489" path="m8385,8561l8385,8072e" filled="f" stroked="t" strokeweight=".957683pt" strokecolor="#747474">
                <v:path arrowok="t"/>
              </v:shape>
            </v:group>
            <v:group style="position:absolute;left:493;top:8544;width:1159;height:2" coordorigin="493,8544" coordsize="1159,2">
              <v:shape style="position:absolute;left:493;top:8544;width:1159;height:2" coordorigin="493,8544" coordsize="1159,0" path="m493,8544l1652,8544e" filled="f" stroked="t" strokeweight=".957683pt" strokecolor="#707070">
                <v:path arrowok="t"/>
              </v:shape>
            </v:group>
            <v:group style="position:absolute;left:1595;top:8546;width:2093;height:2" coordorigin="1595,8546" coordsize="2093,2">
              <v:shape style="position:absolute;left:1595;top:8546;width:2093;height:2" coordorigin="1595,8546" coordsize="2093,0" path="m1595,8546l3687,8546e" filled="f" stroked="t" strokeweight=".478842pt" strokecolor="#3F3F3F">
                <v:path arrowok="t"/>
              </v:shape>
            </v:group>
            <v:group style="position:absolute;left:3630;top:8546;width:3194;height:2" coordorigin="3630,8546" coordsize="3194,2">
              <v:shape style="position:absolute;left:3630;top:8546;width:3194;height:2" coordorigin="3630,8546" coordsize="3194,0" path="m3630,8546l6823,8546e" filled="f" stroked="t" strokeweight=".957683pt" strokecolor="#676767">
                <v:path arrowok="t"/>
              </v:shape>
            </v:group>
            <v:group style="position:absolute;left:6752;top:8546;width:958;height:2" coordorigin="6752,8546" coordsize="958,2">
              <v:shape style="position:absolute;left:6752;top:8546;width:958;height:2" coordorigin="6752,8546" coordsize="958,0" path="m6752,8546l7709,8546e" filled="f" stroked="t" strokeweight=".478842pt" strokecolor="#2F2F2F">
                <v:path arrowok="t"/>
              </v:shape>
            </v:group>
            <v:group style="position:absolute;left:7652;top:8549;width:2231;height:2" coordorigin="7652,8549" coordsize="2231,2">
              <v:shape style="position:absolute;left:7652;top:8549;width:2231;height:2" coordorigin="7652,8549" coordsize="2231,0" path="m7652,8549l9883,8549e" filled="f" stroked="t" strokeweight=".957683pt" strokecolor="#676767">
                <v:path arrowok="t"/>
              </v:shape>
            </v:group>
            <v:group style="position:absolute;left:9797;top:8551;width:354;height:2" coordorigin="9797,8551" coordsize="354,2">
              <v:shape style="position:absolute;left:9797;top:8551;width:354;height:2" coordorigin="9797,8551" coordsize="354,0" path="m9797,8551l10151,8551e" filled="f" stroked="t" strokeweight=".478842pt" strokecolor="#383838">
                <v:path arrowok="t"/>
              </v:shape>
            </v:group>
            <v:group style="position:absolute;left:10094;top:8549;width:1422;height:2" coordorigin="10094,8549" coordsize="1422,2">
              <v:shape style="position:absolute;left:10094;top:8549;width:1422;height:2" coordorigin="10094,8549" coordsize="1422,0" path="m10094,8549l11516,8549e" filled="f" stroked="t" strokeweight=".478842pt" strokecolor="#4B4B4B">
                <v:path arrowok="t"/>
              </v:shape>
            </v:group>
            <v:group style="position:absolute;left:498;top:9251;width:4391;height:2" coordorigin="498,9251" coordsize="4391,2">
              <v:shape style="position:absolute;left:498;top:9251;width:4391;height:2" coordorigin="498,9251" coordsize="4391,0" path="m498,9251l4889,9251e" filled="f" stroked="t" strokeweight=".718262pt" strokecolor="#606060">
                <v:path arrowok="t"/>
              </v:shape>
            </v:group>
            <v:group style="position:absolute;left:4832;top:9248;width:2097;height:2" coordorigin="4832,9248" coordsize="2097,2">
              <v:shape style="position:absolute;left:4832;top:9248;width:2097;height:2" coordorigin="4832,9248" coordsize="2097,0" path="m4832,9248l6929,9248e" filled="f" stroked="t" strokeweight=".478842pt" strokecolor="#4B4B4B">
                <v:path arrowok="t"/>
              </v:shape>
            </v:group>
            <v:group style="position:absolute;left:6871;top:9248;width:1901;height:2" coordorigin="6871,9248" coordsize="1901,2">
              <v:shape style="position:absolute;left:6871;top:9248;width:1901;height:2" coordorigin="6871,9248" coordsize="1901,0" path="m6871,9248l8772,9248e" filled="f" stroked="t" strokeweight=".957683pt" strokecolor="#707070">
                <v:path arrowok="t"/>
              </v:shape>
            </v:group>
            <v:group style="position:absolute;left:8710;top:9251;width:383;height:2" coordorigin="8710,9251" coordsize="383,2">
              <v:shape style="position:absolute;left:8710;top:9251;width:383;height:2" coordorigin="8710,9251" coordsize="383,0" path="m8710,9251l9093,9251e" filled="f" stroked="t" strokeweight=".478842pt" strokecolor="#575757">
                <v:path arrowok="t"/>
              </v:shape>
            </v:group>
            <v:group style="position:absolute;left:9036;top:9251;width:1891;height:2" coordorigin="9036,9251" coordsize="1891,2">
              <v:shape style="position:absolute;left:9036;top:9251;width:1891;height:2" coordorigin="9036,9251" coordsize="1891,0" path="m9036,9251l10927,9251e" filled="f" stroked="t" strokeweight=".478842pt" strokecolor="#3B3B3B">
                <v:path arrowok="t"/>
              </v:shape>
            </v:group>
            <v:group style="position:absolute;left:10870;top:9251;width:651;height:2" coordorigin="10870,9251" coordsize="651,2">
              <v:shape style="position:absolute;left:10870;top:9251;width:651;height:2" coordorigin="10870,9251" coordsize="651,0" path="m10870,9251l11521,9251e" filled="f" stroked="t" strokeweight=".957683pt" strokecolor="#6B6B6B">
                <v:path arrowok="t"/>
              </v:shape>
            </v:group>
            <v:group style="position:absolute;left:498;top:10183;width:8270;height:2" coordorigin="498,10183" coordsize="8270,2">
              <v:shape style="position:absolute;left:498;top:10183;width:8270;height:2" coordorigin="498,10183" coordsize="8270,0" path="m498,10183l8768,10183e" filled="f" stroked="t" strokeweight=".718262pt" strokecolor="#646464">
                <v:path arrowok="t"/>
              </v:shape>
            </v:group>
            <v:group style="position:absolute;left:8710;top:10181;width:670;height:2" coordorigin="8710,10181" coordsize="670,2">
              <v:shape style="position:absolute;left:8710;top:10181;width:670;height:2" coordorigin="8710,10181" coordsize="670,0" path="m8710,10181l9381,10181e" filled="f" stroked="t" strokeweight=".478842pt" strokecolor="#4F4F4F">
                <v:path arrowok="t"/>
              </v:shape>
            </v:group>
            <v:group style="position:absolute;left:9323;top:10183;width:2198;height:2" coordorigin="9323,10183" coordsize="2198,2">
              <v:shape style="position:absolute;left:9323;top:10183;width:2198;height:2" coordorigin="9323,10183" coordsize="2198,0" path="m9323,10183l11521,10183e" filled="f" stroked="t" strokeweight=".957683pt" strokecolor="#707070">
                <v:path arrowok="t"/>
              </v:shape>
            </v:group>
            <v:group style="position:absolute;left:503;top:10138;width:2;height:307" coordorigin="503,10138" coordsize="2,307">
              <v:shape style="position:absolute;left:503;top:10138;width:2;height:307" coordorigin="503,10138" coordsize="0,307" path="m503,10444l503,10138e" filled="f" stroked="t" strokeweight=".478842pt" strokecolor="#606060">
                <v:path arrowok="t"/>
              </v:shape>
            </v:group>
            <v:group style="position:absolute;left:498;top:10428;width:1346;height:2" coordorigin="498,10428" coordsize="1346,2">
              <v:shape style="position:absolute;left:498;top:10428;width:1346;height:2" coordorigin="498,10428" coordsize="1346,0" path="m498,10428l1844,10428e" filled="f" stroked="t" strokeweight=".718262pt" strokecolor="#575757">
                <v:path arrowok="t"/>
              </v:shape>
            </v:group>
            <v:group style="position:absolute;left:1786;top:10425;width:498;height:2" coordorigin="1786,10425" coordsize="498,2">
              <v:shape style="position:absolute;left:1786;top:10425;width:498;height:2" coordorigin="1786,10425" coordsize="498,0" path="m1786,10425l2284,10425e" filled="f" stroked="t" strokeweight=".478842pt" strokecolor="#3F3F3F">
                <v:path arrowok="t"/>
              </v:shape>
            </v:group>
            <v:group style="position:absolute;left:2222;top:10428;width:3625;height:2" coordorigin="2222,10428" coordsize="3625,2">
              <v:shape style="position:absolute;left:2222;top:10428;width:3625;height:2" coordorigin="2222,10428" coordsize="3625,0" path="m2222,10428l5847,10428e" filled="f" stroked="t" strokeweight=".957683pt" strokecolor="#6B6B6B">
                <v:path arrowok="t"/>
              </v:shape>
            </v:group>
            <v:group style="position:absolute;left:5535;top:10428;width:2174;height:2" coordorigin="5535,10428" coordsize="2174,2">
              <v:shape style="position:absolute;left:5535;top:10428;width:2174;height:2" coordorigin="5535,10428" coordsize="2174,0" path="m5535,10428l7709,10428e" filled="f" stroked="t" strokeweight=".478842pt" strokecolor="#575757">
                <v:path arrowok="t"/>
              </v:shape>
            </v:group>
            <v:group style="position:absolute;left:7599;top:10428;width:1781;height:2" coordorigin="7599,10428" coordsize="1781,2">
              <v:shape style="position:absolute;left:7599;top:10428;width:1781;height:2" coordorigin="7599,10428" coordsize="1781,0" path="m7599,10428l9381,10428e" filled="f" stroked="t" strokeweight=".957683pt" strokecolor="#707070">
                <v:path arrowok="t"/>
              </v:shape>
            </v:group>
            <v:group style="position:absolute;left:9323;top:10430;width:1604;height:2" coordorigin="9323,10430" coordsize="1604,2">
              <v:shape style="position:absolute;left:9323;top:10430;width:1604;height:2" coordorigin="9323,10430" coordsize="1604,0" path="m9323,10430l10927,10430e" filled="f" stroked="t" strokeweight=".478842pt" strokecolor="#444444">
                <v:path arrowok="t"/>
              </v:shape>
            </v:group>
            <v:group style="position:absolute;left:10870;top:10430;width:651;height:2" coordorigin="10870,10430" coordsize="651,2">
              <v:shape style="position:absolute;left:10870;top:10430;width:651;height:2" coordorigin="10870,10430" coordsize="651,0" path="m10870,10430l11521,10430e" filled="f" stroked="t" strokeweight=".718262pt" strokecolor="#676767">
                <v:path arrowok="t"/>
              </v:shape>
            </v:group>
            <v:group style="position:absolute;left:508;top:10339;width:2;height:614" coordorigin="508,10339" coordsize="2,614">
              <v:shape style="position:absolute;left:508;top:10339;width:2;height:614" coordorigin="508,10339" coordsize="0,614" path="m508,10952l508,10339e" filled="f" stroked="t" strokeweight=".718262pt" strokecolor="#676767">
                <v:path arrowok="t"/>
              </v:shape>
            </v:group>
            <v:group style="position:absolute;left:498;top:10667;width:8337;height:2" coordorigin="498,10667" coordsize="8337,2">
              <v:shape style="position:absolute;left:498;top:10667;width:8337;height:2" coordorigin="498,10667" coordsize="8337,0" path="m498,10667l8835,10667e" filled="f" stroked="t" strokeweight=".718262pt" strokecolor="#676767">
                <v:path arrowok="t"/>
              </v:shape>
            </v:group>
            <v:group style="position:absolute;left:4539;top:10670;width:1571;height:2" coordorigin="4539,10670" coordsize="1571,2">
              <v:shape style="position:absolute;left:4539;top:10670;width:1571;height:2" coordorigin="4539,10670" coordsize="1571,0" path="m4539,10670l6110,10670e" filled="f" stroked="t" strokeweight=".478842pt" strokecolor="#484848">
                <v:path arrowok="t"/>
              </v:shape>
            </v:group>
            <v:group style="position:absolute;left:8710;top:10670;width:383;height:2" coordorigin="8710,10670" coordsize="383,2">
              <v:shape style="position:absolute;left:8710;top:10670;width:383;height:2" coordorigin="8710,10670" coordsize="383,0" path="m8710,10670l9093,10670e" filled="f" stroked="t" strokeweight=".478842pt" strokecolor="#646464">
                <v:path arrowok="t"/>
              </v:shape>
            </v:group>
            <v:group style="position:absolute;left:9036;top:10670;width:1116;height:2" coordorigin="9036,10670" coordsize="1116,2">
              <v:shape style="position:absolute;left:9036;top:10670;width:1116;height:2" coordorigin="9036,10670" coordsize="1116,0" path="m9036,10670l10151,10670e" filled="f" stroked="t" strokeweight=".478842pt" strokecolor="#3F3F3F">
                <v:path arrowok="t"/>
              </v:shape>
            </v:group>
            <v:group style="position:absolute;left:10094;top:10670;width:833;height:2" coordorigin="10094,10670" coordsize="833,2">
              <v:shape style="position:absolute;left:10094;top:10670;width:833;height:2" coordorigin="10094,10670" coordsize="833,0" path="m10094,10670l10927,10670e" filled="f" stroked="t" strokeweight=".478842pt" strokecolor="#545454">
                <v:path arrowok="t"/>
              </v:shape>
            </v:group>
            <v:group style="position:absolute;left:10841;top:10670;width:680;height:2" coordorigin="10841,10670" coordsize="680,2">
              <v:shape style="position:absolute;left:10841;top:10670;width:680;height:2" coordorigin="10841,10670" coordsize="680,0" path="m10841,10670l11521,10670e" filled="f" stroked="t" strokeweight=".957683pt" strokecolor="#777777">
                <v:path arrowok="t"/>
              </v:shape>
            </v:group>
            <v:group style="position:absolute;left:11516;top:10382;width:2;height:331" coordorigin="11516,10382" coordsize="2,331">
              <v:shape style="position:absolute;left:11516;top:10382;width:2;height:331" coordorigin="11516,10382" coordsize="0,331" path="m11516,10713l11516,10382e" filled="f" stroked="t" strokeweight=".478842pt" strokecolor="#3F3F3F">
                <v:path arrowok="t"/>
              </v:shape>
            </v:group>
            <v:group style="position:absolute;left:505;top:11039;width:2;height:134" coordorigin="505,11039" coordsize="2,134">
              <v:shape style="position:absolute;left:505;top:11039;width:2;height:134" coordorigin="505,11039" coordsize="0,134" path="m505,11173l505,11039e" filled="f" stroked="t" strokeweight=".718262pt" strokecolor="#6B6B6B">
                <v:path arrowok="t"/>
              </v:shape>
            </v:group>
            <v:group style="position:absolute;left:498;top:11149;width:86;height:2" coordorigin="498,11149" coordsize="86,2">
              <v:shape style="position:absolute;left:498;top:11149;width:86;height:2" coordorigin="498,11149" coordsize="86,0" path="m498,11149l584,11149e" filled="f" stroked="t" strokeweight=".478842pt" strokecolor="#484848">
                <v:path arrowok="t"/>
              </v:shape>
            </v:group>
            <v:group style="position:absolute;left:527;top:11149;width:1757;height:2" coordorigin="527,11149" coordsize="1757,2">
              <v:shape style="position:absolute;left:527;top:11149;width:1757;height:2" coordorigin="527,11149" coordsize="1757,0" path="m527,11149l2284,11149e" filled="f" stroked="t" strokeweight=".957683pt" strokecolor="#707070">
                <v:path arrowok="t"/>
              </v:shape>
            </v:group>
            <v:group style="position:absolute;left:2222;top:11149;width:690;height:2" coordorigin="2222,11149" coordsize="690,2">
              <v:shape style="position:absolute;left:2222;top:11149;width:690;height:2" coordorigin="2222,11149" coordsize="690,0" path="m2222,11149l2911,11149e" filled="f" stroked="t" strokeweight=".718262pt" strokecolor="#545454">
                <v:path arrowok="t"/>
              </v:shape>
            </v:group>
            <v:group style="position:absolute;left:2854;top:11154;width:249;height:2" coordorigin="2854,11154" coordsize="249,2">
              <v:shape style="position:absolute;left:2854;top:11154;width:249;height:2" coordorigin="2854,11154" coordsize="249,0" path="m2854,11154l3103,11154e" filled="f" stroked="t" strokeweight=".478842pt" strokecolor="#3B3B3B">
                <v:path arrowok="t"/>
              </v:shape>
            </v:group>
            <v:group style="position:absolute;left:3045;top:11151;width:1551;height:2" coordorigin="3045,11151" coordsize="1551,2">
              <v:shape style="position:absolute;left:3045;top:11151;width:1551;height:2" coordorigin="3045,11151" coordsize="1551,0" path="m3045,11151l4597,11151e" filled="f" stroked="t" strokeweight=".718262pt" strokecolor="#5B5B5B">
                <v:path arrowok="t"/>
              </v:shape>
            </v:group>
            <v:group style="position:absolute;left:4444;top:11151;width:2557;height:2" coordorigin="4444,11151" coordsize="2557,2">
              <v:shape style="position:absolute;left:4444;top:11151;width:2557;height:2" coordorigin="4444,11151" coordsize="2557,0" path="m4444,11151l7001,11151e" filled="f" stroked="t" strokeweight=".957683pt" strokecolor="#707070">
                <v:path arrowok="t"/>
              </v:shape>
            </v:group>
            <v:group style="position:absolute;left:6871;top:11151;width:1896;height:2" coordorigin="6871,11151" coordsize="1896,2">
              <v:shape style="position:absolute;left:6871;top:11151;width:1896;height:2" coordorigin="6871,11151" coordsize="1896,0" path="m6871,11151l8768,11151e" filled="f" stroked="t" strokeweight=".478842pt" strokecolor="#4B4B4B">
                <v:path arrowok="t"/>
              </v:shape>
            </v:group>
            <v:group style="position:absolute;left:8600;top:11154;width:2423;height:2" coordorigin="8600,11154" coordsize="2423,2">
              <v:shape style="position:absolute;left:8600;top:11154;width:2423;height:2" coordorigin="8600,11154" coordsize="2423,0" path="m8600,11154l11023,11154e" filled="f" stroked="t" strokeweight=".957683pt" strokecolor="#676767">
                <v:path arrowok="t"/>
              </v:shape>
            </v:group>
            <v:group style="position:absolute;left:10870;top:11154;width:651;height:2" coordorigin="10870,11154" coordsize="651,2">
              <v:shape style="position:absolute;left:10870;top:11154;width:651;height:2" coordorigin="10870,11154" coordsize="651,0" path="m10870,11154l11521,11154e" filled="f" stroked="t" strokeweight=".478842pt" strokecolor="#575757">
                <v:path arrowok="t"/>
              </v:shape>
            </v:group>
            <v:group style="position:absolute;left:510;top:11039;width:2;height:4625" coordorigin="510,11039" coordsize="2,4625">
              <v:shape style="position:absolute;left:510;top:11039;width:2;height:4625" coordorigin="510,11039" coordsize="0,4625" path="m510,15664l510,11039e" filled="f" stroked="t" strokeweight=".478842pt" strokecolor="#444444">
                <v:path arrowok="t"/>
              </v:shape>
            </v:group>
            <v:group style="position:absolute;left:503;top:11393;width:1341;height:2" coordorigin="503,11393" coordsize="1341,2">
              <v:shape style="position:absolute;left:503;top:11393;width:1341;height:2" coordorigin="503,11393" coordsize="1341,0" path="m503,11393l1844,11393e" filled="f" stroked="t" strokeweight=".718262pt" strokecolor="#676767">
                <v:path arrowok="t"/>
              </v:shape>
            </v:group>
            <v:group style="position:absolute;left:1786;top:11393;width:1125;height:2" coordorigin="1786,11393" coordsize="1125,2">
              <v:shape style="position:absolute;left:1786;top:11393;width:1125;height:2" coordorigin="1786,11393" coordsize="1125,0" path="m1786,11393l2911,11393e" filled="f" stroked="t" strokeweight=".478842pt" strokecolor="#3B3B3B">
                <v:path arrowok="t"/>
              </v:shape>
            </v:group>
            <v:group style="position:absolute;left:2251;top:11139;width:2;height:273" coordorigin="2251,11139" coordsize="2,273">
              <v:shape style="position:absolute;left:2251;top:11139;width:2;height:273" coordorigin="2251,11139" coordsize="0,273" path="m2251,11413l2251,11139e" filled="f" stroked="t" strokeweight=".239421pt" strokecolor="#5B5B5B">
                <v:path arrowok="t"/>
              </v:shape>
            </v:group>
            <v:group style="position:absolute;left:2854;top:11393;width:3256;height:2" coordorigin="2854,11393" coordsize="3256,2">
              <v:shape style="position:absolute;left:2854;top:11393;width:3256;height:2" coordorigin="2854,11393" coordsize="3256,0" path="m2854,11393l6110,11393e" filled="f" stroked="t" strokeweight=".718262pt" strokecolor="#646464">
                <v:path arrowok="t"/>
              </v:shape>
            </v:group>
            <v:group style="position:absolute;left:5535;top:11393;width:1834;height:2" coordorigin="5535,11393" coordsize="1834,2">
              <v:shape style="position:absolute;left:5535;top:11393;width:1834;height:2" coordorigin="5535,11393" coordsize="1834,0" path="m5535,11393l7369,11393e" filled="f" stroked="t" strokeweight=".478842pt" strokecolor="#4F4F4F">
                <v:path arrowok="t"/>
              </v:shape>
            </v:group>
            <v:group style="position:absolute;left:7312;top:11393;width:397;height:2" coordorigin="7312,11393" coordsize="397,2">
              <v:shape style="position:absolute;left:7312;top:11393;width:397;height:2" coordorigin="7312,11393" coordsize="397,0" path="m7312,11393l7709,11393e" filled="f" stroked="t" strokeweight=".478842pt" strokecolor="#343434">
                <v:path arrowok="t"/>
              </v:shape>
            </v:group>
            <v:group style="position:absolute;left:7652;top:11396;width:1753;height:2" coordorigin="7652,11396" coordsize="1753,2">
              <v:shape style="position:absolute;left:7652;top:11396;width:1753;height:2" coordorigin="7652,11396" coordsize="1753,0" path="m7652,11396l9404,11396e" filled="f" stroked="t" strokeweight=".957683pt" strokecolor="#707070">
                <v:path arrowok="t"/>
              </v:shape>
            </v:group>
            <v:group style="position:absolute;left:9323;top:11398;width:1604;height:2" coordorigin="9323,11398" coordsize="1604,2">
              <v:shape style="position:absolute;left:9323;top:11398;width:1604;height:2" coordorigin="9323,11398" coordsize="1604,0" path="m9323,11398l10927,11398e" filled="f" stroked="t" strokeweight=".478842pt" strokecolor="#444444">
                <v:path arrowok="t"/>
              </v:shape>
            </v:group>
            <v:group style="position:absolute;left:10870;top:11398;width:651;height:2" coordorigin="10870,11398" coordsize="651,2">
              <v:shape style="position:absolute;left:10870;top:11398;width:651;height:2" coordorigin="10870,11398" coordsize="651,0" path="m10870,11398l11521,11398e" filled="f" stroked="t" strokeweight=".718262pt" strokecolor="#6B6B6B">
                <v:path arrowok="t"/>
              </v:shape>
            </v:group>
            <v:group style="position:absolute;left:11514;top:5987;width:2;height:8110" coordorigin="11514,5987" coordsize="2,8110">
              <v:shape style="position:absolute;left:11514;top:5987;width:2;height:8110" coordorigin="11514,5987" coordsize="0,8110" path="m11514,14097l11514,5987e" filled="f" stroked="t" strokeweight=".718262pt" strokecolor="#606060">
                <v:path arrowok="t"/>
              </v:shape>
            </v:group>
            <v:group style="position:absolute;left:1051;top:11384;width:2;height:4276" coordorigin="1051,11384" coordsize="2,4276">
              <v:shape style="position:absolute;left:1051;top:11384;width:2;height:4276" coordorigin="1051,11384" coordsize="0,4276" path="m1051,15659l1051,11384e" filled="f" stroked="t" strokeweight=".957683pt" strokecolor="#747474">
                <v:path arrowok="t"/>
              </v:shape>
            </v:group>
            <v:group style="position:absolute;left:1635;top:11389;width:2;height:321" coordorigin="1635,11389" coordsize="2,321">
              <v:shape style="position:absolute;left:1635;top:11389;width:2;height:321" coordorigin="1635,11389" coordsize="0,321" path="m1635,11710l1635,11389e" filled="f" stroked="t" strokeweight=".718262pt" strokecolor="#4F4F4F">
                <v:path arrowok="t"/>
              </v:shape>
            </v:group>
            <v:group style="position:absolute;left:2251;top:11398;width:2;height:1011" coordorigin="2251,11398" coordsize="2,1011">
              <v:shape style="position:absolute;left:2251;top:11398;width:2;height:1011" coordorigin="2251,11398" coordsize="0,1011" path="m2251,12410l2251,11398e" filled="f" stroked="t" strokeweight=".239421pt" strokecolor="#484848">
                <v:path arrowok="t"/>
              </v:shape>
            </v:group>
            <v:group style="position:absolute;left:7345;top:11389;width:2;height:1706" coordorigin="7345,11389" coordsize="2,1706">
              <v:shape style="position:absolute;left:7345;top:11389;width:2;height:1706" coordorigin="7345,11389" coordsize="0,1706" path="m7345,13095l7345,11389e" filled="f" stroked="t" strokeweight=".478842pt" strokecolor="#484848">
                <v:path arrowok="t"/>
              </v:shape>
            </v:group>
            <v:group style="position:absolute;left:503;top:11913;width:1341;height:2" coordorigin="503,11913" coordsize="1341,2">
              <v:shape style="position:absolute;left:503;top:11913;width:1341;height:2" coordorigin="503,11913" coordsize="1341,0" path="m503,11913l1844,11913e" filled="f" stroked="t" strokeweight=".478842pt" strokecolor="#5B5B5B">
                <v:path arrowok="t"/>
              </v:shape>
            </v:group>
            <v:group style="position:absolute;left:1638;top:11652;width:2;height:288" coordorigin="1638,11652" coordsize="2,288">
              <v:shape style="position:absolute;left:1638;top:11652;width:2;height:288" coordorigin="1638,11652" coordsize="0,288" path="m1638,11940l1638,11652e" filled="f" stroked="t" strokeweight=".478842pt" strokecolor="#383838">
                <v:path arrowok="t"/>
              </v:shape>
            </v:group>
            <v:group style="position:absolute;left:1647;top:11911;width:1264;height:2" coordorigin="1647,11911" coordsize="1264,2">
              <v:shape style="position:absolute;left:1647;top:11911;width:1264;height:2" coordorigin="1647,11911" coordsize="1264,0" path="m1647,11911l2911,11911e" filled="f" stroked="t" strokeweight=".478842pt" strokecolor="#484848">
                <v:path arrowok="t"/>
              </v:shape>
            </v:group>
            <v:group style="position:absolute;left:2854;top:11913;width:2073;height:2" coordorigin="2854,11913" coordsize="2073,2">
              <v:shape style="position:absolute;left:2854;top:11913;width:2073;height:2" coordorigin="2854,11913" coordsize="2073,0" path="m2854,11913l4927,11913e" filled="f" stroked="t" strokeweight=".957683pt" strokecolor="#747474">
                <v:path arrowok="t"/>
              </v:shape>
            </v:group>
            <v:group style="position:absolute;left:4832;top:11916;width:761;height:2" coordorigin="4832,11916" coordsize="761,2">
              <v:shape style="position:absolute;left:4832;top:11916;width:761;height:2" coordorigin="4832,11916" coordsize="761,0" path="m4832,11916l5593,11916e" filled="f" stroked="t" strokeweight=".478842pt" strokecolor="#444444">
                <v:path arrowok="t"/>
              </v:shape>
            </v:group>
            <v:group style="position:absolute;left:5535;top:11916;width:3294;height:2" coordorigin="5535,11916" coordsize="3294,2">
              <v:shape style="position:absolute;left:5535;top:11916;width:3294;height:2" coordorigin="5535,11916" coordsize="3294,0" path="m5535,11916l8830,11916e" filled="f" stroked="t" strokeweight=".718262pt" strokecolor="#676767">
                <v:path arrowok="t"/>
              </v:shape>
            </v:group>
            <v:group style="position:absolute;left:8710;top:11916;width:383;height:2" coordorigin="8710,11916" coordsize="383,2">
              <v:shape style="position:absolute;left:8710;top:11916;width:383;height:2" coordorigin="8710,11916" coordsize="383,0" path="m8710,11916l9093,11916e" filled="f" stroked="t" strokeweight=".478842pt" strokecolor="#5B5B5B">
                <v:path arrowok="t"/>
              </v:shape>
            </v:group>
            <v:group style="position:absolute;left:9036;top:11916;width:541;height:2" coordorigin="9036,11916" coordsize="541,2">
              <v:shape style="position:absolute;left:9036;top:11916;width:541;height:2" coordorigin="9036,11916" coordsize="541,0" path="m9036,11916l9577,11916e" filled="f" stroked="t" strokeweight=".478842pt" strokecolor="#3F3F3F">
                <v:path arrowok="t"/>
              </v:shape>
            </v:group>
            <v:group style="position:absolute;left:9519;top:11916;width:632;height:2" coordorigin="9519,11916" coordsize="632,2">
              <v:shape style="position:absolute;left:9519;top:11916;width:632;height:2" coordorigin="9519,11916" coordsize="632,0" path="m9519,11916l10151,11916e" filled="f" stroked="t" strokeweight=".478842pt" strokecolor="#282828">
                <v:path arrowok="t"/>
              </v:shape>
            </v:group>
            <v:group style="position:absolute;left:10094;top:11918;width:1427;height:2" coordorigin="10094,11918" coordsize="1427,2">
              <v:shape style="position:absolute;left:10094;top:11918;width:1427;height:2" coordorigin="10094,11918" coordsize="1427,0" path="m10094,11918l11521,11918e" filled="f" stroked="t" strokeweight=".957683pt" strokecolor="#707070">
                <v:path arrowok="t"/>
              </v:shape>
            </v:group>
            <v:group style="position:absolute;left:1633;top:11868;width:2;height:791" coordorigin="1633,11868" coordsize="2,791">
              <v:shape style="position:absolute;left:1633;top:11868;width:2;height:791" coordorigin="1633,11868" coordsize="0,791" path="m1633,12659l1633,11868e" filled="f" stroked="t" strokeweight=".718262pt" strokecolor="#444444">
                <v:path arrowok="t"/>
              </v:shape>
            </v:group>
            <v:group style="position:absolute;left:2251;top:12410;width:2;height:451" coordorigin="2251,12410" coordsize="2,451">
              <v:shape style="position:absolute;left:2251;top:12410;width:2;height:451" coordorigin="2251,12410" coordsize="0,451" path="m2251,12860l2251,12410e" filled="f" stroked="t" strokeweight=".239421pt" strokecolor="#000000">
                <v:path arrowok="t"/>
              </v:shape>
            </v:group>
            <v:group style="position:absolute;left:11519;top:12381;width:2;height:714" coordorigin="11519,12381" coordsize="2,714">
              <v:shape style="position:absolute;left:11519;top:12381;width:2;height:714" coordorigin="11519,12381" coordsize="0,714" path="m11519,13095l11519,12381e" filled="f" stroked="t" strokeweight=".478842pt" strokecolor="#3F3F3F">
                <v:path arrowok="t"/>
              </v:shape>
            </v:group>
            <v:group style="position:absolute;left:488;top:12855;width:565;height:2" coordorigin="488,12855" coordsize="565,2">
              <v:shape style="position:absolute;left:488;top:12855;width:565;height:2" coordorigin="488,12855" coordsize="565,0" path="m488,12855l1053,12855e" filled="f" stroked="t" strokeweight=".239421pt" strokecolor="#484848">
                <v:path arrowok="t"/>
              </v:shape>
            </v:group>
            <v:group style="position:absolute;left:1039;top:12855;width:594;height:2" coordorigin="1039,12855" coordsize="594,2">
              <v:shape style="position:absolute;left:1039;top:12855;width:594;height:2" coordorigin="1039,12855" coordsize="594,0" path="m1039,12855l1633,12855e" filled="f" stroked="t" strokeweight=".239421pt" strokecolor="#747474">
                <v:path arrowok="t"/>
              </v:shape>
            </v:group>
            <v:group style="position:absolute;left:1635;top:12601;width:2;height:2032" coordorigin="1635,12601" coordsize="2,2032">
              <v:shape style="position:absolute;left:1635;top:12601;width:2;height:2032" coordorigin="1635,12601" coordsize="0,2032" path="m1635,14634l1635,12601e" filled="f" stroked="t" strokeweight=".957683pt" strokecolor="#5B5B5B">
                <v:path arrowok="t"/>
              </v:shape>
            </v:group>
            <v:group style="position:absolute;left:1618;top:12855;width:196;height:2" coordorigin="1618,12855" coordsize="196,2">
              <v:shape style="position:absolute;left:1618;top:12855;width:196;height:2" coordorigin="1618,12855" coordsize="196,0" path="m1618,12855l1815,12855e" filled="f" stroked="t" strokeweight=".239421pt" strokecolor="#606060">
                <v:path arrowok="t"/>
              </v:shape>
            </v:group>
            <v:group style="position:absolute;left:1815;top:12855;width:441;height:2" coordorigin="1815,12855" coordsize="441,2">
              <v:shape style="position:absolute;left:1815;top:12855;width:441;height:2" coordorigin="1815,12855" coordsize="441,0" path="m1815,12855l2255,12855e" filled="f" stroked="t" strokeweight=".239421pt" strokecolor="#000000">
                <v:path arrowok="t"/>
              </v:shape>
            </v:group>
            <v:group style="position:absolute;left:2251;top:12855;width:2;height:211" coordorigin="2251,12855" coordsize="2,211">
              <v:shape style="position:absolute;left:2251;top:12855;width:2;height:211" coordorigin="2251,12855" coordsize="0,211" path="m2251,13066l2251,12855e" filled="f" stroked="t" strokeweight=".239421pt" strokecolor="#747474">
                <v:path arrowok="t"/>
              </v:shape>
            </v:group>
            <v:group style="position:absolute;left:2251;top:13066;width:2;height:2368" coordorigin="2251,13066" coordsize="2,2368">
              <v:shape style="position:absolute;left:2251;top:13066;width:2;height:2368" coordorigin="2251,13066" coordsize="0,2368" path="m2251,15434l2251,13066e" filled="f" stroked="t" strokeweight=".239421pt" strokecolor="#000000">
                <v:path arrowok="t"/>
              </v:shape>
            </v:group>
            <v:group style="position:absolute;left:7348;top:13037;width:2;height:551" coordorigin="7348,13037" coordsize="2,551">
              <v:shape style="position:absolute;left:7348;top:13037;width:2;height:551" coordorigin="7348,13037" coordsize="0,551" path="m7348,13589l7348,13037e" filled="f" stroked="t" strokeweight=".718262pt" strokecolor="#676767">
                <v:path arrowok="t"/>
              </v:shape>
            </v:group>
            <v:group style="position:absolute;left:7350;top:13531;width:2;height:829" coordorigin="7350,13531" coordsize="2,829">
              <v:shape style="position:absolute;left:7350;top:13531;width:2;height:829" coordorigin="7350,13531" coordsize="0,829" path="m7350,14360l7350,13531e" filled="f" stroked="t" strokeweight=".478842pt" strokecolor="#4F4F4F">
                <v:path arrowok="t"/>
              </v:shape>
            </v:group>
            <v:group style="position:absolute;left:11487;top:14068;width:2;height:1366" coordorigin="11487,14068" coordsize="2,1366">
              <v:shape style="position:absolute;left:11487;top:14068;width:2;height:1366" coordorigin="11487,14068" coordsize="0,1366" path="m11487,15434l11487,14068e" filled="f" stroked="t" strokeweight=".239421pt" strokecolor="#000000">
                <v:path arrowok="t"/>
              </v:shape>
            </v:group>
            <v:group style="position:absolute;left:7355;top:14303;width:2;height:1352" coordorigin="7355,14303" coordsize="2,1352">
              <v:shape style="position:absolute;left:7355;top:14303;width:2;height:1352" coordorigin="7355,14303" coordsize="0,1352" path="m7355,15654l7355,14303e" filled="f" stroked="t" strokeweight=".957683pt" strokecolor="#6B6B6B">
                <v:path arrowok="t"/>
              </v:shape>
            </v:group>
            <v:group style="position:absolute;left:512;top:14576;width:2;height:259" coordorigin="512,14576" coordsize="2,259">
              <v:shape style="position:absolute;left:512;top:14576;width:2;height:259" coordorigin="512,14576" coordsize="0,259" path="m512,14835l512,14576e" filled="f" stroked="t" strokeweight=".478842pt" strokecolor="#2B2B2B">
                <v:path arrowok="t"/>
              </v:shape>
            </v:group>
            <v:group style="position:absolute;left:1638;top:14576;width:2;height:259" coordorigin="1638,14576" coordsize="2,259">
              <v:shape style="position:absolute;left:1638;top:14576;width:2;height:259" coordorigin="1638,14576" coordsize="0,259" path="m1638,14835l1638,14576e" filled="f" stroked="t" strokeweight=".718262pt" strokecolor="#484848">
                <v:path arrowok="t"/>
              </v:shape>
            </v:group>
            <v:group style="position:absolute;left:1638;top:14667;width:2;height:987" coordorigin="1638,14667" coordsize="2,987">
              <v:shape style="position:absolute;left:1638;top:14667;width:2;height:987" coordorigin="1638,14667" coordsize="0,987" path="m1638,15654l1638,14667e" filled="f" stroked="t" strokeweight=".957683pt" strokecolor="#606060">
                <v:path arrowok="t"/>
              </v:shape>
            </v:group>
            <v:group style="position:absolute;left:508;top:15647;width:3180;height:2" coordorigin="508,15647" coordsize="3180,2">
              <v:shape style="position:absolute;left:508;top:15647;width:3180;height:2" coordorigin="508,15647" coordsize="3180,0" path="m508,15647l3687,15647e" filled="f" stroked="t" strokeweight=".957683pt" strokecolor="#7C7C7C">
                <v:path arrowok="t"/>
              </v:shape>
            </v:group>
            <v:group style="position:absolute;left:2251;top:15434;width:2;height:211" coordorigin="2251,15434" coordsize="2,211">
              <v:shape style="position:absolute;left:2251;top:15434;width:2;height:211" coordorigin="2251,15434" coordsize="0,211" path="m2251,15645l2251,15434e" filled="f" stroked="t" strokeweight=".239421pt" strokecolor="#777777">
                <v:path arrowok="t"/>
              </v:shape>
            </v:group>
            <v:group style="position:absolute;left:3630;top:15645;width:967;height:2" coordorigin="3630,15645" coordsize="967,2">
              <v:shape style="position:absolute;left:3630;top:15645;width:967;height:2" coordorigin="3630,15645" coordsize="967,0" path="m3630,15645l4597,15645e" filled="f" stroked="t" strokeweight=".478842pt" strokecolor="#676767">
                <v:path arrowok="t"/>
              </v:shape>
            </v:group>
            <v:group style="position:absolute;left:4539;top:15650;width:2274;height:2" coordorigin="4539,15650" coordsize="2274,2">
              <v:shape style="position:absolute;left:4539;top:15650;width:2274;height:2" coordorigin="4539,15650" coordsize="2274,0" path="m4539,15650l6814,15650e" filled="f" stroked="t" strokeweight=".718262pt" strokecolor="#7C7C7C">
                <v:path arrowok="t"/>
              </v:shape>
            </v:group>
            <v:group style="position:absolute;left:6756;top:15650;width:953;height:2" coordorigin="6756,15650" coordsize="953,2">
              <v:shape style="position:absolute;left:6756;top:15650;width:953;height:2" coordorigin="6756,15650" coordsize="953,0" path="m6756,15650l7709,15650e" filled="f" stroked="t" strokeweight=".478842pt" strokecolor="#575757">
                <v:path arrowok="t"/>
              </v:shape>
            </v:group>
            <v:group style="position:absolute;left:7652;top:15652;width:1729;height:2" coordorigin="7652,15652" coordsize="1729,2">
              <v:shape style="position:absolute;left:7652;top:15652;width:1729;height:2" coordorigin="7652,15652" coordsize="1729,0" path="m7652,15652l9381,15652e" filled="f" stroked="t" strokeweight=".957683pt" strokecolor="#838383">
                <v:path arrowok="t"/>
              </v:shape>
            </v:group>
            <v:group style="position:absolute;left:9323;top:15654;width:828;height:2" coordorigin="9323,15654" coordsize="828,2">
              <v:shape style="position:absolute;left:9323;top:15654;width:828;height:2" coordorigin="9323,15654" coordsize="828,0" path="m9323,15654l10151,15654e" filled="f" stroked="t" strokeweight=".478842pt" strokecolor="#575757">
                <v:path arrowok="t"/>
              </v:shape>
            </v:group>
            <v:group style="position:absolute;left:10094;top:15654;width:833;height:2" coordorigin="10094,15654" coordsize="833,2">
              <v:shape style="position:absolute;left:10094;top:15654;width:833;height:2" coordorigin="10094,15654" coordsize="833,0" path="m10094,15654l10927,15654e" filled="f" stroked="t" strokeweight=".478842pt" strokecolor="#6B6B6B">
                <v:path arrowok="t"/>
              </v:shape>
            </v:group>
            <v:group style="position:absolute;left:10827;top:15654;width:694;height:2" coordorigin="10827,15654" coordsize="694,2">
              <v:shape style="position:absolute;left:10827;top:15654;width:694;height:2" coordorigin="10827,15654" coordsize="694,0" path="m10827,15654l11521,15654e" filled="f" stroked="t" strokeweight=".957683pt" strokecolor="#878787">
                <v:path arrowok="t"/>
              </v:shape>
            </v:group>
            <v:group style="position:absolute;left:11487;top:15434;width:2;height:211" coordorigin="11487,15434" coordsize="2,211">
              <v:shape style="position:absolute;left:11487;top:15434;width:2;height:211" coordorigin="11487,15434" coordsize="0,211" path="m11487,15645l11487,15434e" filled="f" stroked="t" strokeweight=".239421pt" strokecolor="#AFAF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33D8C"/>
          <w:spacing w:val="0"/>
          <w:w w:val="490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333D8C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33D8C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MlRKAFA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00"/>
        </w:rPr>
        <w:t>.,</w:t>
      </w:r>
      <w:r>
        <w:rPr>
          <w:rFonts w:ascii="Arial" w:hAnsi="Arial" w:cs="Arial" w:eastAsia="Arial"/>
          <w:sz w:val="21"/>
          <w:szCs w:val="21"/>
          <w:color w:val="464646"/>
          <w:spacing w:val="-11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00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60"/>
          <w:cols w:num="2" w:equalWidth="0">
            <w:col w:w="6368" w:space="3127"/>
            <w:col w:w="1805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4" w:lineRule="exact"/>
        <w:ind w:left="37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395176pt;margin-top:-13.761012pt;width:21.082471pt;height:43.0pt;mso-position-horizontal-relative:page;mso-position-vertical-relative:paragraph;z-index:-1463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33333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3809" w:right="-20"/>
        <w:jc w:val="left"/>
        <w:tabs>
          <w:tab w:pos="102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-6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8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-6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8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-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</w:r>
      <w:r>
        <w:rPr>
          <w:rFonts w:ascii="Arial" w:hAnsi="Arial" w:cs="Arial" w:eastAsia="Arial"/>
          <w:sz w:val="29"/>
          <w:szCs w:val="29"/>
          <w:color w:val="5D5D5D"/>
          <w:spacing w:val="0"/>
          <w:w w:val="52"/>
          <w:position w:val="-1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90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30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7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8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638136" w:type="dxa"/>
      </w:tblPr>
      <w:tblGrid/>
      <w:tr>
        <w:trPr>
          <w:trHeight w:val="223" w:hRule="exact"/>
        </w:trPr>
        <w:tc>
          <w:tcPr>
            <w:tcW w:w="1135" w:type="dxa"/>
            <w:tcBorders>
              <w:top w:val="single" w:sz="5.7437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743784" w:space="0" w:color="5B5B5B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9" w:lineRule="exact"/>
              <w:ind w:left="15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1"/>
                <w:position w:val="-1"/>
              </w:rPr>
              <w:t>13.10.2017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43" w:type="dxa"/>
            <w:tcBorders>
              <w:top w:val="single" w:sz="5.743784" w:space="0" w:color="5B5B5B"/>
              <w:bottom w:val="single" w:sz="3.829192" w:space="0" w:color="3F3F3F"/>
              <w:left w:val="nil" w:sz="6" w:space="0" w:color="auto"/>
              <w:right w:val="single" w:sz="5.743784" w:space="0" w:color="545454"/>
            </w:tcBorders>
          </w:tcPr>
          <w:p>
            <w:pPr>
              <w:spacing w:before="4" w:after="0" w:line="204" w:lineRule="exact"/>
              <w:ind w:left="42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14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1"/>
              </w:rPr>
              <w:t>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21" w:type="dxa"/>
            <w:tcBorders>
              <w:top w:val="nil" w:sz="6" w:space="0" w:color="auto"/>
              <w:bottom w:val="nil" w:sz="6" w:space="0" w:color="auto"/>
              <w:left w:val="single" w:sz="5.743784" w:space="0" w:color="545454"/>
              <w:right w:val="single" w:sz="3.829192" w:space="0" w:color="3F3F3F"/>
            </w:tcBorders>
          </w:tcPr>
          <w:p>
            <w:pPr>
              <w:spacing w:before="0" w:after="0" w:line="216" w:lineRule="exact"/>
              <w:ind w:left="284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7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22:31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0"/>
              </w:rPr>
              <w:t>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1"/>
              </w:rPr>
              <w:t>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135" w:type="dxa"/>
            <w:tcBorders>
              <w:top w:val="single" w:sz="7.658384" w:space="0" w:color="5B5B5B"/>
              <w:bottom w:val="single" w:sz="5.7437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4"/>
              </w:rPr>
              <w:t>Kayıı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7.658384" w:space="0" w:color="5B5B5B"/>
              <w:bottom w:val="single" w:sz="5.7437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6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2"/>
              </w:rPr>
              <w:t>13.10.2017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43" w:type="dxa"/>
            <w:tcBorders>
              <w:top w:val="single" w:sz="3.829192" w:space="0" w:color="3F3F3F"/>
              <w:bottom w:val="single" w:sz="5.743784" w:space="0" w:color="6B6B6B"/>
              <w:left w:val="nil" w:sz="6" w:space="0" w:color="auto"/>
              <w:right w:val="single" w:sz="5.743784" w:space="0" w:color="545454"/>
            </w:tcBorders>
          </w:tcPr>
          <w:p>
            <w:pPr>
              <w:spacing w:before="2" w:after="0" w:line="206" w:lineRule="exact"/>
              <w:ind w:left="422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w w:val="67"/>
              </w:rPr>
              <w:t>!K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10172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21" w:type="dxa"/>
            <w:tcBorders>
              <w:top w:val="nil" w:sz="6" w:space="0" w:color="auto"/>
              <w:bottom w:val="nil" w:sz="6" w:space="0" w:color="auto"/>
              <w:left w:val="single" w:sz="5.743784" w:space="0" w:color="545454"/>
              <w:right w:val="single" w:sz="3.829192" w:space="0" w:color="3F3F3F"/>
            </w:tcBorders>
          </w:tcPr>
          <w:p>
            <w:pPr>
              <w:spacing w:before="7" w:after="0" w:line="240" w:lineRule="auto"/>
              <w:ind w:left="28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Aildiriı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3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74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-3"/>
                <w:w w:val="94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4"/>
              </w:rPr>
              <w:t>ınalr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1"/>
                <w:w w:val="94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6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94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1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03" w:hRule="exact"/>
        </w:trPr>
        <w:tc>
          <w:tcPr>
            <w:tcW w:w="11307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5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5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18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27"/>
                <w:w w:val="14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-1"/>
              </w:rPr>
              <w:t>izınir-Kenıalpaşa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8"/>
                <w:position w:val="-1"/>
              </w:rPr>
              <w:t>Cadd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1"/>
                <w:w w:val="98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1"/>
                <w:w w:val="113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5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-1"/>
              </w:rPr>
              <w:t>-KEMALPAŞA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6" w:hRule="exact"/>
        </w:trPr>
        <w:tc>
          <w:tcPr>
            <w:tcW w:w="1135" w:type="dxa"/>
            <w:tcBorders>
              <w:top w:val="single" w:sz="5.743784" w:space="0" w:color="707070"/>
              <w:bottom w:val="single" w:sz="5.7437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051" w:type="dxa"/>
            <w:gridSpan w:val="2"/>
            <w:tcBorders>
              <w:top w:val="single" w:sz="5.743784" w:space="0" w:color="707070"/>
              <w:bottom w:val="single" w:sz="5.7437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5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mir-Keıııalpasa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-KEMALPAŞA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8" w:hRule="exact"/>
        </w:trPr>
        <w:tc>
          <w:tcPr>
            <w:tcW w:w="1135" w:type="dxa"/>
            <w:tcBorders>
              <w:top w:val="single" w:sz="5.743784" w:space="0" w:color="575757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051" w:type="dxa"/>
            <w:gridSpan w:val="2"/>
            <w:tcBorders>
              <w:top w:val="single" w:sz="5.743784" w:space="0" w:color="575757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2" w:lineRule="exact"/>
              <w:ind w:left="159" w:right="-20"/>
              <w:jc w:val="left"/>
              <w:tabs>
                <w:tab w:pos="19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3"/>
                <w:w w:val="100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8"/>
                <w:w w:val="100"/>
                <w:position w:val="-1"/>
              </w:rPr>
              <w:t>ö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-1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-1"/>
              </w:rPr>
              <w:t>Yanıaıııı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15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  <w:position w:val="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5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  <w:position w:val="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76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1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3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97"/>
              </w:rPr>
              <w:t>:S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8"/>
                <w:w w:val="9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96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D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44444"/>
                <w:spacing w:val="0"/>
                <w:w w:val="100"/>
              </w:rPr>
              <w:t>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39" w:lineRule="exact"/>
        <w:ind w:left="166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4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-3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92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1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36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u w:val="single" w:color="5B5B5B"/>
        </w:rPr>
        <w:t>Bcıo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u w:val="single" w:color="5B5B5B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3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3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3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u w:val="single" w:color="5B5B5B"/>
        </w:rPr>
        <w:t>rıne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u w:val="single" w:color="5B5B5B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5B5B5B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1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u w:val="single" w:color="5B5B5B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5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5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5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  <w:u w:val="single" w:color="5B5B5B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9"/>
          <w:w w:val="100"/>
          <w:u w:val="single" w:color="5B5B5B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9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9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660" w:bottom="280" w:left="260" w:right="80"/>
          <w:headerReference w:type="default" r:id="rId57"/>
          <w:pgSz w:w="11920" w:h="16840"/>
        </w:sectPr>
      </w:pPr>
      <w:rPr/>
    </w:p>
    <w:p>
      <w:pPr>
        <w:spacing w:before="0" w:after="0" w:line="347" w:lineRule="exact"/>
        <w:ind w:right="-20"/>
        <w:jc w:val="right"/>
        <w:tabs>
          <w:tab w:pos="600" w:val="left"/>
          <w:tab w:pos="160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52"/>
          <w:szCs w:val="52"/>
          <w:color w:val="333333"/>
          <w:w w:val="41"/>
          <w:position w:val="3"/>
        </w:rPr>
        <w:t>ı</w:t>
      </w:r>
      <w:r>
        <w:rPr>
          <w:rFonts w:ascii="Arial" w:hAnsi="Arial" w:cs="Arial" w:eastAsia="Arial"/>
          <w:sz w:val="52"/>
          <w:szCs w:val="52"/>
          <w:color w:val="333333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333333"/>
          <w:w w:val="41"/>
          <w:position w:val="3"/>
        </w:rPr>
        <w:t>ı</w:t>
      </w:r>
      <w:r>
        <w:rPr>
          <w:rFonts w:ascii="Arial" w:hAnsi="Arial" w:cs="Arial" w:eastAsia="Arial"/>
          <w:sz w:val="52"/>
          <w:szCs w:val="52"/>
          <w:color w:val="333333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333333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444444"/>
          <w:spacing w:val="0"/>
          <w:w w:val="55"/>
          <w:b/>
          <w:bCs/>
          <w:position w:val="3"/>
        </w:rPr>
        <w:t>-ı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  <w:cols w:num="2" w:equalWidth="0">
            <w:col w:w="6171" w:space="586"/>
            <w:col w:w="4823"/>
          </w:cols>
        </w:sectPr>
      </w:pPr>
      <w:rPr/>
    </w:p>
    <w:p>
      <w:pPr>
        <w:spacing w:before="0" w:after="0" w:line="190" w:lineRule="exact"/>
        <w:ind w:left="152" w:right="-20"/>
        <w:jc w:val="left"/>
        <w:tabs>
          <w:tab w:pos="2180" w:val="left"/>
          <w:tab w:pos="5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rtana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22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7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6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3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0"/>
        </w:rPr>
        <w:t>re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0"/>
        </w:rPr>
        <w:t>medi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7"/>
          <w:position w:val="0"/>
        </w:rPr>
        <w:t>jK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5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201" w:lineRule="exact"/>
        <w:ind w:left="22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4"/>
          <w:position w:val="-1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9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:Çavu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AKBULUT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143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w w:val="97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35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22.32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22:39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</w:sectPr>
      </w:pPr>
      <w:rPr/>
    </w:p>
    <w:p>
      <w:pPr>
        <w:spacing w:before="0" w:after="0" w:line="185" w:lineRule="exact"/>
        <w:ind w:left="15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7"/>
        </w:rPr>
        <w:t>\.raç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0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  <w:cols w:num="2" w:equalWidth="0">
            <w:col w:w="584" w:space="1559"/>
            <w:col w:w="9437"/>
          </w:cols>
        </w:sectPr>
      </w:pPr>
      <w:rPr/>
    </w:p>
    <w:p>
      <w:pPr>
        <w:spacing w:before="0" w:after="0" w:line="287" w:lineRule="exact"/>
        <w:ind w:left="166" w:right="-20"/>
        <w:jc w:val="left"/>
        <w:tabs>
          <w:tab w:pos="4700" w:val="left"/>
          <w:tab w:pos="6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702" w:right="3901"/>
        <w:jc w:val="center"/>
        <w:tabs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9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4682" w:right="38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57" w:right="-20"/>
        <w:jc w:val="left"/>
        <w:tabs>
          <w:tab w:pos="470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02" w:lineRule="exact"/>
        <w:ind w:left="2157" w:right="2720" w:firstLine="-1996"/>
        <w:jc w:val="left"/>
        <w:tabs>
          <w:tab w:pos="21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Gitınişse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8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Adı-Sovadı: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4675" w:right="42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Söndünnede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8"/>
        </w:rPr>
        <w:t>söndüıiicü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left="152" w:right="-20"/>
        <w:jc w:val="left"/>
        <w:tabs>
          <w:tab w:pos="2140" w:val="left"/>
          <w:tab w:pos="4700" w:val="left"/>
          <w:tab w:pos="6620" w:val="left"/>
          <w:tab w:pos="8200" w:val="left"/>
          <w:tab w:pos="9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>Söndürme</w:t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0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Kg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842" w:right="-20"/>
        <w:jc w:val="left"/>
        <w:tabs>
          <w:tab w:pos="6620" w:val="left"/>
          <w:tab w:pos="8200" w:val="left"/>
          <w:tab w:pos="96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9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9"/>
        </w:rPr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53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53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172"/>
          <w:position w:val="6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8"/>
        </w:rPr>
        <w:t>yanmıştır.Yangında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15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soruştunnada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ko!a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kağıt,naylo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poşet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benzeri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auto"/>
        <w:ind w:left="152" w:right="4163"/>
        <w:jc w:val="left"/>
        <w:tabs>
          <w:tab w:pos="214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Sigoıialı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Şir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7"/>
          <w:position w:val="0"/>
        </w:rPr>
        <w:t>!Be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9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40" w:lineRule="auto"/>
        <w:ind w:left="156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1"/>
        </w:rPr>
        <w:t>rru·ilı</w:t>
      </w:r>
      <w:r>
        <w:rPr>
          <w:rFonts w:ascii="Arial" w:hAnsi="Arial" w:cs="Arial" w:eastAsia="Arial"/>
          <w:sz w:val="18"/>
          <w:szCs w:val="18"/>
          <w:color w:val="44444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33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1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1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1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97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3"/>
          <w:position w:val="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43" w:right="-20"/>
        <w:jc w:val="left"/>
        <w:tabs>
          <w:tab w:pos="1060" w:val="left"/>
          <w:tab w:pos="2140" w:val="left"/>
          <w:tab w:pos="8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rsa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8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99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77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981659pt;margin-top:4.638035pt;width:55.95392pt;height:15.084614pt;mso-position-horizontal-relative:page;mso-position-vertical-relative:paragraph;z-index:-14633" type="#_x0000_t202" filled="f" stroked="f">
            <v:textbox inset="0,0,0,0">
              <w:txbxContent>
                <w:p>
                  <w:pPr>
                    <w:spacing w:before="0" w:after="0" w:line="302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444444"/>
                      <w:w w:val="71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444444"/>
                      <w:spacing w:val="-4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44444"/>
                      <w:spacing w:val="0"/>
                      <w:w w:val="73"/>
                      <w:b/>
                      <w:bCs/>
                    </w:rPr>
                    <w:t>ô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44444"/>
                      <w:spacing w:val="33"/>
                      <w:w w:val="7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0"/>
                      <w:w w:val="53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-3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0"/>
                      <w:w w:val="58"/>
                    </w:rPr>
                    <w:t>.im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5"/>
                      <w:w w:val="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0"/>
                      <w:w w:val="58"/>
                      <w:b/>
                      <w:bCs/>
                    </w:rPr>
                    <w:t>1017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4833" w:right="58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  <w:position w:val="-1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3100" w:right="-20"/>
        <w:jc w:val="left"/>
        <w:tabs>
          <w:tab w:pos="9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91.018585pt;margin-top:3.745162pt;width:.1pt;height:16.780855pt;mso-position-horizontal-relative:page;mso-position-vertical-relative:paragraph;z-index:-14641" coordorigin="5820,75" coordsize="2,336">
            <v:shape style="position:absolute;left:5820;top:75;width:2;height:336" coordorigin="5820,75" coordsize="0,336" path="m5820,411l5820,75e" filled="f" stroked="t" strokeweight=".717973pt" strokecolor="#444444">
              <v:path arrowok="t"/>
            </v:shape>
          </v:group>
          <w10:wrap type="none"/>
        </w:pict>
      </w:r>
      <w:r>
        <w:rPr/>
        <w:pict>
          <v:group style="position:absolute;margin-left:332.900360pt;margin-top:8.060239pt;width:.1pt;height:12.465778pt;mso-position-horizontal-relative:page;mso-position-vertical-relative:paragraph;z-index:-14640" coordorigin="6658,161" coordsize="2,249">
            <v:shape style="position:absolute;left:6658;top:161;width:2;height:249" coordorigin="6658,161" coordsize="0,249" path="m6658,411l6658,161e" filled="f" stroked="t" strokeweight=".478649pt" strokecolor="#2F2F2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4538pt;margin-top:3.337868pt;width:177.326648pt;height:30pt;mso-position-horizontal-relative:page;mso-position-vertical-relative:paragraph;z-index:-14632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tabs>
                      <w:tab w:pos="2960" w:val="left"/>
                    </w:tabs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100"/>
                      <w:position w:val="-4"/>
                    </w:rPr>
                    <w:t>itfaiyeci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1121BF"/>
                      <w:spacing w:val="1"/>
                      <w:w w:val="193"/>
                      <w:position w:val="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33333"/>
                      <w:spacing w:val="0"/>
                      <w:w w:val="110"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33333"/>
                      <w:spacing w:val="0"/>
                      <w:w w:val="100"/>
                      <w:position w:val="0"/>
                    </w:rPr>
                    <w:t>    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33333"/>
                      <w:spacing w:val="-3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1C2170"/>
                      <w:spacing w:val="10"/>
                      <w:w w:val="25"/>
                      <w:b/>
                      <w:bCs/>
                      <w:i/>
                      <w:position w:val="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282D54"/>
                      <w:spacing w:val="0"/>
                      <w:w w:val="85"/>
                      <w:b/>
                      <w:bCs/>
                      <w:i/>
                      <w:position w:val="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080A69"/>
          <w:spacing w:val="-78"/>
          <w:w w:val="71"/>
          <w:b/>
          <w:bCs/>
          <w:position w:val="-1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108"/>
          <w:b/>
          <w:bCs/>
          <w:position w:val="-14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8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8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7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3" w:lineRule="atLeast"/>
        <w:ind w:left="3885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54.723282pt;margin-top:14.006413pt;width:.1pt;height:6.952069pt;mso-position-horizontal-relative:page;mso-position-vertical-relative:paragraph;z-index:-14639" coordorigin="3094,280" coordsize="2,139">
            <v:shape style="position:absolute;left:3094;top:280;width:2;height:139" coordorigin="3094,280" coordsize="0,139" path="m3094,419l3094,280e" filled="f" stroked="t" strokeweight=".717973pt" strokecolor="#2834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82"/>
          <w:b/>
          <w:bCs/>
          <w:position w:val="4"/>
        </w:rPr>
        <w:t>ır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</w:sectPr>
      </w:pPr>
      <w:rPr/>
    </w:p>
    <w:p>
      <w:pPr>
        <w:spacing w:before="0" w:after="0" w:line="134" w:lineRule="exact"/>
        <w:ind w:left="2253" w:right="-79"/>
        <w:jc w:val="left"/>
        <w:tabs>
          <w:tab w:pos="3120" w:val="left"/>
          <w:tab w:pos="37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2"/>
          <w:w w:val="108"/>
          <w:position w:val="7"/>
        </w:rPr>
        <w:t>3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45"/>
          <w:position w:val="1"/>
        </w:rPr>
        <w:t>1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-4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85"/>
          <w:b/>
          <w:bCs/>
          <w:position w:val="3"/>
        </w:rPr>
        <w:t>Amir;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806" w:right="-139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0"/>
          <w:w w:val="52"/>
          <w:i/>
          <w:position w:val="8"/>
        </w:rPr>
        <w:t>_L</w:t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0"/>
          <w:w w:val="52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49"/>
          <w:w w:val="52"/>
          <w:i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  <w:position w:val="8"/>
        </w:rPr>
        <w:t>,ıJ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  <w:position w:val="8"/>
        </w:rPr>
        <w:t>  </w:t>
      </w:r>
      <w:r>
        <w:rPr>
          <w:rFonts w:ascii="Arial" w:hAnsi="Arial" w:cs="Arial" w:eastAsia="Arial"/>
          <w:sz w:val="18"/>
          <w:szCs w:val="18"/>
          <w:color w:val="333333"/>
          <w:spacing w:val="21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333333"/>
          <w:spacing w:val="0"/>
          <w:w w:val="144"/>
          <w:b/>
          <w:bCs/>
          <w:i/>
          <w:position w:val="8"/>
        </w:rPr>
        <w:t>ıd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37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3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378"/>
        </w:rPr>
        <w:t>LUT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i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108" w:lineRule="exact"/>
        <w:ind w:left="3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8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8"/>
        </w:rPr>
        <w:t>Çavuşu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93" w:lineRule="exact"/>
        <w:ind w:right="-161"/>
        <w:jc w:val="lef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1"/>
          <w:szCs w:val="81"/>
          <w:color w:val="444444"/>
          <w:w w:val="95"/>
          <w:position w:val="-4"/>
        </w:rPr>
        <w:t>,</w:t>
      </w:r>
      <w:r>
        <w:rPr>
          <w:rFonts w:ascii="Times New Roman" w:hAnsi="Times New Roman" w:cs="Times New Roman" w:eastAsia="Times New Roman"/>
          <w:sz w:val="81"/>
          <w:szCs w:val="81"/>
          <w:color w:val="444444"/>
          <w:spacing w:val="-344"/>
          <w:w w:val="94"/>
          <w:position w:val="-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93"/>
          <w:b/>
          <w:bCs/>
          <w:position w:val="-14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4"/>
          <w:w w:val="193"/>
          <w:b/>
          <w:bCs/>
          <w:position w:val="-14"/>
        </w:rPr>
        <w:t>ı</w:t>
      </w:r>
      <w:r>
        <w:rPr>
          <w:rFonts w:ascii="Times New Roman" w:hAnsi="Times New Roman" w:cs="Times New Roman" w:eastAsia="Times New Roman"/>
          <w:sz w:val="81"/>
          <w:szCs w:val="81"/>
          <w:color w:val="444444"/>
          <w:spacing w:val="-188"/>
          <w:w w:val="96"/>
          <w:position w:val="-4"/>
        </w:rPr>
        <w:t>:</w:t>
      </w:r>
      <w:r>
        <w:rPr>
          <w:rFonts w:ascii="Times New Roman" w:hAnsi="Times New Roman" w:cs="Times New Roman" w:eastAsia="Times New Roman"/>
          <w:sz w:val="81"/>
          <w:szCs w:val="81"/>
          <w:color w:val="909090"/>
          <w:spacing w:val="-148"/>
          <w:w w:val="32"/>
          <w:position w:val="-4"/>
        </w:rPr>
        <w:t>,</w:t>
      </w:r>
      <w:r>
        <w:rPr>
          <w:rFonts w:ascii="Times New Roman" w:hAnsi="Times New Roman" w:cs="Times New Roman" w:eastAsia="Times New Roman"/>
          <w:sz w:val="81"/>
          <w:szCs w:val="81"/>
          <w:color w:val="5D5D5D"/>
          <w:spacing w:val="-242"/>
          <w:w w:val="46"/>
          <w:position w:val="-4"/>
        </w:rPr>
        <w:t>·</w:t>
      </w:r>
      <w:r>
        <w:rPr>
          <w:rFonts w:ascii="Times New Roman" w:hAnsi="Times New Roman" w:cs="Times New Roman" w:eastAsia="Times New Roman"/>
          <w:sz w:val="81"/>
          <w:szCs w:val="81"/>
          <w:color w:val="757575"/>
          <w:spacing w:val="-169"/>
          <w:w w:val="56"/>
          <w:position w:val="-4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282D54"/>
          <w:spacing w:val="0"/>
          <w:w w:val="52"/>
          <w:b/>
          <w:bCs/>
          <w:position w:val="-14"/>
        </w:rPr>
        <w:t>(:</w:t>
      </w:r>
      <w:r>
        <w:rPr>
          <w:rFonts w:ascii="Times New Roman" w:hAnsi="Times New Roman" w:cs="Times New Roman" w:eastAsia="Times New Roman"/>
          <w:sz w:val="24"/>
          <w:szCs w:val="24"/>
          <w:color w:val="282D54"/>
          <w:spacing w:val="10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444444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6" w:lineRule="exact"/>
        <w:ind w:right="-20"/>
        <w:jc w:val="left"/>
        <w:tabs>
          <w:tab w:pos="320" w:val="left"/>
          <w:tab w:pos="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79"/>
          <w:position w:val="-2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257"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15"/>
          <w:w w:val="2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257"/>
          <w:position w:val="-2"/>
        </w:rPr>
        <w:t>'.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-92"/>
          <w:w w:val="2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60"/>
          <w:b/>
          <w:bCs/>
          <w:i/>
          <w:position w:val="-2"/>
        </w:rPr>
        <w:t>-q;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  <w:cols w:num="4" w:equalWidth="0">
            <w:col w:w="4209" w:space="307"/>
            <w:col w:w="2287" w:space="1783"/>
            <w:col w:w="759" w:space="850"/>
            <w:col w:w="1385"/>
          </w:cols>
        </w:sectPr>
      </w:pPr>
      <w:rPr/>
    </w:p>
    <w:p>
      <w:pPr>
        <w:spacing w:before="0" w:after="0" w:line="398" w:lineRule="exact"/>
        <w:ind w:right="353"/>
        <w:jc w:val="right"/>
        <w:tabs>
          <w:tab w:pos="1020" w:val="left"/>
          <w:tab w:pos="240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493.748627pt;margin-top:19.641104pt;width:.1pt;height:10.231934pt;mso-position-horizontal-relative:page;mso-position-vertical-relative:paragraph;z-index:-14638" coordorigin="9875,393" coordsize="2,205">
            <v:shape style="position:absolute;left:9875;top:393;width:2;height:205" coordorigin="9875,393" coordsize="0,205" path="m9875,597l9875,393e" filled="f" stroked="t" strokeweight="3.424pt" strokecolor="#EBEBEB">
              <v:path arrowok="t"/>
            </v:shape>
          </v:group>
          <w10:wrap type="none"/>
        </w:pict>
      </w:r>
      <w:r>
        <w:rPr/>
        <w:pict>
          <v:group style="position:absolute;margin-left:575.194763pt;margin-top:22.239981pt;width:.1pt;height:6.821289pt;mso-position-horizontal-relative:page;mso-position-vertical-relative:paragraph;z-index:-14637" coordorigin="11504,445" coordsize="2,136">
            <v:shape style="position:absolute;left:11504;top:445;width:2;height:136" coordorigin="11504,445" coordsize="0,136" path="m11504,581l11504,445e" filled="f" stroked="t" strokeweight="4.476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>Müda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2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30"/>
        </w:rPr>
        <w:t>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39"/>
          <w:szCs w:val="39"/>
          <w:color w:val="757575"/>
          <w:spacing w:val="0"/>
          <w:w w:val="49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757575"/>
          <w:spacing w:val="11"/>
          <w:w w:val="49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909090"/>
          <w:spacing w:val="0"/>
          <w:w w:val="49"/>
        </w:rPr>
        <w:t>.,</w:t>
      </w:r>
      <w:r>
        <w:rPr>
          <w:rFonts w:ascii="Times New Roman" w:hAnsi="Times New Roman" w:cs="Times New Roman" w:eastAsia="Times New Roman"/>
          <w:sz w:val="39"/>
          <w:szCs w:val="39"/>
          <w:color w:val="909090"/>
          <w:spacing w:val="0"/>
          <w:w w:val="49"/>
        </w:rPr>
        <w:t>;</w:t>
      </w:r>
      <w:r>
        <w:rPr>
          <w:rFonts w:ascii="Times New Roman" w:hAnsi="Times New Roman" w:cs="Times New Roman" w:eastAsia="Times New Roman"/>
          <w:sz w:val="39"/>
          <w:szCs w:val="39"/>
          <w:color w:val="909090"/>
          <w:spacing w:val="39"/>
          <w:w w:val="49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5D5D5D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5D5D5D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39"/>
          <w:szCs w:val="39"/>
          <w:color w:val="5D5D5D"/>
          <w:spacing w:val="-18"/>
          <w:w w:val="89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124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909090"/>
          <w:spacing w:val="-30"/>
          <w:w w:val="118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5D5D5D"/>
          <w:spacing w:val="0"/>
          <w:w w:val="59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10" w:after="0" w:line="60" w:lineRule="exact"/>
        <w:ind w:right="156"/>
        <w:jc w:val="right"/>
        <w:tabs>
          <w:tab w:pos="8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5"/>
          <w:szCs w:val="15"/>
          <w:color w:val="B5B5B5"/>
          <w:spacing w:val="-31"/>
          <w:w w:val="162"/>
          <w:position w:val="-9"/>
        </w:rPr>
        <w:t>.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62"/>
          <w:position w:val="-9"/>
        </w:rPr>
        <w:t>\</w:t>
      </w:r>
      <w:r>
        <w:rPr>
          <w:rFonts w:ascii="Arial" w:hAnsi="Arial" w:cs="Arial" w:eastAsia="Arial"/>
          <w:sz w:val="15"/>
          <w:szCs w:val="15"/>
          <w:color w:val="5D5D5D"/>
          <w:spacing w:val="-32"/>
          <w:w w:val="162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417"/>
          <w:position w:val="-9"/>
        </w:rPr>
        <w:t>·</w:t>
      </w:r>
      <w:r>
        <w:rPr>
          <w:rFonts w:ascii="Arial" w:hAnsi="Arial" w:cs="Arial" w:eastAsia="Arial"/>
          <w:sz w:val="15"/>
          <w:szCs w:val="15"/>
          <w:color w:val="5D5D5D"/>
          <w:spacing w:val="-137"/>
          <w:w w:val="417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88"/>
          <w:position w:val="-9"/>
        </w:rPr>
        <w:t>..-';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-9"/>
        </w:rPr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77"/>
          <w:i/>
          <w:position w:val="-9"/>
        </w:rPr>
        <w:t>1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45"/>
          <w:i/>
          <w:position w:val="-9"/>
        </w:rPr>
        <w:t>t'</w:t>
      </w:r>
      <w:r>
        <w:rPr>
          <w:rFonts w:ascii="Arial" w:hAnsi="Arial" w:cs="Arial" w:eastAsia="Arial"/>
          <w:sz w:val="15"/>
          <w:szCs w:val="15"/>
          <w:color w:val="444444"/>
          <w:spacing w:val="-15"/>
          <w:w w:val="145"/>
          <w:i/>
          <w:position w:val="-9"/>
        </w:rPr>
        <w:t>: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90"/>
          <w:i/>
          <w:position w:val="-9"/>
        </w:rPr>
        <w:t>•</w:t>
      </w:r>
      <w:r>
        <w:rPr>
          <w:rFonts w:ascii="Arial" w:hAnsi="Arial" w:cs="Arial" w:eastAsia="Arial"/>
          <w:sz w:val="15"/>
          <w:szCs w:val="15"/>
          <w:color w:val="5D5D5D"/>
          <w:spacing w:val="17"/>
          <w:w w:val="100"/>
          <w:i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909090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13"/>
          <w:szCs w:val="13"/>
          <w:color w:val="909090"/>
          <w:spacing w:val="-11"/>
          <w:w w:val="100"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28"/>
          <w:position w:val="-9"/>
        </w:rPr>
        <w:t>IJb</w:t>
      </w:r>
      <w:r>
        <w:rPr>
          <w:rFonts w:ascii="Arial" w:hAnsi="Arial" w:cs="Arial" w:eastAsia="Arial"/>
          <w:sz w:val="13"/>
          <w:szCs w:val="13"/>
          <w:color w:val="5D5D5D"/>
          <w:spacing w:val="-16"/>
          <w:w w:val="128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-14"/>
          <w:w w:val="314"/>
          <w:position w:val="-9"/>
        </w:rPr>
        <w:t>,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111"/>
          <w:position w:val="-9"/>
        </w:rPr>
        <w:t>C{i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8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56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-4"/>
          <w:w w:val="100"/>
          <w:position w:val="-8"/>
        </w:rPr>
        <w:t>{</w:t>
      </w:r>
      <w:r>
        <w:rPr>
          <w:rFonts w:ascii="Arial" w:hAnsi="Arial" w:cs="Arial" w:eastAsia="Arial"/>
          <w:sz w:val="12"/>
          <w:szCs w:val="12"/>
          <w:color w:val="5D5D5D"/>
          <w:spacing w:val="-28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-47"/>
          <w:w w:val="100"/>
          <w:position w:val="-8"/>
        </w:rPr>
        <w:t>1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position w:val="-12"/>
        </w:rPr>
        <w:t>.,,.</w:t>
      </w:r>
      <w:r>
        <w:rPr>
          <w:rFonts w:ascii="Arial" w:hAnsi="Arial" w:cs="Arial" w:eastAsia="Arial"/>
          <w:sz w:val="12"/>
          <w:szCs w:val="12"/>
          <w:color w:val="5D5D5D"/>
          <w:spacing w:val="2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68"/>
          <w:position w:val="-8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8" w:lineRule="exact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09090"/>
          <w:spacing w:val="0"/>
          <w:w w:val="79"/>
          <w:position w:val="-11"/>
        </w:rPr>
        <w:t>.</w:t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79"/>
          <w:position w:val="-11"/>
        </w:rPr>
        <w:t> </w:t>
      </w:r>
      <w:r>
        <w:rPr>
          <w:rFonts w:ascii="Arial" w:hAnsi="Arial" w:cs="Arial" w:eastAsia="Arial"/>
          <w:sz w:val="12"/>
          <w:szCs w:val="12"/>
          <w:color w:val="909090"/>
          <w:spacing w:val="5"/>
          <w:w w:val="79"/>
          <w:position w:val="-11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11"/>
          <w:position w:val="-11"/>
        </w:rPr>
        <w:t>ll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10"/>
          <w:position w:val="-11"/>
        </w:rPr>
        <w:t>!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100"/>
          <w:position w:val="-1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1"/>
          <w:w w:val="10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95"/>
          <w:i/>
          <w:position w:val="-15"/>
        </w:rPr>
        <w:t>5</w:t>
      </w:r>
      <w:r>
        <w:rPr>
          <w:rFonts w:ascii="Arial" w:hAnsi="Arial" w:cs="Arial" w:eastAsia="Arial"/>
          <w:sz w:val="14"/>
          <w:szCs w:val="14"/>
          <w:color w:val="5D5D5D"/>
          <w:spacing w:val="-17"/>
          <w:w w:val="95"/>
          <w:i/>
          <w:position w:val="-15"/>
        </w:rPr>
        <w:t>i</w:t>
      </w:r>
      <w:r>
        <w:rPr>
          <w:rFonts w:ascii="Arial" w:hAnsi="Arial" w:cs="Arial" w:eastAsia="Arial"/>
          <w:sz w:val="36"/>
          <w:szCs w:val="36"/>
          <w:color w:val="757575"/>
          <w:spacing w:val="0"/>
          <w:w w:val="195"/>
          <w:i/>
          <w:position w:val="-12"/>
        </w:rPr>
        <w:t>'i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  <w:cols w:num="3" w:equalWidth="0">
            <w:col w:w="10154" w:space="403"/>
            <w:col w:w="181" w:space="211"/>
            <w:col w:w="631"/>
          </w:cols>
        </w:sectPr>
      </w:pPr>
      <w:rPr/>
    </w:p>
    <w:p>
      <w:pPr>
        <w:spacing w:before="65" w:after="0" w:line="158" w:lineRule="exact"/>
        <w:ind w:right="227"/>
        <w:jc w:val="right"/>
        <w:tabs>
          <w:tab w:pos="580" w:val="left"/>
          <w:tab w:pos="11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554.120728pt;margin-top:11.118442pt;width:.1pt;height:10.231934pt;mso-position-horizontal-relative:page;mso-position-vertical-relative:paragraph;z-index:-14636" coordorigin="11082,222" coordsize="2,205">
            <v:shape style="position:absolute;left:11082;top:222;width:2;height:205" coordorigin="11082,222" coordsize="0,205" path="m11082,427l11082,222e" filled="f" stroked="t" strokeweight="2.38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3.609192pt;margin-top:.005237pt;width:10.706601pt;height:23.5pt;mso-position-horizontal-relative:page;mso-position-vertical-relative:paragraph;z-index:-14631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5D5D5D"/>
                      <w:w w:val="40"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5D5D5D"/>
                      <w:spacing w:val="-7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5D5D5D"/>
                      <w:spacing w:val="0"/>
                      <w:w w:val="40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49"/>
          <w:position w:val="-1"/>
        </w:rPr>
        <w:t>'•</w:t>
      </w:r>
      <w:r>
        <w:rPr>
          <w:rFonts w:ascii="Arial" w:hAnsi="Arial" w:cs="Arial" w:eastAsia="Arial"/>
          <w:sz w:val="15"/>
          <w:szCs w:val="15"/>
          <w:color w:val="5D5D5D"/>
          <w:spacing w:val="41"/>
          <w:w w:val="149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14"/>
          <w:b/>
          <w:bCs/>
          <w:position w:val="-1"/>
        </w:rPr>
        <w:t>.p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63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100"/>
          <w:i/>
          <w:position w:val="-1"/>
        </w:rPr>
        <w:t>"</w:t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100"/>
          <w:i/>
          <w:position w:val="-1"/>
        </w:rPr>
        <w:t>(1</w:t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100"/>
          <w:i/>
          <w:position w:val="-1"/>
        </w:rPr>
        <w:t>   </w:t>
      </w:r>
      <w:r>
        <w:rPr>
          <w:rFonts w:ascii="Arial" w:hAnsi="Arial" w:cs="Arial" w:eastAsia="Arial"/>
          <w:sz w:val="10"/>
          <w:szCs w:val="10"/>
          <w:color w:val="909090"/>
          <w:spacing w:val="13"/>
          <w:w w:val="100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176"/>
          <w:position w:val="-1"/>
        </w:rPr>
        <w:t>••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587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41.659668pt;margin-top:6.984925pt;width:.1pt;height:10.041504pt;mso-position-horizontal-relative:page;mso-position-vertical-relative:paragraph;z-index:-14635" coordorigin="10833,140" coordsize="2,201">
            <v:shape style="position:absolute;left:10833;top:140;width:2;height:201" coordorigin="10833,140" coordsize="0,201" path="m10833,341l10833,140e" filled="f" stroked="t" strokeweight="1.9562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909090"/>
          <w:spacing w:val="2"/>
          <w:w w:val="203"/>
          <w:position w:val="-2"/>
        </w:rPr>
        <w:t>'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5"/>
          <w:position w:val="-2"/>
        </w:rPr>
        <w:t>"'</w:t>
      </w:r>
      <w:r>
        <w:rPr>
          <w:rFonts w:ascii="Arial" w:hAnsi="Arial" w:cs="Arial" w:eastAsia="Arial"/>
          <w:sz w:val="21"/>
          <w:szCs w:val="21"/>
          <w:color w:val="5D5D5D"/>
          <w:spacing w:val="23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100"/>
          <w:position w:val="-2"/>
        </w:rPr>
        <w:t>.,</w:t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1"/>
          <w:szCs w:val="21"/>
          <w:color w:val="757575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2"/>
        </w:rPr>
        <w:t>rı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3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78"/>
          <w:position w:val="-2"/>
        </w:rPr>
        <w:t>f</w:t>
      </w:r>
      <w:r>
        <w:rPr>
          <w:rFonts w:ascii="Arial" w:hAnsi="Arial" w:cs="Arial" w:eastAsia="Arial"/>
          <w:sz w:val="15"/>
          <w:szCs w:val="15"/>
          <w:color w:val="444444"/>
          <w:spacing w:val="-40"/>
          <w:w w:val="178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B5B5B5"/>
          <w:spacing w:val="-12"/>
          <w:w w:val="159"/>
          <w:position w:val="-2"/>
        </w:rPr>
        <w:t>'</w:t>
      </w:r>
      <w:r>
        <w:rPr>
          <w:rFonts w:ascii="Arial" w:hAnsi="Arial" w:cs="Arial" w:eastAsia="Arial"/>
          <w:sz w:val="15"/>
          <w:szCs w:val="15"/>
          <w:color w:val="757575"/>
          <w:spacing w:val="0"/>
          <w:w w:val="230"/>
          <w:position w:val="-2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80"/>
        </w:sectPr>
      </w:pPr>
      <w:rPr/>
    </w:p>
    <w:p>
      <w:pPr>
        <w:spacing w:before="48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.906635pt;margin-top:37.517799pt;width:566.122086pt;height:750.822181pt;mso-position-horizontal-relative:page;mso-position-vertical-relative:page;z-index:-14642" coordorigin="378,750" coordsize="11322,15016">
            <v:group style="position:absolute;left:397;top:770;width:11277;height:2" coordorigin="397,770" coordsize="11277,2">
              <v:shape style="position:absolute;left:397;top:770;width:11277;height:2" coordorigin="397,770" coordsize="11277,0" path="m397,770l11674,770e" filled="f" stroked="t" strokeweight=".717973pt" strokecolor="#646464">
                <v:path arrowok="t"/>
              </v:shape>
            </v:group>
            <v:group style="position:absolute;left:1067;top:772;width:598;height:2" coordorigin="1067,772" coordsize="598,2">
              <v:shape style="position:absolute;left:1067;top:772;width:598;height:2" coordorigin="1067,772" coordsize="598,0" path="m1067,772l1666,772e" filled="f" stroked="t" strokeweight=".957298pt" strokecolor="#808080">
                <v:path arrowok="t"/>
              </v:shape>
            </v:group>
            <v:group style="position:absolute;left:8659;top:772;width:1426;height:2" coordorigin="8659,772" coordsize="1426,2">
              <v:shape style="position:absolute;left:8659;top:772;width:1426;height:2" coordorigin="8659,772" coordsize="1426,0" path="m8659,772l10085,772e" filled="f" stroked="t" strokeweight=".478649pt" strokecolor="#3B3B3B">
                <v:path arrowok="t"/>
              </v:shape>
            </v:group>
            <v:group style="position:absolute;left:9216;top:767;width:2;height:1525" coordorigin="9216,767" coordsize="2,1525">
              <v:shape style="position:absolute;left:9216;top:767;width:2;height:1525" coordorigin="9216,767" coordsize="0,1525" path="m9216,2292l9216,767e" filled="f" stroked="t" strokeweight=".717973pt" strokecolor="#545454">
                <v:path arrowok="t"/>
              </v:shape>
            </v:group>
            <v:group style="position:absolute;left:2400;top:762;width:2;height:1074" coordorigin="2400,762" coordsize="2,1074">
              <v:shape style="position:absolute;left:2400;top:762;width:2;height:1074" coordorigin="2400,762" coordsize="0,1074" path="m2400,1836l2400,762e" filled="f" stroked="t" strokeweight=".478649pt" strokecolor="#808080">
                <v:path arrowok="t"/>
              </v:shape>
            </v:group>
            <v:group style="position:absolute;left:402;top:767;width:2;height:1069" coordorigin="402,767" coordsize="2,1069">
              <v:shape style="position:absolute;left:402;top:767;width:2;height:1069" coordorigin="402,767" coordsize="0,1069" path="m402,1836l402,767e" filled="f" stroked="t" strokeweight=".957298pt" strokecolor="#878787">
                <v:path arrowok="t"/>
              </v:shape>
            </v:group>
            <v:group style="position:absolute;left:407;top:758;width:2;height:5533" coordorigin="407,758" coordsize="2,5533">
              <v:shape style="position:absolute;left:407;top:758;width:2;height:5533" coordorigin="407,758" coordsize="0,5533" path="m407,6290l407,758e" filled="f" stroked="t" strokeweight=".717973pt" strokecolor="#5B5B5B">
                <v:path arrowok="t"/>
              </v:shape>
            </v:group>
            <v:group style="position:absolute;left:2398;top:1232;width:2;height:1064" coordorigin="2398,1232" coordsize="2,1064">
              <v:shape style="position:absolute;left:2398;top:1232;width:2;height:1064" coordorigin="2398,1232" coordsize="0,1064" path="m2398,2297l2398,1232e" filled="f" stroked="t" strokeweight=".478649pt" strokecolor="#5B5B5B">
                <v:path arrowok="t"/>
              </v:shape>
            </v:group>
            <v:group style="position:absolute;left:11672;top:762;width:2;height:1549" coordorigin="11672,762" coordsize="2,1549">
              <v:shape style="position:absolute;left:11672;top:762;width:2;height:1549" coordorigin="11672,762" coordsize="0,1549" path="m11672,2311l11672,762e" filled="f" stroked="t" strokeweight=".957298pt" strokecolor="#707070">
                <v:path arrowok="t"/>
              </v:shape>
            </v:group>
            <v:group style="position:absolute;left:11674;top:2239;width:2;height:748" coordorigin="11674,2239" coordsize="2,748">
              <v:shape style="position:absolute;left:11674;top:2239;width:2;height:748" coordorigin="11674,2239" coordsize="0,748" path="m11674,2987l11674,2239e" filled="f" stroked="t" strokeweight=".478649pt" strokecolor="#3F3F3F">
                <v:path arrowok="t"/>
              </v:shape>
            </v:group>
            <v:group style="position:absolute;left:412;top:3356;width:2;height:268" coordorigin="412,3356" coordsize="2,268">
              <v:shape style="position:absolute;left:412;top:3356;width:2;height:268" coordorigin="412,3356" coordsize="0,268" path="m412,3625l412,3356e" filled="f" stroked="t" strokeweight=".717973pt" strokecolor="#484848">
                <v:path arrowok="t"/>
              </v:shape>
            </v:group>
            <v:group style="position:absolute;left:397;top:4121;width:1268;height:2" coordorigin="397,4121" coordsize="1268,2">
              <v:shape style="position:absolute;left:397;top:4121;width:1268;height:2" coordorigin="397,4121" coordsize="1268,0" path="m397,4121l1666,4121e" filled="f" stroked="t" strokeweight=".478649pt" strokecolor="#4B4B4B">
                <v:path arrowok="t"/>
              </v:shape>
            </v:group>
            <v:group style="position:absolute;left:1608;top:4123;width:1273;height:2" coordorigin="1608,4123" coordsize="1273,2">
              <v:shape style="position:absolute;left:1608;top:4123;width:1273;height:2" coordorigin="1608,4123" coordsize="1273,0" path="m1608,4123l2881,4123e" filled="f" stroked="t" strokeweight=".478649pt" strokecolor="#2B2B2B">
                <v:path arrowok="t"/>
              </v:shape>
            </v:group>
            <v:group style="position:absolute;left:3824;top:3385;width:2;height:211" coordorigin="3824,3385" coordsize="2,211">
              <v:shape style="position:absolute;left:3824;top:3385;width:2;height:211" coordorigin="3824,3385" coordsize="0,211" path="m3824,3596l3824,3385e" filled="f" stroked="t" strokeweight=".239324pt" strokecolor="#707070">
                <v:path arrowok="t"/>
              </v:shape>
            </v:group>
            <v:group style="position:absolute;left:3824;top:3596;width:2;height:201" coordorigin="3824,3596" coordsize="2,201">
              <v:shape style="position:absolute;left:3824;top:3596;width:2;height:201" coordorigin="3824,3596" coordsize="0,201" path="m3824,3797l3824,3596e" filled="f" stroked="t" strokeweight=".239324pt" strokecolor="#000000">
                <v:path arrowok="t"/>
              </v:shape>
            </v:group>
            <v:group style="position:absolute;left:3824;top:3797;width:2;height:326" coordorigin="3824,3797" coordsize="2,326">
              <v:shape style="position:absolute;left:3824;top:3797;width:2;height:326" coordorigin="3824,3797" coordsize="0,326" path="m3824,4123l3824,3797e" filled="f" stroked="t" strokeweight=".239324pt" strokecolor="#545454">
                <v:path arrowok="t"/>
              </v:shape>
            </v:group>
            <v:group style="position:absolute;left:2709;top:4119;width:1345;height:2" coordorigin="2709,4119" coordsize="1345,2">
              <v:shape style="position:absolute;left:2709;top:4119;width:1345;height:2" coordorigin="2709,4119" coordsize="1345,0" path="m2709,4119l4054,4119e" filled="f" stroked="t" strokeweight=".957298pt" strokecolor="#646464">
                <v:path arrowok="t"/>
              </v:shape>
            </v:group>
            <v:group style="position:absolute;left:3911;top:4119;width:7773;height:2" coordorigin="3911,4119" coordsize="7773,2">
              <v:shape style="position:absolute;left:3911;top:4119;width:7773;height:2" coordorigin="3911,4119" coordsize="7773,0" path="m3911,4119l11684,4119e" filled="f" stroked="t" strokeweight=".957298pt" strokecolor="#4F4F4F">
                <v:path arrowok="t"/>
              </v:shape>
            </v:group>
            <v:group style="position:absolute;left:6064;top:4123;width:981;height:2" coordorigin="6064,4123" coordsize="981,2">
              <v:shape style="position:absolute;left:6064;top:4123;width:981;height:2" coordorigin="6064,4123" coordsize="981,0" path="m6064,4123l7046,4123e" filled="f" stroked="t" strokeweight=".478649pt" strokecolor="#3F3F3F">
                <v:path arrowok="t"/>
              </v:shape>
            </v:group>
            <v:group style="position:absolute;left:7019;top:3380;width:2;height:446" coordorigin="7019,3380" coordsize="2,446">
              <v:shape style="position:absolute;left:7019;top:3380;width:2;height:446" coordorigin="7019,3380" coordsize="0,446" path="m7019,3826l7019,3380e" filled="f" stroked="t" strokeweight=".717973pt" strokecolor="#4F4F4F">
                <v:path arrowok="t"/>
              </v:shape>
            </v:group>
            <v:group style="position:absolute;left:7003;top:3797;width:1321;height:2" coordorigin="7003,3797" coordsize="1321,2">
              <v:shape style="position:absolute;left:7003;top:3797;width:1321;height:2" coordorigin="7003,3797" coordsize="1321,0" path="m7003,3797l8324,3797e" filled="f" stroked="t" strokeweight=".239324pt" strokecolor="#545454">
                <v:path arrowok="t"/>
              </v:shape>
            </v:group>
            <v:group style="position:absolute;left:8324;top:3797;width:1733;height:2" coordorigin="8324,3797" coordsize="1733,2">
              <v:shape style="position:absolute;left:8324;top:3797;width:1733;height:2" coordorigin="8324,3797" coordsize="1733,0" path="m8324,3797l10056,3797e" filled="f" stroked="t" strokeweight=".239324pt" strokecolor="#000000">
                <v:path arrowok="t"/>
              </v:shape>
            </v:group>
            <v:group style="position:absolute;left:10056;top:3797;width:1618;height:2" coordorigin="10056,3797" coordsize="1618,2">
              <v:shape style="position:absolute;left:10056;top:3797;width:1618;height:2" coordorigin="10056,3797" coordsize="1618,0" path="m10056,3797l11674,3797e" filled="f" stroked="t" strokeweight=".239324pt" strokecolor="#676767">
                <v:path arrowok="t"/>
              </v:shape>
            </v:group>
            <v:group style="position:absolute;left:7019;top:3879;width:2;height:249" coordorigin="7019,3879" coordsize="2,249">
              <v:shape style="position:absolute;left:7019;top:3879;width:2;height:249" coordorigin="7019,3879" coordsize="0,249" path="m7019,4128l7019,3879e" filled="f" stroked="t" strokeweight=".717973pt" strokecolor="#484848">
                <v:path arrowok="t"/>
              </v:shape>
            </v:group>
            <v:group style="position:absolute;left:11677;top:2915;width:2;height:1951" coordorigin="11677,2915" coordsize="2,1951">
              <v:shape style="position:absolute;left:11677;top:2915;width:2;height:1951" coordorigin="11677,2915" coordsize="0,1951" path="m11677,4866l11677,2915e" filled="f" stroked="t" strokeweight=".957298pt" strokecolor="#6B6B6B">
                <v:path arrowok="t"/>
              </v:shape>
            </v:group>
            <v:group style="position:absolute;left:397;top:4399;width:1316;height:2" coordorigin="397,4399" coordsize="1316,2">
              <v:shape style="position:absolute;left:397;top:4399;width:1316;height:2" coordorigin="397,4399" coordsize="1316,0" path="m397,4399l1714,4399e" filled="f" stroked="t" strokeweight=".478649pt" strokecolor="#4B4B4B">
                <v:path arrowok="t"/>
              </v:shape>
            </v:group>
            <v:group style="position:absolute;left:1249;top:4399;width:4643;height:2" coordorigin="1249,4399" coordsize="4643,2">
              <v:shape style="position:absolute;left:1249;top:4399;width:4643;height:2" coordorigin="1249,4399" coordsize="4643,0" path="m1249,4399l5892,4399e" filled="f" stroked="t" strokeweight=".957298pt" strokecolor="#606060">
                <v:path arrowok="t"/>
              </v:shape>
            </v:group>
            <v:group style="position:absolute;left:5773;top:4401;width:2116;height:2" coordorigin="5773,4401" coordsize="2116,2">
              <v:shape style="position:absolute;left:5773;top:4401;width:2116;height:2" coordorigin="5773,4401" coordsize="2116,0" path="m5773,4401l7888,4401e" filled="f" stroked="t" strokeweight=".478649pt" strokecolor="#444444">
                <v:path arrowok="t"/>
              </v:shape>
            </v:group>
            <v:group style="position:absolute;left:7831;top:4399;width:3853;height:2" coordorigin="7831,4399" coordsize="3853,2">
              <v:shape style="position:absolute;left:7831;top:4399;width:3853;height:2" coordorigin="7831,4399" coordsize="3853,0" path="m7831,4399l11684,4399e" filled="f" stroked="t" strokeweight=".957298pt" strokecolor="#676767">
                <v:path arrowok="t"/>
              </v:shape>
            </v:group>
            <v:group style="position:absolute;left:2388;top:4617;width:4648;height:2" coordorigin="2388,4617" coordsize="4648,2">
              <v:shape style="position:absolute;left:2388;top:4617;width:4648;height:2" coordorigin="2388,4617" coordsize="4648,0" path="m2388,4617l7036,4617e" filled="f" stroked="t" strokeweight=".717973pt" strokecolor="#4F4F4F">
                <v:path arrowok="t"/>
              </v:shape>
            </v:group>
            <v:group style="position:absolute;left:6916;top:4620;width:4136;height:2" coordorigin="6916,4620" coordsize="4136,2">
              <v:shape style="position:absolute;left:6916;top:4620;width:4136;height:2" coordorigin="6916,4620" coordsize="4136,0" path="m6916,4620l11052,4620e" filled="f" stroked="t" strokeweight=".957298pt" strokecolor="#646464">
                <v:path arrowok="t"/>
              </v:shape>
            </v:group>
            <v:group style="position:absolute;left:10028;top:4620;width:1656;height:2" coordorigin="10028,4620" coordsize="1656,2">
              <v:shape style="position:absolute;left:10028;top:4620;width:1656;height:2" coordorigin="10028,4620" coordsize="1656,0" path="m10028,4620l11684,4620e" filled="f" stroked="t" strokeweight=".478649pt" strokecolor="#4F4F4F">
                <v:path arrowok="t"/>
              </v:shape>
            </v:group>
            <v:group style="position:absolute;left:4961;top:4612;width:2;height:1002" coordorigin="4961,4612" coordsize="2,1002">
              <v:shape style="position:absolute;left:4961;top:4612;width:2;height:1002" coordorigin="4961,4612" coordsize="0,1002" path="m4961,5614l4961,4612e" filled="f" stroked="t" strokeweight=".717973pt" strokecolor="#343434">
                <v:path arrowok="t"/>
              </v:shape>
            </v:group>
            <v:group style="position:absolute;left:4944;top:5053;width:1690;height:2" coordorigin="4944,5053" coordsize="1690,2">
              <v:shape style="position:absolute;left:4944;top:5053;width:1690;height:2" coordorigin="4944,5053" coordsize="1690,0" path="m4944,5053l6634,5053e" filled="f" stroked="t" strokeweight=".239324pt" strokecolor="#232323">
                <v:path arrowok="t"/>
              </v:shape>
            </v:group>
            <v:group style="position:absolute;left:7874;top:4608;width:2;height:479" coordorigin="7874,4608" coordsize="2,479">
              <v:shape style="position:absolute;left:7874;top:4608;width:2;height:479" coordorigin="7874,4608" coordsize="0,479" path="m7874,5087l7874,4608e" filled="f" stroked="t" strokeweight=".717973pt" strokecolor="#4F4F4F">
                <v:path arrowok="t"/>
              </v:shape>
            </v:group>
            <v:group style="position:absolute;left:6634;top:5053;width:1235;height:2" coordorigin="6634,5053" coordsize="1235,2">
              <v:shape style="position:absolute;left:6634;top:5053;width:1235;height:2" coordorigin="6634,5053" coordsize="1235,0" path="m6634,5053l7869,5053e" filled="f" stroked="t" strokeweight=".239324pt" strokecolor="#000000">
                <v:path arrowok="t"/>
              </v:shape>
            </v:group>
            <v:group style="position:absolute;left:7855;top:5053;width:469;height:2" coordorigin="7855,5053" coordsize="469,2">
              <v:shape style="position:absolute;left:7855;top:5053;width:469;height:2" coordorigin="7855,5053" coordsize="469,0" path="m7855,5053l8324,5053e" filled="f" stroked="t" strokeweight=".239324pt" strokecolor="#2B2B2B">
                <v:path arrowok="t"/>
              </v:shape>
            </v:group>
            <v:group style="position:absolute;left:8324;top:5053;width:1733;height:2" coordorigin="8324,5053" coordsize="1733,2">
              <v:shape style="position:absolute;left:8324;top:5053;width:1733;height:2" coordorigin="8324,5053" coordsize="1733,0" path="m8324,5053l10056,5053e" filled="f" stroked="t" strokeweight=".239324pt" strokecolor="#000000">
                <v:path arrowok="t"/>
              </v:shape>
            </v:group>
            <v:group style="position:absolute;left:10056;top:5053;width:1618;height:2" coordorigin="10056,5053" coordsize="1618,2">
              <v:shape style="position:absolute;left:10056;top:5053;width:1618;height:2" coordorigin="10056,5053" coordsize="1618,0" path="m10056,5053l11674,5053e" filled="f" stroked="t" strokeweight=".239324pt" strokecolor="#444444">
                <v:path arrowok="t"/>
              </v:shape>
            </v:group>
            <v:group style="position:absolute;left:11679;top:4809;width:2;height:1280" coordorigin="11679,4809" coordsize="2,1280">
              <v:shape style="position:absolute;left:11679;top:4809;width:2;height:1280" coordorigin="11679,4809" coordsize="0,1280" path="m11679,6089l11679,4809e" filled="f" stroked="t" strokeweight=".478649pt" strokecolor="#444444">
                <v:path arrowok="t"/>
              </v:shape>
            </v:group>
            <v:group style="position:absolute;left:4954;top:5351;width:2082;height:2" coordorigin="4954,5351" coordsize="2082,2">
              <v:shape style="position:absolute;left:4954;top:5351;width:2082;height:2" coordorigin="4954,5351" coordsize="2082,0" path="m4954,5351l7036,5351e" filled="f" stroked="t" strokeweight=".717973pt" strokecolor="#606060">
                <v:path arrowok="t"/>
              </v:shape>
            </v:group>
            <v:group style="position:absolute;left:6979;top:5351;width:909;height:2" coordorigin="6979,5351" coordsize="909,2">
              <v:shape style="position:absolute;left:6979;top:5351;width:909;height:2" coordorigin="6979,5351" coordsize="909,0" path="m6979,5351l7888,5351e" filled="f" stroked="t" strokeweight=".478649pt" strokecolor="#2B2B2B">
                <v:path arrowok="t"/>
              </v:shape>
            </v:group>
            <v:group style="position:absolute;left:7831;top:5353;width:2254;height:2" coordorigin="7831,5353" coordsize="2254,2">
              <v:shape style="position:absolute;left:7831;top:5353;width:2254;height:2" coordorigin="7831,5353" coordsize="2254,0" path="m7831,5353l10085,5353e" filled="f" stroked="t" strokeweight=".478649pt" strokecolor="#484848">
                <v:path arrowok="t"/>
              </v:shape>
            </v:group>
            <v:group style="position:absolute;left:10013;top:5353;width:1670;height:2" coordorigin="10013,5353" coordsize="1670,2">
              <v:shape style="position:absolute;left:10013;top:5353;width:1670;height:2" coordorigin="10013,5353" coordsize="1670,0" path="m10013,5353l11684,5353e" filled="f" stroked="t" strokeweight=".957298pt" strokecolor="#707070">
                <v:path arrowok="t"/>
              </v:shape>
            </v:group>
            <v:group style="position:absolute;left:4954;top:5598;width:4566;height:2" coordorigin="4954,5598" coordsize="4566,2">
              <v:shape style="position:absolute;left:4954;top:5598;width:4566;height:2" coordorigin="4954,5598" coordsize="4566,0" path="m4954,5598l9520,5598e" filled="f" stroked="t" strokeweight=".957298pt" strokecolor="#646464">
                <v:path arrowok="t"/>
              </v:shape>
            </v:group>
            <v:group style="position:absolute;left:9362;top:5598;width:2321;height:2" coordorigin="9362,5598" coordsize="2321,2">
              <v:shape style="position:absolute;left:9362;top:5598;width:2321;height:2" coordorigin="9362,5598" coordsize="2321,0" path="m9362,5598l11684,5598e" filled="f" stroked="t" strokeweight=".478649pt" strokecolor="#4B4B4B">
                <v:path arrowok="t"/>
              </v:shape>
            </v:group>
            <v:group style="position:absolute;left:2388;top:5811;width:766;height:2" coordorigin="2388,5811" coordsize="766,2">
              <v:shape style="position:absolute;left:2388;top:5811;width:766;height:2" coordorigin="2388,5811" coordsize="766,0" path="m2388,5811l3154,5811e" filled="f" stroked="t" strokeweight=".478649pt" strokecolor="#282828">
                <v:path arrowok="t"/>
              </v:shape>
            </v:group>
            <v:group style="position:absolute;left:3097;top:5811;width:273;height:2" coordorigin="3097,5811" coordsize="273,2">
              <v:shape style="position:absolute;left:3097;top:5811;width:273;height:2" coordorigin="3097,5811" coordsize="273,0" path="m3097,5811l3370,5811e" filled="f" stroked="t" strokeweight=".478649pt" strokecolor="#3F3F3F">
                <v:path arrowok="t"/>
              </v:shape>
            </v:group>
            <v:group style="position:absolute;left:3312;top:5809;width:4576;height:2" coordorigin="3312,5809" coordsize="4576,2">
              <v:shape style="position:absolute;left:3312;top:5809;width:4576;height:2" coordorigin="3312,5809" coordsize="4576,0" path="m3312,5809l7888,5809e" filled="f" stroked="t" strokeweight=".957298pt" strokecolor="#646464">
                <v:path arrowok="t"/>
              </v:shape>
            </v:group>
            <v:group style="position:absolute;left:7831;top:5813;width:1402;height:2" coordorigin="7831,5813" coordsize="1402,2">
              <v:shape style="position:absolute;left:7831;top:5813;width:1402;height:2" coordorigin="7831,5813" coordsize="1402,0" path="m7831,5813l9233,5813e" filled="f" stroked="t" strokeweight=".478649pt" strokecolor="#4F4F4F">
                <v:path arrowok="t"/>
              </v:shape>
            </v:group>
            <v:group style="position:absolute;left:9176;top:5816;width:909;height:2" coordorigin="9176,5816" coordsize="909,2">
              <v:shape style="position:absolute;left:9176;top:5816;width:909;height:2" coordorigin="9176,5816" coordsize="909,0" path="m9176,5816l10085,5816e" filled="f" stroked="t" strokeweight=".478649pt" strokecolor="#2F2F2F">
                <v:path arrowok="t"/>
              </v:shape>
            </v:group>
            <v:group style="position:absolute;left:10028;top:5816;width:1656;height:2" coordorigin="10028,5816" coordsize="1656,2">
              <v:shape style="position:absolute;left:10028;top:5816;width:1656;height:2" coordorigin="10028,5816" coordsize="1656,0" path="m10028,5816l11684,5816e" filled="f" stroked="t" strokeweight=".717973pt" strokecolor="#606060">
                <v:path arrowok="t"/>
              </v:shape>
            </v:group>
            <v:group style="position:absolute;left:397;top:6044;width:3456;height:2" coordorigin="397,6044" coordsize="3456,2">
              <v:shape style="position:absolute;left:397;top:6044;width:3456;height:2" coordorigin="397,6044" coordsize="3456,0" path="m397,6044l3853,6044e" filled="f" stroked="t" strokeweight=".957298pt" strokecolor="#646464">
                <v:path arrowok="t"/>
              </v:shape>
            </v:group>
            <v:group style="position:absolute;left:3796;top:6048;width:3240;height:2" coordorigin="3796,6048" coordsize="3240,2">
              <v:shape style="position:absolute;left:3796;top:6048;width:3240;height:2" coordorigin="3796,6048" coordsize="3240,0" path="m3796,6048l7036,6048e" filled="f" stroked="t" strokeweight=".478649pt" strokecolor="#444444">
                <v:path arrowok="t"/>
              </v:shape>
            </v:group>
            <v:group style="position:absolute;left:6912;top:6048;width:3173;height:2" coordorigin="6912,6048" coordsize="3173,2">
              <v:shape style="position:absolute;left:6912;top:6048;width:3173;height:2" coordorigin="6912,6048" coordsize="3173,0" path="m6912,6048l10085,6048e" filled="f" stroked="t" strokeweight=".957298pt" strokecolor="#646464">
                <v:path arrowok="t"/>
              </v:shape>
            </v:group>
            <v:group style="position:absolute;left:10028;top:6048;width:1656;height:2" coordorigin="10028,6048" coordsize="1656,2">
              <v:shape style="position:absolute;left:10028;top:6048;width:1656;height:2" coordorigin="10028,6048" coordsize="1656,0" path="m10028,6048l11684,6048e" filled="f" stroked="t" strokeweight=".478649pt" strokecolor="#4B4B4B">
                <v:path arrowok="t"/>
              </v:shape>
            </v:group>
            <v:group style="position:absolute;left:404;top:758;width:2;height:5533" coordorigin="404,758" coordsize="2,5533">
              <v:shape style="position:absolute;left:404;top:758;width:2;height:5533" coordorigin="404,758" coordsize="0,5533" path="m404,6290l404,758e" filled="f" stroked="t" strokeweight=".717973pt" strokecolor="#5B5B5B">
                <v:path arrowok="t"/>
              </v:shape>
            </v:group>
            <v:group style="position:absolute;left:4961;top:5557;width:2;height:1146" coordorigin="4961,5557" coordsize="2,1146">
              <v:shape style="position:absolute;left:4961;top:5557;width:2;height:1146" coordorigin="4961,5557" coordsize="0,1146" path="m4961,6703l4961,5557e" filled="f" stroked="t" strokeweight=".957298pt" strokecolor="#646464">
                <v:path arrowok="t"/>
              </v:shape>
            </v:group>
            <v:group style="position:absolute;left:7876;top:6036;width:2;height:662" coordorigin="7876,6036" coordsize="2,662">
              <v:shape style="position:absolute;left:7876;top:6036;width:2;height:662" coordorigin="7876,6036" coordsize="0,662" path="m7876,6698l7876,6036e" filled="f" stroked="t" strokeweight=".717973pt" strokecolor="#545454">
                <v:path arrowok="t"/>
              </v:shape>
            </v:group>
            <v:group style="position:absolute;left:2384;top:6473;width:1469;height:2" coordorigin="2384,6473" coordsize="1469,2">
              <v:shape style="position:absolute;left:2384;top:6473;width:1469;height:2" coordorigin="2384,6473" coordsize="1469,0" path="m2384,6473l3853,6473e" filled="f" stroked="t" strokeweight=".478649pt" strokecolor="#444444">
                <v:path arrowok="t"/>
              </v:shape>
            </v:group>
            <v:group style="position:absolute;left:3623;top:6475;width:5093;height:2" coordorigin="3623,6475" coordsize="5093,2">
              <v:shape style="position:absolute;left:3623;top:6475;width:5093;height:2" coordorigin="3623,6475" coordsize="5093,0" path="m3623,6475l8716,6475e" filled="f" stroked="t" strokeweight=".957298pt" strokecolor="#646464">
                <v:path arrowok="t"/>
              </v:shape>
            </v:group>
            <v:group style="position:absolute;left:8659;top:6477;width:761;height:2" coordorigin="8659,6477" coordsize="761,2">
              <v:shape style="position:absolute;left:8659;top:6477;width:761;height:2" coordorigin="8659,6477" coordsize="761,0" path="m8659,6477l9420,6477e" filled="f" stroked="t" strokeweight=".478649pt" strokecolor="#484848">
                <v:path arrowok="t"/>
              </v:shape>
            </v:group>
            <v:group style="position:absolute;left:9362;top:6477;width:723;height:2" coordorigin="9362,6477" coordsize="723,2">
              <v:shape style="position:absolute;left:9362;top:6477;width:723;height:2" coordorigin="9362,6477" coordsize="723,0" path="m9362,6477l10085,6477e" filled="f" stroked="t" strokeweight=".478649pt" strokecolor="#282828">
                <v:path arrowok="t"/>
              </v:shape>
            </v:group>
            <v:group style="position:absolute;left:10028;top:6477;width:1656;height:2" coordorigin="10028,6477" coordsize="1656,2">
              <v:shape style="position:absolute;left:10028;top:6477;width:1656;height:2" coordorigin="10028,6477" coordsize="1656,0" path="m10028,6477l11684,6477e" filled="f" stroked="t" strokeweight=".717973pt" strokecolor="#646464">
                <v:path arrowok="t"/>
              </v:shape>
            </v:group>
            <v:group style="position:absolute;left:11679;top:6017;width:2;height:3155" coordorigin="11679,6017" coordsize="2,3155">
              <v:shape style="position:absolute;left:11679;top:6017;width:2;height:3155" coordorigin="11679,6017" coordsize="0,3155" path="m11679,9172l11679,6017e" filled="f" stroked="t" strokeweight=".957298pt" strokecolor="#646464">
                <v:path arrowok="t"/>
              </v:shape>
            </v:group>
            <v:group style="position:absolute;left:2396;top:4119;width:2;height:2589" coordorigin="2396,4119" coordsize="2,2589">
              <v:shape style="position:absolute;left:2396;top:4119;width:2;height:2589" coordorigin="2396,4119" coordsize="0,2589" path="m2396,6708l2396,4119e" filled="f" stroked="t" strokeweight=".957298pt" strokecolor="#5B5B5B">
                <v:path arrowok="t"/>
              </v:shape>
            </v:group>
            <v:group style="position:absolute;left:2388;top:6693;width:3738;height:2" coordorigin="2388,6693" coordsize="3738,2">
              <v:shape style="position:absolute;left:2388;top:6693;width:3738;height:2" coordorigin="2388,6693" coordsize="3738,0" path="m2388,6693l6127,6693e" filled="f" stroked="t" strokeweight=".717973pt" strokecolor="#646464">
                <v:path arrowok="t"/>
              </v:shape>
            </v:group>
            <v:group style="position:absolute;left:5773;top:6691;width:890;height:2" coordorigin="5773,6691" coordsize="890,2">
              <v:shape style="position:absolute;left:5773;top:6691;width:890;height:2" coordorigin="5773,6691" coordsize="890,0" path="m5773,6691l6663,6691e" filled="f" stroked="t" strokeweight=".478649pt" strokecolor="#4F4F4F">
                <v:path arrowok="t"/>
              </v:shape>
            </v:group>
            <v:group style="position:absolute;left:6605;top:6693;width:1747;height:2" coordorigin="6605,6693" coordsize="1747,2">
              <v:shape style="position:absolute;left:6605;top:6693;width:1747;height:2" coordorigin="6605,6693" coordsize="1747,0" path="m6605,6693l8352,6693e" filled="f" stroked="t" strokeweight=".478649pt" strokecolor="#343434">
                <v:path arrowok="t"/>
              </v:shape>
            </v:group>
            <v:group style="position:absolute;left:8295;top:6693;width:421;height:2" coordorigin="8295,6693" coordsize="421,2">
              <v:shape style="position:absolute;left:8295;top:6693;width:421;height:2" coordorigin="8295,6693" coordsize="421,0" path="m8295,6693l8716,6693e" filled="f" stroked="t" strokeweight=".478649pt" strokecolor="#575757">
                <v:path arrowok="t"/>
              </v:shape>
            </v:group>
            <v:group style="position:absolute;left:8606;top:6696;width:3082;height:2" coordorigin="8606,6696" coordsize="3082,2">
              <v:shape style="position:absolute;left:8606;top:6696;width:3082;height:2" coordorigin="8606,6696" coordsize="3082,0" path="m8606,6696l11689,6696e" filled="f" stroked="t" strokeweight=".957298pt" strokecolor="#6B6B6B">
                <v:path arrowok="t"/>
              </v:shape>
            </v:group>
            <v:group style="position:absolute;left:392;top:6907;width:2029;height:2" coordorigin="392,6907" coordsize="2029,2">
              <v:shape style="position:absolute;left:392;top:6907;width:2029;height:2" coordorigin="392,6907" coordsize="2029,0" path="m392,6907l2422,6907e" filled="f" stroked="t" strokeweight=".957298pt" strokecolor="#676767">
                <v:path arrowok="t"/>
              </v:shape>
            </v:group>
            <v:group style="position:absolute;left:2393;top:6650;width:2;height:283" coordorigin="2393,6650" coordsize="2,283">
              <v:shape style="position:absolute;left:2393;top:6650;width:2;height:283" coordorigin="2393,6650" coordsize="0,283" path="m2393,6933l2393,6650e" filled="f" stroked="t" strokeweight=".717973pt" strokecolor="#484848">
                <v:path arrowok="t"/>
              </v:shape>
            </v:group>
            <v:group style="position:absolute;left:2350;top:6909;width:2628;height:2" coordorigin="2350,6909" coordsize="2628,2">
              <v:shape style="position:absolute;left:2350;top:6909;width:2628;height:2" coordorigin="2350,6909" coordsize="2628,0" path="m2350,6909l4978,6909e" filled="f" stroked="t" strokeweight=".478649pt" strokecolor="#4F4F4F">
                <v:path arrowok="t"/>
              </v:shape>
            </v:group>
            <v:group style="position:absolute;left:4921;top:6909;width:909;height:2" coordorigin="4921,6909" coordsize="909,2">
              <v:shape style="position:absolute;left:4921;top:6909;width:909;height:2" coordorigin="4921,6909" coordsize="909,0" path="m4921,6909l5830,6909e" filled="f" stroked="t" strokeweight=".478649pt" strokecolor="#343434">
                <v:path arrowok="t"/>
              </v:shape>
            </v:group>
            <v:group style="position:absolute;left:5773;top:6911;width:5916;height:2" coordorigin="5773,6911" coordsize="5916,2">
              <v:shape style="position:absolute;left:5773;top:6911;width:5916;height:2" coordorigin="5773,6911" coordsize="5916,0" path="m5773,6911l11689,6911e" filled="f" stroked="t" strokeweight=".717973pt" strokecolor="#606060">
                <v:path arrowok="t"/>
              </v:shape>
            </v:group>
            <v:group style="position:absolute;left:392;top:7158;width:9693;height:2" coordorigin="392,7158" coordsize="9693,2">
              <v:shape style="position:absolute;left:392;top:7158;width:9693;height:2" coordorigin="392,7158" coordsize="9693,0" path="m392,7158l10085,7158e" filled="f" stroked="t" strokeweight=".717973pt" strokecolor="#5B5B5B">
                <v:path arrowok="t"/>
              </v:shape>
            </v:group>
            <v:group style="position:absolute;left:2398;top:6861;width:2;height:1084" coordorigin="2398,6861" coordsize="2,1084">
              <v:shape style="position:absolute;left:2398;top:6861;width:2;height:1084" coordorigin="2398,6861" coordsize="0,1084" path="m2398,7945l2398,6861e" filled="f" stroked="t" strokeweight=".478649pt" strokecolor="#282828">
                <v:path arrowok="t"/>
              </v:shape>
            </v:group>
            <v:group style="position:absolute;left:10028;top:7161;width:1661;height:2" coordorigin="10028,7161" coordsize="1661,2">
              <v:shape style="position:absolute;left:10028;top:7161;width:1661;height:2" coordorigin="10028,7161" coordsize="1661,0" path="m10028,7161l11689,7161e" filled="f" stroked="t" strokeweight=".478649pt" strokecolor="#4B4B4B">
                <v:path arrowok="t"/>
              </v:shape>
            </v:group>
            <v:group style="position:absolute;left:4959;top:7153;width:2;height:173" coordorigin="4959,7153" coordsize="2,173">
              <v:shape style="position:absolute;left:4959;top:7153;width:2;height:173" coordorigin="4959,7153" coordsize="0,173" path="m4959,7326l4959,7153e" filled="f" stroked="t" strokeweight=".957298pt" strokecolor="#575757">
                <v:path arrowok="t"/>
              </v:shape>
            </v:group>
            <v:group style="position:absolute;left:4959;top:7384;width:5126;height:2" coordorigin="4959,7384" coordsize="5126,2">
              <v:shape style="position:absolute;left:4959;top:7384;width:5126;height:2" coordorigin="4959,7384" coordsize="5126,0" path="m4959,7384l10085,7384e" filled="f" stroked="t" strokeweight=".717973pt" strokecolor="#4F4F4F">
                <v:path arrowok="t"/>
              </v:shape>
            </v:group>
            <v:group style="position:absolute;left:7831;top:7384;width:637;height:2" coordorigin="7831,7384" coordsize="637,2">
              <v:shape style="position:absolute;left:7831;top:7384;width:637;height:2" coordorigin="7831,7384" coordsize="637,0" path="m7831,7384l8467,7384e" filled="f" stroked="t" strokeweight=".478649pt" strokecolor="#484848">
                <v:path arrowok="t"/>
              </v:shape>
            </v:group>
            <v:group style="position:absolute;left:8501;top:7388;width:919;height:2" coordorigin="8501,7388" coordsize="919,2">
              <v:shape style="position:absolute;left:8501;top:7388;width:919;height:2" coordorigin="8501,7388" coordsize="919,0" path="m8501,7388l9420,7388e" filled="f" stroked="t" strokeweight=".478649pt" strokecolor="#4F4F4F">
                <v:path arrowok="t"/>
              </v:shape>
            </v:group>
            <v:group style="position:absolute;left:9745;top:7386;width:1943;height:2" coordorigin="9745,7386" coordsize="1943,2">
              <v:shape style="position:absolute;left:9745;top:7386;width:1943;height:2" coordorigin="9745,7386" coordsize="1943,0" path="m9745,7386l11689,7386e" filled="f" stroked="t" strokeweight=".957298pt" strokecolor="#707070">
                <v:path arrowok="t"/>
              </v:shape>
            </v:group>
            <v:group style="position:absolute;left:4964;top:7345;width:2;height:556" coordorigin="4964,7345" coordsize="2,556">
              <v:shape style="position:absolute;left:4964;top:7345;width:2;height:556" coordorigin="4964,7345" coordsize="0,556" path="m4964,7901l4964,7345e" filled="f" stroked="t" strokeweight=".478649pt" strokecolor="#2F2F2F">
                <v:path arrowok="t"/>
              </v:shape>
            </v:group>
            <v:group style="position:absolute;left:4959;top:7602;width:1704;height:2" coordorigin="4959,7602" coordsize="1704,2">
              <v:shape style="position:absolute;left:4959;top:7602;width:1704;height:2" coordorigin="4959,7602" coordsize="1704,0" path="m4959,7602l6663,7602e" filled="f" stroked="t" strokeweight=".717973pt" strokecolor="#575757">
                <v:path arrowok="t"/>
              </v:shape>
            </v:group>
            <v:group style="position:absolute;left:6605;top:7604;width:1283;height:2" coordorigin="6605,7604" coordsize="1283,2">
              <v:shape style="position:absolute;left:6605;top:7604;width:1283;height:2" coordorigin="6605,7604" coordsize="1283,0" path="m6605,7604l7888,7604e" filled="f" stroked="t" strokeweight=".478649pt" strokecolor="#383838">
                <v:path arrowok="t"/>
              </v:shape>
            </v:group>
            <v:group style="position:absolute;left:7831;top:7604;width:3858;height:2" coordorigin="7831,7604" coordsize="3858,2">
              <v:shape style="position:absolute;left:7831;top:7604;width:3858;height:2" coordorigin="7831,7604" coordsize="3858,0" path="m7831,7604l11689,7604e" filled="f" stroked="t" strokeweight=".717973pt" strokecolor="#676767">
                <v:path arrowok="t"/>
              </v:shape>
            </v:group>
            <v:group style="position:absolute;left:392;top:7887;width:6270;height:2" coordorigin="392,7887" coordsize="6270,2">
              <v:shape style="position:absolute;left:392;top:7887;width:6270;height:2" coordorigin="392,7887" coordsize="6270,0" path="m392,7887l6663,7887e" filled="f" stroked="t" strokeweight=".957298pt" strokecolor="#676767">
                <v:path arrowok="t"/>
              </v:shape>
            </v:group>
            <v:group style="position:absolute;left:6605;top:7892;width:1283;height:2" coordorigin="6605,7892" coordsize="1283,2">
              <v:shape style="position:absolute;left:6605;top:7892;width:1283;height:2" coordorigin="6605,7892" coordsize="1283,0" path="m6605,7892l7888,7892e" filled="f" stroked="t" strokeweight=".478649pt" strokecolor="#2F2F2F">
                <v:path arrowok="t"/>
              </v:shape>
            </v:group>
            <v:group style="position:absolute;left:7831;top:7894;width:1589;height:2" coordorigin="7831,7894" coordsize="1589,2">
              <v:shape style="position:absolute;left:7831;top:7894;width:1589;height:2" coordorigin="7831,7894" coordsize="1589,0" path="m7831,7894l9420,7894e" filled="f" stroked="t" strokeweight=".478649pt" strokecolor="#444444">
                <v:path arrowok="t"/>
              </v:shape>
            </v:group>
            <v:group style="position:absolute;left:9362;top:7894;width:2326;height:2" coordorigin="9362,7894" coordsize="2326,2">
              <v:shape style="position:absolute;left:9362;top:7894;width:2326;height:2" coordorigin="9362,7894" coordsize="2326,0" path="m9362,7894l11689,7894e" filled="f" stroked="t" strokeweight=".957298pt" strokecolor="#707070">
                <v:path arrowok="t"/>
              </v:shape>
            </v:group>
            <v:group style="position:absolute;left:388;top:8700;width:3288;height:2" coordorigin="388,8700" coordsize="3288,2">
              <v:shape style="position:absolute;left:388;top:8700;width:3288;height:2" coordorigin="388,8700" coordsize="3288,0" path="m388,8700l3676,8700e" filled="f" stroked="t" strokeweight=".957298pt" strokecolor="#646464">
                <v:path arrowok="t"/>
              </v:shape>
            </v:group>
            <v:group style="position:absolute;left:2396;top:7873;width:2;height:1707" coordorigin="2396,7873" coordsize="2,1707">
              <v:shape style="position:absolute;left:2396;top:7873;width:2;height:1707" coordorigin="2396,7873" coordsize="0,1707" path="m2396,9579l2396,7873e" filled="f" stroked="t" strokeweight=".478649pt" strokecolor="#444444">
                <v:path arrowok="t"/>
              </v:shape>
            </v:group>
            <v:group style="position:absolute;left:3312;top:8700;width:541;height:2" coordorigin="3312,8700" coordsize="541,2">
              <v:shape style="position:absolute;left:3312;top:8700;width:541;height:2" coordorigin="3312,8700" coordsize="541,0" path="m3312,8700l3853,8700e" filled="f" stroked="t" strokeweight=".717973pt" strokecolor="#4F4F4F">
                <v:path arrowok="t"/>
              </v:shape>
            </v:group>
            <v:group style="position:absolute;left:3796;top:8702;width:2034;height:2" coordorigin="3796,8702" coordsize="2034,2">
              <v:shape style="position:absolute;left:3796;top:8702;width:2034;height:2" coordorigin="3796,8702" coordsize="2034,0" path="m3796,8702l5830,8702e" filled="f" stroked="t" strokeweight=".478649pt" strokecolor="#343434">
                <v:path arrowok="t"/>
              </v:shape>
            </v:group>
            <v:group style="position:absolute;left:5773;top:8704;width:5916;height:2" coordorigin="5773,8704" coordsize="5916,2">
              <v:shape style="position:absolute;left:5773;top:8704;width:5916;height:2" coordorigin="5773,8704" coordsize="5916,0" path="m5773,8704l11689,8704e" filled="f" stroked="t" strokeweight=".957298pt" strokecolor="#676767">
                <v:path arrowok="t"/>
              </v:shape>
            </v:group>
            <v:group style="position:absolute;left:400;top:6636;width:2;height:9110" coordorigin="400,6636" coordsize="2,9110">
              <v:shape style="position:absolute;left:400;top:6636;width:2;height:9110" coordorigin="400,6636" coordsize="0,9110" path="m400,15745l400,6636e" filled="f" stroked="t" strokeweight=".717973pt" strokecolor="#545454">
                <v:path arrowok="t"/>
              </v:shape>
            </v:group>
            <v:group style="position:absolute;left:388;top:9548;width:11296;height:2" coordorigin="388,9548" coordsize="11296,2">
              <v:shape style="position:absolute;left:388;top:9548;width:11296;height:2" coordorigin="388,9548" coordsize="11296,0" path="m388,9548l11684,9548e" filled="f" stroked="t" strokeweight=".717973pt" strokecolor="#646464">
                <v:path arrowok="t"/>
              </v:shape>
            </v:group>
            <v:group style="position:absolute;left:11679;top:9114;width:2;height:1879" coordorigin="11679,9114" coordsize="2,1879">
              <v:shape style="position:absolute;left:11679;top:9114;width:2;height:1879" coordorigin="11679,9114" coordsize="0,1879" path="m11679,10994l11679,9114e" filled="f" stroked="t" strokeweight=".478649pt" strokecolor="#484848">
                <v:path arrowok="t"/>
              </v:shape>
            </v:group>
            <v:group style="position:absolute;left:388;top:9783;width:3465;height:2" coordorigin="388,9783" coordsize="3465,2">
              <v:shape style="position:absolute;left:388;top:9783;width:3465;height:2" coordorigin="388,9783" coordsize="3465,0" path="m388,9783l3853,9783e" filled="f" stroked="t" strokeweight=".957298pt" strokecolor="#676767">
                <v:path arrowok="t"/>
              </v:shape>
            </v:group>
            <v:group style="position:absolute;left:2393;top:9306;width:2;height:1688" coordorigin="2393,9306" coordsize="2,1688">
              <v:shape style="position:absolute;left:2393;top:9306;width:2;height:1688" coordorigin="2393,9306" coordsize="0,1688" path="m2393,10994l2393,9306e" filled="f" stroked="t" strokeweight=".478649pt" strokecolor="#2F2F2F">
                <v:path arrowok="t"/>
              </v:shape>
            </v:group>
            <v:group style="position:absolute;left:3796;top:9786;width:732;height:2" coordorigin="3796,9786" coordsize="732,2">
              <v:shape style="position:absolute;left:3796;top:9786;width:732;height:2" coordorigin="3796,9786" coordsize="732,0" path="m3796,9786l4528,9786e" filled="f" stroked="t" strokeweight=".478649pt" strokecolor="#3B3B3B">
                <v:path arrowok="t"/>
              </v:shape>
            </v:group>
            <v:group style="position:absolute;left:4471;top:9786;width:507;height:2" coordorigin="4471,9786" coordsize="507,2">
              <v:shape style="position:absolute;left:4471;top:9786;width:507;height:2" coordorigin="4471,9786" coordsize="507,0" path="m4471,9786l4978,9786e" filled="f" stroked="t" strokeweight=".478649pt" strokecolor="#282828">
                <v:path arrowok="t"/>
              </v:shape>
            </v:group>
            <v:group style="position:absolute;left:4921;top:9786;width:909;height:2" coordorigin="4921,9786" coordsize="909,2">
              <v:shape style="position:absolute;left:4921;top:9786;width:909;height:2" coordorigin="4921,9786" coordsize="909,0" path="m4921,9786l5830,9786e" filled="f" stroked="t" strokeweight=".478649pt" strokecolor="#3B3B3B">
                <v:path arrowok="t"/>
              </v:shape>
            </v:group>
            <v:group style="position:absolute;left:5773;top:9788;width:890;height:2" coordorigin="5773,9788" coordsize="890,2">
              <v:shape style="position:absolute;left:5773;top:9788;width:890;height:2" coordorigin="5773,9788" coordsize="890,0" path="m5773,9788l6663,9788e" filled="f" stroked="t" strokeweight=".478649pt" strokecolor="#4F4F4F">
                <v:path arrowok="t"/>
              </v:shape>
            </v:group>
            <v:group style="position:absolute;left:6605;top:9790;width:2111;height:2" coordorigin="6605,9790" coordsize="2111,2">
              <v:shape style="position:absolute;left:6605;top:9790;width:2111;height:2" coordorigin="6605,9790" coordsize="2111,0" path="m6605,9790l8716,9790e" filled="f" stroked="t" strokeweight=".478649pt" strokecolor="#3B3B3B">
                <v:path arrowok="t"/>
              </v:shape>
            </v:group>
            <v:group style="position:absolute;left:8597;top:9793;width:3087;height:2" coordorigin="8597,9793" coordsize="3087,2">
              <v:shape style="position:absolute;left:8597;top:9793;width:3087;height:2" coordorigin="8597,9793" coordsize="3087,0" path="m8597,9793l11684,9793e" filled="f" stroked="t" strokeweight=".957298pt" strokecolor="#707070">
                <v:path arrowok="t"/>
              </v:shape>
            </v:group>
            <v:group style="position:absolute;left:397;top:10025;width:10636;height:2" coordorigin="397,10025" coordsize="10636,2">
              <v:shape style="position:absolute;left:397;top:10025;width:10636;height:2" coordorigin="397,10025" coordsize="10636,0" path="m397,10025l11033,10025e" filled="f" stroked="t" strokeweight=".717973pt" strokecolor="#575757">
                <v:path arrowok="t"/>
              </v:shape>
            </v:group>
            <v:group style="position:absolute;left:2350;top:10021;width:804;height:2" coordorigin="2350,10021" coordsize="804,2">
              <v:shape style="position:absolute;left:2350;top:10021;width:804;height:2" coordorigin="2350,10021" coordsize="804,0" path="m2350,10021l3154,10021e" filled="f" stroked="t" strokeweight=".478649pt" strokecolor="#343434">
                <v:path arrowok="t"/>
              </v:shape>
            </v:group>
            <v:group style="position:absolute;left:3997;top:10025;width:531;height:2" coordorigin="3997,10025" coordsize="531,2">
              <v:shape style="position:absolute;left:3997;top:10025;width:531;height:2" coordorigin="3997,10025" coordsize="531,0" path="m3997,10025l4528,10025e" filled="f" stroked="t" strokeweight=".478649pt" strokecolor="#444444">
                <v:path arrowok="t"/>
              </v:shape>
            </v:group>
            <v:group style="position:absolute;left:4471;top:10025;width:1359;height:2" coordorigin="4471,10025" coordsize="1359,2">
              <v:shape style="position:absolute;left:4471;top:10025;width:1359;height:2" coordorigin="4471,10025" coordsize="1359,0" path="m4471,10025l5830,10025e" filled="f" stroked="t" strokeweight=".478649pt" strokecolor="#2F2F2F">
                <v:path arrowok="t"/>
              </v:shape>
            </v:group>
            <v:group style="position:absolute;left:6141;top:10028;width:3781;height:2" coordorigin="6141,10028" coordsize="3781,2">
              <v:shape style="position:absolute;left:6141;top:10028;width:3781;height:2" coordorigin="6141,10028" coordsize="3781,0" path="m6141,10028l9922,10028e" filled="f" stroked="t" strokeweight=".957298pt" strokecolor="#6B6B6B">
                <v:path arrowok="t"/>
              </v:shape>
            </v:group>
            <v:group style="position:absolute;left:10028;top:10028;width:1656;height:2" coordorigin="10028,10028" coordsize="1656,2">
              <v:shape style="position:absolute;left:10028;top:10028;width:1656;height:2" coordorigin="10028,10028" coordsize="1656,0" path="m10028,10028l11684,10028e" filled="f" stroked="t" strokeweight=".478649pt" strokecolor="#4F4F4F">
                <v:path arrowok="t"/>
              </v:shape>
            </v:group>
            <v:group style="position:absolute;left:402;top:9982;width:2;height:297" coordorigin="402,9982" coordsize="2,297">
              <v:shape style="position:absolute;left:402;top:9982;width:2;height:297" coordorigin="402,9982" coordsize="0,297" path="m402,10279l402,9982e" filled="f" stroked="t" strokeweight=".478649pt" strokecolor="#2B2B2B">
                <v:path arrowok="t"/>
              </v:shape>
            </v:group>
            <v:group style="position:absolute;left:392;top:10502;width:3523;height:2" coordorigin="392,10502" coordsize="3523,2">
              <v:shape style="position:absolute;left:392;top:10502;width:3523;height:2" coordorigin="392,10502" coordsize="3523,0" path="m392,10502l3915,10502e" filled="f" stroked="t" strokeweight=".957298pt" strokecolor="#676767">
                <v:path arrowok="t"/>
              </v:shape>
            </v:group>
            <v:group style="position:absolute;left:402;top:10222;width:2;height:312" coordorigin="402,10222" coordsize="2,312">
              <v:shape style="position:absolute;left:402;top:10222;width:2;height:312" coordorigin="402,10222" coordsize="0,312" path="m402,10534l402,10222e" filled="f" stroked="t" strokeweight=".478649pt" strokecolor="#3F3F3F">
                <v:path arrowok="t"/>
              </v:shape>
            </v:group>
            <v:group style="position:absolute;left:3796;top:10510;width:2867;height:2" coordorigin="3796,10510" coordsize="2867,2">
              <v:shape style="position:absolute;left:3796;top:10510;width:2867;height:2" coordorigin="3796,10510" coordsize="2867,0" path="m3796,10510l6663,10510e" filled="f" stroked="t" strokeweight=".478649pt" strokecolor="#484848">
                <v:path arrowok="t"/>
              </v:shape>
            </v:group>
            <v:group style="position:absolute;left:4471;top:10505;width:1833;height:2" coordorigin="4471,10505" coordsize="1833,2">
              <v:shape style="position:absolute;left:4471;top:10505;width:1833;height:2" coordorigin="4471,10505" coordsize="1833,0" path="m4471,10505l6304,10505e" filled="f" stroked="t" strokeweight=".478649pt" strokecolor="#3F3F3F">
                <v:path arrowok="t"/>
              </v:shape>
            </v:group>
            <v:group style="position:absolute;left:6605;top:10510;width:1747;height:2" coordorigin="6605,10510" coordsize="1747,2">
              <v:shape style="position:absolute;left:6605;top:10510;width:1747;height:2" coordorigin="6605,10510" coordsize="1747,0" path="m6605,10510l8352,10510e" filled="f" stroked="t" strokeweight=".478649pt" strokecolor="#383838">
                <v:path arrowok="t"/>
              </v:shape>
            </v:group>
            <v:group style="position:absolute;left:8295;top:10510;width:421;height:2" coordorigin="8295,10510" coordsize="421,2">
              <v:shape style="position:absolute;left:8295;top:10510;width:421;height:2" coordorigin="8295,10510" coordsize="421,0" path="m8295,10510l8716,10510e" filled="f" stroked="t" strokeweight=".478649pt" strokecolor="#545454">
                <v:path arrowok="t"/>
              </v:shape>
            </v:group>
            <v:group style="position:absolute;left:8597;top:10512;width:3087;height:2" coordorigin="8597,10512" coordsize="3087,2">
              <v:shape style="position:absolute;left:8597;top:10512;width:3087;height:2" coordorigin="8597,10512" coordsize="3087,0" path="m8597,10512l11684,10512e" filled="f" stroked="t" strokeweight=".957298pt" strokecolor="#6B6B6B">
                <v:path arrowok="t"/>
              </v:shape>
            </v:group>
            <v:group style="position:absolute;left:392;top:10718;width:1273;height:2" coordorigin="392,10718" coordsize="1273,2">
              <v:shape style="position:absolute;left:392;top:10718;width:1273;height:2" coordorigin="392,10718" coordsize="1273,0" path="m392,10718l1666,10718e" filled="f" stroked="t" strokeweight=".478649pt" strokecolor="#4F4F4F">
                <v:path arrowok="t"/>
              </v:shape>
            </v:group>
            <v:group style="position:absolute;left:1379;top:10725;width:6069;height:2" coordorigin="1379,10725" coordsize="6069,2">
              <v:shape style="position:absolute;left:1379;top:10725;width:6069;height:2" coordorigin="1379,10725" coordsize="6069,0" path="m1379,10725l7448,10725e" filled="f" stroked="t" strokeweight=".717973pt" strokecolor="#4F4F4F">
                <v:path arrowok="t"/>
              </v:shape>
            </v:group>
            <v:group style="position:absolute;left:4921;top:10725;width:1393;height:2" coordorigin="4921,10725" coordsize="1393,2">
              <v:shape style="position:absolute;left:4921;top:10725;width:1393;height:2" coordorigin="4921,10725" coordsize="1393,0" path="m4921,10725l6313,10725e" filled="f" stroked="t" strokeweight=".478649pt" strokecolor="#383838">
                <v:path arrowok="t"/>
              </v:shape>
            </v:group>
            <v:group style="position:absolute;left:6907;top:10728;width:4777;height:2" coordorigin="6907,10728" coordsize="4777,2">
              <v:shape style="position:absolute;left:6907;top:10728;width:4777;height:2" coordorigin="6907,10728" coordsize="4777,0" path="m6907,10728l11684,10728e" filled="f" stroked="t" strokeweight=".957298pt" strokecolor="#676767">
                <v:path arrowok="t"/>
              </v:shape>
            </v:group>
            <v:group style="position:absolute;left:1096;top:10725;width:2;height:681" coordorigin="1096,10725" coordsize="2,681">
              <v:shape style="position:absolute;left:1096;top:10725;width:2;height:681" coordorigin="1096,10725" coordsize="0,681" path="m1096,11406l1096,10725e" filled="f" stroked="t" strokeweight=".239324pt" strokecolor="#5B5B5B">
                <v:path arrowok="t"/>
              </v:shape>
            </v:group>
            <v:group style="position:absolute;left:780;top:10958;width:3274;height:2" coordorigin="780,10958" coordsize="3274,2">
              <v:shape style="position:absolute;left:780;top:10958;width:3274;height:2" coordorigin="780,10958" coordsize="3274,0" path="m780,10958l4054,10958e" filled="f" stroked="t" strokeweight=".478649pt" strokecolor="#484848">
                <v:path arrowok="t"/>
              </v:shape>
            </v:group>
            <v:group style="position:absolute;left:1637;top:10725;width:2;height:681" coordorigin="1637,10725" coordsize="2,681">
              <v:shape style="position:absolute;left:1637;top:10725;width:2;height:681" coordorigin="1637,10725" coordsize="0,681" path="m1637,11406l1637,10725e" filled="f" stroked="t" strokeweight=".239324pt" strokecolor="#4B4B4B">
                <v:path arrowok="t"/>
              </v:shape>
            </v:group>
            <v:group style="position:absolute;left:3695;top:10965;width:7989;height:2" coordorigin="3695,10965" coordsize="7989,2">
              <v:shape style="position:absolute;left:3695;top:10965;width:7989;height:2" coordorigin="3695,10965" coordsize="7989,0" path="m3695,10965l11684,10965e" filled="f" stroked="t" strokeweight=".957298pt" strokecolor="#646464">
                <v:path arrowok="t"/>
              </v:shape>
            </v:group>
            <v:group style="position:absolute;left:7429;top:10716;width:2;height:278" coordorigin="7429,10716" coordsize="2,278">
              <v:shape style="position:absolute;left:7429;top:10716;width:2;height:278" coordorigin="7429,10716" coordsize="0,278" path="m7429,10994l7429,10716e" filled="f" stroked="t" strokeweight=".478649pt" strokecolor="#3F3F3F">
                <v:path arrowok="t"/>
              </v:shape>
            </v:group>
            <v:group style="position:absolute;left:397;top:6636;width:2;height:9110" coordorigin="397,6636" coordsize="2,9110">
              <v:shape style="position:absolute;left:397;top:6636;width:2;height:9110" coordorigin="397,6636" coordsize="0,9110" path="m397,15745l397,6636e" filled="f" stroked="t" strokeweight=".478649pt" strokecolor="#545454">
                <v:path arrowok="t"/>
              </v:shape>
            </v:group>
            <v:group style="position:absolute;left:7431;top:10922;width:2;height:4838" coordorigin="7431,10922" coordsize="2,4838">
              <v:shape style="position:absolute;left:7431;top:10922;width:2;height:4838" coordorigin="7431,10922" coordsize="0,4838" path="m7431,15760l7431,10922e" filled="f" stroked="t" strokeweight=".717973pt" strokecolor="#5B5B5B">
                <v:path arrowok="t"/>
              </v:shape>
            </v:group>
            <v:group style="position:absolute;left:11679;top:10922;width:2;height:1971" coordorigin="11679,10922" coordsize="2,1971">
              <v:shape style="position:absolute;left:11679;top:10922;width:2;height:1971" coordorigin="11679,10922" coordsize="0,1971" path="m11679,12892l11679,10922e" filled="f" stroked="t" strokeweight=".957298pt" strokecolor="#6B6B6B">
                <v:path arrowok="t"/>
              </v:shape>
            </v:group>
            <v:group style="position:absolute;left:1096;top:11406;width:2;height:1515" coordorigin="1096,11406" coordsize="2,1515">
              <v:shape style="position:absolute;left:1096;top:11406;width:2;height:1515" coordorigin="1096,11406" coordsize="0,1515" path="m1096,12921l1096,11406e" filled="f" stroked="t" strokeweight=".239324pt" strokecolor="#000000">
                <v:path arrowok="t"/>
              </v:shape>
            </v:group>
            <v:group style="position:absolute;left:1637;top:11406;width:2;height:1515" coordorigin="1637,11406" coordsize="2,1515">
              <v:shape style="position:absolute;left:1637;top:11406;width:2;height:1515" coordorigin="1637,11406" coordsize="0,1515" path="m1637,12921l1637,11406e" filled="f" stroked="t" strokeweight=".239324pt" strokecolor="#000000">
                <v:path arrowok="t"/>
              </v:shape>
            </v:group>
            <v:group style="position:absolute;left:397;top:11584;width:2;height:1366" coordorigin="397,11584" coordsize="2,1366">
              <v:shape style="position:absolute;left:397;top:11584;width:2;height:1366" coordorigin="397,11584" coordsize="0,1366" path="m397,12950l397,11584e" filled="f" stroked="t" strokeweight=".478649pt" strokecolor="#2B2B2B">
                <v:path arrowok="t"/>
              </v:shape>
            </v:group>
            <v:group style="position:absolute;left:4949;top:12403;width:2479;height:2" coordorigin="4949,12403" coordsize="2479,2">
              <v:shape style="position:absolute;left:4949;top:12403;width:2479;height:2" coordorigin="4949,12403" coordsize="2479,0" path="m4949,12403l7429,12403e" filled="f" stroked="t" strokeweight=".717973pt" strokecolor="#545454">
                <v:path arrowok="t"/>
              </v:shape>
            </v:group>
            <v:group style="position:absolute;left:388;top:12916;width:713;height:2" coordorigin="388,12916" coordsize="713,2">
              <v:shape style="position:absolute;left:388;top:12916;width:713;height:2" coordorigin="388,12916" coordsize="713,0" path="m388,12916l1101,12916e" filled="f" stroked="t" strokeweight=".239324pt" strokecolor="#3B3B3B">
                <v:path arrowok="t"/>
              </v:shape>
            </v:group>
            <v:group style="position:absolute;left:1096;top:12916;width:1297;height:2" coordorigin="1096,12916" coordsize="1297,2">
              <v:shape style="position:absolute;left:1096;top:12916;width:1297;height:2" coordorigin="1096,12916" coordsize="1297,0" path="m1096,12916l2393,12916e" filled="f" stroked="t" strokeweight=".239324pt" strokecolor="#575757">
                <v:path arrowok="t"/>
              </v:shape>
            </v:group>
            <v:group style="position:absolute;left:11665;top:12864;width:2;height:53" coordorigin="11665,12864" coordsize="2,53">
              <v:shape style="position:absolute;left:11665;top:12864;width:2;height:53" coordorigin="11665,12864" coordsize="0,53" path="m11665,12916l11665,12864e" filled="f" stroked="t" strokeweight=".717973pt" strokecolor="#676767">
                <v:path arrowok="t"/>
              </v:shape>
            </v:group>
            <v:group style="position:absolute;left:1096;top:12916;width:2;height:479" coordorigin="1096,12916" coordsize="2,479">
              <v:shape style="position:absolute;left:1096;top:12916;width:2;height:479" coordorigin="1096,12916" coordsize="0,479" path="m1096,13396l1096,12916e" filled="f" stroked="t" strokeweight=".239324pt" strokecolor="#7C7C7C">
                <v:path arrowok="t"/>
              </v:shape>
            </v:group>
            <v:group style="position:absolute;left:1637;top:12916;width:2;height:479" coordorigin="1637,12916" coordsize="2,479">
              <v:shape style="position:absolute;left:1637;top:12916;width:2;height:479" coordorigin="1637,12916" coordsize="0,479" path="m1637,13396l1637,12916e" filled="f" stroked="t" strokeweight=".239324pt" strokecolor="#747474">
                <v:path arrowok="t"/>
              </v:shape>
            </v:group>
            <v:group style="position:absolute;left:11681;top:12888;width:2;height:666" coordorigin="11681,12888" coordsize="2,666">
              <v:shape style="position:absolute;left:11681;top:12888;width:2;height:666" coordorigin="11681,12888" coordsize="0,666" path="m11681,13554l11681,12888e" filled="f" stroked="t" strokeweight=".717973pt" strokecolor="#444444">
                <v:path arrowok="t"/>
              </v:shape>
            </v:group>
            <v:group style="position:absolute;left:1096;top:13396;width:2;height:945" coordorigin="1096,13396" coordsize="2,945">
              <v:shape style="position:absolute;left:1096;top:13396;width:2;height:945" coordorigin="1096,13396" coordsize="0,945" path="m1096,14340l1096,13396e" filled="f" stroked="t" strokeweight=".239324pt" strokecolor="#000000">
                <v:path arrowok="t"/>
              </v:shape>
            </v:group>
            <v:group style="position:absolute;left:1637;top:13396;width:2;height:945" coordorigin="1637,13396" coordsize="2,945">
              <v:shape style="position:absolute;left:1637;top:13396;width:2;height:945" coordorigin="1637,13396" coordsize="0,945" path="m1637,14340l1637,13396e" filled="f" stroked="t" strokeweight=".239324pt" strokecolor="#000000">
                <v:path arrowok="t"/>
              </v:shape>
            </v:group>
            <v:group style="position:absolute;left:11681;top:13367;width:2;height:2392" coordorigin="11681,13367" coordsize="2,2392">
              <v:shape style="position:absolute;left:11681;top:13367;width:2;height:2392" coordorigin="11681,13367" coordsize="0,2392" path="m11681,15760l11681,13367e" filled="f" stroked="t" strokeweight=".717973pt" strokecolor="#646464">
                <v:path arrowok="t"/>
              </v:shape>
            </v:group>
            <v:group style="position:absolute;left:388;top:15740;width:6275;height:2" coordorigin="388,15740" coordsize="6275,2">
              <v:shape style="position:absolute;left:388;top:15740;width:6275;height:2" coordorigin="388,15740" coordsize="6275,0" path="m388,15740l6663,15740e" filled="f" stroked="t" strokeweight=".957298pt" strokecolor="#777777">
                <v:path arrowok="t"/>
              </v:shape>
            </v:group>
            <v:group style="position:absolute;left:1096;top:14340;width:2;height:1405" coordorigin="1096,14340" coordsize="2,1405">
              <v:shape style="position:absolute;left:1096;top:14340;width:2;height:1405" coordorigin="1096,14340" coordsize="0,1405" path="m1096,15745l1096,14340e" filled="f" stroked="t" strokeweight=".239324pt" strokecolor="#7C7C7C">
                <v:path arrowok="t"/>
              </v:shape>
            </v:group>
            <v:group style="position:absolute;left:1637;top:14340;width:2;height:1405" coordorigin="1637,14340" coordsize="2,1405">
              <v:shape style="position:absolute;left:1637;top:14340;width:2;height:1405" coordorigin="1637,14340" coordsize="0,1405" path="m1637,15745l1637,14340e" filled="f" stroked="t" strokeweight=".239324pt" strokecolor="#747474">
                <v:path arrowok="t"/>
              </v:shape>
            </v:group>
            <v:group style="position:absolute;left:2391;top:13506;width:2;height:268" coordorigin="2391,13506" coordsize="2,268">
              <v:shape style="position:absolute;left:2391;top:13506;width:2;height:268" coordorigin="2391,13506" coordsize="0,268" path="m2391,13775l2391,13506e" filled="f" stroked="t" strokeweight="1.196622pt" strokecolor="#707070">
                <v:path arrowok="t"/>
              </v:shape>
            </v:group>
            <v:group style="position:absolute;left:2391;top:10922;width:2;height:4828" coordorigin="2391,10922" coordsize="2,4828">
              <v:shape style="position:absolute;left:2391;top:10922;width:2;height:4828" coordorigin="2391,10922" coordsize="0,4828" path="m2391,15750l2391,10922e" filled="f" stroked="t" strokeweight=".957298pt" strokecolor="#5B5B5B">
                <v:path arrowok="t"/>
              </v:shape>
            </v:group>
            <v:group style="position:absolute;left:388;top:15752;width:11306;height:2" coordorigin="388,15752" coordsize="11306,2">
              <v:shape style="position:absolute;left:388;top:15752;width:11306;height:2" coordorigin="388,15752" coordsize="11306,0" path="m388,15752l11693,15752e" filled="f" stroked="t" strokeweight=".717973pt" strokecolor="#747474">
                <v:path arrowok="t"/>
              </v:shape>
            </v:group>
            <v:group style="position:absolute;left:9362;top:15750;width:1747;height:2" coordorigin="9362,15750" coordsize="1747,2">
              <v:shape style="position:absolute;left:9362;top:15750;width:1747;height:2" coordorigin="9362,15750" coordsize="1747,0" path="m9362,15750l11109,15750e" filled="f" stroked="t" strokeweight=".478649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nıi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</w:rPr>
        <w:t>KiN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00" w:lineRule="exact"/>
        <w:ind w:left="156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7"/>
          <w:position w:val="7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89"/>
          <w:position w:val="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0"/>
          <w:w w:val="89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4"/>
          <w:w w:val="57"/>
          <w:b/>
          <w:bCs/>
          <w:i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9"/>
          <w:w w:val="75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-2"/>
          <w:w w:val="94"/>
          <w:b/>
          <w:bCs/>
          <w:i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103"/>
          <w:b/>
          <w:bCs/>
          <w:i/>
        </w:rPr>
        <w:t>,,,.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-3"/>
          <w:w w:val="103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9"/>
          <w:w w:val="79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9"/>
          <w:w w:val="99"/>
          <w:b/>
          <w:bCs/>
          <w:i/>
        </w:rPr>
        <w:t>.</w:t>
      </w:r>
      <w:r>
        <w:rPr>
          <w:rFonts w:ascii="Courier New" w:hAnsi="Courier New" w:cs="Courier New" w:eastAsia="Courier New"/>
          <w:sz w:val="12"/>
          <w:szCs w:val="12"/>
          <w:color w:val="444444"/>
          <w:spacing w:val="-55"/>
          <w:w w:val="53"/>
          <w:position w:val="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8"/>
          <w:w w:val="99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17"/>
          <w:w w:val="53"/>
          <w:b/>
          <w:bCs/>
          <w:i/>
          <w:position w:val="0"/>
        </w:rPr>
        <w:t>.</w:t>
      </w:r>
      <w:r>
        <w:rPr>
          <w:rFonts w:ascii="Courier New" w:hAnsi="Courier New" w:cs="Courier New" w:eastAsia="Courier New"/>
          <w:sz w:val="12"/>
          <w:szCs w:val="12"/>
          <w:color w:val="444444"/>
          <w:spacing w:val="-39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53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19"/>
          <w:w w:val="53"/>
          <w:b/>
          <w:bCs/>
          <w:i/>
          <w:position w:val="0"/>
        </w:rPr>
        <w:t>.</w:t>
      </w:r>
      <w:r>
        <w:rPr>
          <w:rFonts w:ascii="Courier New" w:hAnsi="Courier New" w:cs="Courier New" w:eastAsia="Courier New"/>
          <w:sz w:val="12"/>
          <w:szCs w:val="12"/>
          <w:color w:val="444444"/>
          <w:spacing w:val="-37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7"/>
          <w:w w:val="53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61"/>
          <w:b/>
          <w:bCs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80"/>
          <w:cols w:num="2" w:equalWidth="0">
            <w:col w:w="5889" w:space="4310"/>
            <w:col w:w="1381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18" w:right="43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600002pt;margin-top:-14.093916pt;width:39.092362pt;height:44.5pt;mso-position-horizontal-relative:page;mso-position-vertical-relative:paragraph;z-index:-14613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42424"/>
                      <w:spacing w:val="0"/>
                      <w:w w:val="15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89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6" w:lineRule="exact"/>
        <w:ind w:left="634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42424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682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599997" w:type="dxa"/>
      </w:tblPr>
      <w:tblGrid/>
      <w:tr>
        <w:trPr>
          <w:trHeight w:val="245" w:hRule="exact"/>
        </w:trPr>
        <w:tc>
          <w:tcPr>
            <w:tcW w:w="1218" w:type="dxa"/>
            <w:tcBorders>
              <w:top w:val="single" w:sz="5.76" w:space="0" w:color="545454"/>
              <w:bottom w:val="single" w:sz="3.84" w:space="0" w:color="2B2B2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58"/>
              </w:rPr>
              <w:t>OI&lt;!Y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58"/>
              </w:rPr>
              <w:t>_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13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8" w:type="dxa"/>
            <w:tcBorders>
              <w:top w:val="nil" w:sz="6" w:space="0" w:color="auto"/>
              <w:bottom w:val="single" w:sz="3.84" w:space="0" w:color="2B2B2B"/>
              <w:left w:val="nil" w:sz="6" w:space="0" w:color="auto"/>
              <w:right w:val="single" w:sz="3.84" w:space="0" w:color="2F2F2F"/>
            </w:tcBorders>
          </w:tcPr>
          <w:p>
            <w:pPr>
              <w:spacing w:before="17" w:after="0" w:line="240" w:lineRule="auto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21"/>
              </w:rPr>
              <w:t>ı3.ı0.20ı7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7" w:type="dxa"/>
            <w:tcBorders>
              <w:top w:val="single" w:sz="1.92" w:space="0" w:color="343434"/>
              <w:bottom w:val="single" w:sz="3.84" w:space="0" w:color="2B2B2B"/>
              <w:left w:val="single" w:sz="3.84" w:space="0" w:color="2F2F2F"/>
              <w:right w:val="nil" w:sz="6" w:space="0" w:color="auto"/>
            </w:tcBorders>
          </w:tcPr>
          <w:p>
            <w:pPr>
              <w:spacing w:before="14" w:after="0" w:line="240" w:lineRule="auto"/>
              <w:ind w:left="12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9" w:type="dxa"/>
            <w:tcBorders>
              <w:top w:val="nil" w:sz="6" w:space="0" w:color="auto"/>
              <w:bottom w:val="single" w:sz="3.84" w:space="0" w:color="2B2B2B"/>
              <w:left w:val="nil" w:sz="6" w:space="0" w:color="auto"/>
              <w:right w:val="single" w:sz="5.76" w:space="0" w:color="606060"/>
            </w:tcBorders>
          </w:tcPr>
          <w:p>
            <w:pPr>
              <w:spacing w:before="17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5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9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4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79"/>
              </w:rPr>
              <w:t>,25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-3"/>
                <w:w w:val="79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9C9C9C"/>
                <w:spacing w:val="0"/>
                <w:w w:val="52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9C9C9C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9C9C9C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7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78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eiBi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Vatandaşı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İlıbarı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50" w:hRule="exact"/>
        </w:trPr>
        <w:tc>
          <w:tcPr>
            <w:tcW w:w="1218" w:type="dxa"/>
            <w:tcBorders>
              <w:top w:val="single" w:sz="3.84" w:space="0" w:color="2B2B2B"/>
              <w:bottom w:val="single" w:sz="3.84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8" w:type="dxa"/>
            <w:tcBorders>
              <w:top w:val="single" w:sz="3.84" w:space="0" w:color="2B2B2B"/>
              <w:bottom w:val="single" w:sz="7.68" w:space="0" w:color="575757"/>
              <w:left w:val="nil" w:sz="6" w:space="0" w:color="auto"/>
              <w:right w:val="single" w:sz="3.84" w:space="0" w:color="545454"/>
            </w:tcBorders>
          </w:tcPr>
          <w:p>
            <w:pPr>
              <w:spacing w:before="14" w:after="0" w:line="216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2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32"/>
                <w:w w:val="12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24"/>
              </w:rPr>
              <w:t>13.10.20ı7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7" w:type="dxa"/>
            <w:tcBorders>
              <w:top w:val="single" w:sz="3.84" w:space="0" w:color="2B2B2B"/>
              <w:bottom w:val="single" w:sz="7.68" w:space="0" w:color="575757"/>
              <w:left w:val="single" w:sz="3.84" w:space="0" w:color="545454"/>
              <w:right w:val="nil" w:sz="6" w:space="0" w:color="auto"/>
            </w:tcBorders>
          </w:tcPr>
          <w:p>
            <w:pPr>
              <w:spacing w:before="14" w:after="0" w:line="216" w:lineRule="exact"/>
              <w:ind w:left="130" w:right="-20"/>
              <w:jc w:val="left"/>
              <w:tabs>
                <w:tab w:pos="1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31"/>
              </w:rPr>
              <w:t>ıoı7ı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9" w:type="dxa"/>
            <w:tcBorders>
              <w:top w:val="single" w:sz="3.84" w:space="0" w:color="2B2B2B"/>
              <w:bottom w:val="nil" w:sz="6" w:space="0" w:color="auto"/>
              <w:left w:val="nil" w:sz="6" w:space="0" w:color="auto"/>
              <w:right w:val="single" w:sz="5.76" w:space="0" w:color="606060"/>
            </w:tcBorders>
          </w:tcPr>
          <w:p>
            <w:pPr>
              <w:spacing w:before="10" w:after="0" w:line="240" w:lineRule="auto"/>
              <w:ind w:left="2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Beki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102"/>
              </w:rPr>
              <w:t>ÜK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-6"/>
                <w:w w:val="102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2"/>
                <w:spacing w:val="0"/>
                <w:w w:val="115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9"/>
                <w:spacing w:val="0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21" w:lineRule="exact"/>
        <w:ind w:left="154" w:right="-20"/>
        <w:jc w:val="left"/>
        <w:tabs>
          <w:tab w:pos="101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4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Çandarlı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yesi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Çöplüğ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1"/>
        </w:rPr>
        <w:t>-·İ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ZM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8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D6D6D6"/>
          <w:spacing w:val="0"/>
          <w:w w:val="259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63" w:right="-20"/>
        <w:jc w:val="left"/>
        <w:tabs>
          <w:tab w:pos="1540" w:val="left"/>
          <w:tab w:pos="69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Çanda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Cöltl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9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6"/>
          <w:position w:val="0"/>
        </w:rPr>
        <w:t>el.e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vesi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Cöplü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100"/>
          <w:position w:val="0"/>
        </w:rPr>
        <w:t>tzMtR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58" w:right="-20"/>
        <w:jc w:val="left"/>
        <w:tabs>
          <w:tab w:pos="1820" w:val="left"/>
          <w:tab w:pos="460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7"/>
          <w:w w:val="1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3"/>
        </w:rPr>
        <w:t>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exact"/>
        <w:ind w:left="163" w:right="-20"/>
        <w:jc w:val="left"/>
        <w:tabs>
          <w:tab w:pos="37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8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484849"/>
          <w:spacing w:val="0"/>
          <w:w w:val="89"/>
          <w:position w:val="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9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4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677" w:right="4766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35.119995pt;margin-top:5.226388pt;width:67.800001pt;height:.48pt;mso-position-horizontal-relative:page;mso-position-vertical-relative:paragraph;z-index:-14628" coordorigin="8702,105" coordsize="1356,10">
            <v:group style="position:absolute;left:8707;top:109;width:859;height:2" coordorigin="8707,109" coordsize="859,2">
              <v:shape style="position:absolute;left:8707;top:109;width:859;height:2" coordorigin="8707,109" coordsize="859,0" path="m8707,109l9566,109e" filled="f" stroked="t" strokeweight=".48pt" strokecolor="#6B6B6B">
                <v:path arrowok="t"/>
              </v:shape>
            </v:group>
            <v:group style="position:absolute;left:9509;top:112;width:221;height:2" coordorigin="9509,112" coordsize="221,2">
              <v:shape style="position:absolute;left:9509;top:112;width:221;height:2" coordorigin="9509,112" coordsize="221,0" path="m9509,112l9730,112e" filled="f" stroked="t" strokeweight=".24pt" strokecolor="#A3A3A3">
                <v:path arrowok="t"/>
              </v:shape>
            </v:group>
            <v:group style="position:absolute;left:9672;top:109;width:384;height:2" coordorigin="9672,109" coordsize="384,2">
              <v:shape style="position:absolute;left:9672;top:109;width:384;height:2" coordorigin="9672,109" coordsize="384,0" path="m9672,109l10056,109e" filled="f" stroked="t" strokeweight=".24pt" strokecolor="#747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7.52002pt;margin-top:1.453677pt;width:3.80044pt;height:24.5pt;mso-position-horizontal-relative:page;mso-position-vertical-relative:paragraph;z-index:-14612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363636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position w:val="-1"/>
        </w:rPr>
        <w:t>Bc</w:t>
      </w:r>
      <w:r>
        <w:rPr>
          <w:rFonts w:ascii="Arial" w:hAnsi="Arial" w:cs="Arial" w:eastAsia="Arial"/>
          <w:sz w:val="17"/>
          <w:szCs w:val="17"/>
          <w:color w:val="484849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606062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position w:val="-1"/>
        </w:rPr>
        <w:t>narııı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7"/>
          <w:szCs w:val="17"/>
          <w:color w:val="484849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Kaı;i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84849"/>
          <w:spacing w:val="4"/>
          <w:w w:val="96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32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242424"/>
          <w:spacing w:val="-20"/>
          <w:w w:val="131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484849"/>
          <w:spacing w:val="-1"/>
          <w:w w:val="85"/>
          <w:position w:val="-1"/>
        </w:rPr>
        <w:t>s</w:t>
      </w:r>
      <w:r>
        <w:rPr>
          <w:rFonts w:ascii="Arial" w:hAnsi="Arial" w:cs="Arial" w:eastAsia="Arial"/>
          <w:sz w:val="17"/>
          <w:szCs w:val="17"/>
          <w:color w:val="606062"/>
          <w:spacing w:val="-2"/>
          <w:w w:val="83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484849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062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7"/>
          <w:szCs w:val="17"/>
          <w:color w:val="606062"/>
          <w:spacing w:val="-8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lik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5"/>
          <w:position w:val="-1"/>
        </w:rPr>
        <w:t>Dilter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4531" w:right="-20"/>
        <w:jc w:val="left"/>
        <w:tabs>
          <w:tab w:pos="5120" w:val="left"/>
          <w:tab w:pos="56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606062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60606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06062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6060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606062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9C9C9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15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63" w:right="-20"/>
        <w:jc w:val="left"/>
        <w:tabs>
          <w:tab w:pos="2180" w:val="left"/>
          <w:tab w:pos="316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6"/>
          <w:position w:val="1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2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198" w:right="-20"/>
        <w:jc w:val="left"/>
        <w:tabs>
          <w:tab w:pos="65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C9C9C"/>
          <w:spacing w:val="-16"/>
          <w:w w:val="68"/>
          <w:position w:val="4"/>
        </w:rPr>
        <w:t>1</w:t>
      </w:r>
      <w:r>
        <w:rPr>
          <w:rFonts w:ascii="Arial" w:hAnsi="Arial" w:cs="Arial" w:eastAsia="Arial"/>
          <w:sz w:val="22"/>
          <w:szCs w:val="22"/>
          <w:color w:val="9C9C9C"/>
          <w:spacing w:val="0"/>
          <w:w w:val="86"/>
          <w:position w:val="0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03" w:right="-20"/>
        <w:jc w:val="left"/>
        <w:tabs>
          <w:tab w:pos="48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5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5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4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</w:rPr>
        <w:t>2ı.26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21.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5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096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71" w:lineRule="auto"/>
        <w:ind w:left="4781" w:right="3395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5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Emniyet-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2208" w:right="-20"/>
        <w:jc w:val="left"/>
        <w:tabs>
          <w:tab w:pos="4780" w:val="left"/>
          <w:tab w:pos="7240" w:val="left"/>
          <w:tab w:pos="104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82"/>
          <w:position w:val="-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63" w:right="-20"/>
        <w:jc w:val="left"/>
        <w:tabs>
          <w:tab w:pos="4780" w:val="left"/>
          <w:tab w:pos="6040" w:val="left"/>
          <w:tab w:pos="7680" w:val="left"/>
          <w:tab w:pos="104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42424"/>
          <w:spacing w:val="0"/>
          <w:w w:val="164"/>
          <w:position w:val="4"/>
        </w:rPr>
        <w:t>;'</w:t>
      </w:r>
      <w:r>
        <w:rPr>
          <w:rFonts w:ascii="Arial" w:hAnsi="Arial" w:cs="Arial" w:eastAsia="Arial"/>
          <w:sz w:val="12"/>
          <w:szCs w:val="12"/>
          <w:color w:val="2424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2"/>
          <w:szCs w:val="12"/>
          <w:color w:val="24242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404"/>
          <w:position w:val="7"/>
        </w:rPr>
        <w:t>İ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82" w:right="2229" w:firstLine="-1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left="67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28" w:lineRule="auto"/>
        <w:ind w:left="5650" w:right="1109" w:firstLine="-5477"/>
        <w:jc w:val="left"/>
        <w:tabs>
          <w:tab w:pos="2720" w:val="left"/>
          <w:tab w:pos="5480" w:val="left"/>
          <w:tab w:pos="6700" w:val="left"/>
          <w:tab w:pos="7040" w:val="left"/>
          <w:tab w:pos="7220" w:val="left"/>
          <w:tab w:pos="8260" w:val="left"/>
          <w:tab w:pos="93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56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06062"/>
          <w:spacing w:val="46"/>
          <w:w w:val="56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062"/>
          <w:spacing w:val="45"/>
          <w:w w:val="56"/>
          <w:u w:val="single" w:color="0000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u w:val="single" w:color="000000"/>
          <w:position w:val="0"/>
        </w:rPr>
        <w:tab/>
        <w:tab/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u w:val="single" w:color="000000"/>
          <w:position w:val="0"/>
        </w:rPr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0" w:lineRule="auto"/>
        <w:ind w:left="182" w:right="4912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oluşmamıştı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2218" w:right="187" w:firstLine="-203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kapatılmı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alanına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tarafındansehve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ateşini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büyüdüğü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7" w:lineRule="auto"/>
        <w:ind w:left="192" w:right="3939" w:firstLine="-10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33.280029pt;margin-top:24.129141pt;width:27.36pt;height:.1pt;mso-position-horizontal-relative:page;mso-position-vertical-relative:paragraph;z-index:-14627" coordorigin="10666,483" coordsize="547,2">
            <v:shape style="position:absolute;left:10666;top:483;width:547;height:2" coordorigin="10666,483" coordsize="547,0" path="m10666,483l11213,483e" filled="f" stroked="t" strokeweight=".48pt" strokecolor="#7C7C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35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1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58" w:lineRule="auto"/>
        <w:ind w:left="163" w:right="9771" w:firstLine="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</w:rPr>
        <w:t>r-'im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63" w:right="-20"/>
        <w:jc w:val="left"/>
        <w:tabs>
          <w:tab w:pos="220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0"/>
          <w:w w:val="91"/>
        </w:rPr>
        <w:t>'f.</w:t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-2"/>
          <w:w w:val="9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1"/>
        </w:rPr>
        <w:t>,,Jı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rra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3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-1"/>
        </w:rPr>
        <w:t>13.10.20ı7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6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:22.30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88" w:right="-20"/>
        <w:jc w:val="left"/>
        <w:tabs>
          <w:tab w:pos="1100" w:val="left"/>
          <w:tab w:pos="160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5"/>
          <w:position w:val="-1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0"/>
        </w:rPr>
        <w:t>lı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2386" w:right="-20"/>
        <w:jc w:val="left"/>
        <w:tabs>
          <w:tab w:pos="4920" w:val="left"/>
          <w:tab w:pos="89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36"/>
          <w:szCs w:val="36"/>
          <w:color w:val="242424"/>
          <w:spacing w:val="0"/>
          <w:w w:val="57"/>
          <w:position w:val="3"/>
        </w:rPr>
        <w:t>z</w:t>
      </w:r>
      <w:r>
        <w:rPr>
          <w:rFonts w:ascii="Times New Roman" w:hAnsi="Times New Roman" w:cs="Times New Roman" w:eastAsia="Times New Roman"/>
          <w:sz w:val="36"/>
          <w:szCs w:val="36"/>
          <w:color w:val="242424"/>
          <w:spacing w:val="10"/>
          <w:w w:val="57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57"/>
          <w:position w:val="3"/>
        </w:rPr>
        <w:t>5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57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29"/>
          <w:w w:val="57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-99"/>
          <w:w w:val="50"/>
          <w:position w:val="3"/>
        </w:rPr>
        <w:t>E</w:t>
      </w:r>
      <w:r>
        <w:rPr>
          <w:rFonts w:ascii="Arial" w:hAnsi="Arial" w:cs="Arial" w:eastAsia="Arial"/>
          <w:sz w:val="26"/>
          <w:szCs w:val="26"/>
          <w:color w:val="242424"/>
          <w:spacing w:val="-7"/>
          <w:w w:val="16"/>
          <w:position w:val="3"/>
        </w:rPr>
        <w:t>_</w:t>
      </w:r>
      <w:r>
        <w:rPr>
          <w:rFonts w:ascii="Arial" w:hAnsi="Arial" w:cs="Arial" w:eastAsia="Arial"/>
          <w:sz w:val="26"/>
          <w:szCs w:val="26"/>
          <w:color w:val="242424"/>
          <w:spacing w:val="-1"/>
          <w:w w:val="58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-110"/>
          <w:w w:val="51"/>
          <w:position w:val="3"/>
        </w:rPr>
        <w:t>"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58"/>
          <w:position w:val="3"/>
        </w:rPr>
        <w:t>.</w:t>
      </w:r>
      <w:r>
        <w:rPr>
          <w:rFonts w:ascii="Arial" w:hAnsi="Arial" w:cs="Arial" w:eastAsia="Arial"/>
          <w:sz w:val="26"/>
          <w:szCs w:val="26"/>
          <w:color w:val="242424"/>
          <w:spacing w:val="-30"/>
          <w:w w:val="58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-117"/>
          <w:w w:val="50"/>
          <w:position w:val="3"/>
        </w:rPr>
        <w:t>&gt;</w:t>
      </w:r>
      <w:r>
        <w:rPr>
          <w:rFonts w:ascii="Arial" w:hAnsi="Arial" w:cs="Arial" w:eastAsia="Arial"/>
          <w:sz w:val="26"/>
          <w:szCs w:val="26"/>
          <w:color w:val="242424"/>
          <w:spacing w:val="10"/>
          <w:w w:val="58"/>
          <w:position w:val="3"/>
        </w:rPr>
        <w:t>.</w:t>
      </w:r>
      <w:r>
        <w:rPr>
          <w:rFonts w:ascii="Arial" w:hAnsi="Arial" w:cs="Arial" w:eastAsia="Arial"/>
          <w:sz w:val="26"/>
          <w:szCs w:val="26"/>
          <w:color w:val="242424"/>
          <w:spacing w:val="-113"/>
          <w:w w:val="61"/>
          <w:position w:val="3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51"/>
          <w:position w:val="3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-86"/>
          <w:w w:val="79"/>
          <w:position w:val="3"/>
        </w:rPr>
        <w:t>?</w:t>
      </w:r>
      <w:r>
        <w:rPr>
          <w:rFonts w:ascii="Times New Roman" w:hAnsi="Times New Roman" w:cs="Times New Roman" w:eastAsia="Times New Roman"/>
          <w:sz w:val="11"/>
          <w:szCs w:val="11"/>
          <w:color w:val="242424"/>
          <w:spacing w:val="-6"/>
          <w:w w:val="187"/>
          <w:i/>
          <w:position w:val="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-59"/>
          <w:w w:val="80"/>
          <w:position w:val="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242424"/>
          <w:spacing w:val="-5"/>
          <w:w w:val="186"/>
          <w:i/>
          <w:position w:val="3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-61"/>
          <w:w w:val="80"/>
          <w:position w:val="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242424"/>
          <w:spacing w:val="0"/>
          <w:w w:val="187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0"/>
          <w:w w:val="80"/>
          <w:position w:val="3"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5121" w:right="53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Mar w:header="0" w:footer="0" w:top="640" w:bottom="280" w:left="240" w:right="180"/>
          <w:headerReference w:type="default" r:id="rId58"/>
          <w:pgSz w:w="11920" w:h="16840"/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4" w:lineRule="exact"/>
        <w:ind w:left="2400"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20"/>
          <w:position w:val="-17"/>
        </w:rPr>
        <w:t>NurettW"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12"/>
          <w:w w:val="120"/>
          <w:position w:val="-1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20"/>
          <w:position w:val="-17"/>
        </w:rPr>
        <w:t>AN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242424"/>
          <w:spacing w:val="-4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1161" w:right="1058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21.992493pt;margin-top:12.229781pt;width:6.22377pt;height:14.13501pt;mso-position-horizontal-relative:page;mso-position-vertical-relative:paragraph;z-index:-14620" coordorigin="10440,245" coordsize="124,283">
            <v:shape style="position:absolute;left:10440;top:245;width:124;height:283" coordorigin="10440,245" coordsize="124,283" path="m10440,245l10564,245,10564,527,10440,527,10440,245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-20"/>
          <w:w w:val="112"/>
          <w:position w:val="-8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98"/>
          <w:position w:val="-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180"/>
          <w:cols w:num="2" w:equalWidth="0">
            <w:col w:w="4483" w:space="4532"/>
            <w:col w:w="2485"/>
          </w:cols>
        </w:sectPr>
      </w:pPr>
      <w:rPr/>
    </w:p>
    <w:p>
      <w:pPr>
        <w:spacing w:before="8" w:after="0" w:line="183" w:lineRule="exact"/>
        <w:ind w:left="202" w:right="-86"/>
        <w:jc w:val="left"/>
        <w:tabs>
          <w:tab w:pos="2580" w:val="left"/>
          <w:tab w:pos="3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6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600"/>
          <w:b/>
          <w:bCs/>
          <w:position w:val="-9"/>
        </w:rPr>
        <w:t>t</w:t>
      </w:r>
      <w:r>
        <w:rPr>
          <w:rFonts w:ascii="Arial" w:hAnsi="Arial" w:cs="Arial" w:eastAsia="Arial"/>
          <w:sz w:val="25"/>
          <w:szCs w:val="25"/>
          <w:color w:val="858CAC"/>
          <w:spacing w:val="0"/>
          <w:w w:val="69"/>
          <w:b/>
          <w:bCs/>
          <w:position w:val="-9"/>
        </w:rPr>
        <w:t>.</w:t>
      </w:r>
      <w:r>
        <w:rPr>
          <w:rFonts w:ascii="Arial" w:hAnsi="Arial" w:cs="Arial" w:eastAsia="Arial"/>
          <w:sz w:val="25"/>
          <w:szCs w:val="25"/>
          <w:color w:val="858CAC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858CAC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6"/>
          <w:b/>
          <w:bCs/>
          <w:position w:val="-9"/>
        </w:rPr>
        <w:t>Bölge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165"/>
        <w:jc w:val="left"/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242424"/>
          <w:w w:val="27"/>
          <w:position w:val="-52"/>
        </w:rPr>
        <w:t>B</w:t>
      </w:r>
      <w:r>
        <w:rPr>
          <w:rFonts w:ascii="Arial" w:hAnsi="Arial" w:cs="Arial" w:eastAsia="Arial"/>
          <w:sz w:val="83"/>
          <w:szCs w:val="83"/>
          <w:color w:val="242424"/>
          <w:spacing w:val="-140"/>
          <w:w w:val="100"/>
          <w:position w:val="-52"/>
        </w:rPr>
        <w:t> </w:t>
      </w:r>
      <w:r>
        <w:rPr>
          <w:rFonts w:ascii="Arial" w:hAnsi="Arial" w:cs="Arial" w:eastAsia="Arial"/>
          <w:sz w:val="83"/>
          <w:szCs w:val="83"/>
          <w:color w:val="464D7B"/>
          <w:spacing w:val="0"/>
          <w:w w:val="98"/>
          <w:position w:val="-52"/>
        </w:rPr>
        <w:t>&amp;;</w:t>
      </w:r>
      <w:r>
        <w:rPr>
          <w:rFonts w:ascii="Arial" w:hAnsi="Arial" w:cs="Arial" w:eastAsia="Arial"/>
          <w:sz w:val="83"/>
          <w:szCs w:val="83"/>
          <w:color w:val="464D7B"/>
          <w:spacing w:val="-153"/>
          <w:w w:val="99"/>
          <w:position w:val="-52"/>
        </w:rPr>
        <w:t>l</w:t>
      </w:r>
      <w:r>
        <w:rPr>
          <w:rFonts w:ascii="Arial" w:hAnsi="Arial" w:cs="Arial" w:eastAsia="Arial"/>
          <w:sz w:val="83"/>
          <w:szCs w:val="83"/>
          <w:color w:val="484849"/>
          <w:spacing w:val="0"/>
          <w:w w:val="23"/>
          <w:position w:val="-52"/>
        </w:rPr>
        <w:t>EL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78" w:after="0" w:line="112" w:lineRule="exact"/>
        <w:ind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1"/>
        </w:rPr>
        <w:t>!tfaiye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  <w:position w:val="-11"/>
        </w:rPr>
        <w:t>iri•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2"/>
          <w:w w:val="87"/>
          <w:position w:val="-1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78"/>
          <w:position w:val="-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-9"/>
          <w:w w:val="79"/>
          <w:position w:val="-1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0"/>
          <w:w w:val="178"/>
          <w:position w:val="-1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3"/>
          <w:w w:val="209"/>
          <w:position w:val="-1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8"/>
          <w:position w:val="-1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-2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-3"/>
          <w:w w:val="85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25"/>
          <w:position w:val="-1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80"/>
          <w:cols w:num="3" w:equalWidth="0">
            <w:col w:w="4300" w:space="692"/>
            <w:col w:w="1295" w:space="2382"/>
            <w:col w:w="2831"/>
          </w:cols>
        </w:sectPr>
      </w:pPr>
      <w:rPr/>
    </w:p>
    <w:p>
      <w:pPr>
        <w:spacing w:before="75" w:after="0" w:line="240" w:lineRule="auto"/>
        <w:ind w:left="2448" w:right="-76"/>
        <w:jc w:val="left"/>
        <w:tabs>
          <w:tab w:pos="37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53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7"/>
          <w:w w:val="5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71"/>
        </w:rPr>
        <w:t>n.ı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ar</w:t>
      </w:r>
      <w:r>
        <w:rPr>
          <w:rFonts w:ascii="Arial" w:hAnsi="Arial" w:cs="Arial" w:eastAsia="Arial"/>
          <w:sz w:val="20"/>
          <w:szCs w:val="20"/>
          <w:color w:val="363636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93" w:lineRule="exact"/>
        <w:ind w:right="-142"/>
        <w:jc w:val="left"/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v:group style="position:absolute;margin-left:315.360016pt;margin-top:13.74219pt;width:.1pt;height:38.4pt;mso-position-horizontal-relative:page;mso-position-vertical-relative:paragraph;z-index:-14625" coordorigin="6307,275" coordsize="2,768">
            <v:shape style="position:absolute;left:6307;top:275;width:2;height:768" coordorigin="6307,275" coordsize="0,768" path="m6307,1043l6307,275e" filled="f" stroked="t" strokeweight=".48pt" strokecolor="#1C1C1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8"/>
          <w:szCs w:val="68"/>
          <w:color w:val="242424"/>
          <w:spacing w:val="-61"/>
          <w:w w:val="64"/>
          <w:i/>
          <w:position w:val="-40"/>
        </w:rPr>
        <w:t>'</w:t>
      </w:r>
      <w:r>
        <w:rPr>
          <w:rFonts w:ascii="Times New Roman" w:hAnsi="Times New Roman" w:cs="Times New Roman" w:eastAsia="Times New Roman"/>
          <w:sz w:val="68"/>
          <w:szCs w:val="68"/>
          <w:color w:val="464D7B"/>
          <w:spacing w:val="0"/>
          <w:w w:val="38"/>
          <w:i/>
          <w:position w:val="-40"/>
        </w:rPr>
        <w:t>"U?f</w:t>
      </w:r>
      <w:r>
        <w:rPr>
          <w:rFonts w:ascii="Times New Roman" w:hAnsi="Times New Roman" w:cs="Times New Roman" w:eastAsia="Times New Roman"/>
          <w:sz w:val="68"/>
          <w:szCs w:val="68"/>
          <w:color w:val="464D7B"/>
          <w:spacing w:val="-12"/>
          <w:w w:val="100"/>
          <w:i/>
          <w:position w:val="-40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484849"/>
          <w:spacing w:val="0"/>
          <w:w w:val="100"/>
          <w:i/>
          <w:position w:val="-40"/>
        </w:rPr>
        <w:t>f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82" w:lineRule="exact"/>
        <w:ind w:right="-100"/>
        <w:jc w:val="left"/>
        <w:tabs>
          <w:tab w:pos="5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465.839996pt;margin-top:9.564853pt;width:.1pt;height:15.84pt;mso-position-horizontal-relative:page;mso-position-vertical-relative:paragraph;z-index:-14626" coordorigin="9317,191" coordsize="2,317">
            <v:shape style="position:absolute;left:9317;top:191;width:2;height:317" coordorigin="9317,191" coordsize="0,317" path="m9317,508l9317,191e" filled="f" stroked="t" strokeweight="1.44pt" strokecolor="#646777">
              <v:path arrowok="t"/>
            </v:shape>
          </v:group>
          <w10:wrap type="none"/>
        </w:pict>
      </w:r>
      <w:r>
        <w:rPr/>
        <w:pict>
          <v:group style="position:absolute;margin-left:476.880005pt;margin-top:18.684853pt;width:.1pt;height:6.72pt;mso-position-horizontal-relative:page;mso-position-vertical-relative:paragraph;z-index:-14624" coordorigin="9538,374" coordsize="2,134">
            <v:shape style="position:absolute;left:9538;top:374;width:2;height:134" coordorigin="9538,374" coordsize="0,134" path="m9538,508l9538,374e" filled="f" stroked="t" strokeweight=".96pt" strokecolor="#7070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606062"/>
          <w:w w:val="111"/>
          <w:b/>
          <w:bCs/>
          <w:position w:val="7"/>
        </w:rPr>
        <w:t>'</w:t>
      </w:r>
      <w:r>
        <w:rPr>
          <w:rFonts w:ascii="Arial" w:hAnsi="Arial" w:cs="Arial" w:eastAsia="Arial"/>
          <w:sz w:val="25"/>
          <w:szCs w:val="25"/>
          <w:color w:val="606062"/>
          <w:spacing w:val="-43"/>
          <w:w w:val="112"/>
          <w:b/>
          <w:bCs/>
          <w:position w:val="7"/>
        </w:rPr>
        <w:t>1</w:t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51"/>
          <w:position w:val="-5"/>
        </w:rPr>
        <w:t>.</w:t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0"/>
          <w:w w:val="118"/>
          <w:position w:val="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-36"/>
          <w:w w:val="100"/>
          <w:position w:val="7"/>
        </w:rPr>
        <w:t> </w:t>
      </w:r>
      <w:r>
        <w:rPr>
          <w:rFonts w:ascii="Arial" w:hAnsi="Arial" w:cs="Arial" w:eastAsia="Arial"/>
          <w:sz w:val="37"/>
          <w:szCs w:val="37"/>
          <w:color w:val="606062"/>
          <w:spacing w:val="0"/>
          <w:w w:val="46"/>
          <w:position w:val="-5"/>
        </w:rPr>
        <w:t>\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486" w:lineRule="exact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828383"/>
          <w:spacing w:val="-20"/>
          <w:w w:val="64"/>
          <w:position w:val="5"/>
        </w:rPr>
        <w:t>'</w:t>
      </w:r>
      <w:r>
        <w:rPr>
          <w:rFonts w:ascii="Arial" w:hAnsi="Arial" w:cs="Arial" w:eastAsia="Arial"/>
          <w:sz w:val="37"/>
          <w:szCs w:val="37"/>
          <w:color w:val="9C9C9C"/>
          <w:spacing w:val="-87"/>
          <w:w w:val="48"/>
          <w:i/>
          <w:position w:val="-7"/>
        </w:rPr>
        <w:t>"</w:t>
      </w:r>
      <w:r>
        <w:rPr>
          <w:rFonts w:ascii="Times New Roman" w:hAnsi="Times New Roman" w:cs="Times New Roman" w:eastAsia="Times New Roman"/>
          <w:sz w:val="42"/>
          <w:szCs w:val="42"/>
          <w:color w:val="828383"/>
          <w:spacing w:val="-160"/>
          <w:w w:val="64"/>
          <w:position w:val="5"/>
        </w:rPr>
        <w:t>S</w:t>
      </w:r>
      <w:r>
        <w:rPr>
          <w:rFonts w:ascii="Arial" w:hAnsi="Arial" w:cs="Arial" w:eastAsia="Arial"/>
          <w:sz w:val="37"/>
          <w:szCs w:val="37"/>
          <w:color w:val="606062"/>
          <w:spacing w:val="0"/>
          <w:w w:val="47"/>
          <w:i/>
          <w:position w:val="-7"/>
        </w:rPr>
        <w:t>-"LI.</w:t>
      </w:r>
      <w:r>
        <w:rPr>
          <w:rFonts w:ascii="Arial" w:hAnsi="Arial" w:cs="Arial" w:eastAsia="Arial"/>
          <w:sz w:val="37"/>
          <w:szCs w:val="37"/>
          <w:color w:val="606062"/>
          <w:spacing w:val="-35"/>
          <w:w w:val="47"/>
          <w:i/>
          <w:position w:val="-7"/>
        </w:rPr>
        <w:t>!</w:t>
      </w:r>
      <w:r>
        <w:rPr>
          <w:rFonts w:ascii="Arial" w:hAnsi="Arial" w:cs="Arial" w:eastAsia="Arial"/>
          <w:sz w:val="37"/>
          <w:szCs w:val="37"/>
          <w:color w:val="242424"/>
          <w:spacing w:val="-16"/>
          <w:w w:val="31"/>
          <w:i/>
          <w:position w:val="-7"/>
        </w:rPr>
        <w:t>.</w:t>
      </w:r>
      <w:r>
        <w:rPr>
          <w:rFonts w:ascii="Arial" w:hAnsi="Arial" w:cs="Arial" w:eastAsia="Arial"/>
          <w:sz w:val="37"/>
          <w:szCs w:val="37"/>
          <w:color w:val="606062"/>
          <w:spacing w:val="0"/>
          <w:w w:val="47"/>
          <w:i/>
          <w:position w:val="-7"/>
        </w:rPr>
        <w:t>'</w:t>
      </w:r>
      <w:r>
        <w:rPr>
          <w:rFonts w:ascii="Arial" w:hAnsi="Arial" w:cs="Arial" w:eastAsia="Arial"/>
          <w:sz w:val="37"/>
          <w:szCs w:val="37"/>
          <w:color w:val="606062"/>
          <w:spacing w:val="-13"/>
          <w:w w:val="48"/>
          <w:i/>
          <w:position w:val="-7"/>
        </w:rPr>
        <w:t>l</w:t>
      </w:r>
      <w:r>
        <w:rPr>
          <w:rFonts w:ascii="Arial" w:hAnsi="Arial" w:cs="Arial" w:eastAsia="Arial"/>
          <w:sz w:val="37"/>
          <w:szCs w:val="37"/>
          <w:color w:val="828383"/>
          <w:spacing w:val="0"/>
          <w:w w:val="64"/>
          <w:position w:val="-7"/>
        </w:rPr>
        <w:t>.</w:t>
      </w:r>
      <w:r>
        <w:rPr>
          <w:rFonts w:ascii="Arial" w:hAnsi="Arial" w:cs="Arial" w:eastAsia="Arial"/>
          <w:sz w:val="37"/>
          <w:szCs w:val="37"/>
          <w:color w:val="828383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27272"/>
          <w:spacing w:val="0"/>
          <w:w w:val="114"/>
          <w:position w:val="5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80"/>
          <w:cols w:num="4" w:equalWidth="0">
            <w:col w:w="4414" w:space="645"/>
            <w:col w:w="886" w:space="2983"/>
            <w:col w:w="687" w:space="393"/>
            <w:col w:w="149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59" w:lineRule="exact"/>
        <w:ind w:left="2352" w:right="-234"/>
        <w:jc w:val="left"/>
        <w:tabs>
          <w:tab w:pos="5220" w:val="left"/>
        </w:tabs>
        <w:rPr>
          <w:rFonts w:ascii="Times New Roman" w:hAnsi="Times New Roman" w:cs="Times New Roman" w:eastAsia="Times New Roman"/>
          <w:sz w:val="129"/>
          <w:szCs w:val="12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606062"/>
          <w:w w:val="46"/>
          <w:b/>
          <w:bCs/>
          <w:position w:val="-83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606062"/>
          <w:spacing w:val="-55"/>
          <w:w w:val="100"/>
          <w:b/>
          <w:bCs/>
          <w:position w:val="-8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84849"/>
          <w:spacing w:val="0"/>
          <w:w w:val="118"/>
          <w:b/>
          <w:bCs/>
          <w:position w:val="-83"/>
        </w:rPr>
        <w:t>Kerim</w:t>
      </w:r>
      <w:r>
        <w:rPr>
          <w:rFonts w:ascii="Times New Roman" w:hAnsi="Times New Roman" w:cs="Times New Roman" w:eastAsia="Times New Roman"/>
          <w:sz w:val="34"/>
          <w:szCs w:val="34"/>
          <w:color w:val="484849"/>
          <w:spacing w:val="-57"/>
          <w:w w:val="100"/>
          <w:b/>
          <w:bCs/>
          <w:position w:val="-8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83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64"/>
          <w:w w:val="100"/>
          <w:b/>
          <w:bCs/>
          <w:position w:val="-8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8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83"/>
        </w:rPr>
      </w:r>
      <w:r>
        <w:rPr>
          <w:rFonts w:ascii="Times New Roman" w:hAnsi="Times New Roman" w:cs="Times New Roman" w:eastAsia="Times New Roman"/>
          <w:sz w:val="129"/>
          <w:szCs w:val="129"/>
          <w:color w:val="242424"/>
          <w:spacing w:val="24"/>
          <w:w w:val="18"/>
          <w:i/>
          <w:position w:val="-92"/>
        </w:rPr>
        <w:t>A</w:t>
      </w:r>
      <w:r>
        <w:rPr>
          <w:rFonts w:ascii="Times New Roman" w:hAnsi="Times New Roman" w:cs="Times New Roman" w:eastAsia="Times New Roman"/>
          <w:sz w:val="129"/>
          <w:szCs w:val="129"/>
          <w:color w:val="464D7B"/>
          <w:spacing w:val="0"/>
          <w:w w:val="65"/>
          <w:i/>
          <w:position w:val="-92"/>
        </w:rPr>
        <w:t>g;v</w:t>
      </w:r>
      <w:r>
        <w:rPr>
          <w:rFonts w:ascii="Times New Roman" w:hAnsi="Times New Roman" w:cs="Times New Roman" w:eastAsia="Times New Roman"/>
          <w:sz w:val="129"/>
          <w:szCs w:val="12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528" w:right="367"/>
        <w:jc w:val="center"/>
        <w:tabs>
          <w:tab w:pos="20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606062"/>
          <w:spacing w:val="-21"/>
          <w:w w:val="8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8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41"/>
          <w:w w:val="8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2"/>
          <w:spacing w:val="0"/>
          <w:w w:val="57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606062"/>
          <w:spacing w:val="24"/>
          <w:w w:val="5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2"/>
          <w:spacing w:val="0"/>
          <w:w w:val="124"/>
        </w:rPr>
        <w:t>'f:'</w:t>
      </w:r>
      <w:r>
        <w:rPr>
          <w:rFonts w:ascii="Times New Roman" w:hAnsi="Times New Roman" w:cs="Times New Roman" w:eastAsia="Times New Roman"/>
          <w:sz w:val="24"/>
          <w:szCs w:val="24"/>
          <w:color w:val="606062"/>
          <w:spacing w:val="-33"/>
          <w:w w:val="124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55"/>
        </w:rPr>
        <w:t>1l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36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-160"/>
          <w:w w:val="36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0"/>
          <w:w w:val="143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51" w:lineRule="exact"/>
        <w:ind w:right="-20"/>
        <w:jc w:val="left"/>
        <w:tabs>
          <w:tab w:pos="580" w:val="left"/>
          <w:tab w:pos="1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059998pt;margin-top:-1.079874pt;width:5.825033pt;height:27.285158pt;mso-position-horizontal-relative:page;mso-position-vertical-relative:paragraph;z-index:-14630" type="#_x0000_t202" filled="f" stroked="f">
            <v:textbox inset="0,0,0,0">
              <w:txbxContent>
                <w:p>
                  <w:pPr>
                    <w:spacing w:before="10" w:after="0" w:line="140" w:lineRule="exact"/>
                    <w:jc w:val="left"/>
                    <w:rPr>
                      <w:sz w:val="14"/>
                      <w:szCs w:val="14"/>
                    </w:rPr>
                  </w:pPr>
                  <w:rPr/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spacing w:before="0" w:after="0" w:line="240" w:lineRule="auto"/>
                    <w:ind w:left="67"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828383"/>
                      <w:spacing w:val="0"/>
                      <w:w w:val="82"/>
                    </w:rPr>
                    <w:t>lı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4.76001pt;margin-top:6.751143pt;width:1.8pt;height:19.2pt;mso-position-horizontal-relative:page;mso-position-vertical-relative:paragraph;z-index:-14623" coordorigin="9295,135" coordsize="36,384">
            <v:group style="position:absolute;left:9317;top:149;width:2;height:101" coordorigin="9317,149" coordsize="2,101">
              <v:shape style="position:absolute;left:9317;top:149;width:2;height:101" coordorigin="9317,149" coordsize="0,101" path="m9317,250l9317,149e" filled="f" stroked="t" strokeweight="1.44pt" strokecolor="#545B93">
                <v:path arrowok="t"/>
              </v:shape>
            </v:group>
            <v:group style="position:absolute;left:9307;top:221;width:2;height:197" coordorigin="9307,221" coordsize="2,197">
              <v:shape style="position:absolute;left:9307;top:221;width:2;height:197" coordorigin="9307,221" coordsize="0,197" path="m9307,418l9307,221e" filled="f" stroked="t" strokeweight="1.2pt" strokecolor="#485497">
                <v:path arrowok="t"/>
              </v:shape>
            </v:group>
            <v:group style="position:absolute;left:9317;top:389;width:2;height:120" coordorigin="9317,389" coordsize="2,120">
              <v:shape style="position:absolute;left:9317;top:389;width:2;height:120" coordorigin="9317,389" coordsize="0,120" path="m9317,509l9317,389e" filled="f" stroked="t" strokeweight=".96pt" strokecolor="#7C80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5.320007pt;margin-top:5.791143pt;width:3pt;height:18.6pt;mso-position-horizontal-relative:page;mso-position-vertical-relative:paragraph;z-index:-14622" coordorigin="9506,116" coordsize="60,372">
            <v:group style="position:absolute;left:9557;top:121;width:2;height:154" coordorigin="9557,121" coordsize="2,154">
              <v:shape style="position:absolute;left:9557;top:121;width:2;height:154" coordorigin="9557,121" coordsize="0,154" path="m9557,274l9557,121e" filled="f" stroked="t" strokeweight=".48pt" strokecolor="#444F77">
                <v:path arrowok="t"/>
              </v:shape>
            </v:group>
            <v:group style="position:absolute;left:9547;top:226;width:2;height:187" coordorigin="9547,226" coordsize="2,187">
              <v:shape style="position:absolute;left:9547;top:226;width:2;height:187" coordorigin="9547,226" coordsize="0,187" path="m9547,413l9547,226e" filled="f" stroked="t" strokeweight="1.92pt" strokecolor="#3F4B87">
                <v:path arrowok="t"/>
              </v:shape>
            </v:group>
            <v:group style="position:absolute;left:9514;top:361;width:2;height:120" coordorigin="9514,361" coordsize="2,120">
              <v:shape style="position:absolute;left:9514;top:361;width:2;height:120" coordorigin="9514,361" coordsize="0,120" path="m9514,481l9514,361e" filled="f" stroked="t" strokeweight=".72pt" strokecolor="#6767A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31.221985pt;margin-top:3.714736pt;width:.1pt;height:10.769532pt;mso-position-horizontal-relative:page;mso-position-vertical-relative:paragraph;z-index:-14619" coordorigin="10624,74" coordsize="2,215">
            <v:shape style="position:absolute;left:10624;top:74;width:2;height:215" coordorigin="10624,74" coordsize="0,215" path="m10624,290l10624,74e" filled="f" stroked="t" strokeweight="2.88pt" strokecolor="#EDEDED">
              <v:path arrowok="t"/>
            </v:shape>
          </v:group>
          <w10:wrap type="none"/>
        </w:pict>
      </w:r>
      <w:r>
        <w:rPr/>
        <w:pict>
          <v:group style="position:absolute;margin-left:545.059998pt;margin-top:-1.079874pt;width:5.0414pt;height:27.285158pt;mso-position-horizontal-relative:page;mso-position-vertical-relative:paragraph;z-index:-14618" coordorigin="10901,-22" coordsize="101,546">
            <v:shape style="position:absolute;left:10901;top:-22;width:101;height:546" coordorigin="10901,-22" coordsize="101,546" path="m10901,-22l11002,-22,11002,524,10901,524,10901,-2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60.798035pt;margin-top:-1.079874pt;width:.1pt;height:27.285158pt;mso-position-horizontal-relative:page;mso-position-vertical-relative:paragraph;z-index:-14617" coordorigin="11216,-22" coordsize="2,546">
            <v:shape style="position:absolute;left:11216;top:-22;width:2;height:546" coordorigin="11216,-22" coordsize="0,546" path="m11216,524l11216,-22e" filled="f" stroked="t" strokeweight="4.096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119995pt;margin-top:-2.657785pt;width:96.386265pt;height:26.16263pt;mso-position-horizontal-relative:page;mso-position-vertical-relative:paragraph;z-index:-14611" type="#_x0000_t202" filled="f" stroked="f">
            <v:textbox inset="0,0,0,0">
              <w:txbxContent>
                <w:p>
                  <w:pPr>
                    <w:spacing w:before="0" w:after="0" w:line="523" w:lineRule="exact"/>
                    <w:ind w:right="-118"/>
                    <w:jc w:val="left"/>
                    <w:tabs>
                      <w:tab w:pos="600" w:val="left"/>
                      <w:tab w:pos="1020" w:val="left"/>
                    </w:tabs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13B77"/>
                      <w:spacing w:val="0"/>
                      <w:w w:val="83"/>
                      <w:b/>
                      <w:bCs/>
                      <w:i/>
                      <w:position w:val="12"/>
                    </w:rPr>
                    <w:t>r)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13B77"/>
                      <w:spacing w:val="0"/>
                      <w:w w:val="100"/>
                      <w:b/>
                      <w:bCs/>
                      <w:i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13B77"/>
                      <w:spacing w:val="0"/>
                      <w:w w:val="100"/>
                      <w:b/>
                      <w:bCs/>
                      <w:i/>
                      <w:position w:val="1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27272"/>
                      <w:spacing w:val="0"/>
                      <w:w w:val="149"/>
                      <w:position w:val="1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27272"/>
                      <w:spacing w:val="0"/>
                      <w:w w:val="100"/>
                      <w:position w:val="1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27272"/>
                      <w:spacing w:val="0"/>
                      <w:w w:val="100"/>
                      <w:position w:val="12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2"/>
                      <w:spacing w:val="-10"/>
                      <w:w w:val="65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2"/>
                      <w:spacing w:val="-20"/>
                      <w:w w:val="65"/>
                      <w:position w:val="-3"/>
                    </w:rPr>
                    <w:t>r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2"/>
                      <w:spacing w:val="-5"/>
                      <w:w w:val="64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2"/>
                      <w:spacing w:val="14"/>
                      <w:w w:val="65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14"/>
                      <w:w w:val="9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-79"/>
                      <w:w w:val="90"/>
                      <w:emboss/>
                      <w:position w:val="-3"/>
                    </w:rPr>
                    <w:t>,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-79"/>
                      <w:w w:val="90"/>
                      <w:emboss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-79"/>
                      <w:w w:val="9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-79"/>
                      <w:w w:val="9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828383"/>
                      <w:spacing w:val="0"/>
                      <w:w w:val="124"/>
                      <w:position w:val="-3"/>
                    </w:rPr>
                    <w:t>,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828383"/>
                      <w:spacing w:val="-52"/>
                      <w:w w:val="100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C9C9C"/>
                      <w:spacing w:val="-67"/>
                      <w:w w:val="72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2"/>
                      <w:spacing w:val="-72"/>
                      <w:w w:val="48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0"/>
                      <w:w w:val="60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B8B8B8"/>
                      <w:spacing w:val="-15"/>
                      <w:w w:val="100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28383"/>
                      <w:spacing w:val="0"/>
                      <w:w w:val="135"/>
                      <w:position w:val="22"/>
                    </w:rPr>
                    <w:t>j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3"/>
        </w:rPr>
        <w:t>Mü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828383"/>
          <w:spacing w:val="0"/>
          <w:w w:val="200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82838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828383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  <w:t>dü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06062"/>
          <w:spacing w:val="5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828383"/>
          <w:spacing w:val="8"/>
          <w:w w:val="237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828383"/>
          <w:spacing w:val="0"/>
          <w:w w:val="100"/>
          <w:position w:val="-3"/>
        </w:rPr>
        <w:t>::,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136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85.040009pt;margin-top:4.972098pt;width:.1pt;height:6.96pt;mso-position-horizontal-relative:page;mso-position-vertical-relative:paragraph;z-index:-14621" coordorigin="9701,99" coordsize="2,139">
            <v:shape style="position:absolute;left:9701;top:99;width:2;height:139" coordorigin="9701,99" coordsize="0,139" path="m9701,239l9701,99e" filled="f" stroked="t" strokeweight=".96pt" strokecolor="#6770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48"/>
        </w:rPr>
        <w:t>.:&lt;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48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33"/>
          <w:w w:val="14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-16"/>
          <w:w w:val="8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0"/>
          <w:w w:val="146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46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4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30"/>
          <w:w w:val="146"/>
        </w:rPr>
        <w:t> 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72"/>
        </w:rPr>
        <w:t>&lt;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72"/>
        </w:rPr>
        <w:t>     </w:t>
      </w:r>
      <w:r>
        <w:rPr>
          <w:rFonts w:ascii="Arial" w:hAnsi="Arial" w:cs="Arial" w:eastAsia="Arial"/>
          <w:sz w:val="12"/>
          <w:szCs w:val="12"/>
          <w:color w:val="828383"/>
          <w:spacing w:val="19"/>
          <w:w w:val="7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-10"/>
          <w:w w:val="72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7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7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7"/>
          <w:w w:val="7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253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2" w:lineRule="exact"/>
        <w:ind w:left="664" w:right="478"/>
        <w:jc w:val="center"/>
        <w:tabs>
          <w:tab w:pos="21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383"/>
          <w:spacing w:val="0"/>
          <w:w w:val="58"/>
        </w:rPr>
        <w:t>.c</w:t>
      </w:r>
      <w:r>
        <w:rPr>
          <w:rFonts w:ascii="Times New Roman" w:hAnsi="Times New Roman" w:cs="Times New Roman" w:eastAsia="Times New Roman"/>
          <w:sz w:val="16"/>
          <w:szCs w:val="16"/>
          <w:color w:val="828383"/>
          <w:spacing w:val="-4"/>
          <w:w w:val="58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58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58"/>
        </w:rPr>
        <w:t>       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13"/>
          <w:w w:val="5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0"/>
          <w:w w:val="100"/>
        </w:rPr>
        <w:t>t•</w:t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</w:rPr>
        <w:t>_......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828383"/>
          <w:spacing w:val="0"/>
          <w:w w:val="77"/>
        </w:rPr>
        <w:t>./ıı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4" w:lineRule="exact"/>
        <w:ind w:left="743" w:right="416"/>
        <w:jc w:val="center"/>
        <w:tabs>
          <w:tab w:pos="20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531.946289pt;margin-top:2.396487pt;width:.1pt;height:6.650391pt;mso-position-horizontal-relative:page;mso-position-vertical-relative:paragraph;z-index:-14616" coordorigin="10639,48" coordsize="2,133">
            <v:shape style="position:absolute;left:10639;top:48;width:2;height:133" coordorigin="10639,48" coordsize="0,133" path="m10639,181l10639,48e" filled="f" stroked="t" strokeweight="3.8pt" strokecolor="#EDEDED">
              <v:path arrowok="t"/>
            </v:shape>
          </v:group>
          <w10:wrap type="none"/>
        </w:pict>
      </w:r>
      <w:r>
        <w:rPr/>
        <w:pict>
          <v:group style="position:absolute;margin-left:492.512024pt;margin-top:9.517267pt;width:4.7952pt;height:10.914063pt;mso-position-horizontal-relative:page;mso-position-vertical-relative:paragraph;z-index:-14615" coordorigin="9850,190" coordsize="96,218">
            <v:shape style="position:absolute;left:9850;top:190;width:96;height:218" coordorigin="9850,190" coordsize="96,218" path="m9850,190l9946,190,9946,409,9850,409,9850,190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48.791138pt;margin-top:9.517267pt;width:.1pt;height:10.914063pt;mso-position-horizontal-relative:page;mso-position-vertical-relative:paragraph;z-index:-14614" coordorigin="10976,190" coordsize="2,218">
            <v:shape style="position:absolute;left:10976;top:190;width:2;height:218" coordorigin="10976,190" coordsize="0,218" path="m10976,409l10976,190e" filled="f" stroked="t" strokeweight="1.8582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27"/>
          <w:w w:val="9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7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2"/>
          <w:spacing w:val="0"/>
          <w:w w:val="65"/>
          <w:i/>
        </w:rPr>
        <w:t>.(</w:t>
      </w:r>
      <w:r>
        <w:rPr>
          <w:rFonts w:ascii="Times New Roman" w:hAnsi="Times New Roman" w:cs="Times New Roman" w:eastAsia="Times New Roman"/>
          <w:sz w:val="20"/>
          <w:szCs w:val="20"/>
          <w:color w:val="606062"/>
          <w:spacing w:val="-7"/>
          <w:w w:val="64"/>
          <w:i/>
        </w:rPr>
        <w:t>'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104"/>
          <w:i/>
        </w:rPr>
        <w:t>4'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100"/>
          <w:i/>
        </w:rPr>
        <w:t>   </w:t>
      </w:r>
      <w:r>
        <w:rPr>
          <w:rFonts w:ascii="Arial" w:hAnsi="Arial" w:cs="Arial" w:eastAsia="Arial"/>
          <w:sz w:val="16"/>
          <w:szCs w:val="16"/>
          <w:color w:val="828383"/>
          <w:spacing w:val="-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828383"/>
          <w:spacing w:val="9"/>
          <w:w w:val="179"/>
          <w:i/>
        </w:rPr>
        <w:t>l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77"/>
          <w:i/>
        </w:rPr>
        <w:t>tx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i/>
        </w:rPr>
        <w:t>   </w:t>
      </w:r>
      <w:r>
        <w:rPr>
          <w:rFonts w:ascii="Arial" w:hAnsi="Arial" w:cs="Arial" w:eastAsia="Arial"/>
          <w:sz w:val="17"/>
          <w:szCs w:val="17"/>
          <w:color w:val="9C9C9C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-9"/>
          <w:w w:val="148"/>
          <w:i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9C9C9C"/>
          <w:spacing w:val="0"/>
          <w:w w:val="78"/>
          <w:i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C9C9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C9C9C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72"/>
          <w:i/>
        </w:rPr>
        <w:t>:.r,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72"/>
          <w:i/>
        </w:rPr>
        <w:t>   </w:t>
      </w:r>
      <w:r>
        <w:rPr>
          <w:rFonts w:ascii="Arial" w:hAnsi="Arial" w:cs="Arial" w:eastAsia="Arial"/>
          <w:sz w:val="13"/>
          <w:szCs w:val="13"/>
          <w:color w:val="727272"/>
          <w:spacing w:val="6"/>
          <w:w w:val="72"/>
          <w:i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89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97" w:lineRule="exact"/>
        <w:ind w:left="787" w:right="437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-13"/>
          <w:w w:val="272"/>
          <w:position w:val="5"/>
        </w:rPr>
        <w:t>"</w:t>
      </w:r>
      <w:r>
        <w:rPr>
          <w:rFonts w:ascii="Arial" w:hAnsi="Arial" w:cs="Arial" w:eastAsia="Arial"/>
          <w:sz w:val="16"/>
          <w:szCs w:val="16"/>
          <w:color w:val="828383"/>
          <w:spacing w:val="1"/>
          <w:w w:val="298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B8B8B8"/>
          <w:spacing w:val="5"/>
          <w:w w:val="180"/>
          <w:position w:val="-1"/>
        </w:rPr>
        <w:t>·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82"/>
          <w:position w:val="-1"/>
        </w:rPr>
        <w:t>,..,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06062"/>
          <w:spacing w:val="0"/>
          <w:w w:val="127"/>
          <w:i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606062"/>
          <w:spacing w:val="-20"/>
          <w:w w:val="100"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100"/>
          <w:position w:val="-1"/>
        </w:rPr>
        <w:t>il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100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828383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727272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-9"/>
          <w:w w:val="149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B8B8B8"/>
          <w:spacing w:val="6"/>
          <w:w w:val="66"/>
          <w:position w:val="-1"/>
        </w:rPr>
        <w:t>-</w:t>
      </w:r>
      <w:r>
        <w:rPr>
          <w:rFonts w:ascii="Arial" w:hAnsi="Arial" w:cs="Arial" w:eastAsia="Arial"/>
          <w:sz w:val="16"/>
          <w:szCs w:val="16"/>
          <w:color w:val="727272"/>
          <w:spacing w:val="-2"/>
          <w:w w:val="149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242"/>
          <w:position w:val="5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00"/>
          <w:position w:val="5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78"/>
          <w:i/>
          <w:position w:val="5"/>
        </w:rPr>
        <w:t>,J;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144" w:right="935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C9C9C"/>
          <w:spacing w:val="4"/>
          <w:w w:val="206"/>
          <w:b/>
          <w:bCs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0"/>
          <w:w w:val="117"/>
          <w:b/>
          <w:bCs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-8"/>
          <w:w w:val="117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0"/>
          <w:w w:val="74"/>
          <w:b/>
          <w:bCs/>
        </w:rPr>
        <w:t>,J:ıt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-3"/>
          <w:w w:val="74"/>
          <w:b/>
          <w:bCs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0"/>
          <w:w w:val="129"/>
          <w:b/>
          <w:bCs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0"/>
          <w:w w:val="237"/>
          <w:b/>
          <w:bCs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-11"/>
          <w:w w:val="237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142"/>
          <w:b/>
          <w:bCs/>
        </w:rPr>
        <w:t>.....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180"/>
          <w:cols w:num="2" w:equalWidth="0">
            <w:col w:w="6483" w:space="2177"/>
            <w:col w:w="2840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8pt;margin-top:37.920002pt;width:565.560012pt;height:786.000002pt;mso-position-horizontal-relative:page;mso-position-vertical-relative:page;z-index:-14629" coordorigin="360,758" coordsize="11311,15720">
            <v:group style="position:absolute;left:365;top:773;width:763;height:2" coordorigin="365,773" coordsize="763,2">
              <v:shape style="position:absolute;left:365;top:773;width:763;height:2" coordorigin="365,773" coordsize="763,0" path="m365,773l1128,773e" filled="f" stroked="t" strokeweight=".48pt" strokecolor="#3B3B3B">
                <v:path arrowok="t"/>
              </v:shape>
            </v:group>
            <v:group style="position:absolute;left:374;top:768;width:2;height:1781" coordorigin="374,768" coordsize="2,1781">
              <v:shape style="position:absolute;left:374;top:768;width:2;height:1781" coordorigin="374,768" coordsize="0,1781" path="m374,2549l374,768e" filled="f" stroked="t" strokeweight=".96pt" strokecolor="#545454">
                <v:path arrowok="t"/>
              </v:shape>
            </v:group>
            <v:group style="position:absolute;left:754;top:778;width:3336;height:2" coordorigin="754,778" coordsize="3336,2">
              <v:shape style="position:absolute;left:754;top:778;width:3336;height:2" coordorigin="754,778" coordsize="3336,0" path="m754,778l4090,778e" filled="f" stroked="t" strokeweight=".96pt" strokecolor="#5B5B5B">
                <v:path arrowok="t"/>
              </v:shape>
            </v:group>
            <v:group style="position:absolute;left:2410;top:768;width:2;height:1531" coordorigin="2410,768" coordsize="2,1531">
              <v:shape style="position:absolute;left:2410;top:768;width:2;height:1531" coordorigin="2410,768" coordsize="0,1531" path="m2410,2299l2410,768e" filled="f" stroked="t" strokeweight=".96pt" strokecolor="#545454">
                <v:path arrowok="t"/>
              </v:shape>
            </v:group>
            <v:group style="position:absolute;left:3883;top:780;width:6509;height:2" coordorigin="3883,780" coordsize="6509,2">
              <v:shape style="position:absolute;left:3883;top:780;width:6509;height:2" coordorigin="3883,780" coordsize="6509,0" path="m3883,780l10392,780e" filled="f" stroked="t" strokeweight=".24pt" strokecolor="#2F2F2F">
                <v:path arrowok="t"/>
              </v:shape>
            </v:group>
            <v:group style="position:absolute;left:9211;top:778;width:2;height:533" coordorigin="9211,778" coordsize="2,533">
              <v:shape style="position:absolute;left:9211;top:778;width:2;height:533" coordorigin="9211,778" coordsize="0,533" path="m9211,1310l9211,778e" filled="f" stroked="t" strokeweight=".48pt" strokecolor="#383838">
                <v:path arrowok="t"/>
              </v:shape>
            </v:group>
            <v:group style="position:absolute;left:10334;top:775;width:1243;height:2" coordorigin="10334,775" coordsize="1243,2">
              <v:shape style="position:absolute;left:10334;top:775;width:1243;height:2" coordorigin="10334,775" coordsize="1243,0" path="m10334,775l11578,775e" filled="f" stroked="t" strokeweight=".72pt" strokecolor="#676767">
                <v:path arrowok="t"/>
              </v:shape>
            </v:group>
            <v:group style="position:absolute;left:11575;top:778;width:2;height:701" coordorigin="11575,778" coordsize="2,701">
              <v:shape style="position:absolute;left:11575;top:778;width:2;height:701" coordorigin="11575,778" coordsize="0,701" path="m11575,1478l11575,778e" filled="f" stroked="t" strokeweight=".24pt" strokecolor="#484848">
                <v:path arrowok="t"/>
              </v:shape>
            </v:group>
            <v:group style="position:absolute;left:9216;top:1253;width:2;height:576" coordorigin="9216,1253" coordsize="2,576">
              <v:shape style="position:absolute;left:9216;top:1253;width:2;height:576" coordorigin="9216,1253" coordsize="0,576" path="m9216,1829l9216,1253e" filled="f" stroked="t" strokeweight=".96pt" strokecolor="#606060">
                <v:path arrowok="t"/>
              </v:shape>
            </v:group>
            <v:group style="position:absolute;left:11582;top:768;width:2;height:3178" coordorigin="11582,768" coordsize="2,3178">
              <v:shape style="position:absolute;left:11582;top:768;width:2;height:3178" coordorigin="11582,768" coordsize="0,3178" path="m11582,3946l11582,768e" filled="f" stroked="t" strokeweight=".72pt" strokecolor="#606060">
                <v:path arrowok="t"/>
              </v:shape>
            </v:group>
            <v:group style="position:absolute;left:9221;top:1771;width:2;height:528" coordorigin="9221,1771" coordsize="2,528">
              <v:shape style="position:absolute;left:9221;top:1771;width:2;height:528" coordorigin="9221,1771" coordsize="0,528" path="m9221,2299l9221,1771e" filled="f" stroked="t" strokeweight=".48pt" strokecolor="#383838">
                <v:path arrowok="t"/>
              </v:shape>
            </v:group>
            <v:group style="position:absolute;left:379;top:2482;width:2;height:1771" coordorigin="379,2482" coordsize="2,1771">
              <v:shape style="position:absolute;left:379;top:2482;width:2;height:1771" coordorigin="379,2482" coordsize="0,1771" path="m379,4253l379,2482e" filled="f" stroked="t" strokeweight=".48pt" strokecolor="#2B2B2B">
                <v:path arrowok="t"/>
              </v:shape>
            </v:group>
            <v:group style="position:absolute;left:374;top:3024;width:9355;height:2" coordorigin="374,3024" coordsize="9355,2">
              <v:shape style="position:absolute;left:374;top:3024;width:9355;height:2" coordorigin="374,3024" coordsize="9355,0" path="m374,3024l9730,3024e" filled="f" stroked="t" strokeweight=".96pt" strokecolor="#545454">
                <v:path arrowok="t"/>
              </v:shape>
            </v:group>
            <v:group style="position:absolute;left:9672;top:3019;width:269;height:2" coordorigin="9672,3019" coordsize="269,2">
              <v:shape style="position:absolute;left:9672;top:3019;width:269;height:2" coordorigin="9672,3019" coordsize="269,0" path="m9672,3019l9941,3019e" filled="f" stroked="t" strokeweight=".48pt" strokecolor="#1F1F1F">
                <v:path arrowok="t"/>
              </v:shape>
            </v:group>
            <v:group style="position:absolute;left:9883;top:3019;width:1709;height:2" coordorigin="9883,3019" coordsize="1709,2">
              <v:shape style="position:absolute;left:9883;top:3019;width:1709;height:2" coordorigin="9883,3019" coordsize="1709,0" path="m9883,3019l11592,3019e" filled="f" stroked="t" strokeweight=".48pt" strokecolor="#343434">
                <v:path arrowok="t"/>
              </v:shape>
            </v:group>
            <v:group style="position:absolute;left:374;top:3264;width:9355;height:2" coordorigin="374,3264" coordsize="9355,2">
              <v:shape style="position:absolute;left:374;top:3264;width:9355;height:2" coordorigin="374,3264" coordsize="9355,0" path="m374,3264l9730,3264e" filled="f" stroked="t" strokeweight=".96pt" strokecolor="#5B5B5B">
                <v:path arrowok="t"/>
              </v:shape>
            </v:group>
            <v:group style="position:absolute;left:9672;top:3259;width:269;height:2" coordorigin="9672,3259" coordsize="269,2">
              <v:shape style="position:absolute;left:9672;top:3259;width:269;height:2" coordorigin="9672,3259" coordsize="269,0" path="m9672,3259l9941,3259e" filled="f" stroked="t" strokeweight=".48pt" strokecolor="#444444">
                <v:path arrowok="t"/>
              </v:shape>
            </v:group>
            <v:group style="position:absolute;left:9883;top:3262;width:509;height:2" coordorigin="9883,3262" coordsize="509,2">
              <v:shape style="position:absolute;left:9883;top:3262;width:509;height:2" coordorigin="9883,3262" coordsize="509,0" path="m9883,3262l10392,3262e" filled="f" stroked="t" strokeweight=".72pt" strokecolor="#606060">
                <v:path arrowok="t"/>
              </v:shape>
            </v:group>
            <v:group style="position:absolute;left:10334;top:3259;width:1258;height:2" coordorigin="10334,3259" coordsize="1258,2">
              <v:shape style="position:absolute;left:10334;top:3259;width:1258;height:2" coordorigin="10334,3259" coordsize="1258,0" path="m10334,3259l11592,3259e" filled="f" stroked="t" strokeweight=".48pt" strokecolor="#3B3B3B">
                <v:path arrowok="t"/>
              </v:shape>
            </v:group>
            <v:group style="position:absolute;left:374;top:3499;width:1411;height:2" coordorigin="374,3499" coordsize="1411,2">
              <v:shape style="position:absolute;left:374;top:3499;width:1411;height:2" coordorigin="374,3499" coordsize="1411,0" path="m374,3499l1786,3499e" filled="f" stroked="t" strokeweight=".48pt" strokecolor="#232323">
                <v:path arrowok="t"/>
              </v:shape>
            </v:group>
            <v:group style="position:absolute;left:1613;top:3504;width:6523;height:2" coordorigin="1613,3504" coordsize="6523,2">
              <v:shape style="position:absolute;left:1613;top:3504;width:6523;height:2" coordorigin="1613,3504" coordsize="6523,0" path="m1613,3504l8136,3504e" filled="f" stroked="t" strokeweight=".96pt" strokecolor="#575757">
                <v:path arrowok="t"/>
              </v:shape>
            </v:group>
            <v:group style="position:absolute;left:7766;top:3499;width:3830;height:2" coordorigin="7766,3499" coordsize="3830,2">
              <v:shape style="position:absolute;left:7766;top:3499;width:3830;height:2" coordorigin="7766,3499" coordsize="3830,0" path="m7766,3499l11597,3499e" filled="f" stroked="t" strokeweight=".48pt" strokecolor="#3B3B3B">
                <v:path arrowok="t"/>
              </v:shape>
            </v:group>
            <v:group style="position:absolute;left:3926;top:3494;width:2;height:446" coordorigin="3926,3494" coordsize="2,446">
              <v:shape style="position:absolute;left:3926;top:3494;width:2;height:446" coordorigin="3926,3494" coordsize="0,446" path="m3926,3941l3926,3494e" filled="f" stroked="t" strokeweight=".96pt" strokecolor="#545454">
                <v:path arrowok="t"/>
              </v:shape>
            </v:group>
            <v:group style="position:absolute;left:7046;top:3494;width:2;height:758" coordorigin="7046,3494" coordsize="2,758">
              <v:shape style="position:absolute;left:7046;top:3494;width:2;height:758" coordorigin="7046,3494" coordsize="0,758" path="m7046,4253l7046,3494e" filled="f" stroked="t" strokeweight=".96pt" strokecolor="#606060">
                <v:path arrowok="t"/>
              </v:shape>
            </v:group>
            <v:group style="position:absolute;left:7037;top:3883;width:1570;height:2" coordorigin="7037,3883" coordsize="1570,2">
              <v:shape style="position:absolute;left:7037;top:3883;width:1570;height:2" coordorigin="7037,3883" coordsize="1570,0" path="m7037,3883l8606,3883e" filled="f" stroked="t" strokeweight=".48pt" strokecolor="#606060">
                <v:path arrowok="t"/>
              </v:shape>
            </v:group>
            <v:group style="position:absolute;left:3926;top:3926;width:3101;height:2" coordorigin="3926,3926" coordsize="3101,2">
              <v:shape style="position:absolute;left:3926;top:3926;width:3101;height:2" coordorigin="3926,3926" coordsize="3101,0" path="m3926,3926l7027,3926e" filled="f" stroked="t" strokeweight=".72pt" strokecolor="#6B6B6B">
                <v:path arrowok="t"/>
              </v:shape>
            </v:group>
            <v:group style="position:absolute;left:6456;top:3922;width:600;height:2" coordorigin="6456,3922" coordsize="600,2">
              <v:shape style="position:absolute;left:6456;top:3922;width:600;height:2" coordorigin="6456,3922" coordsize="600,0" path="m6456,3922l7056,3922e" filled="f" stroked="t" strokeweight=".48pt" strokecolor="#A0A0A0">
                <v:path arrowok="t"/>
              </v:shape>
            </v:group>
            <v:group style="position:absolute;left:10363;top:3912;width:230;height:2" coordorigin="10363,3912" coordsize="230,2">
              <v:shape style="position:absolute;left:10363;top:3912;width:230;height:2" coordorigin="10363,3912" coordsize="230,0" path="m10363,3912l10594,3912e" filled="f" stroked="t" strokeweight=".48pt" strokecolor="#000000">
                <v:path arrowok="t"/>
              </v:shape>
            </v:group>
            <v:group style="position:absolute;left:10594;top:3912;width:1018;height:2" coordorigin="10594,3912" coordsize="1018,2">
              <v:shape style="position:absolute;left:10594;top:3912;width:1018;height:2" coordorigin="10594,3912" coordsize="1018,0" path="m10594,3912l11611,3912e" filled="f" stroked="t" strokeweight=".48pt" strokecolor="#484848">
                <v:path arrowok="t"/>
              </v:shape>
            </v:group>
            <v:group style="position:absolute;left:365;top:4219;width:734;height:2" coordorigin="365,4219" coordsize="734,2">
              <v:shape style="position:absolute;left:365;top:4219;width:734;height:2" coordorigin="365,4219" coordsize="734,0" path="m365,4219l1099,4219e" filled="f" stroked="t" strokeweight=".48pt" strokecolor="#5B5B5B">
                <v:path arrowok="t"/>
              </v:shape>
            </v:group>
            <v:group style="position:absolute;left:1099;top:4219;width:2822;height:2" coordorigin="1099,4219" coordsize="2822,2">
              <v:shape style="position:absolute;left:1099;top:4219;width:2822;height:2" coordorigin="1099,4219" coordsize="2822,0" path="m1099,4219l3922,4219e" filled="f" stroked="t" strokeweight=".48pt" strokecolor="#000000">
                <v:path arrowok="t"/>
              </v:shape>
            </v:group>
            <v:group style="position:absolute;left:3936;top:3883;width:2;height:370" coordorigin="3936,3883" coordsize="2,370">
              <v:shape style="position:absolute;left:3936;top:3883;width:2;height:370" coordorigin="3936,3883" coordsize="0,370" path="m3936,4253l3936,3883e" filled="f" stroked="t" strokeweight=".96pt" strokecolor="#181818">
                <v:path arrowok="t"/>
              </v:shape>
            </v:group>
            <v:group style="position:absolute;left:3926;top:4241;width:3101;height:2" coordorigin="3926,4241" coordsize="3101,2">
              <v:shape style="position:absolute;left:3926;top:4241;width:3101;height:2" coordorigin="3926,4241" coordsize="3101,0" path="m3926,4241l7027,4241e" filled="f" stroked="t" strokeweight=".96pt" strokecolor="#606060">
                <v:path arrowok="t"/>
              </v:shape>
            </v:group>
            <v:group style="position:absolute;left:5909;top:4229;width:1118;height:2" coordorigin="5909,4229" coordsize="1118,2">
              <v:shape style="position:absolute;left:5909;top:4229;width:1118;height:2" coordorigin="5909,4229" coordsize="1118,0" path="m5909,4229l7027,4229e" filled="f" stroked="t" strokeweight=".48pt" strokecolor="#A8A8A8">
                <v:path arrowok="t"/>
              </v:shape>
            </v:group>
            <v:group style="position:absolute;left:6845;top:4219;width:192;height:2" coordorigin="6845,4219" coordsize="192,2">
              <v:shape style="position:absolute;left:6845;top:4219;width:192;height:2" coordorigin="6845,4219" coordsize="192,0" path="m6845,4219l7037,4219e" filled="f" stroked="t" strokeweight=".48pt" strokecolor="#A8A8A8">
                <v:path arrowok="t"/>
              </v:shape>
            </v:group>
            <v:group style="position:absolute;left:374;top:4543;width:5088;height:2" coordorigin="374,4543" coordsize="5088,2">
              <v:shape style="position:absolute;left:374;top:4543;width:5088;height:2" coordorigin="374,4543" coordsize="5088,0" path="m374,4543l5462,4543e" filled="f" stroked="t" strokeweight=".24pt" strokecolor="#343434">
                <v:path arrowok="t"/>
              </v:shape>
            </v:group>
            <v:group style="position:absolute;left:384;top:4186;width:2;height:6125" coordorigin="384,4186" coordsize="2,6125">
              <v:shape style="position:absolute;left:384;top:4186;width:2;height:6125" coordorigin="384,4186" coordsize="0,6125" path="m384,10310l384,4186e" filled="f" stroked="t" strokeweight=".72pt" strokecolor="#575757">
                <v:path arrowok="t"/>
              </v:shape>
            </v:group>
            <v:group style="position:absolute;left:2417;top:4253;width:2;height:293" coordorigin="2417,4253" coordsize="2,293">
              <v:shape style="position:absolute;left:2417;top:4253;width:2;height:293" coordorigin="2417,4253" coordsize="0,293" path="m2417,4546l2417,4253e" filled="f" stroked="t" strokeweight=".48pt" strokecolor="#4B4B4B">
                <v:path arrowok="t"/>
              </v:shape>
            </v:group>
            <v:group style="position:absolute;left:5405;top:4541;width:5568;height:2" coordorigin="5405,4541" coordsize="5568,2">
              <v:shape style="position:absolute;left:5405;top:4541;width:5568;height:2" coordorigin="5405,4541" coordsize="5568,0" path="m5405,4541l10973,4541e" filled="f" stroked="t" strokeweight=".72pt" strokecolor="#5B5B5B">
                <v:path arrowok="t"/>
              </v:shape>
            </v:group>
            <v:group style="position:absolute;left:10334;top:4536;width:1262;height:2" coordorigin="10334,4536" coordsize="1262,2">
              <v:shape style="position:absolute;left:10334;top:4536;width:1262;height:2" coordorigin="10334,4536" coordsize="1262,0" path="m10334,4536l11597,4536e" filled="f" stroked="t" strokeweight=".48pt" strokecolor="#4F4F4F">
                <v:path arrowok="t"/>
              </v:shape>
            </v:group>
            <v:group style="position:absolute;left:2422;top:4478;width:2;height:1546" coordorigin="2422,4478" coordsize="2,1546">
              <v:shape style="position:absolute;left:2422;top:4478;width:2;height:1546" coordorigin="2422,4478" coordsize="0,1546" path="m2422,6024l2422,4478e" filled="f" stroked="t" strokeweight=".24pt" strokecolor="#282828">
                <v:path arrowok="t"/>
              </v:shape>
            </v:group>
            <v:group style="position:absolute;left:2419;top:4790;width:3586;height:2" coordorigin="2419,4790" coordsize="3586,2">
              <v:shape style="position:absolute;left:2419;top:4790;width:3586;height:2" coordorigin="2419,4790" coordsize="3586,0" path="m2419,4790l6005,4790e" filled="f" stroked="t" strokeweight=".96pt" strokecolor="#606060">
                <v:path arrowok="t"/>
              </v:shape>
            </v:group>
            <v:group style="position:absolute;left:5947;top:4786;width:389;height:2" coordorigin="5947,4786" coordsize="389,2">
              <v:shape style="position:absolute;left:5947;top:4786;width:389;height:2" coordorigin="5947,4786" coordsize="389,0" path="m5947,4786l6336,4786e" filled="f" stroked="t" strokeweight=".48pt" strokecolor="#282828">
                <v:path arrowok="t"/>
              </v:shape>
            </v:group>
            <v:group style="position:absolute;left:6278;top:4790;width:595;height:2" coordorigin="6278,4790" coordsize="595,2">
              <v:shape style="position:absolute;left:6278;top:4790;width:595;height:2" coordorigin="6278,4790" coordsize="595,0" path="m6278,4790l6874,4790e" filled="f" stroked="t" strokeweight=".72pt" strokecolor="#484848">
                <v:path arrowok="t"/>
              </v:shape>
            </v:group>
            <v:group style="position:absolute;left:6816;top:4786;width:1949;height:2" coordorigin="6816,4786" coordsize="1949,2">
              <v:shape style="position:absolute;left:6816;top:4786;width:1949;height:2" coordorigin="6816,4786" coordsize="1949,0" path="m6816,4786l8765,4786e" filled="f" stroked="t" strokeweight=".48pt" strokecolor="#282828">
                <v:path arrowok="t"/>
              </v:shape>
            </v:group>
            <v:group style="position:absolute;left:8707;top:4786;width:1685;height:2" coordorigin="8707,4786" coordsize="1685,2">
              <v:shape style="position:absolute;left:8707;top:4786;width:1685;height:2" coordorigin="8707,4786" coordsize="1685,0" path="m8707,4786l10392,4786e" filled="f" stroked="t" strokeweight=".48pt" strokecolor="#3F3F3F">
                <v:path arrowok="t"/>
              </v:shape>
            </v:group>
            <v:group style="position:absolute;left:10291;top:4781;width:1306;height:2" coordorigin="10291,4781" coordsize="1306,2">
              <v:shape style="position:absolute;left:10291;top:4781;width:1306;height:2" coordorigin="10291,4781" coordsize="1306,0" path="m10291,4781l11597,4781e" filled="f" stroked="t" strokeweight=".96pt" strokecolor="#777777">
                <v:path arrowok="t"/>
              </v:shape>
            </v:group>
            <v:group style="position:absolute;left:4992;top:4781;width:2;height:1008" coordorigin="4992,4781" coordsize="2,1008">
              <v:shape style="position:absolute;left:4992;top:4781;width:2;height:1008" coordorigin="4992,4781" coordsize="0,1008" path="m4992,5789l4992,4781e" filled="f" stroked="t" strokeweight=".96pt" strokecolor="#5B5B5B">
                <v:path arrowok="t"/>
              </v:shape>
            </v:group>
            <v:group style="position:absolute;left:7795;top:4762;width:2;height:293" coordorigin="7795,4762" coordsize="2,293">
              <v:shape style="position:absolute;left:7795;top:4762;width:2;height:293" coordorigin="7795,4762" coordsize="0,293" path="m7795,5054l7795,4762e" filled="f" stroked="t" strokeweight=".48pt" strokecolor="#1C1C1C">
                <v:path arrowok="t"/>
              </v:shape>
            </v:group>
            <v:group style="position:absolute;left:4982;top:5285;width:2846;height:2" coordorigin="4982,5285" coordsize="2846,2">
              <v:shape style="position:absolute;left:4982;top:5285;width:2846;height:2" coordorigin="4982,5285" coordsize="2846,0" path="m4982,5285l7829,5285e" filled="f" stroked="t" strokeweight=".48pt" strokecolor="#2F2F2F">
                <v:path arrowok="t"/>
              </v:shape>
            </v:group>
            <v:group style="position:absolute;left:7795;top:5054;width:2;height:211" coordorigin="7795,5054" coordsize="2,211">
              <v:shape style="position:absolute;left:7795;top:5054;width:2;height:211" coordorigin="7795,5054" coordsize="0,211" path="m7795,5266l7795,5054e" filled="f" stroked="t" strokeweight=".48pt" strokecolor="#000000">
                <v:path arrowok="t"/>
              </v:shape>
            </v:group>
            <v:group style="position:absolute;left:7762;top:5280;width:3840;height:2" coordorigin="7762,5280" coordsize="3840,2">
              <v:shape style="position:absolute;left:7762;top:5280;width:3840;height:2" coordorigin="7762,5280" coordsize="3840,0" path="m7762,5280l11602,5280e" filled="f" stroked="t" strokeweight=".96pt" strokecolor="#676767">
                <v:path arrowok="t"/>
              </v:shape>
            </v:group>
            <v:group style="position:absolute;left:7661;top:4248;width:2962;height:2" coordorigin="7661,4248" coordsize="2962,2">
              <v:shape style="position:absolute;left:7661;top:4248;width:2962;height:2" coordorigin="7661,4248" coordsize="2962,0" path="m7661,4248l10622,4248e" filled="f" stroked="t" strokeweight=".48pt" strokecolor="#646464">
                <v:path arrowok="t"/>
              </v:shape>
            </v:group>
            <v:group style="position:absolute;left:10565;top:4248;width:1032;height:2" coordorigin="10565,4248" coordsize="1032,2">
              <v:shape style="position:absolute;left:10565;top:4248;width:1032;height:2" coordorigin="10565,4248" coordsize="1032,0" path="m10565,4248l11597,4248e" filled="f" stroked="t" strokeweight=".48pt" strokecolor="#484848">
                <v:path arrowok="t"/>
              </v:shape>
            </v:group>
            <v:group style="position:absolute;left:11594;top:1536;width:2;height:3758" coordorigin="11594,1536" coordsize="2,3758">
              <v:shape style="position:absolute;left:11594;top:1536;width:2;height:3758" coordorigin="11594,1536" coordsize="0,3758" path="m11594,5294l11594,1536e" filled="f" stroked="t" strokeweight=".48pt" strokecolor="#4F4F4F">
                <v:path arrowok="t"/>
              </v:shape>
            </v:group>
            <v:group style="position:absolute;left:4973;top:5515;width:2501;height:2" coordorigin="4973,5515" coordsize="2501,2">
              <v:shape style="position:absolute;left:4973;top:5515;width:2501;height:2" coordorigin="4973,5515" coordsize="2501,0" path="m4973,5515l7474,5515e" filled="f" stroked="t" strokeweight=".48pt" strokecolor="#707070">
                <v:path arrowok="t"/>
              </v:shape>
            </v:group>
            <v:group style="position:absolute;left:7445;top:5534;width:1320;height:2" coordorigin="7445,5534" coordsize="1320,2">
              <v:shape style="position:absolute;left:7445;top:5534;width:1320;height:2" coordorigin="7445,5534" coordsize="1320,0" path="m7445,5534l8765,5534e" filled="f" stroked="t" strokeweight=".48pt" strokecolor="#343434">
                <v:path arrowok="t"/>
              </v:shape>
            </v:group>
            <v:group style="position:absolute;left:8707;top:5534;width:859;height:2" coordorigin="8707,5534" coordsize="859,2">
              <v:shape style="position:absolute;left:8707;top:5534;width:859;height:2" coordorigin="8707,5534" coordsize="859,0" path="m8707,5534l9566,5534e" filled="f" stroked="t" strokeweight=".48pt" strokecolor="#4B4B4B">
                <v:path arrowok="t"/>
              </v:shape>
            </v:group>
            <v:group style="position:absolute;left:9504;top:5530;width:2102;height:2" coordorigin="9504,5530" coordsize="2102,2">
              <v:shape style="position:absolute;left:9504;top:5530;width:2102;height:2" coordorigin="9504,5530" coordsize="2102,0" path="m9504,5530l11606,5530e" filled="f" stroked="t" strokeweight=".96pt" strokecolor="#707070">
                <v:path arrowok="t"/>
              </v:shape>
            </v:group>
            <v:group style="position:absolute;left:11597;top:5227;width:2;height:566" coordorigin="11597,5227" coordsize="2,566">
              <v:shape style="position:absolute;left:11597;top:5227;width:2;height:566" coordorigin="11597,5227" coordsize="0,566" path="m11597,5794l11597,5227e" filled="f" stroked="t" strokeweight=".96pt" strokecolor="#6B6B6B">
                <v:path arrowok="t"/>
              </v:shape>
            </v:group>
            <v:group style="position:absolute;left:4992;top:5784;width:2510;height:2" coordorigin="4992,5784" coordsize="2510,2">
              <v:shape style="position:absolute;left:4992;top:5784;width:2510;height:2" coordorigin="4992,5784" coordsize="2510,0" path="m4992,5784l7502,5784e" filled="f" stroked="t" strokeweight=".48pt" strokecolor="#2F2F2F">
                <v:path arrowok="t"/>
              </v:shape>
            </v:group>
            <v:group style="position:absolute;left:7445;top:5779;width:3226;height:2" coordorigin="7445,5779" coordsize="3226,2">
              <v:shape style="position:absolute;left:7445;top:5779;width:3226;height:2" coordorigin="7445,5779" coordsize="3226,0" path="m7445,5779l10670,5779e" filled="f" stroked="t" strokeweight=".96pt" strokecolor="#676767">
                <v:path arrowok="t"/>
              </v:shape>
            </v:group>
            <v:group style="position:absolute;left:10565;top:5774;width:1042;height:2" coordorigin="10565,5774" coordsize="1042,2">
              <v:shape style="position:absolute;left:10565;top:5774;width:1042;height:2" coordorigin="10565,5774" coordsize="1042,0" path="m10565,5774l11606,5774e" filled="f" stroked="t" strokeweight=".48pt" strokecolor="#575757">
                <v:path arrowok="t"/>
              </v:shape>
            </v:group>
            <v:group style="position:absolute;left:2419;top:6024;width:5405;height:2" coordorigin="2419,6024" coordsize="5405,2">
              <v:shape style="position:absolute;left:2419;top:6024;width:5405;height:2" coordorigin="2419,6024" coordsize="5405,0" path="m2419,6024l7824,6024e" filled="f" stroked="t" strokeweight=".48pt" strokecolor="#2F2F2F">
                <v:path arrowok="t"/>
              </v:shape>
            </v:group>
            <v:group style="position:absolute;left:4997;top:5731;width:2;height:811" coordorigin="4997,5731" coordsize="2,811">
              <v:shape style="position:absolute;left:4997;top:5731;width:2;height:811" coordorigin="4997,5731" coordsize="0,811" path="m4997,6542l4997,5731e" filled="f" stroked="t" strokeweight=".48pt" strokecolor="#2B2B2B">
                <v:path arrowok="t"/>
              </v:shape>
            </v:group>
            <v:group style="position:absolute;left:7584;top:6019;width:2808;height:2" coordorigin="7584,6019" coordsize="2808,2">
              <v:shape style="position:absolute;left:7584;top:6019;width:2808;height:2" coordorigin="7584,6019" coordsize="2808,0" path="m7584,6019l10392,6019e" filled="f" stroked="t" strokeweight=".96pt" strokecolor="#6B6B6B">
                <v:path arrowok="t"/>
              </v:shape>
            </v:group>
            <v:group style="position:absolute;left:10334;top:6014;width:1272;height:2" coordorigin="10334,6014" coordsize="1272,2">
              <v:shape style="position:absolute;left:10334;top:6014;width:1272;height:2" coordorigin="10334,6014" coordsize="1272,0" path="m10334,6014l11606,6014e" filled="f" stroked="t" strokeweight=".48pt" strokecolor="#4F4F4F">
                <v:path arrowok="t"/>
              </v:shape>
            </v:group>
            <v:group style="position:absolute;left:11602;top:5726;width:2;height:566" coordorigin="11602,5726" coordsize="2,566">
              <v:shape style="position:absolute;left:11602;top:5726;width:2;height:566" coordorigin="11602,5726" coordsize="0,566" path="m11602,6293l11602,5726e" filled="f" stroked="t" strokeweight=".48pt" strokecolor="#545454">
                <v:path arrowok="t"/>
              </v:shape>
            </v:group>
            <v:group style="position:absolute;left:365;top:6259;width:1392;height:2" coordorigin="365,6259" coordsize="1392,2">
              <v:shape style="position:absolute;left:365;top:6259;width:1392;height:2" coordorigin="365,6259" coordsize="1392,0" path="m365,6259l1757,6259e" filled="f" stroked="t" strokeweight=".48pt" strokecolor="#2B2B2B">
                <v:path arrowok="t"/>
              </v:shape>
            </v:group>
            <v:group style="position:absolute;left:389;top:5966;width:2;height:773" coordorigin="389,5966" coordsize="2,773">
              <v:shape style="position:absolute;left:389;top:5966;width:2;height:773" coordorigin="389,5966" coordsize="0,773" path="m389,6739l389,5966e" filled="f" stroked="t" strokeweight=".48pt" strokecolor="#2F2F2F">
                <v:path arrowok="t"/>
              </v:shape>
            </v:group>
            <v:group style="position:absolute;left:1618;top:6269;width:2218;height:2" coordorigin="1618,6269" coordsize="2218,2">
              <v:shape style="position:absolute;left:1618;top:6269;width:2218;height:2" coordorigin="1618,6269" coordsize="2218,0" path="m1618,6269l3835,6269e" filled="f" stroked="t" strokeweight=".96pt" strokecolor="#575757">
                <v:path arrowok="t"/>
              </v:shape>
            </v:group>
            <v:group style="position:absolute;left:2422;top:5966;width:2;height:576" coordorigin="2422,5966" coordsize="2,576">
              <v:shape style="position:absolute;left:2422;top:5966;width:2;height:576" coordorigin="2422,5966" coordsize="0,576" path="m2422,6542l2422,5966e" filled="f" stroked="t" strokeweight=".24pt" strokecolor="#5B5B5B">
                <v:path arrowok="t"/>
              </v:shape>
            </v:group>
            <v:group style="position:absolute;left:3749;top:6262;width:3754;height:2" coordorigin="3749,6262" coordsize="3754,2">
              <v:shape style="position:absolute;left:3749;top:6262;width:3754;height:2" coordorigin="3749,6262" coordsize="3754,0" path="m3749,6262l7502,6262e" filled="f" stroked="t" strokeweight=".48pt" strokecolor="#343434">
                <v:path arrowok="t"/>
              </v:shape>
            </v:group>
            <v:group style="position:absolute;left:7445;top:6259;width:1046;height:2" coordorigin="7445,6259" coordsize="1046,2">
              <v:shape style="position:absolute;left:7445;top:6259;width:1046;height:2" coordorigin="7445,6259" coordsize="1046,0" path="m7445,6259l8491,6259e" filled="f" stroked="t" strokeweight=".72pt" strokecolor="#545454">
                <v:path arrowok="t"/>
              </v:shape>
            </v:group>
            <v:group style="position:absolute;left:7968;top:6259;width:2011;height:2" coordorigin="7968,6259" coordsize="2011,2">
              <v:shape style="position:absolute;left:7968;top:6259;width:2011;height:2" coordorigin="7968,6259" coordsize="2011,0" path="m7968,6259l9979,6259e" filled="f" stroked="t" strokeweight=".96pt" strokecolor="#676767">
                <v:path arrowok="t"/>
              </v:shape>
            </v:group>
            <v:group style="position:absolute;left:9912;top:6259;width:682;height:2" coordorigin="9912,6259" coordsize="682,2">
              <v:shape style="position:absolute;left:9912;top:6259;width:682;height:2" coordorigin="9912,6259" coordsize="682,0" path="m9912,6259l10594,6259e" filled="f" stroked="t" strokeweight=".48pt" strokecolor="#646464">
                <v:path arrowok="t"/>
              </v:shape>
            </v:group>
            <v:group style="position:absolute;left:10565;top:6254;width:1042;height:2" coordorigin="10565,6254" coordsize="1042,2">
              <v:shape style="position:absolute;left:10565;top:6254;width:1042;height:2" coordorigin="10565,6254" coordsize="1042,0" path="m10565,6254l11606,6254e" filled="f" stroked="t" strokeweight=".48pt" strokecolor="#484848">
                <v:path arrowok="t"/>
              </v:shape>
            </v:group>
            <v:group style="position:absolute;left:7795;top:6254;width:2;height:259" coordorigin="7795,6254" coordsize="2,259">
              <v:shape style="position:absolute;left:7795;top:6254;width:2;height:259" coordorigin="7795,6254" coordsize="0,259" path="m7795,6514l7795,6254e" filled="f" stroked="t" strokeweight=".48pt" strokecolor="#282828">
                <v:path arrowok="t"/>
              </v:shape>
            </v:group>
            <v:group style="position:absolute;left:11606;top:3494;width:2;height:3048" coordorigin="11606,3494" coordsize="2,3048">
              <v:shape style="position:absolute;left:11606;top:3494;width:2;height:3048" coordorigin="11606,3494" coordsize="0,3048" path="m11606,6542l11606,3494e" filled="f" stroked="t" strokeweight=".72pt" strokecolor="#575757">
                <v:path arrowok="t"/>
              </v:shape>
            </v:group>
            <v:group style="position:absolute;left:2422;top:6485;width:2;height:250" coordorigin="2422,6485" coordsize="2,250">
              <v:shape style="position:absolute;left:2422;top:6485;width:2;height:250" coordorigin="2422,6485" coordsize="0,250" path="m2422,6734l2422,6485e" filled="f" stroked="t" strokeweight=".24pt" strokecolor="#777777">
                <v:path arrowok="t"/>
              </v:shape>
            </v:group>
            <v:group style="position:absolute;left:2419;top:6739;width:4454;height:2" coordorigin="2419,6739" coordsize="4454,2">
              <v:shape style="position:absolute;left:2419;top:6739;width:4454;height:2" coordorigin="2419,6739" coordsize="4454,0" path="m2419,6739l6874,6739e" filled="f" stroked="t" strokeweight=".96pt" strokecolor="#606060">
                <v:path arrowok="t"/>
              </v:shape>
            </v:group>
            <v:group style="position:absolute;left:5002;top:6485;width:2;height:504" coordorigin="5002,6485" coordsize="2,504">
              <v:shape style="position:absolute;left:5002;top:6485;width:2;height:504" coordorigin="5002,6485" coordsize="0,504" path="m5002,6989l5002,6485e" filled="f" stroked="t" strokeweight=".96pt" strokecolor="#545454">
                <v:path arrowok="t"/>
              </v:shape>
            </v:group>
            <v:group style="position:absolute;left:6816;top:6734;width:1949;height:2" coordorigin="6816,6734" coordsize="1949,2">
              <v:shape style="position:absolute;left:6816;top:6734;width:1949;height:2" coordorigin="6816,6734" coordsize="1949,0" path="m6816,6734l8765,6734e" filled="f" stroked="t" strokeweight=".48pt" strokecolor="#343434">
                <v:path arrowok="t"/>
              </v:shape>
            </v:group>
            <v:group style="position:absolute;left:7795;top:6514;width:2;height:202" coordorigin="7795,6514" coordsize="2,202">
              <v:shape style="position:absolute;left:7795;top:6514;width:2;height:202" coordorigin="7795,6514" coordsize="0,202" path="m7795,6715l7795,6514e" filled="f" stroked="t" strokeweight=".48pt" strokecolor="#000000">
                <v:path arrowok="t"/>
              </v:shape>
            </v:group>
            <v:group style="position:absolute;left:8707;top:6730;width:528;height:2" coordorigin="8707,6730" coordsize="528,2">
              <v:shape style="position:absolute;left:8707;top:6730;width:528;height:2" coordorigin="8707,6730" coordsize="528,0" path="m8707,6730l9235,6730e" filled="f" stroked="t" strokeweight=".72pt" strokecolor="#4B4B4B">
                <v:path arrowok="t"/>
              </v:shape>
            </v:group>
            <v:group style="position:absolute;left:9178;top:6734;width:168;height:2" coordorigin="9178,6734" coordsize="168,2">
              <v:shape style="position:absolute;left:9178;top:6734;width:168;height:2" coordorigin="9178,6734" coordsize="168,0" path="m9178,6734l9346,6734e" filled="f" stroked="t" strokeweight=".48pt" strokecolor="#444444">
                <v:path arrowok="t"/>
              </v:shape>
            </v:group>
            <v:group style="position:absolute;left:9288;top:6730;width:2328;height:2" coordorigin="9288,6730" coordsize="2328,2">
              <v:shape style="position:absolute;left:9288;top:6730;width:2328;height:2" coordorigin="9288,6730" coordsize="2328,0" path="m9288,6730l11616,6730e" filled="f" stroked="t" strokeweight=".96pt" strokecolor="#6B6B6B">
                <v:path arrowok="t"/>
              </v:shape>
            </v:group>
            <v:group style="position:absolute;left:11606;top:6370;width:2;height:893" coordorigin="11606,6370" coordsize="2,893">
              <v:shape style="position:absolute;left:11606;top:6370;width:2;height:893" coordorigin="11606,6370" coordsize="0,893" path="m11606,7262l11606,6370e" filled="f" stroked="t" strokeweight=".96pt" strokecolor="#707070">
                <v:path arrowok="t"/>
              </v:shape>
            </v:group>
            <v:group style="position:absolute;left:394;top:6682;width:2;height:5395" coordorigin="394,6682" coordsize="2,5395">
              <v:shape style="position:absolute;left:394;top:6682;width:2;height:5395" coordorigin="394,6682" coordsize="0,5395" path="m394,12077l394,6682e" filled="f" stroked="t" strokeweight=".72pt" strokecolor="#575757">
                <v:path arrowok="t"/>
              </v:shape>
            </v:group>
            <v:group style="position:absolute;left:2390;top:6710;width:2;height:245" coordorigin="2390,6710" coordsize="2,245">
              <v:shape style="position:absolute;left:2390;top:6710;width:2;height:245" coordorigin="2390,6710" coordsize="0,245" path="m2390,6955l2390,6710e" filled="f" stroked="t" strokeweight=".48pt" strokecolor="#000000">
                <v:path arrowok="t"/>
              </v:shape>
            </v:group>
            <v:group style="position:absolute;left:2429;top:6984;width:2429;height:2" coordorigin="2429,6984" coordsize="2429,2">
              <v:shape style="position:absolute;left:2429;top:6984;width:2429;height:2" coordorigin="2429,6984" coordsize="2429,0" path="m2429,6984l4858,6984e" filled="f" stroked="t" strokeweight=".48pt" strokecolor="#2F2F2F">
                <v:path arrowok="t"/>
              </v:shape>
            </v:group>
            <v:group style="position:absolute;left:4800;top:6979;width:3691;height:2" coordorigin="4800,6979" coordsize="3691,2">
              <v:shape style="position:absolute;left:4800;top:6979;width:3691;height:2" coordorigin="4800,6979" coordsize="3691,0" path="m4800,6979l8491,6979e" filled="f" stroked="t" strokeweight=".96pt" strokecolor="#646464">
                <v:path arrowok="t"/>
              </v:shape>
            </v:group>
            <v:group style="position:absolute;left:7795;top:6706;width:2;height:259" coordorigin="7795,6706" coordsize="2,259">
              <v:shape style="position:absolute;left:7795;top:6706;width:2;height:259" coordorigin="7795,6706" coordsize="0,259" path="m7795,6965l7795,6706e" filled="f" stroked="t" strokeweight=".48pt" strokecolor="#646464">
                <v:path arrowok="t"/>
              </v:shape>
            </v:group>
            <v:group style="position:absolute;left:8462;top:6955;width:274;height:2" coordorigin="8462,6955" coordsize="274,2">
              <v:shape style="position:absolute;left:8462;top:6955;width:274;height:2" coordorigin="8462,6955" coordsize="274,0" path="m8462,6955l8736,6955e" filled="f" stroked="t" strokeweight=".48pt" strokecolor="#000000">
                <v:path arrowok="t"/>
              </v:shape>
            </v:group>
            <v:group style="position:absolute;left:8707;top:6974;width:528;height:2" coordorigin="8707,6974" coordsize="528,2">
              <v:shape style="position:absolute;left:8707;top:6974;width:528;height:2" coordorigin="8707,6974" coordsize="528,0" path="m8707,6974l9235,6974e" filled="f" stroked="t" strokeweight=".48pt" strokecolor="#2B2B2B">
                <v:path arrowok="t"/>
              </v:shape>
            </v:group>
            <v:group style="position:absolute;left:9178;top:6974;width:763;height:2" coordorigin="9178,6974" coordsize="763,2">
              <v:shape style="position:absolute;left:9178;top:6974;width:763;height:2" coordorigin="9178,6974" coordsize="763,0" path="m9178,6974l9941,6974e" filled="f" stroked="t" strokeweight=".48pt" strokecolor="#4B4B4B">
                <v:path arrowok="t"/>
              </v:shape>
            </v:group>
            <v:group style="position:absolute;left:9883;top:6970;width:1733;height:2" coordorigin="9883,6970" coordsize="1733,2">
              <v:shape style="position:absolute;left:9883;top:6970;width:1733;height:2" coordorigin="9883,6970" coordsize="1733,0" path="m9883,6970l11616,6970e" filled="f" stroked="t" strokeweight=".96pt" strokecolor="#747474">
                <v:path arrowok="t"/>
              </v:shape>
            </v:group>
            <v:group style="position:absolute;left:384;top:7224;width:5621;height:2" coordorigin="384,7224" coordsize="5621,2">
              <v:shape style="position:absolute;left:384;top:7224;width:5621;height:2" coordorigin="384,7224" coordsize="5621,0" path="m384,7224l6005,7224e" filled="f" stroked="t" strokeweight=".48pt" strokecolor="#343434">
                <v:path arrowok="t"/>
              </v:shape>
            </v:group>
            <v:group style="position:absolute;left:2390;top:6955;width:2;height:518" coordorigin="2390,6955" coordsize="2,518">
              <v:shape style="position:absolute;left:2390;top:6955;width:2;height:518" coordorigin="2390,6955" coordsize="0,518" path="m2390,7474l2390,6955e" filled="f" stroked="t" strokeweight=".48pt" strokecolor="#2B2B2B">
                <v:path arrowok="t"/>
              </v:shape>
            </v:group>
            <v:group style="position:absolute;left:5914;top:7219;width:2851;height:2" coordorigin="5914,7219" coordsize="2851,2">
              <v:shape style="position:absolute;left:5914;top:7219;width:2851;height:2" coordorigin="5914,7219" coordsize="2851,0" path="m5914,7219l8765,7219e" filled="f" stroked="t" strokeweight=".96pt" strokecolor="#676767">
                <v:path arrowok="t"/>
              </v:shape>
            </v:group>
            <v:group style="position:absolute;left:8736;top:7229;width:802;height:2" coordorigin="8736,7229" coordsize="802,2">
              <v:shape style="position:absolute;left:8736;top:7229;width:802;height:2" coordorigin="8736,7229" coordsize="802,0" path="m8736,7229l9538,7229e" filled="f" stroked="t" strokeweight=".48pt" strokecolor="#A3A3A3">
                <v:path arrowok="t"/>
              </v:shape>
            </v:group>
            <v:group style="position:absolute;left:9509;top:7214;width:1114;height:2" coordorigin="9509,7214" coordsize="1114,2">
              <v:shape style="position:absolute;left:9509;top:7214;width:1114;height:2" coordorigin="9509,7214" coordsize="1114,0" path="m9509,7214l10622,7214e" filled="f" stroked="t" strokeweight=".48pt" strokecolor="#3B3B3B">
                <v:path arrowok="t"/>
              </v:shape>
            </v:group>
            <v:group style="position:absolute;left:10565;top:7210;width:1051;height:2" coordorigin="10565,7210" coordsize="1051,2">
              <v:shape style="position:absolute;left:10565;top:7210;width:1051;height:2" coordorigin="10565,7210" coordsize="1051,0" path="m10565,7210l11616,7210e" filled="f" stroked="t" strokeweight=".96pt" strokecolor="#707070">
                <v:path arrowok="t"/>
              </v:shape>
            </v:group>
            <v:group style="position:absolute;left:11611;top:7195;width:2;height:509" coordorigin="11611,7195" coordsize="2,509">
              <v:shape style="position:absolute;left:11611;top:7195;width:2;height:509" coordorigin="11611,7195" coordsize="0,509" path="m11611,7704l11611,7195e" filled="f" stroked="t" strokeweight=".48pt" strokecolor="#383838">
                <v:path arrowok="t"/>
              </v:shape>
            </v:group>
            <v:group style="position:absolute;left:384;top:7694;width:744;height:2" coordorigin="384,7694" coordsize="744,2">
              <v:shape style="position:absolute;left:384;top:7694;width:744;height:2" coordorigin="384,7694" coordsize="744,0" path="m384,7694l1128,7694e" filled="f" stroked="t" strokeweight=".48pt" strokecolor="#3B3B3B">
                <v:path arrowok="t"/>
              </v:shape>
            </v:group>
            <v:group style="position:absolute;left:1070;top:7699;width:2707;height:2" coordorigin="1070,7699" coordsize="2707,2">
              <v:shape style="position:absolute;left:1070;top:7699;width:2707;height:2" coordorigin="1070,7699" coordsize="2707,0" path="m1070,7699l3778,7699e" filled="f" stroked="t" strokeweight=".96pt" strokecolor="#646464">
                <v:path arrowok="t"/>
              </v:shape>
            </v:group>
            <v:group style="position:absolute;left:2390;top:7474;width:2;height:206" coordorigin="2390,7474" coordsize="2,206">
              <v:shape style="position:absolute;left:2390;top:7474;width:2;height:206" coordorigin="2390,7474" coordsize="0,206" path="m2390,7680l2390,7474e" filled="f" stroked="t" strokeweight=".48pt" strokecolor="#000000">
                <v:path arrowok="t"/>
              </v:shape>
            </v:group>
            <v:group style="position:absolute;left:3720;top:7694;width:2616;height:2" coordorigin="3720,7694" coordsize="2616,2">
              <v:shape style="position:absolute;left:3720;top:7694;width:2616;height:2" coordorigin="3720,7694" coordsize="2616,0" path="m3720,7694l6336,7694e" filled="f" stroked="t" strokeweight=".48pt" strokecolor="#343434">
                <v:path arrowok="t"/>
              </v:shape>
            </v:group>
            <v:group style="position:absolute;left:6278;top:7690;width:5323;height:2" coordorigin="6278,7690" coordsize="5323,2">
              <v:shape style="position:absolute;left:6278;top:7690;width:5323;height:2" coordorigin="6278,7690" coordsize="5323,0" path="m6278,7690l11602,7690e" filled="f" stroked="t" strokeweight=".72pt" strokecolor="#606060">
                <v:path arrowok="t"/>
              </v:shape>
            </v:group>
            <v:group style="position:absolute;left:9538;top:7670;width:374;height:2" coordorigin="9538,7670" coordsize="374,2">
              <v:shape style="position:absolute;left:9538;top:7670;width:374;height:2" coordorigin="9538,7670" coordsize="374,0" path="m9538,7670l9912,7670e" filled="f" stroked="t" strokeweight=".48pt" strokecolor="#000000">
                <v:path arrowok="t"/>
              </v:shape>
            </v:group>
            <v:group style="position:absolute;left:9883;top:7685;width:739;height:2" coordorigin="9883,7685" coordsize="739,2">
              <v:shape style="position:absolute;left:9883;top:7685;width:739;height:2" coordorigin="9883,7685" coordsize="739,0" path="m9883,7685l10622,7685e" filled="f" stroked="t" strokeweight=".48pt" strokecolor="#3B3B3B">
                <v:path arrowok="t"/>
              </v:shape>
            </v:group>
            <v:group style="position:absolute;left:10565;top:7680;width:1051;height:2" coordorigin="10565,7680" coordsize="1051,2">
              <v:shape style="position:absolute;left:10565;top:7680;width:1051;height:2" coordorigin="10565,7680" coordsize="1051,0" path="m10565,7680l11616,7680e" filled="f" stroked="t" strokeweight=".72pt" strokecolor="#676767">
                <v:path arrowok="t"/>
              </v:shape>
            </v:group>
            <v:group style="position:absolute;left:2390;top:7661;width:2;height:245" coordorigin="2390,7661" coordsize="2,245">
              <v:shape style="position:absolute;left:2390;top:7661;width:2;height:245" coordorigin="2390,7661" coordsize="0,245" path="m2390,7906l2390,7661e" filled="f" stroked="t" strokeweight=".48pt" strokecolor="#646464">
                <v:path arrowok="t"/>
              </v:shape>
            </v:group>
            <v:group style="position:absolute;left:5006;top:7690;width:2;height:245" coordorigin="5006,7690" coordsize="2,245">
              <v:shape style="position:absolute;left:5006;top:7690;width:2;height:245" coordorigin="5006,7690" coordsize="0,245" path="m5006,7934l5006,7690e" filled="f" stroked="t" strokeweight=".48pt" strokecolor="#282828">
                <v:path arrowok="t"/>
              </v:shape>
            </v:group>
            <v:group style="position:absolute;left:5002;top:7934;width:1003;height:2" coordorigin="5002,7934" coordsize="1003,2">
              <v:shape style="position:absolute;left:5002;top:7934;width:1003;height:2" coordorigin="5002,7934" coordsize="1003,0" path="m5002,7934l6005,7934e" filled="f" stroked="t" strokeweight=".48pt" strokecolor="#383838">
                <v:path arrowok="t"/>
              </v:shape>
            </v:group>
            <v:group style="position:absolute;left:5914;top:7930;width:4066;height:2" coordorigin="5914,7930" coordsize="4066,2">
              <v:shape style="position:absolute;left:5914;top:7930;width:4066;height:2" coordorigin="5914,7930" coordsize="4066,0" path="m5914,7930l9979,7930e" filled="f" stroked="t" strokeweight=".96pt" strokecolor="#6B6B6B">
                <v:path arrowok="t"/>
              </v:shape>
            </v:group>
            <v:group style="position:absolute;left:9883;top:7925;width:509;height:2" coordorigin="9883,7925" coordsize="509,2">
              <v:shape style="position:absolute;left:9883;top:7925;width:509;height:2" coordorigin="9883,7925" coordsize="509,0" path="m9883,7925l10392,7925e" filled="f" stroked="t" strokeweight=".48pt" strokecolor="#4F4F4F">
                <v:path arrowok="t"/>
              </v:shape>
            </v:group>
            <v:group style="position:absolute;left:10334;top:7920;width:1282;height:2" coordorigin="10334,7920" coordsize="1282,2">
              <v:shape style="position:absolute;left:10334;top:7920;width:1282;height:2" coordorigin="10334,7920" coordsize="1282,0" path="m10334,7920l11616,7920e" filled="f" stroked="t" strokeweight=".96pt" strokecolor="#747474">
                <v:path arrowok="t"/>
              </v:shape>
            </v:group>
            <v:group style="position:absolute;left:11611;top:5290;width:2;height:2650" coordorigin="11611,5290" coordsize="2,2650">
              <v:shape style="position:absolute;left:11611;top:5290;width:2;height:2650" coordorigin="11611,5290" coordsize="0,2650" path="m11611,7939l11611,5290e" filled="f" stroked="t" strokeweight=".48pt" strokecolor="#575757">
                <v:path arrowok="t"/>
              </v:shape>
            </v:group>
            <v:group style="position:absolute;left:2390;top:7906;width:2;height:485" coordorigin="2390,7906" coordsize="2,485">
              <v:shape style="position:absolute;left:2390;top:7906;width:2;height:485" coordorigin="2390,7906" coordsize="0,485" path="m2390,8390l2390,7906e" filled="f" stroked="t" strokeweight=".48pt" strokecolor="#000000">
                <v:path arrowok="t"/>
              </v:shape>
            </v:group>
            <v:group style="position:absolute;left:5006;top:7690;width:2;height:730" coordorigin="5006,7690" coordsize="2,730">
              <v:shape style="position:absolute;left:5006;top:7690;width:2;height:730" coordorigin="5006,7690" coordsize="0,730" path="m5006,8419l5006,7690e" filled="f" stroked="t" strokeweight=".48pt" strokecolor="#3B3B3B">
                <v:path arrowok="t"/>
              </v:shape>
            </v:group>
            <v:group style="position:absolute;left:5002;top:8174;width:461;height:2" coordorigin="5002,8174" coordsize="461,2">
              <v:shape style="position:absolute;left:5002;top:8174;width:461;height:2" coordorigin="5002,8174" coordsize="461,0" path="m5002,8174l5462,8174e" filled="f" stroked="t" strokeweight=".48pt" strokecolor="#383838">
                <v:path arrowok="t"/>
              </v:shape>
            </v:group>
            <v:group style="position:absolute;left:5405;top:8170;width:3086;height:2" coordorigin="5405,8170" coordsize="3086,2">
              <v:shape style="position:absolute;left:5405;top:8170;width:3086;height:2" coordorigin="5405,8170" coordsize="3086,0" path="m5405,8170l8491,8170e" filled="f" stroked="t" strokeweight=".72pt" strokecolor="#646464">
                <v:path arrowok="t"/>
              </v:shape>
            </v:group>
            <v:group style="position:absolute;left:8434;top:8165;width:1133;height:2" coordorigin="8434,8165" coordsize="1133,2">
              <v:shape style="position:absolute;left:8434;top:8165;width:1133;height:2" coordorigin="8434,8165" coordsize="1133,0" path="m8434,8165l9566,8165e" filled="f" stroked="t" strokeweight=".48pt" strokecolor="#3B3B3B">
                <v:path arrowok="t"/>
              </v:shape>
            </v:group>
            <v:group style="position:absolute;left:9509;top:8160;width:2117;height:2" coordorigin="9509,8160" coordsize="2117,2">
              <v:shape style="position:absolute;left:9509;top:8160;width:2117;height:2" coordorigin="9509,8160" coordsize="2117,0" path="m9509,8160l11626,8160e" filled="f" stroked="t" strokeweight=".72pt" strokecolor="#747474">
                <v:path arrowok="t"/>
              </v:shape>
            </v:group>
            <v:group style="position:absolute;left:394;top:8414;width:4627;height:2" coordorigin="394,8414" coordsize="4627,2">
              <v:shape style="position:absolute;left:394;top:8414;width:4627;height:2" coordorigin="394,8414" coordsize="4627,0" path="m394,8414l5021,8414e" filled="f" stroked="t" strokeweight=".48pt" strokecolor="#2F2F2F">
                <v:path arrowok="t"/>
              </v:shape>
            </v:group>
            <v:group style="position:absolute;left:401;top:4243;width:2;height:7834" coordorigin="401,4243" coordsize="2,7834">
              <v:shape style="position:absolute;left:401;top:4243;width:2;height:7834" coordorigin="401,4243" coordsize="0,7834" path="m401,12077l401,4243e" filled="f" stroked="t" strokeweight=".48pt" strokecolor="#545454">
                <v:path arrowok="t"/>
              </v:shape>
            </v:group>
            <v:group style="position:absolute;left:5011;top:8170;width:2;height:250" coordorigin="5011,8170" coordsize="2,250">
              <v:shape style="position:absolute;left:5011;top:8170;width:2;height:250" coordorigin="5011,8170" coordsize="0,250" path="m5011,8419l5011,8170e" filled="f" stroked="t" strokeweight=".96pt" strokecolor="#575757">
                <v:path arrowok="t"/>
              </v:shape>
            </v:group>
            <v:group style="position:absolute;left:4944;top:8414;width:518;height:2" coordorigin="4944,8414" coordsize="518,2">
              <v:shape style="position:absolute;left:4944;top:8414;width:518;height:2" coordorigin="4944,8414" coordsize="518,0" path="m4944,8414l5462,8414e" filled="f" stroked="t" strokeweight=".48pt" strokecolor="#484848">
                <v:path arrowok="t"/>
              </v:shape>
            </v:group>
            <v:group style="position:absolute;left:5357;top:8410;width:1517;height:2" coordorigin="5357,8410" coordsize="1517,2">
              <v:shape style="position:absolute;left:5357;top:8410;width:1517;height:2" coordorigin="5357,8410" coordsize="1517,0" path="m5357,8410l6874,8410e" filled="f" stroked="t" strokeweight=".96pt" strokecolor="#707070">
                <v:path arrowok="t"/>
              </v:shape>
            </v:group>
            <v:group style="position:absolute;left:6816;top:8405;width:245;height:2" coordorigin="6816,8405" coordsize="245,2">
              <v:shape style="position:absolute;left:6816;top:8405;width:245;height:2" coordorigin="6816,8405" coordsize="245,0" path="m6816,8405l7061,8405e" filled="f" stroked="t" strokeweight=".48pt" strokecolor="#4B4B4B">
                <v:path arrowok="t"/>
              </v:shape>
            </v:group>
            <v:group style="position:absolute;left:7445;top:8405;width:2285;height:2" coordorigin="7445,8405" coordsize="2285,2">
              <v:shape style="position:absolute;left:7445;top:8405;width:2285;height:2" coordorigin="7445,8405" coordsize="2285,0" path="m7445,8405l9730,8405e" filled="f" stroked="t" strokeweight=".48pt" strokecolor="#3B3B3B">
                <v:path arrowok="t"/>
              </v:shape>
            </v:group>
            <v:group style="position:absolute;left:9672;top:8405;width:269;height:2" coordorigin="9672,8405" coordsize="269,2">
              <v:shape style="position:absolute;left:9672;top:8405;width:269;height:2" coordorigin="9672,8405" coordsize="269,0" path="m9672,8405l9941,8405e" filled="f" stroked="t" strokeweight=".48pt" strokecolor="#4F4F4F">
                <v:path arrowok="t"/>
              </v:shape>
            </v:group>
            <v:group style="position:absolute;left:9883;top:8400;width:1742;height:2" coordorigin="9883,8400" coordsize="1742,2">
              <v:shape style="position:absolute;left:9883;top:8400;width:1742;height:2" coordorigin="9883,8400" coordsize="1742,0" path="m9883,8400l11626,8400e" filled="f" stroked="t" strokeweight=".96pt" strokecolor="#777777">
                <v:path arrowok="t"/>
              </v:shape>
            </v:group>
            <v:group style="position:absolute;left:11616;top:5290;width:2;height:3662" coordorigin="11616,5290" coordsize="2,3662">
              <v:shape style="position:absolute;left:11616;top:5290;width:2;height:3662" coordorigin="11616,5290" coordsize="0,3662" path="m11616,8952l11616,5290e" filled="f" stroked="t" strokeweight=".48pt" strokecolor="#606060">
                <v:path arrowok="t"/>
              </v:shape>
            </v:group>
            <v:group style="position:absolute;left:2390;top:8381;width:2;height:542" coordorigin="2390,8381" coordsize="2,542">
              <v:shape style="position:absolute;left:2390;top:8381;width:2;height:542" coordorigin="2390,8381" coordsize="0,542" path="m2390,8923l2390,8381e" filled="f" stroked="t" strokeweight=".48pt" strokecolor="#606060">
                <v:path arrowok="t"/>
              </v:shape>
            </v:group>
            <v:group style="position:absolute;left:394;top:9235;width:1526;height:2" coordorigin="394,9235" coordsize="1526,2">
              <v:shape style="position:absolute;left:394;top:9235;width:1526;height:2" coordorigin="394,9235" coordsize="1526,0" path="m394,9235l1920,9235e" filled="f" stroked="t" strokeweight=".72pt" strokecolor="#575757">
                <v:path arrowok="t"/>
              </v:shape>
            </v:group>
            <v:group style="position:absolute;left:1728;top:9240;width:1877;height:2" coordorigin="1728,9240" coordsize="1877,2">
              <v:shape style="position:absolute;left:1728;top:9240;width:1877;height:2" coordorigin="1728,9240" coordsize="1877,0" path="m1728,9240l3605,9240e" filled="f" stroked="t" strokeweight=".48pt" strokecolor="#3B3B3B">
                <v:path arrowok="t"/>
              </v:shape>
            </v:group>
            <v:group style="position:absolute;left:2390;top:8923;width:2;height:293" coordorigin="2390,8923" coordsize="2,293">
              <v:shape style="position:absolute;left:2390;top:8923;width:2;height:293" coordorigin="2390,8923" coordsize="0,293" path="m2390,9216l2390,8923e" filled="f" stroked="t" strokeweight=".48pt" strokecolor="#000000">
                <v:path arrowok="t"/>
              </v:shape>
            </v:group>
            <v:group style="position:absolute;left:3542;top:9235;width:2530;height:2" coordorigin="3542,9235" coordsize="2530,2">
              <v:shape style="position:absolute;left:3542;top:9235;width:2530;height:2" coordorigin="3542,9235" coordsize="2530,0" path="m3542,9235l6072,9235e" filled="f" stroked="t" strokeweight=".96pt" strokecolor="#646464">
                <v:path arrowok="t"/>
              </v:shape>
            </v:group>
            <v:group style="position:absolute;left:5976;top:9211;width:509;height:2" coordorigin="5976,9211" coordsize="509,2">
              <v:shape style="position:absolute;left:5976;top:9211;width:509;height:2" coordorigin="5976,9211" coordsize="509,0" path="m5976,9211l6485,9211e" filled="f" stroked="t" strokeweight=".48pt" strokecolor="#000000">
                <v:path arrowok="t"/>
              </v:shape>
            </v:group>
            <v:group style="position:absolute;left:6485;top:9211;width:360;height:2" coordorigin="6485,9211" coordsize="360,2">
              <v:shape style="position:absolute;left:6485;top:9211;width:360;height:2" coordorigin="6485,9211" coordsize="360,0" path="m6485,9211l6845,9211e" filled="f" stroked="t" strokeweight=".48pt" strokecolor="#C8C8C8">
                <v:path arrowok="t"/>
              </v:shape>
            </v:group>
            <v:group style="position:absolute;left:6816;top:9230;width:1008;height:2" coordorigin="6816,9230" coordsize="1008,2">
              <v:shape style="position:absolute;left:6816;top:9230;width:1008;height:2" coordorigin="6816,9230" coordsize="1008,0" path="m6816,9230l7824,9230e" filled="f" stroked="t" strokeweight=".48pt" strokecolor="#4B4B4B">
                <v:path arrowok="t"/>
              </v:shape>
            </v:group>
            <v:group style="position:absolute;left:7766;top:9226;width:2650;height:2" coordorigin="7766,9226" coordsize="2650,2">
              <v:shape style="position:absolute;left:7766;top:9226;width:2650;height:2" coordorigin="7766,9226" coordsize="2650,0" path="m7766,9226l10416,9226e" filled="f" stroked="t" strokeweight=".96pt" strokecolor="#707070">
                <v:path arrowok="t"/>
              </v:shape>
            </v:group>
            <v:group style="position:absolute;left:10334;top:9221;width:1291;height:2" coordorigin="10334,9221" coordsize="1291,2">
              <v:shape style="position:absolute;left:10334;top:9221;width:1291;height:2" coordorigin="10334,9221" coordsize="1291,0" path="m10334,9221l11626,9221e" filled="f" stroked="t" strokeweight=".48pt" strokecolor="#575757">
                <v:path arrowok="t"/>
              </v:shape>
            </v:group>
            <v:group style="position:absolute;left:11621;top:8894;width:2;height:350" coordorigin="11621,8894" coordsize="2,350">
              <v:shape style="position:absolute;left:11621;top:8894;width:2;height:350" coordorigin="11621,8894" coordsize="0,350" path="m11621,9245l11621,8894e" filled="f" stroked="t" strokeweight=".48pt" strokecolor="#444444">
                <v:path arrowok="t"/>
              </v:shape>
            </v:group>
            <v:group style="position:absolute;left:2390;top:9206;width:2;height:514" coordorigin="2390,9206" coordsize="2,514">
              <v:shape style="position:absolute;left:2390;top:9206;width:2;height:514" coordorigin="2390,9206" coordsize="0,514" path="m2390,9720l2390,9206e" filled="f" stroked="t" strokeweight=".48pt" strokecolor="#232323">
                <v:path arrowok="t"/>
              </v:shape>
            </v:group>
            <v:group style="position:absolute;left:11626;top:6370;width:2;height:3826" coordorigin="11626,6370" coordsize="2,3826">
              <v:shape style="position:absolute;left:11626;top:6370;width:2;height:3826" coordorigin="11626,6370" coordsize="0,3826" path="m11626,10195l11626,6370e" filled="f" stroked="t" strokeweight=".72pt" strokecolor="#606060">
                <v:path arrowok="t"/>
              </v:shape>
            </v:group>
            <v:group style="position:absolute;left:2390;top:9720;width:2;height:446" coordorigin="2390,9720" coordsize="2,446">
              <v:shape style="position:absolute;left:2390;top:9720;width:2;height:446" coordorigin="2390,9720" coordsize="0,446" path="m2390,10166l2390,9720e" filled="f" stroked="t" strokeweight=".48pt" strokecolor="#000000">
                <v:path arrowok="t"/>
              </v:shape>
            </v:group>
            <v:group style="position:absolute;left:394;top:10397;width:6480;height:2" coordorigin="394,10397" coordsize="6480,2">
              <v:shape style="position:absolute;left:394;top:10397;width:6480;height:2" coordorigin="394,10397" coordsize="6480,0" path="m394,10397l6874,10397e" filled="f" stroked="t" strokeweight=".72pt" strokecolor="#545454">
                <v:path arrowok="t"/>
              </v:shape>
            </v:group>
            <v:group style="position:absolute;left:2390;top:10166;width:2;height:739" coordorigin="2390,10166" coordsize="2,739">
              <v:shape style="position:absolute;left:2390;top:10166;width:2;height:739" coordorigin="2390,10166" coordsize="0,739" path="m2390,10906l2390,10166e" filled="f" stroked="t" strokeweight=".48pt" strokecolor="#575757">
                <v:path arrowok="t"/>
              </v:shape>
            </v:group>
            <v:group style="position:absolute;left:6816;top:10387;width:1781;height:2" coordorigin="6816,10387" coordsize="1781,2">
              <v:shape style="position:absolute;left:6816;top:10387;width:1781;height:2" coordorigin="6816,10387" coordsize="1781,0" path="m6816,10387l8597,10387e" filled="f" stroked="t" strokeweight=".96pt" strokecolor="#707070">
                <v:path arrowok="t"/>
              </v:shape>
            </v:group>
            <v:group style="position:absolute;left:8462;top:10392;width:274;height:2" coordorigin="8462,10392" coordsize="274,2">
              <v:shape style="position:absolute;left:8462;top:10392;width:274;height:2" coordorigin="8462,10392" coordsize="274,0" path="m8462,10392l8736,10392e" filled="f" stroked="t" strokeweight=".48pt" strokecolor="#747474">
                <v:path arrowok="t"/>
              </v:shape>
            </v:group>
            <v:group style="position:absolute;left:8707;top:10382;width:1022;height:2" coordorigin="8707,10382" coordsize="1022,2">
              <v:shape style="position:absolute;left:8707;top:10382;width:1022;height:2" coordorigin="8707,10382" coordsize="1022,0" path="m8707,10382l9730,10382e" filled="f" stroked="t" strokeweight=".48pt" strokecolor="#484848">
                <v:path arrowok="t"/>
              </v:shape>
            </v:group>
            <v:group style="position:absolute;left:9672;top:10378;width:1963;height:2" coordorigin="9672,10378" coordsize="1963,2">
              <v:shape style="position:absolute;left:9672;top:10378;width:1963;height:2" coordorigin="9672,10378" coordsize="1963,0" path="m9672,10378l11635,10378e" filled="f" stroked="t" strokeweight=".96pt" strokecolor="#747474">
                <v:path arrowok="t"/>
              </v:shape>
            </v:group>
            <v:group style="position:absolute;left:11630;top:10138;width:2;height:288" coordorigin="11630,10138" coordsize="2,288">
              <v:shape style="position:absolute;left:11630;top:10138;width:2;height:288" coordorigin="11630,10138" coordsize="0,288" path="m11630,10426l11630,10138e" filled="f" stroked="t" strokeweight=".48pt" strokecolor="#444444">
                <v:path arrowok="t"/>
              </v:shape>
            </v:group>
            <v:group style="position:absolute;left:365;top:10651;width:3211;height:2" coordorigin="365,10651" coordsize="3211,2">
              <v:shape style="position:absolute;left:365;top:10651;width:3211;height:2" coordorigin="365,10651" coordsize="3211,0" path="m365,10651l3576,10651e" filled="f" stroked="t" strokeweight=".48pt" strokecolor="#676767">
                <v:path arrowok="t"/>
              </v:shape>
            </v:group>
            <v:group style="position:absolute;left:370;top:10387;width:2;height:739" coordorigin="370,10387" coordsize="2,739">
              <v:shape style="position:absolute;left:370;top:10387;width:2;height:739" coordorigin="370,10387" coordsize="0,739" path="m370,11126l370,10387e" filled="f" stroked="t" strokeweight=".48pt" strokecolor="#000000">
                <v:path arrowok="t"/>
              </v:shape>
            </v:group>
            <v:group style="position:absolute;left:3547;top:10642;width:1075;height:2" coordorigin="3547,10642" coordsize="1075,2">
              <v:shape style="position:absolute;left:3547;top:10642;width:1075;height:2" coordorigin="3547,10642" coordsize="1075,0" path="m3547,10642l4622,10642e" filled="f" stroked="t" strokeweight=".48pt" strokecolor="#2B2B2B">
                <v:path arrowok="t"/>
              </v:shape>
            </v:group>
            <v:group style="position:absolute;left:4565;top:10642;width:293;height:2" coordorigin="4565,10642" coordsize="293,2">
              <v:shape style="position:absolute;left:4565;top:10642;width:293;height:2" coordorigin="4565,10642" coordsize="293,0" path="m4565,10642l4858,10642e" filled="f" stroked="t" strokeweight=".48pt" strokecolor="#484848">
                <v:path arrowok="t"/>
              </v:shape>
            </v:group>
            <v:group style="position:absolute;left:4800;top:10637;width:6821;height:2" coordorigin="4800,10637" coordsize="6821,2">
              <v:shape style="position:absolute;left:4800;top:10637;width:6821;height:2" coordorigin="4800,10637" coordsize="6821,0" path="m4800,10637l11621,10637e" filled="f" stroked="t" strokeweight=".72pt" strokecolor="#5B5B5B">
                <v:path arrowok="t"/>
              </v:shape>
            </v:group>
            <v:group style="position:absolute;left:6307;top:10651;width:178;height:2" coordorigin="6307,10651" coordsize="178,2">
              <v:shape style="position:absolute;left:6307;top:10651;width:178;height:2" coordorigin="6307,10651" coordsize="178,0" path="m6307,10651l6485,10651e" filled="f" stroked="t" strokeweight=".48pt" strokecolor="#A3A3A3">
                <v:path arrowok="t"/>
              </v:shape>
            </v:group>
            <v:group style="position:absolute;left:6456;top:10632;width:1368;height:2" coordorigin="6456,10632" coordsize="1368,2">
              <v:shape style="position:absolute;left:6456;top:10632;width:1368;height:2" coordorigin="6456,10632" coordsize="1368,0" path="m6456,10632l7824,10632e" filled="f" stroked="t" strokeweight=".48pt" strokecolor="#383838">
                <v:path arrowok="t"/>
              </v:shape>
            </v:group>
            <v:group style="position:absolute;left:7766;top:10627;width:3854;height:2" coordorigin="7766,10627" coordsize="3854,2">
              <v:shape style="position:absolute;left:7766;top:10627;width:3854;height:2" coordorigin="7766,10627" coordsize="3854,0" path="m7766,10627l11621,10627e" filled="f" stroked="t" strokeweight=".72pt" strokecolor="#606060">
                <v:path arrowok="t"/>
              </v:shape>
            </v:group>
            <v:group style="position:absolute;left:9509;top:10622;width:432;height:2" coordorigin="9509,10622" coordsize="432,2">
              <v:shape style="position:absolute;left:9509;top:10622;width:432;height:2" coordorigin="9509,10622" coordsize="432,0" path="m9509,10622l9941,10622e" filled="f" stroked="t" strokeweight=".48pt" strokecolor="#343434">
                <v:path arrowok="t"/>
              </v:shape>
            </v:group>
            <v:group style="position:absolute;left:9883;top:10622;width:1752;height:2" coordorigin="9883,10622" coordsize="1752,2">
              <v:shape style="position:absolute;left:9883;top:10622;width:1752;height:2" coordorigin="9883,10622" coordsize="1752,0" path="m9883,10622l11635,10622e" filled="f" stroked="t" strokeweight=".48pt" strokecolor="#606060">
                <v:path arrowok="t"/>
              </v:shape>
            </v:group>
            <v:group style="position:absolute;left:403;top:10891;width:2976;height:2" coordorigin="403,10891" coordsize="2976,2">
              <v:shape style="position:absolute;left:403;top:10891;width:2976;height:2" coordorigin="403,10891" coordsize="2976,0" path="m403,10891l3379,10891e" filled="f" stroked="t" strokeweight=".48pt" strokecolor="#3B3B3B">
                <v:path arrowok="t"/>
              </v:shape>
            </v:group>
            <v:group style="position:absolute;left:3130;top:10886;width:6893;height:2" coordorigin="3130,10886" coordsize="6893,2">
              <v:shape style="position:absolute;left:3130;top:10886;width:6893;height:2" coordorigin="3130,10886" coordsize="6893,0" path="m3130,10886l10022,10886e" filled="f" stroked="t" strokeweight=".96pt" strokecolor="#606060">
                <v:path arrowok="t"/>
              </v:shape>
            </v:group>
            <v:group style="position:absolute;left:5405;top:10882;width:931;height:2" coordorigin="5405,10882" coordsize="931,2">
              <v:shape style="position:absolute;left:5405;top:10882;width:931;height:2" coordorigin="5405,10882" coordsize="931,0" path="m5405,10882l6336,10882e" filled="f" stroked="t" strokeweight=".48pt" strokecolor="#2F2F2F">
                <v:path arrowok="t"/>
              </v:shape>
            </v:group>
            <v:group style="position:absolute;left:6278;top:10877;width:3749;height:2" coordorigin="6278,10877" coordsize="3749,2">
              <v:shape style="position:absolute;left:6278;top:10877;width:3749;height:2" coordorigin="6278,10877" coordsize="3749,0" path="m6278,10877l10027,10877e" filled="f" stroked="t" strokeweight=".72pt" strokecolor="#5B5B5B">
                <v:path arrowok="t"/>
              </v:shape>
            </v:group>
            <v:group style="position:absolute;left:7795;top:10901;width:667;height:2" coordorigin="7795,10901" coordsize="667,2">
              <v:shape style="position:absolute;left:7795;top:10901;width:667;height:2" coordorigin="7795,10901" coordsize="667,0" path="m7795,10901l8462,10901e" filled="f" stroked="t" strokeweight=".48pt" strokecolor="#000000">
                <v:path arrowok="t"/>
              </v:shape>
            </v:group>
            <v:group style="position:absolute;left:8434;top:10872;width:1133;height:2" coordorigin="8434,10872" coordsize="1133,2">
              <v:shape style="position:absolute;left:8434;top:10872;width:1133;height:2" coordorigin="8434,10872" coordsize="1133,0" path="m8434,10872l9566,10872e" filled="f" stroked="t" strokeweight=".48pt" strokecolor="#343434">
                <v:path arrowok="t"/>
              </v:shape>
            </v:group>
            <v:group style="position:absolute;left:9509;top:10872;width:221;height:2" coordorigin="9509,10872" coordsize="221,2">
              <v:shape style="position:absolute;left:9509;top:10872;width:221;height:2" coordorigin="9509,10872" coordsize="221,0" path="m9509,10872l9730,10872e" filled="f" stroked="t" strokeweight=".48pt" strokecolor="#545454">
                <v:path arrowok="t"/>
              </v:shape>
            </v:group>
            <v:group style="position:absolute;left:9672;top:10872;width:869;height:2" coordorigin="9672,10872" coordsize="869,2">
              <v:shape style="position:absolute;left:9672;top:10872;width:869;height:2" coordorigin="9672,10872" coordsize="869,0" path="m9672,10872l10541,10872e" filled="f" stroked="t" strokeweight=".48pt" strokecolor="#747474">
                <v:path arrowok="t"/>
              </v:shape>
            </v:group>
            <v:group style="position:absolute;left:11633;top:7934;width:2;height:3000" coordorigin="11633,7934" coordsize="2,3000">
              <v:shape style="position:absolute;left:11633;top:7934;width:2;height:3000" coordorigin="11633,7934" coordsize="0,3000" path="m11633,10934l11633,7934e" filled="f" stroked="t" strokeweight=".48pt" strokecolor="#5B5B5B">
                <v:path arrowok="t"/>
              </v:shape>
            </v:group>
            <v:group style="position:absolute;left:2390;top:10896;width:2;height:230" coordorigin="2390,10896" coordsize="2,230">
              <v:shape style="position:absolute;left:2390;top:10896;width:2;height:230" coordorigin="2390,10896" coordsize="0,230" path="m2390,11126l2390,10896e" filled="f" stroked="t" strokeweight=".48pt" strokecolor="#3F3F3F">
                <v:path arrowok="t"/>
              </v:shape>
            </v:group>
            <v:group style="position:absolute;left:11633;top:10867;width:2;height:787" coordorigin="11633,10867" coordsize="2,787">
              <v:shape style="position:absolute;left:11633;top:10867;width:2;height:787" coordorigin="11633,10867" coordsize="0,787" path="m11633,11654l11633,10867e" filled="f" stroked="t" strokeweight=".72pt" strokecolor="#707070">
                <v:path arrowok="t"/>
              </v:shape>
            </v:group>
            <v:group style="position:absolute;left:406;top:11059;width:2;height:1018" coordorigin="406,11059" coordsize="2,1018">
              <v:shape style="position:absolute;left:406;top:11059;width:2;height:1018" coordorigin="406,11059" coordsize="0,1018" path="m406,12077l406,11059e" filled="f" stroked="t" strokeweight=".96pt" strokecolor="#676767">
                <v:path arrowok="t"/>
              </v:shape>
            </v:group>
            <v:group style="position:absolute;left:845;top:11386;width:2760;height:2" coordorigin="845,11386" coordsize="2760,2">
              <v:shape style="position:absolute;left:845;top:11386;width:2760;height:2" coordorigin="845,11386" coordsize="2760,0" path="m845,11386l3605,11386e" filled="f" stroked="t" strokeweight=".96pt" strokecolor="#646464">
                <v:path arrowok="t"/>
              </v:shape>
            </v:group>
            <v:group style="position:absolute;left:2390;top:11126;width:2;height:240" coordorigin="2390,11126" coordsize="2,240">
              <v:shape style="position:absolute;left:2390;top:11126;width:2;height:240" coordorigin="2390,11126" coordsize="0,240" path="m2390,11366l2390,11126e" filled="f" stroked="t" strokeweight=".48pt" strokecolor="#000000">
                <v:path arrowok="t"/>
              </v:shape>
            </v:group>
            <v:group style="position:absolute;left:3322;top:11381;width:1301;height:2" coordorigin="3322,11381" coordsize="1301,2">
              <v:shape style="position:absolute;left:3322;top:11381;width:1301;height:2" coordorigin="3322,11381" coordsize="1301,0" path="m3322,11381l4622,11381e" filled="f" stroked="t" strokeweight=".48pt" strokecolor="#343434">
                <v:path arrowok="t"/>
              </v:shape>
            </v:group>
            <v:group style="position:absolute;left:4565;top:11376;width:1805;height:2" coordorigin="4565,11376" coordsize="1805,2">
              <v:shape style="position:absolute;left:4565;top:11376;width:1805;height:2" coordorigin="4565,11376" coordsize="1805,0" path="m4565,11376l6370,11376e" filled="f" stroked="t" strokeweight=".96pt" strokecolor="#606060">
                <v:path arrowok="t"/>
              </v:shape>
            </v:group>
            <v:group style="position:absolute;left:6307;top:11357;width:538;height:2" coordorigin="6307,11357" coordsize="538,2">
              <v:shape style="position:absolute;left:6307;top:11357;width:538;height:2" coordorigin="6307,11357" coordsize="538,0" path="m6307,11357l6845,11357e" filled="f" stroked="t" strokeweight=".48pt" strokecolor="#000000">
                <v:path arrowok="t"/>
              </v:shape>
            </v:group>
            <v:group style="position:absolute;left:6816;top:11371;width:686;height:2" coordorigin="6816,11371" coordsize="686,2">
              <v:shape style="position:absolute;left:6816;top:11371;width:686;height:2" coordorigin="6816,11371" coordsize="686,0" path="m6816,11371l7502,11371e" filled="f" stroked="t" strokeweight=".48pt" strokecolor="#343434">
                <v:path arrowok="t"/>
              </v:shape>
            </v:group>
            <v:group style="position:absolute;left:7445;top:11366;width:379;height:2" coordorigin="7445,11366" coordsize="379,2">
              <v:shape style="position:absolute;left:7445;top:11366;width:379;height:2" coordorigin="7445,11366" coordsize="379,0" path="m7445,11366l7824,11366e" filled="f" stroked="t" strokeweight=".72pt" strokecolor="#545454">
                <v:path arrowok="t"/>
              </v:shape>
            </v:group>
            <v:group style="position:absolute;left:7646;top:11366;width:1642;height:2" coordorigin="7646,11366" coordsize="1642,2">
              <v:shape style="position:absolute;left:7646;top:11366;width:1642;height:2" coordorigin="7646,11366" coordsize="1642,0" path="m7646,11366l9288,11366e" filled="f" stroked="t" strokeweight=".96pt" strokecolor="#676767">
                <v:path arrowok="t"/>
              </v:shape>
            </v:group>
            <v:group style="position:absolute;left:9206;top:11359;width:1186;height:2" coordorigin="9206,11359" coordsize="1186,2">
              <v:shape style="position:absolute;left:9206;top:11359;width:1186;height:2" coordorigin="9206,11359" coordsize="1186,0" path="m9206,11359l10392,11359e" filled="f" stroked="t" strokeweight=".48pt" strokecolor="#3F3F3F">
                <v:path arrowok="t"/>
              </v:shape>
            </v:group>
            <v:group style="position:absolute;left:4992;top:11357;width:5630;height:2" coordorigin="4992,11357" coordsize="5630,2">
              <v:shape style="position:absolute;left:4992;top:11357;width:5630;height:2" coordorigin="4992,11357" coordsize="5630,0" path="m4992,11357l10622,11357e" filled="f" stroked="t" strokeweight=".72pt" strokecolor="#575757">
                <v:path arrowok="t"/>
              </v:shape>
            </v:group>
            <v:group style="position:absolute;left:10464;top:11357;width:1176;height:2" coordorigin="10464,11357" coordsize="1176,2">
              <v:shape style="position:absolute;left:10464;top:11357;width:1176;height:2" coordorigin="10464,11357" coordsize="1176,0" path="m10464,11357l11640,11357e" filled="f" stroked="t" strokeweight=".96pt" strokecolor="#747474">
                <v:path arrowok="t"/>
              </v:shape>
            </v:group>
            <v:group style="position:absolute;left:403;top:11626;width:3538;height:2" coordorigin="403,11626" coordsize="3538,2">
              <v:shape style="position:absolute;left:403;top:11626;width:3538;height:2" coordorigin="403,11626" coordsize="3538,0" path="m403,11626l3941,11626e" filled="f" stroked="t" strokeweight=".96pt" strokecolor="#606060">
                <v:path arrowok="t"/>
              </v:shape>
            </v:group>
            <v:group style="position:absolute;left:2390;top:11347;width:2;height:499" coordorigin="2390,11347" coordsize="2,499">
              <v:shape style="position:absolute;left:2390;top:11347;width:2;height:499" coordorigin="2390,11347" coordsize="0,499" path="m2390,11846l2390,11347e" filled="f" stroked="t" strokeweight=".48pt" strokecolor="#676767">
                <v:path arrowok="t"/>
              </v:shape>
            </v:group>
            <v:group style="position:absolute;left:3883;top:11621;width:1579;height:2" coordorigin="3883,11621" coordsize="1579,2">
              <v:shape style="position:absolute;left:3883;top:11621;width:1579;height:2" coordorigin="3883,11621" coordsize="1579,0" path="m3883,11621l5462,11621e" filled="f" stroked="t" strokeweight=".48pt" strokecolor="#2F2F2F">
                <v:path arrowok="t"/>
              </v:shape>
            </v:group>
            <v:group style="position:absolute;left:5376;top:11616;width:960;height:2" coordorigin="5376,11616" coordsize="960,2">
              <v:shape style="position:absolute;left:5376;top:11616;width:960;height:2" coordorigin="5376,11616" coordsize="960,0" path="m5376,11616l6336,11616e" filled="f" stroked="t" strokeweight=".96pt" strokecolor="#606060">
                <v:path arrowok="t"/>
              </v:shape>
            </v:group>
            <v:group style="position:absolute;left:6278;top:11611;width:1224;height:2" coordorigin="6278,11611" coordsize="1224,2">
              <v:shape style="position:absolute;left:6278;top:11611;width:1224;height:2" coordorigin="6278,11611" coordsize="1224,0" path="m6278,11611l7502,11611e" filled="f" stroked="t" strokeweight=".48pt" strokecolor="#3B3B3B">
                <v:path arrowok="t"/>
              </v:shape>
            </v:group>
            <v:group style="position:absolute;left:7445;top:11606;width:1925;height:2" coordorigin="7445,11606" coordsize="1925,2">
              <v:shape style="position:absolute;left:7445;top:11606;width:1925;height:2" coordorigin="7445,11606" coordsize="1925,0" path="m7445,11606l9370,11606e" filled="f" stroked="t" strokeweight=".96pt" strokecolor="#676767">
                <v:path arrowok="t"/>
              </v:shape>
            </v:group>
            <v:group style="position:absolute;left:9317;top:11621;width:221;height:2" coordorigin="9317,11621" coordsize="221,2">
              <v:shape style="position:absolute;left:9317;top:11621;width:221;height:2" coordorigin="9317,11621" coordsize="221,0" path="m9317,11621l9538,11621e" filled="f" stroked="t" strokeweight=".48pt" strokecolor="#A3A3A3">
                <v:path arrowok="t"/>
              </v:shape>
            </v:group>
            <v:group style="position:absolute;left:9509;top:11602;width:883;height:2" coordorigin="9509,11602" coordsize="883,2">
              <v:shape style="position:absolute;left:9509;top:11602;width:883;height:2" coordorigin="9509,11602" coordsize="883,0" path="m9509,11602l10392,11602e" filled="f" stroked="t" strokeweight=".48pt" strokecolor="#383838">
                <v:path arrowok="t"/>
              </v:shape>
            </v:group>
            <v:group style="position:absolute;left:10334;top:11597;width:1306;height:2" coordorigin="10334,11597" coordsize="1306,2">
              <v:shape style="position:absolute;left:10334;top:11597;width:1306;height:2" coordorigin="10334,11597" coordsize="1306,0" path="m10334,11597l11640,11597e" filled="f" stroked="t" strokeweight=".96pt" strokecolor="#747474">
                <v:path arrowok="t"/>
              </v:shape>
            </v:group>
            <v:group style="position:absolute;left:403;top:11870;width:3374;height:2" coordorigin="403,11870" coordsize="3374,2">
              <v:shape style="position:absolute;left:403;top:11870;width:3374;height:2" coordorigin="403,11870" coordsize="3374,0" path="m403,11870l3778,11870e" filled="f" stroked="t" strokeweight=".48pt" strokecolor="#2F2F2F">
                <v:path arrowok="t"/>
              </v:shape>
            </v:group>
            <v:group style="position:absolute;left:370;top:11611;width:2;height:4843" coordorigin="370,11611" coordsize="2,4843">
              <v:shape style="position:absolute;left:370;top:11611;width:2;height:4843" coordorigin="370,11611" coordsize="0,4843" path="m370,16454l370,11611e" filled="f" stroked="t" strokeweight=".48pt" strokecolor="#000000">
                <v:path arrowok="t"/>
              </v:shape>
            </v:group>
            <v:group style="position:absolute;left:1099;top:11611;width:2;height:235" coordorigin="1099,11611" coordsize="2,235">
              <v:shape style="position:absolute;left:1099;top:11611;width:2;height:235" coordorigin="1099,11611" coordsize="0,235" path="m1099,11846l1099,11611e" filled="f" stroked="t" strokeweight=".48pt" strokecolor="#606060">
                <v:path arrowok="t"/>
              </v:shape>
            </v:group>
            <v:group style="position:absolute;left:1788;top:11616;width:2;height:1238" coordorigin="1788,11616" coordsize="2,1238">
              <v:shape style="position:absolute;left:1788;top:11616;width:2;height:1238" coordorigin="1788,11616" coordsize="0,1238" path="m1788,12854l1788,11616e" filled="f" stroked="t" strokeweight=".48pt" strokecolor="#282828">
                <v:path arrowok="t"/>
              </v:shape>
            </v:group>
            <v:group style="position:absolute;left:3682;top:11866;width:1843;height:2" coordorigin="3682,11866" coordsize="1843,2">
              <v:shape style="position:absolute;left:3682;top:11866;width:1843;height:2" coordorigin="3682,11866" coordsize="1843,0" path="m3682,11866l5525,11866e" filled="f" stroked="t" strokeweight=".96pt" strokecolor="#646464">
                <v:path arrowok="t"/>
              </v:shape>
            </v:group>
            <v:group style="position:absolute;left:5405;top:11861;width:1469;height:2" coordorigin="5405,11861" coordsize="1469,2">
              <v:shape style="position:absolute;left:5405;top:11861;width:1469;height:2" coordorigin="5405,11861" coordsize="1469,0" path="m5405,11861l6874,11861e" filled="f" stroked="t" strokeweight=".48pt" strokecolor="#2F2F2F">
                <v:path arrowok="t"/>
              </v:shape>
            </v:group>
            <v:group style="position:absolute;left:6816;top:11856;width:1008;height:2" coordorigin="6816,11856" coordsize="1008,2">
              <v:shape style="position:absolute;left:6816;top:11856;width:1008;height:2" coordorigin="6816,11856" coordsize="1008,0" path="m6816,11856l7824,11856e" filled="f" stroked="t" strokeweight=".96pt" strokecolor="#646464">
                <v:path arrowok="t"/>
              </v:shape>
            </v:group>
            <v:group style="position:absolute;left:7488;top:11597;width:2;height:2918" coordorigin="7488,11597" coordsize="2,2918">
              <v:shape style="position:absolute;left:7488;top:11597;width:2;height:2918" coordorigin="7488,11597" coordsize="0,2918" path="m7488,14515l7488,11597e" filled="f" stroked="t" strokeweight=".72pt" strokecolor="#575757">
                <v:path arrowok="t"/>
              </v:shape>
            </v:group>
            <v:group style="position:absolute;left:7766;top:11851;width:725;height:2" coordorigin="7766,11851" coordsize="725,2">
              <v:shape style="position:absolute;left:7766;top:11851;width:725;height:2" coordorigin="7766,11851" coordsize="725,0" path="m7766,11851l8491,11851e" filled="f" stroked="t" strokeweight=".48pt" strokecolor="#3B3B3B">
                <v:path arrowok="t"/>
              </v:shape>
            </v:group>
            <v:group style="position:absolute;left:7507;top:11846;width:1258;height:2" coordorigin="7507,11846" coordsize="1258,2">
              <v:shape style="position:absolute;left:7507;top:11846;width:1258;height:2" coordorigin="7507,11846" coordsize="1258,0" path="m7507,11846l8765,11846e" filled="f" stroked="t" strokeweight=".72pt" strokecolor="#4F4F4F">
                <v:path arrowok="t"/>
              </v:shape>
            </v:group>
            <v:group style="position:absolute;left:8582;top:11846;width:1858;height:2" coordorigin="8582,11846" coordsize="1858,2">
              <v:shape style="position:absolute;left:8582;top:11846;width:1858;height:2" coordorigin="8582,11846" coordsize="1858,0" path="m8582,11846l10440,11846e" filled="f" stroked="t" strokeweight=".72pt" strokecolor="#646464">
                <v:path arrowok="t"/>
              </v:shape>
            </v:group>
            <v:group style="position:absolute;left:10363;top:11842;width:1277;height:2" coordorigin="10363,11842" coordsize="1277,2">
              <v:shape style="position:absolute;left:10363;top:11842;width:1277;height:2" coordorigin="10363,11842" coordsize="1277,0" path="m10363,11842l11640,11842e" filled="f" stroked="t" strokeweight=".48pt" strokecolor="#545454">
                <v:path arrowok="t"/>
              </v:shape>
            </v:group>
            <v:group style="position:absolute;left:11638;top:11587;width:2;height:619" coordorigin="11638,11587" coordsize="2,619">
              <v:shape style="position:absolute;left:11638;top:11587;width:2;height:619" coordorigin="11638,11587" coordsize="0,619" path="m11638,12206l11638,11587e" filled="f" stroked="t" strokeweight=".24pt" strokecolor="#444444">
                <v:path arrowok="t"/>
              </v:shape>
            </v:group>
            <v:group style="position:absolute;left:1099;top:11837;width:2;height:341" coordorigin="1099,11837" coordsize="2,341">
              <v:shape style="position:absolute;left:1099;top:11837;width:2;height:341" coordorigin="1099,11837" coordsize="0,341" path="m1099,12178l1099,11837e" filled="f" stroked="t" strokeweight=".48pt" strokecolor="#282828">
                <v:path arrowok="t"/>
              </v:shape>
            </v:group>
            <v:group style="position:absolute;left:2390;top:11837;width:2;height:341" coordorigin="2390,11837" coordsize="2,341">
              <v:shape style="position:absolute;left:2390;top:11837;width:2;height:341" coordorigin="2390,11837" coordsize="0,341" path="m2390,12178l2390,11837e" filled="f" stroked="t" strokeweight=".48pt" strokecolor="#2F2F2F">
                <v:path arrowok="t"/>
              </v:shape>
            </v:group>
            <v:group style="position:absolute;left:7493;top:11803;width:2;height:566" coordorigin="7493,11803" coordsize="2,566">
              <v:shape style="position:absolute;left:7493;top:11803;width:2;height:566" coordorigin="7493,11803" coordsize="0,566" path="m7493,12370l7493,11803e" filled="f" stroked="t" strokeweight=".48pt" strokecolor="#343434">
                <v:path arrowok="t"/>
              </v:shape>
            </v:group>
            <v:group style="position:absolute;left:1099;top:12178;width:2;height:1579" coordorigin="1099,12178" coordsize="2,1579">
              <v:shape style="position:absolute;left:1099;top:12178;width:2;height:1579" coordorigin="1099,12178" coordsize="0,1579" path="m1099,13757l1099,12178e" filled="f" stroked="t" strokeweight=".48pt" strokecolor="#000000">
                <v:path arrowok="t"/>
              </v:shape>
            </v:group>
            <v:group style="position:absolute;left:2390;top:12178;width:2;height:1579" coordorigin="2390,12178" coordsize="2,1579">
              <v:shape style="position:absolute;left:2390;top:12178;width:2;height:1579" coordorigin="2390,12178" coordsize="0,1579" path="m2390,13757l2390,12178e" filled="f" stroked="t" strokeweight=".48pt" strokecolor="#000000">
                <v:path arrowok="t"/>
              </v:shape>
            </v:group>
            <v:group style="position:absolute;left:11638;top:12149;width:2;height:221" coordorigin="11638,12149" coordsize="2,221">
              <v:shape style="position:absolute;left:11638;top:12149;width:2;height:221" coordorigin="11638,12149" coordsize="0,221" path="m11638,12370l11638,12149e" filled="f" stroked="t" strokeweight=".24pt" strokecolor="#575757">
                <v:path arrowok="t"/>
              </v:shape>
            </v:group>
            <v:group style="position:absolute;left:7498;top:12312;width:2;height:3437" coordorigin="7498,12312" coordsize="2,3437">
              <v:shape style="position:absolute;left:7498;top:12312;width:2;height:3437" coordorigin="7498,12312" coordsize="0,3437" path="m7498,15749l7498,12312e" filled="f" stroked="t" strokeweight=".72pt" strokecolor="#5B5B5B">
                <v:path arrowok="t"/>
              </v:shape>
            </v:group>
            <v:group style="position:absolute;left:11638;top:12312;width:2;height:1339" coordorigin="11638,12312" coordsize="2,1339">
              <v:shape style="position:absolute;left:11638;top:12312;width:2;height:1339" coordorigin="11638,12312" coordsize="0,1339" path="m11638,13651l11638,12312e" filled="f" stroked="t" strokeweight=".24pt" strokecolor="#838383">
                <v:path arrowok="t"/>
              </v:shape>
            </v:group>
            <v:group style="position:absolute;left:1790;top:12797;width:2;height:950" coordorigin="1790,12797" coordsize="2,950">
              <v:shape style="position:absolute;left:1790;top:12797;width:2;height:950" coordorigin="1790,12797" coordsize="0,950" path="m1790,13747l1790,12797e" filled="f" stroked="t" strokeweight=".96pt" strokecolor="#5B5B5B">
                <v:path arrowok="t"/>
              </v:shape>
            </v:group>
            <v:group style="position:absolute;left:7502;top:13234;width:2;height:418" coordorigin="7502,13234" coordsize="2,418">
              <v:shape style="position:absolute;left:7502;top:13234;width:2;height:418" coordorigin="7502,13234" coordsize="0,418" path="m7502,13651l7502,13234e" filled="f" stroked="t" strokeweight=".48pt" strokecolor="#2B2B2B">
                <v:path arrowok="t"/>
              </v:shape>
            </v:group>
            <v:group style="position:absolute;left:1788;top:13594;width:2;height:192" coordorigin="1788,13594" coordsize="2,192">
              <v:shape style="position:absolute;left:1788;top:13594;width:2;height:192" coordorigin="1788,13594" coordsize="0,192" path="m1788,13786l1788,13594e" filled="f" stroked="t" strokeweight=".96pt" strokecolor="#838383">
                <v:path arrowok="t"/>
              </v:shape>
            </v:group>
            <v:group style="position:absolute;left:7505;top:13594;width:2;height:2170" coordorigin="7505,13594" coordsize="2,2170">
              <v:shape style="position:absolute;left:7505;top:13594;width:2;height:2170" coordorigin="7505,13594" coordsize="0,2170" path="m7505,15763l7505,13594e" filled="f" stroked="t" strokeweight=".72pt" strokecolor="#575757">
                <v:path arrowok="t"/>
              </v:shape>
            </v:group>
            <v:group style="position:absolute;left:11638;top:13594;width:2;height:154" coordorigin="11638,13594" coordsize="2,154">
              <v:shape style="position:absolute;left:11638;top:13594;width:2;height:154" coordorigin="11638,13594" coordsize="0,154" path="m11638,13747l11638,13594e" filled="f" stroked="t" strokeweight=".24pt" strokecolor="#979797">
                <v:path arrowok="t"/>
              </v:shape>
            </v:group>
            <v:group style="position:absolute;left:365;top:14021;width:1397;height:2" coordorigin="365,14021" coordsize="1397,2">
              <v:shape style="position:absolute;left:365;top:14021;width:1397;height:2" coordorigin="365,14021" coordsize="1397,0" path="m365,14021l1762,14021e" filled="f" stroked="t" strokeweight=".48pt" strokecolor="#646464">
                <v:path arrowok="t"/>
              </v:shape>
            </v:group>
            <v:group style="position:absolute;left:1099;top:13757;width:2;height:269" coordorigin="1099,13757" coordsize="2,269">
              <v:shape style="position:absolute;left:1099;top:13757;width:2;height:269" coordorigin="1099,13757" coordsize="0,269" path="m1099,14026l1099,13757e" filled="f" stroked="t" strokeweight=".48pt" strokecolor="#676767">
                <v:path arrowok="t"/>
              </v:shape>
            </v:group>
            <v:group style="position:absolute;left:1757;top:13757;width:2;height:269" coordorigin="1757,13757" coordsize="2,269">
              <v:shape style="position:absolute;left:1757;top:13757;width:2;height:269" coordorigin="1757,13757" coordsize="0,269" path="m1757,14026l1757,13757e" filled="f" stroked="t" strokeweight=".48pt" strokecolor="#676767">
                <v:path arrowok="t"/>
              </v:shape>
            </v:group>
            <v:group style="position:absolute;left:1752;top:14021;width:643;height:2" coordorigin="1752,14021" coordsize="643,2">
              <v:shape style="position:absolute;left:1752;top:14021;width:643;height:2" coordorigin="1752,14021" coordsize="643,0" path="m1752,14021l2395,14021e" filled="f" stroked="t" strokeweight=".48pt" strokecolor="#232323">
                <v:path arrowok="t"/>
              </v:shape>
            </v:group>
            <v:group style="position:absolute;left:2390;top:13757;width:2;height:269" coordorigin="2390,13757" coordsize="2,269">
              <v:shape style="position:absolute;left:2390;top:13757;width:2;height:269" coordorigin="2390,13757" coordsize="0,269" path="m2390,14026l2390,13757e" filled="f" stroked="t" strokeweight=".48pt" strokecolor="#575757">
                <v:path arrowok="t"/>
              </v:shape>
            </v:group>
            <v:group style="position:absolute;left:1099;top:14016;width:2;height:2438" coordorigin="1099,14016" coordsize="2,2438">
              <v:shape style="position:absolute;left:1099;top:14016;width:2;height:2438" coordorigin="1099,14016" coordsize="0,2438" path="m1099,16454l1099,14016e" filled="f" stroked="t" strokeweight=".48pt" strokecolor="#000000">
                <v:path arrowok="t"/>
              </v:shape>
            </v:group>
            <v:group style="position:absolute;left:1757;top:14016;width:2;height:2438" coordorigin="1757,14016" coordsize="2,2438">
              <v:shape style="position:absolute;left:1757;top:14016;width:2;height:2438" coordorigin="1757,14016" coordsize="0,2438" path="m1757,16454l1757,14016e" filled="f" stroked="t" strokeweight=".96pt" strokecolor="#000000">
                <v:path arrowok="t"/>
              </v:shape>
            </v:group>
            <v:group style="position:absolute;left:2390;top:14016;width:2;height:2438" coordorigin="2390,14016" coordsize="2,2438">
              <v:shape style="position:absolute;left:2390;top:14016;width:2;height:2438" coordorigin="2390,14016" coordsize="0,2438" path="m2390,16454l2390,14016e" filled="f" stroked="t" strokeweight=".48pt" strokecolor="#000000">
                <v:path arrowok="t"/>
              </v:shape>
            </v:group>
            <v:group style="position:absolute;left:7474;top:14534;width:2;height:1138" coordorigin="7474,14534" coordsize="2,1138">
              <v:shape style="position:absolute;left:7474;top:14534;width:2;height:1138" coordorigin="7474,14534" coordsize="0,1138" path="m7474,15672l7474,14534e" filled="f" stroked="t" strokeweight=".48pt" strokecolor="#000000">
                <v:path arrowok="t"/>
              </v:shape>
            </v:group>
            <v:group style="position:absolute;left:432;top:16474;width:1992;height:2" coordorigin="432,16474" coordsize="1992,2">
              <v:shape style="position:absolute;left:432;top:16474;width:1992;height:2" coordorigin="432,16474" coordsize="1992,0" path="m432,16474l2424,16474e" filled="f" stroked="t" strokeweight=".48pt" strokecolor="#383838">
                <v:path arrowok="t"/>
              </v:shape>
            </v:group>
            <v:group style="position:absolute;left:2357;top:16469;width:5803;height:2" coordorigin="2357,16469" coordsize="5803,2">
              <v:shape style="position:absolute;left:2357;top:16469;width:5803;height:2" coordorigin="2357,16469" coordsize="5803,0" path="m2357,16469l8160,16469e" filled="f" stroked="t" strokeweight=".72pt" strokecolor="#6B6B6B">
                <v:path arrowok="t"/>
              </v:shape>
            </v:group>
            <v:group style="position:absolute;left:4565;top:16464;width:446;height:2" coordorigin="4565,16464" coordsize="446,2">
              <v:shape style="position:absolute;left:4565;top:16464;width:446;height:2" coordorigin="4565,16464" coordsize="446,0" path="m4565,16464l5011,16464e" filled="f" stroked="t" strokeweight=".48pt" strokecolor="#484848">
                <v:path arrowok="t"/>
              </v:shape>
            </v:group>
            <v:group style="position:absolute;left:4954;top:16459;width:5184;height:2" coordorigin="4954,16459" coordsize="5184,2">
              <v:shape style="position:absolute;left:4954;top:16459;width:5184;height:2" coordorigin="4954,16459" coordsize="5184,0" path="m4954,16459l10138,16459e" filled="f" stroked="t" strokeweight=".96pt" strokecolor="#707070">
                <v:path arrowok="t"/>
              </v:shape>
            </v:group>
            <v:group style="position:absolute;left:6816;top:16454;width:245;height:2" coordorigin="6816,16454" coordsize="245,2">
              <v:shape style="position:absolute;left:6816;top:16454;width:245;height:2" coordorigin="6816,16454" coordsize="245,0" path="m6816,16454l7061,16454e" filled="f" stroked="t" strokeweight=".48pt" strokecolor="#5B5B5B">
                <v:path arrowok="t"/>
              </v:shape>
            </v:group>
            <v:group style="position:absolute;left:2669;top:16450;width:5856;height:2" coordorigin="2669,16450" coordsize="5856,2">
              <v:shape style="position:absolute;left:2669;top:16450;width:5856;height:2" coordorigin="2669,16450" coordsize="5856,0" path="m2669,16450l8525,16450e" filled="f" stroked="t" strokeweight=".96pt" strokecolor="#6B6B6B">
                <v:path arrowok="t"/>
              </v:shape>
            </v:group>
            <v:group style="position:absolute;left:7474;top:15672;width:2;height:782" coordorigin="7474,15672" coordsize="2,782">
              <v:shape style="position:absolute;left:7474;top:15672;width:2;height:782" coordorigin="7474,15672" coordsize="0,782" path="m7474,16454l7474,15672e" filled="f" stroked="t" strokeweight=".48pt" strokecolor="#707070">
                <v:path arrowok="t"/>
              </v:shape>
            </v:group>
            <v:group style="position:absolute;left:8434;top:16445;width:331;height:2" coordorigin="8434,16445" coordsize="331,2">
              <v:shape style="position:absolute;left:8434;top:16445;width:331;height:2" coordorigin="8434,16445" coordsize="331,0" path="m8434,16445l8765,16445e" filled="f" stroked="t" strokeweight=".48pt" strokecolor="#606060">
                <v:path arrowok="t"/>
              </v:shape>
            </v:group>
            <v:group style="position:absolute;left:8707;top:16440;width:2957;height:2" coordorigin="8707,16440" coordsize="2957,2">
              <v:shape style="position:absolute;left:8707;top:16440;width:2957;height:2" coordorigin="8707,16440" coordsize="2957,0" path="m8707,16440l11664,16440e" filled="f" stroked="t" strokeweight=".72pt" strokecolor="#707070">
                <v:path arrowok="t"/>
              </v:shape>
            </v:group>
            <v:group style="position:absolute;left:10334;top:16435;width:288;height:2" coordorigin="10334,16435" coordsize="288,2">
              <v:shape style="position:absolute;left:10334;top:16435;width:288;height:2" coordorigin="10334,16435" coordsize="288,0" path="m10334,16435l10622,16435e" filled="f" stroked="t" strokeweight=".48pt" strokecolor="#545454">
                <v:path arrowok="t"/>
              </v:shape>
            </v:group>
            <v:group style="position:absolute;left:10565;top:16435;width:1075;height:2" coordorigin="10565,16435" coordsize="1075,2">
              <v:shape style="position:absolute;left:10565;top:16435;width:1075;height:2" coordorigin="10565,16435" coordsize="1075,0" path="m10565,16435l11640,16435e" filled="f" stroked="t" strokeweight=".48pt" strokecolor="#676767">
                <v:path arrowok="t"/>
              </v:shape>
            </v:group>
            <v:group style="position:absolute;left:11606;top:13757;width:2;height:1915" coordorigin="11606,13757" coordsize="2,1915">
              <v:shape style="position:absolute;left:11606;top:13757;width:2;height:1915" coordorigin="11606,13757" coordsize="0,1915" path="m11606,15672l11606,13757e" filled="f" stroked="t" strokeweight=".48pt" strokecolor="#000000">
                <v:path arrowok="t"/>
              </v:shape>
            </v:group>
            <v:group style="position:absolute;left:11606;top:15672;width:2;height:782" coordorigin="11606,15672" coordsize="2,782">
              <v:shape style="position:absolute;left:11606;top:15672;width:2;height:782" coordorigin="11606,15672" coordsize="0,782" path="m11606,16454l11606,15672e" filled="f" stroked="t" strokeweight=".48pt" strokecolor="#90909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13" w:lineRule="exact"/>
        <w:ind w:left="963" w:right="-130"/>
        <w:jc w:val="left"/>
        <w:rPr>
          <w:rFonts w:ascii="Arial" w:hAnsi="Arial" w:cs="Arial" w:eastAsia="Arial"/>
          <w:sz w:val="60"/>
          <w:szCs w:val="60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2F3DAE"/>
          <w:spacing w:val="0"/>
          <w:w w:val="600"/>
        </w:rPr>
        <w:t>-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2"/>
          <w:w w:val="91"/>
        </w:rPr>
        <w:t>tfa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8"/>
          <w:w w:val="6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849"/>
          <w:spacing w:val="0"/>
          <w:w w:val="85"/>
        </w:rPr>
        <w:t>l&lt;uze</w:t>
      </w:r>
      <w:r>
        <w:rPr>
          <w:rFonts w:ascii="Arial" w:hAnsi="Arial" w:cs="Arial" w:eastAsia="Arial"/>
          <w:sz w:val="20"/>
          <w:szCs w:val="20"/>
          <w:color w:val="484849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color w:val="484849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849"/>
          <w:spacing w:val="0"/>
          <w:w w:val="90"/>
        </w:rPr>
        <w:t>B</w:t>
      </w:r>
      <w:r>
        <w:rPr>
          <w:rFonts w:ascii="Arial" w:hAnsi="Arial" w:cs="Arial" w:eastAsia="Arial"/>
          <w:sz w:val="20"/>
          <w:szCs w:val="20"/>
          <w:color w:val="484849"/>
          <w:spacing w:val="-11"/>
          <w:w w:val="91"/>
        </w:rPr>
        <w:t>ö</w:t>
      </w:r>
      <w:r>
        <w:rPr>
          <w:rFonts w:ascii="Arial" w:hAnsi="Arial" w:cs="Arial" w:eastAsia="Arial"/>
          <w:sz w:val="20"/>
          <w:szCs w:val="20"/>
          <w:color w:val="242424"/>
          <w:spacing w:val="8"/>
          <w:w w:val="218"/>
        </w:rPr>
        <w:t>l</w:t>
      </w:r>
      <w:r>
        <w:rPr>
          <w:rFonts w:ascii="Arial" w:hAnsi="Arial" w:cs="Arial" w:eastAsia="Arial"/>
          <w:sz w:val="20"/>
          <w:szCs w:val="20"/>
          <w:color w:val="484849"/>
          <w:spacing w:val="0"/>
          <w:w w:val="97"/>
        </w:rPr>
        <w:t>ge</w:t>
      </w:r>
      <w:r>
        <w:rPr>
          <w:rFonts w:ascii="Arial" w:hAnsi="Arial" w:cs="Arial" w:eastAsia="Arial"/>
          <w:sz w:val="20"/>
          <w:szCs w:val="20"/>
          <w:color w:val="484849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Orçu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YILDIRICI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80"/>
          <w:cols w:num="3" w:equalWidth="0">
            <w:col w:w="589" w:space="1811"/>
            <w:col w:w="2190" w:space="440"/>
            <w:col w:w="6470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3" w:lineRule="exact"/>
        <w:ind w:left="3541" w:right="-20"/>
        <w:jc w:val="left"/>
        <w:tabs>
          <w:tab w:pos="101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448143pt;margin-top:-20.927034pt;width:265.688778pt;height:43.5pt;mso-position-horizontal-relative:page;mso-position-vertical-relative:paragraph;z-index:-14600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52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5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-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97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12"/>
                      <w:w w:val="97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4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2"/>
          <w:position w:val="-3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89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931068pt;margin-top:5.967484pt;width:51.635252pt;height:7.5pt;mso-position-horizontal-relative:page;mso-position-vertical-relative:paragraph;z-index:-1459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4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03" w:lineRule="exact"/>
        <w:ind w:left="666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271921" w:type="dxa"/>
      </w:tblPr>
      <w:tblGrid/>
      <w:tr>
        <w:trPr>
          <w:trHeight w:val="220" w:hRule="exact"/>
        </w:trPr>
        <w:tc>
          <w:tcPr>
            <w:tcW w:w="1105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8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8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04" w:lineRule="exact"/>
              <w:ind w:left="15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13.10.2017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9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04" w:lineRule="exact"/>
              <w:ind w:left="46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43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13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5B5B5B"/>
            </w:tcBorders>
          </w:tcPr>
          <w:p>
            <w:pPr>
              <w:spacing w:before="15" w:after="0" w:line="206" w:lineRule="exact"/>
              <w:ind w:left="303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w w:val="78"/>
              </w:rPr>
              <w:t>l13ilui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8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7"/>
              </w:rPr>
              <w:t>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1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36"/>
                <w:w w:val="14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21:13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!Tel: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0" w:hRule="exact"/>
        </w:trPr>
        <w:tc>
          <w:tcPr>
            <w:tcW w:w="1105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0"/>
              </w:rPr>
              <w:t>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8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16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1"/>
              </w:rPr>
              <w:t>13.10.2017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9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46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5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7777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77777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10170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13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5B5B5B"/>
            </w:tcBorders>
          </w:tcPr>
          <w:p>
            <w:pPr>
              <w:spacing w:before="9" w:after="0" w:line="240" w:lineRule="auto"/>
              <w:ind w:left="30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2"/>
                <w:w w:val="96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95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</w:rPr>
              <w:t>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94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urubu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00" w:hRule="exact"/>
        </w:trPr>
        <w:tc>
          <w:tcPr>
            <w:tcW w:w="1128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Kemalp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96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2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ğlı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7"/>
              </w:rPr>
              <w:t>oc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2"/>
                <w:w w:val="106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C8C8C8"/>
                <w:spacing w:val="1"/>
                <w:w w:val="24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ark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13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5"/>
                <w:w w:val="8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104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3"/>
                <w:w w:val="89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</w:rPr>
              <w:t>lpaş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5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0"/>
                <w:w w:val="103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56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MİR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3" w:hRule="exact"/>
        </w:trPr>
        <w:tc>
          <w:tcPr>
            <w:tcW w:w="1105" w:type="dxa"/>
            <w:tcBorders>
              <w:top w:val="single" w:sz="5.711632" w:space="0" w:color="545454"/>
              <w:bottom w:val="single" w:sz="5.711632" w:space="0" w:color="545454"/>
              <w:left w:val="single" w:sz="5.711632" w:space="0" w:color="575757"/>
              <w:right w:val="nil" w:sz="6" w:space="0" w:color="auto"/>
            </w:tcBorders>
          </w:tcPr>
          <w:p>
            <w:pPr>
              <w:spacing w:before="6" w:after="0" w:line="197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w w:val="95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"/>
                <w:w w:val="95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62"/>
                <w:position w:val="-1"/>
              </w:rPr>
              <w:t>l!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2"/>
                <w:w w:val="63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906" w:type="dxa"/>
            <w:gridSpan w:val="3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2" w:lineRule="exact"/>
              <w:ind w:left="1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8"/>
                <w:w w:val="14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4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0"/>
                <w:w w:val="100"/>
                <w:position w:val="-1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100"/>
                <w:position w:val="-1"/>
              </w:rPr>
              <w:t>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ocağı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arkası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5"/>
                <w:w w:val="81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104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97"/>
                <w:position w:val="-1"/>
              </w:rPr>
              <w:t>malpa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-8"/>
                <w:w w:val="98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7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6"/>
                <w:w w:val="107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65"/>
                <w:position w:val="-1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100"/>
                <w:position w:val="-1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MİR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274" w:type="dxa"/>
            <w:tcBorders>
              <w:top w:val="single" w:sz="5.711632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2" w:hRule="exact"/>
        </w:trPr>
        <w:tc>
          <w:tcPr>
            <w:tcW w:w="1105" w:type="dxa"/>
            <w:tcBorders>
              <w:top w:val="single" w:sz="5.711632" w:space="0" w:color="545454"/>
              <w:bottom w:val="single" w:sz="5.711632" w:space="0" w:color="5B5B5B"/>
              <w:left w:val="single" w:sz="5.711632" w:space="0" w:color="575757"/>
              <w:right w:val="nil" w:sz="6" w:space="0" w:color="auto"/>
            </w:tcBorders>
          </w:tcPr>
          <w:p>
            <w:pPr>
              <w:spacing w:before="0" w:after="0" w:line="206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8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906" w:type="dxa"/>
            <w:gridSpan w:val="3"/>
            <w:tcBorders>
              <w:top w:val="single" w:sz="5.711632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54" w:right="-20"/>
              <w:jc w:val="left"/>
              <w:tabs>
                <w:tab w:pos="2580" w:val="left"/>
                <w:tab w:pos="38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8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2"/>
                <w:w w:val="11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8"/>
              </w:rPr>
              <w:t>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1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8"/>
                <w:w w:val="9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4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42"/>
              </w:rPr>
              <w:t>ı:ı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7"/>
                <w:w w:val="43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8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4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274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6" w:lineRule="exact"/>
              <w:ind w:left="41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7"/>
                <w:w w:val="87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73"/>
              </w:rPr>
              <w:t>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6"/>
                <w:w w:val="78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78"/>
              </w:rPr>
              <w:t>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78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7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0"/>
                <w:w w:val="78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82828"/>
                <w:spacing w:val="21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8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iga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0" w:lineRule="exact"/>
        <w:ind w:left="157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00.728165pt;margin-top:-34.570480pt;width:.1pt;height:12.115723pt;mso-position-horizontal-relative:page;mso-position-vertical-relative:paragraph;z-index:-14605" coordorigin="4015,-691" coordsize="2,242">
            <v:shape style="position:absolute;left:4015;top:-691;width:2;height:242" coordorigin="4015,-691" coordsize="0,242" path="m4015,-449l4015,-691e" filled="f" stroked="t" strokeweight=".64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pı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2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689" w:right="-20"/>
        <w:jc w:val="left"/>
        <w:tabs>
          <w:tab w:pos="62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126678pt;margin-top:4.475276pt;width:3.74504pt;height:26pt;mso-position-horizontal-relative:page;mso-position-vertical-relative:paragraph;z-index:-1459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65757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narn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1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9"/>
          <w:w w:val="113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8"/>
          <w:position w:val="-1"/>
        </w:rPr>
        <w:t>!l!l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l!k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65757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777777"/>
          <w:spacing w:val="-24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3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3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93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5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6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5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5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3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5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26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1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7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-24"/>
          <w:w w:val="97"/>
          <w:position w:val="0"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7"/>
          <w:emboss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7"/>
          <w:emboss/>
          <w:position w:val="0"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7"/>
          <w:position w:val="0"/>
        </w:rPr>
      </w:r>
      <w:r>
        <w:rPr>
          <w:rFonts w:ascii="Arial" w:hAnsi="Arial" w:cs="Arial" w:eastAsia="Arial"/>
          <w:sz w:val="18"/>
          <w:szCs w:val="18"/>
          <w:color w:val="777777"/>
          <w:spacing w:val="-10"/>
          <w:w w:val="97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2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565757"/>
          <w:spacing w:val="-10"/>
          <w:w w:val="92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7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23"/>
          <w:w w:val="97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6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565757"/>
          <w:spacing w:val="-24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1"/>
          <w:position w:val="0"/>
        </w:rPr>
        <w:t>....</w:t>
      </w:r>
      <w:r>
        <w:rPr>
          <w:rFonts w:ascii="Arial" w:hAnsi="Arial" w:cs="Arial" w:eastAsia="Arial"/>
          <w:sz w:val="18"/>
          <w:szCs w:val="18"/>
          <w:color w:val="565757"/>
          <w:spacing w:val="-10"/>
          <w:w w:val="9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3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5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0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565757"/>
          <w:spacing w:val="-31"/>
          <w:w w:val="10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1"/>
          <w:position w:val="0"/>
        </w:rPr>
        <w:t>....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9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9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777777"/>
          <w:spacing w:val="-28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5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A8A8A"/>
          <w:spacing w:val="0"/>
          <w:w w:val="11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A8A8A"/>
          <w:spacing w:val="-28"/>
          <w:w w:val="11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8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16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-11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5040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65757"/>
          <w:spacing w:val="0"/>
          <w:w w:val="72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56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6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12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9"/>
          <w:w w:val="100"/>
          <w:position w:val="1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58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2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  <w:position w:val="12"/>
        </w:rPr>
        <w:t>:24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47" w:right="-20"/>
        <w:jc w:val="left"/>
        <w:tabs>
          <w:tab w:pos="2220" w:val="left"/>
          <w:tab w:pos="57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9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2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106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96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6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6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9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7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2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106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nilemedi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5" w:after="0" w:line="200" w:lineRule="exact"/>
        <w:ind w:left="22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60"/>
          <w:position w:val="-1"/>
        </w:rPr>
        <w:t>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5"/>
          <w:w w:val="16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Suat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POLAT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185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39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39"/>
        </w:rPr>
        <w:t>ı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4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f-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52" w:right="-20"/>
        <w:jc w:val="left"/>
        <w:tabs>
          <w:tab w:pos="474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724" w:right="3821"/>
        <w:jc w:val="center"/>
        <w:tabs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4715" w:right="380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Emniyet-Jandamıa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204" w:right="-20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6" w:lineRule="exact"/>
        <w:ind w:left="2199" w:right="2664" w:firstLine="-2047"/>
        <w:jc w:val="left"/>
        <w:tabs>
          <w:tab w:pos="224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10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Gitınişse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Dönli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8"/>
        </w:rPr>
        <w:t>oy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2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!O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7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rıldığında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02" w:right="434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4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left="147" w:right="-20"/>
        <w:jc w:val="left"/>
        <w:tabs>
          <w:tab w:pos="2240" w:val="left"/>
          <w:tab w:pos="4720" w:val="left"/>
          <w:tab w:pos="664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2"/>
          <w:position w:val="-1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2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80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8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2"/>
          <w:w w:val="4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3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2"/>
          <w:position w:val="-3"/>
        </w:rPr>
        <w:t>IJ&lt;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K02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5093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65757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65757"/>
          <w:spacing w:val="-48"/>
          <w:w w:val="57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6575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65757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rı'angında;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5"/>
          <w:w w:val="88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arar-zi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Söııdürıne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6" w:lineRule="exact"/>
        <w:ind w:left="2185" w:right="82" w:firstLine="-2042"/>
        <w:jc w:val="left"/>
        <w:tabs>
          <w:tab w:pos="2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onışturmada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söndürülnıede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iznıaritiııi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7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tutuşturm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7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1" w:right="-2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7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7"/>
          <w:position w:val="2"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2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6"/>
          <w:w w:val="22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93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74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8" w:lineRule="exact"/>
        <w:ind w:left="12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6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61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757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757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29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757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757"/>
          <w:spacing w:val="4"/>
          <w:w w:val="92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78"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5" w:lineRule="exact"/>
        <w:ind w:left="128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B3B3B"/>
          <w:w w:val="270"/>
          <w:position w:val="1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65757"/>
          <w:spacing w:val="0"/>
          <w:w w:val="61"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565757"/>
          <w:spacing w:val="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65757"/>
          <w:spacing w:val="12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7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-4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04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5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3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3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73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22"/>
          <w:w w:val="7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82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7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  <w:position w:val="0"/>
        </w:rPr>
        <w:t>aı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55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5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0"/>
          <w:w w:val="5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1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28" w:right="-20"/>
        <w:jc w:val="left"/>
        <w:tabs>
          <w:tab w:pos="1020" w:val="left"/>
          <w:tab w:pos="1540" w:val="left"/>
          <w:tab w:pos="218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65757"/>
          <w:spacing w:val="-3"/>
          <w:w w:val="99"/>
          <w:position w:val="0"/>
        </w:rPr>
        <w:t>Ö</w:t>
      </w:r>
      <w:r>
        <w:rPr>
          <w:rFonts w:ascii="Arial" w:hAnsi="Arial" w:cs="Arial" w:eastAsia="Arial"/>
          <w:sz w:val="18"/>
          <w:szCs w:val="18"/>
          <w:color w:val="3B3B3B"/>
          <w:spacing w:val="-20"/>
          <w:w w:val="76"/>
          <w:position w:val="0"/>
        </w:rPr>
        <w:t>H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240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Kemalpaşa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5" w:after="0" w:line="459" w:lineRule="exact"/>
        <w:ind w:left="2318" w:right="-20"/>
        <w:jc w:val="left"/>
        <w:tabs>
          <w:tab w:pos="4560" w:val="left"/>
          <w:tab w:pos="898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81"/>
          <w:b/>
          <w:bCs/>
          <w:position w:val="-5"/>
        </w:rPr>
        <w:t>16</w:t>
      </w:r>
      <w:r>
        <w:rPr>
          <w:rFonts w:ascii="Arial" w:hAnsi="Arial" w:cs="Arial" w:eastAsia="Arial"/>
          <w:sz w:val="29"/>
          <w:szCs w:val="29"/>
          <w:color w:val="282828"/>
          <w:spacing w:val="9"/>
          <w:w w:val="81"/>
          <w:b/>
          <w:bCs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565757"/>
          <w:spacing w:val="0"/>
          <w:w w:val="111"/>
          <w:position w:val="-5"/>
        </w:rPr>
        <w:t>r</w:t>
      </w:r>
      <w:r>
        <w:rPr>
          <w:rFonts w:ascii="Arial" w:hAnsi="Arial" w:cs="Arial" w:eastAsia="Arial"/>
          <w:sz w:val="29"/>
          <w:szCs w:val="29"/>
          <w:color w:val="565757"/>
          <w:spacing w:val="-48"/>
          <w:w w:val="100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777777"/>
          <w:spacing w:val="0"/>
          <w:w w:val="55"/>
          <w:position w:val="-5"/>
        </w:rPr>
        <w:t>.;M</w:t>
      </w:r>
      <w:r>
        <w:rPr>
          <w:rFonts w:ascii="Arial" w:hAnsi="Arial" w:cs="Arial" w:eastAsia="Arial"/>
          <w:sz w:val="29"/>
          <w:szCs w:val="29"/>
          <w:color w:val="777777"/>
          <w:spacing w:val="7"/>
          <w:w w:val="55"/>
          <w:position w:val="-5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B3B3B"/>
          <w:spacing w:val="0"/>
          <w:w w:val="63"/>
          <w:b/>
          <w:bCs/>
          <w:i/>
          <w:position w:val="-5"/>
        </w:rPr>
        <w:t>ıoo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4774" w:right="58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5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180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58.73587pt;margin-top:6.544116pt;width:2.141863pt;height:25.927416pt;mso-position-horizontal-relative:page;mso-position-vertical-relative:paragraph;z-index:-14609" coordorigin="3175,131" coordsize="43,519">
            <v:group style="position:absolute;left:3196;top:152;width:2;height:206" coordorigin="3196,152" coordsize="2,206">
              <v:shape style="position:absolute;left:3196;top:152;width:2;height:206" coordorigin="3196,152" coordsize="0,206" path="m3196,358l3196,152e" filled="f" stroked="t" strokeweight="2.141863pt" strokecolor="#2B2F6B">
                <v:path arrowok="t"/>
              </v:shape>
            </v:group>
            <v:group style="position:absolute;left:3199;top:329;width:2;height:86" coordorigin="3199,329" coordsize="2,86">
              <v:shape style="position:absolute;left:3199;top:329;width:2;height:86" coordorigin="3199,329" coordsize="0,86" path="m3199,415l3199,329e" filled="f" stroked="t" strokeweight=".713954pt" strokecolor="#544F48">
                <v:path arrowok="t"/>
              </v:shape>
            </v:group>
            <v:group style="position:absolute;left:3199;top:387;width:2;height:244" coordorigin="3199,387" coordsize="2,244">
              <v:shape style="position:absolute;left:3199;top:387;width:2;height:244" coordorigin="3199,387" coordsize="0,244" path="m3199,630l3199,387e" filled="f" stroked="t" strokeweight="1.903878pt" strokecolor="#3F4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510117pt;margin-top:.415659pt;width:138.920532pt;height:37.5pt;mso-position-horizontal-relative:page;mso-position-vertical-relative:paragraph;z-index:-14596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tabs>
                      <w:tab w:pos="2020" w:val="left"/>
                    </w:tabs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565757"/>
                      <w:spacing w:val="8"/>
                      <w:w w:val="94"/>
                      <w:position w:val="38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36"/>
                      <w:position w:val="38"/>
                    </w:rPr>
                    <w:t>ü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0"/>
                      <w:position w:val="38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0"/>
                      <w:position w:val="38"/>
                    </w:rPr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212869"/>
                      <w:spacing w:val="0"/>
                      <w:w w:val="100"/>
                      <w:i/>
                      <w:position w:val="-1"/>
                    </w:rPr>
                    <w:t>-!!,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0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0"/>
          <w:i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8"/>
          <w:w w:val="7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1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-3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28" w:right="-20"/>
        <w:jc w:val="left"/>
        <w:tabs>
          <w:tab w:pos="3120" w:val="left"/>
          <w:tab w:pos="39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0.397125pt;margin-top:4.144249pt;width:2.736825pt;height:27.601795pt;mso-position-horizontal-relative:page;mso-position-vertical-relative:paragraph;z-index:-14608" coordorigin="3408,83" coordsize="55,552">
            <v:group style="position:absolute;left:3432;top:107;width:2;height:105" coordorigin="3432,107" coordsize="2,105">
              <v:shape style="position:absolute;left:3432;top:107;width:2;height:105" coordorigin="3432,107" coordsize="0,105" path="m3432,212l3432,107e" filled="f" stroked="t" strokeweight="2.379848pt" strokecolor="#383B64">
                <v:path arrowok="t"/>
              </v:shape>
            </v:group>
            <v:group style="position:absolute;left:3451;top:207;width:2;height:416" coordorigin="3451,207" coordsize="2,416">
              <v:shape style="position:absolute;left:3451;top:207;width:2;height:416" coordorigin="3451,207" coordsize="0,416" path="m3451,623l3451,207e" filled="f" stroked="t" strokeweight="1.189924pt" strokecolor="#2F3B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651979pt;margin-top:6.406514pt;width:6.65445pt;height:5.5pt;mso-position-horizontal-relative:page;mso-position-vertical-relative:paragraph;z-index:-14597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B3B3B"/>
                      <w:spacing w:val="0"/>
                      <w:w w:val="110"/>
                    </w:rPr>
                    <w:t>;&gt;,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27"/>
          <w:position w:val="3"/>
        </w:rPr>
        <w:t>ll.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27"/>
          <w:position w:val="3"/>
        </w:rPr>
        <w:t>)</w:t>
      </w:r>
      <w:r>
        <w:rPr>
          <w:rFonts w:ascii="Arial" w:hAnsi="Arial" w:cs="Arial" w:eastAsia="Arial"/>
          <w:sz w:val="7"/>
          <w:szCs w:val="7"/>
          <w:color w:val="3B3B3B"/>
          <w:spacing w:val="-24"/>
          <w:w w:val="127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7"/>
          <w:szCs w:val="7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4"/>
          <w:szCs w:val="34"/>
          <w:color w:val="3B3B3B"/>
          <w:spacing w:val="0"/>
          <w:w w:val="32"/>
          <w:position w:val="-9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3B3B3B"/>
          <w:spacing w:val="-5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12869"/>
          <w:spacing w:val="0"/>
          <w:w w:val="100"/>
          <w:position w:val="-9"/>
        </w:rPr>
        <w:t>4</w:t>
      </w:r>
      <w:r>
        <w:rPr>
          <w:rFonts w:ascii="Times New Roman" w:hAnsi="Times New Roman" w:cs="Times New Roman" w:eastAsia="Times New Roman"/>
          <w:sz w:val="34"/>
          <w:szCs w:val="34"/>
          <w:color w:val="212869"/>
          <w:spacing w:val="-8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1286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12869"/>
          <w:spacing w:val="0"/>
          <w:w w:val="100"/>
          <w:position w:val="-9"/>
        </w:rPr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20"/>
          <w:b/>
          <w:bCs/>
          <w:position w:val="-9"/>
        </w:rPr>
        <w:t>UN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header="0" w:footer="0" w:top="640" w:bottom="280" w:left="300" w:right="80"/>
          <w:headerReference w:type="default" r:id="rId59"/>
          <w:pgSz w:w="11920" w:h="16840"/>
        </w:sectPr>
      </w:pPr>
      <w:rPr/>
    </w:p>
    <w:p>
      <w:pPr>
        <w:spacing w:before="0" w:after="0" w:line="88" w:lineRule="exact"/>
        <w:ind w:left="262" w:right="-94"/>
        <w:jc w:val="left"/>
        <w:tabs>
          <w:tab w:pos="37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6"/>
          <w:szCs w:val="36"/>
          <w:color w:val="565757"/>
          <w:w w:val="38"/>
          <w:b/>
          <w:bCs/>
          <w:position w:val="-22"/>
        </w:rPr>
        <w:t>.</w:t>
      </w:r>
      <w:r>
        <w:rPr>
          <w:rFonts w:ascii="Arial" w:hAnsi="Arial" w:cs="Arial" w:eastAsia="Arial"/>
          <w:sz w:val="36"/>
          <w:szCs w:val="36"/>
          <w:color w:val="3B3B3B"/>
          <w:w w:val="70"/>
          <w:b/>
          <w:bCs/>
          <w:position w:val="-22"/>
        </w:rPr>
        <w:t>g</w:t>
      </w:r>
      <w:r>
        <w:rPr>
          <w:rFonts w:ascii="Arial" w:hAnsi="Arial" w:cs="Arial" w:eastAsia="Arial"/>
          <w:sz w:val="36"/>
          <w:szCs w:val="36"/>
          <w:color w:val="3B3B3B"/>
          <w:w w:val="100"/>
          <w:b/>
          <w:bCs/>
          <w:position w:val="-22"/>
        </w:rPr>
        <w:tab/>
      </w:r>
      <w:r>
        <w:rPr>
          <w:rFonts w:ascii="Arial" w:hAnsi="Arial" w:cs="Arial" w:eastAsia="Arial"/>
          <w:sz w:val="36"/>
          <w:szCs w:val="36"/>
          <w:color w:val="3B3B3B"/>
          <w:w w:val="100"/>
          <w:b/>
          <w:bCs/>
          <w:position w:val="-22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2"/>
          <w:position w:val="-25"/>
        </w:rPr>
        <w:t>işehir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3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4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4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80"/>
          <w:cols w:num="2" w:equalWidth="0">
            <w:col w:w="4234" w:space="4477"/>
            <w:col w:w="2829"/>
          </w:cols>
        </w:sectPr>
      </w:pPr>
      <w:rPr/>
    </w:p>
    <w:p>
      <w:pPr>
        <w:spacing w:before="0" w:after="0" w:line="531" w:lineRule="exact"/>
        <w:ind w:left="2494" w:right="-20"/>
        <w:jc w:val="left"/>
        <w:tabs>
          <w:tab w:pos="3580" w:val="left"/>
          <w:tab w:pos="576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623718pt;margin-top:.515145pt;width:1.6848pt;height:72pt;mso-position-horizontal-relative:page;mso-position-vertical-relative:paragraph;z-index:-1459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8A8A8A"/>
                      <w:spacing w:val="0"/>
                      <w:w w:val="13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65757"/>
          <w:spacing w:val="-24"/>
          <w:w w:val="162"/>
          <w:position w:val="2"/>
        </w:rPr>
        <w:t>1</w:t>
      </w:r>
      <w:r>
        <w:rPr>
          <w:rFonts w:ascii="Arial" w:hAnsi="Arial" w:cs="Arial" w:eastAsia="Arial"/>
          <w:sz w:val="20"/>
          <w:szCs w:val="20"/>
          <w:color w:val="777777"/>
          <w:spacing w:val="-2"/>
          <w:w w:val="94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9"/>
          <w:position w:val="2"/>
        </w:rPr>
        <w:t>P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   </w:t>
      </w:r>
      <w:r>
        <w:rPr>
          <w:rFonts w:ascii="Arial" w:hAnsi="Arial" w:cs="Arial" w:eastAsia="Arial"/>
          <w:sz w:val="20"/>
          <w:szCs w:val="20"/>
          <w:color w:val="3B3B3B"/>
          <w:spacing w:val="-2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2"/>
          <w:position w:val="2"/>
        </w:rPr>
        <w:t>t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4"/>
          <w:position w:val="2"/>
        </w:rPr>
        <w:t>)lar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-1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Amir</w:t>
      </w:r>
      <w:r>
        <w:rPr>
          <w:rFonts w:ascii="Arial" w:hAnsi="Arial" w:cs="Arial" w:eastAsia="Arial"/>
          <w:sz w:val="20"/>
          <w:szCs w:val="20"/>
          <w:color w:val="3B3B3B"/>
          <w:spacing w:val="-1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-15"/>
          <w:w w:val="1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7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7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212"/>
          <w:u w:val="single" w:color="000000"/>
          <w:position w:val="1"/>
        </w:rPr>
        <w:t>Ç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212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-215"/>
          <w:w w:val="213"/>
          <w:u w:val="single" w:color="000000"/>
          <w:position w:val="1"/>
        </w:rPr>
        <w:t>2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-215"/>
          <w:w w:val="213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100"/>
          <w:u w:val="single" w:color="000000"/>
          <w:position w:val="1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343D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814" w:right="569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Suat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POLAT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8" w:lineRule="exact"/>
        <w:ind w:left="4816" w:right="58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52.541138pt;margin-top:7.521286pt;width:.1pt;height:12.96045pt;mso-position-horizontal-relative:page;mso-position-vertical-relative:paragraph;z-index:-14604" coordorigin="11051,150" coordsize="2,259">
            <v:shape style="position:absolute;left:11051;top:150;width:2;height:259" coordorigin="11051,150" coordsize="0,259" path="m11051,410l11051,150e" filled="f" stroked="t" strokeweight=".757875pt" strokecolor="#D1D8D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80"/>
        </w:sectPr>
      </w:pPr>
      <w:rPr/>
    </w:p>
    <w:p>
      <w:pPr>
        <w:spacing w:before="0" w:after="0" w:line="131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9"/>
          <w:szCs w:val="19"/>
          <w:color w:val="3B3B3B"/>
          <w:w w:val="79"/>
          <w:position w:val="-7"/>
        </w:rPr>
        <w:t>MOd</w:t>
      </w:r>
      <w:r>
        <w:rPr>
          <w:rFonts w:ascii="Arial" w:hAnsi="Arial" w:cs="Arial" w:eastAsia="Arial"/>
          <w:sz w:val="19"/>
          <w:szCs w:val="19"/>
          <w:color w:val="3B3B3B"/>
          <w:spacing w:val="-9"/>
          <w:w w:val="79"/>
          <w:position w:val="-7"/>
        </w:rPr>
        <w:t>a</w:t>
      </w:r>
      <w:r>
        <w:rPr>
          <w:rFonts w:ascii="Arial" w:hAnsi="Arial" w:cs="Arial" w:eastAsia="Arial"/>
          <w:sz w:val="46"/>
          <w:szCs w:val="46"/>
          <w:color w:val="212869"/>
          <w:spacing w:val="0"/>
          <w:w w:val="50"/>
          <w:i/>
          <w:position w:val="-27"/>
        </w:rPr>
        <w:t>ffJ</w:t>
      </w:r>
      <w:r>
        <w:rPr>
          <w:rFonts w:ascii="Arial" w:hAnsi="Arial" w:cs="Arial" w:eastAsia="Arial"/>
          <w:sz w:val="46"/>
          <w:szCs w:val="46"/>
          <w:color w:val="212869"/>
          <w:spacing w:val="-32"/>
          <w:w w:val="100"/>
          <w:i/>
          <w:position w:val="-2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F79"/>
          <w:spacing w:val="0"/>
          <w:w w:val="74"/>
          <w:position w:val="-27"/>
        </w:rPr>
        <w:t>r;;ç</w:t>
      </w:r>
      <w:r>
        <w:rPr>
          <w:rFonts w:ascii="Times New Roman" w:hAnsi="Times New Roman" w:cs="Times New Roman" w:eastAsia="Times New Roman"/>
          <w:sz w:val="30"/>
          <w:szCs w:val="30"/>
          <w:color w:val="464F79"/>
          <w:spacing w:val="0"/>
          <w:w w:val="75"/>
          <w:position w:val="-2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-20"/>
        <w:jc w:val="left"/>
        <w:tabs>
          <w:tab w:pos="600" w:val="left"/>
          <w:tab w:pos="10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7"/>
        </w:rPr>
        <w:t>Mii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3B3B3B"/>
          <w:spacing w:val="-9"/>
          <w:w w:val="68"/>
          <w:position w:val="-7"/>
        </w:rPr>
        <w:t>V</w:t>
      </w:r>
      <w:r>
        <w:rPr>
          <w:rFonts w:ascii="Arial" w:hAnsi="Arial" w:cs="Arial" w:eastAsia="Arial"/>
          <w:sz w:val="19"/>
          <w:szCs w:val="19"/>
          <w:color w:val="A1A1A3"/>
          <w:spacing w:val="0"/>
          <w:w w:val="124"/>
          <w:position w:val="-7"/>
        </w:rPr>
        <w:t>.</w:t>
      </w:r>
      <w:r>
        <w:rPr>
          <w:rFonts w:ascii="Arial" w:hAnsi="Arial" w:cs="Arial" w:eastAsia="Arial"/>
          <w:sz w:val="19"/>
          <w:szCs w:val="19"/>
          <w:color w:val="A1A1A3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A1A1A3"/>
          <w:spacing w:val="-1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24"/>
          <w:position w:val="-7"/>
        </w:rPr>
        <w:t>.</w:t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100"/>
          <w:position w:val="-7"/>
        </w:rPr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b/>
          <w:bCs/>
          <w:position w:val="-7"/>
        </w:rPr>
        <w:t>a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b/>
          <w:bCs/>
          <w:position w:val="-7"/>
        </w:rPr>
        <w:t>ı</w:t>
      </w:r>
      <w:r>
        <w:rPr>
          <w:rFonts w:ascii="Arial" w:hAnsi="Arial" w:cs="Arial" w:eastAsia="Arial"/>
          <w:sz w:val="16"/>
          <w:szCs w:val="16"/>
          <w:color w:val="3B3B3B"/>
          <w:spacing w:val="22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71"/>
          <w:i/>
          <w:position w:val="-7"/>
        </w:rPr>
        <w:t>rfJ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80"/>
          <w:cols w:num="2" w:equalWidth="0">
            <w:col w:w="9794" w:space="106"/>
            <w:col w:w="1640"/>
          </w:cols>
        </w:sectPr>
      </w:pPr>
      <w:rPr/>
    </w:p>
    <w:p>
      <w:pPr>
        <w:spacing w:before="0" w:after="0" w:line="262" w:lineRule="exact"/>
        <w:ind w:right="97"/>
        <w:jc w:val="right"/>
        <w:tabs>
          <w:tab w:pos="680" w:val="left"/>
          <w:tab w:pos="1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82.157227pt;margin-top:4.659697pt;width:.1pt;height:6.215182pt;mso-position-horizontal-relative:page;mso-position-vertical-relative:paragraph;z-index:-14607" coordorigin="9643,93" coordsize="2,124">
            <v:shape style="position:absolute;left:9643;top:93;width:2;height:124" coordorigin="9643,93" coordsize="0,124" path="m9643,217l9643,93e" filled="f" stroked="t" strokeweight=".951939pt" strokecolor="#3B4887">
              <v:path arrowok="t"/>
            </v:shape>
          </v:group>
          <w10:wrap type="none"/>
        </w:pict>
      </w:r>
      <w:r>
        <w:rPr/>
        <w:pict>
          <v:group style="position:absolute;margin-left:493.223511pt;margin-top:4.900864pt;width:1.784886pt;height:20.195629pt;mso-position-horizontal-relative:page;mso-position-vertical-relative:paragraph;z-index:-14606" coordorigin="9864,98" coordsize="36,404">
            <v:group style="position:absolute;left:9891;top:108;width:2;height:292" coordorigin="9891,108" coordsize="2,292">
              <v:shape style="position:absolute;left:9891;top:108;width:2;height:292" coordorigin="9891,108" coordsize="0,292" path="m9891,399l9891,108e" filled="f" stroked="t" strokeweight=".951939pt" strokecolor="#74777C">
                <v:path arrowok="t"/>
              </v:shape>
            </v:group>
            <v:group style="position:absolute;left:9872;top:390;width:2;height:105" coordorigin="9872,390" coordsize="2,105">
              <v:shape style="position:absolute;left:9872;top:390;width:2;height:105" coordorigin="9872,390" coordsize="0,105" path="m9872,495l9872,390e" filled="f" stroked="t" strokeweight=".71395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30.608215pt;margin-top:11.263038pt;width:.1pt;height:15.960938pt;mso-position-horizontal-relative:page;mso-position-vertical-relative:paragraph;z-index:-14603" coordorigin="10612,225" coordsize="2,319">
            <v:shape style="position:absolute;left:10612;top:225;width:2;height:319" coordorigin="10612,225" coordsize="0,319" path="m10612,544l10612,225e" filled="f" stroked="t" strokeweight="3.1pt" strokecolor="#EBEBEB">
              <v:path arrowok="t"/>
            </v:shape>
          </v:group>
          <w10:wrap type="none"/>
        </w:pict>
      </w:r>
      <w:r>
        <w:rPr/>
        <w:pict>
          <v:group style="position:absolute;margin-left:539.941528pt;margin-top:11.263038pt;width:.1pt;height:15.960938pt;mso-position-horizontal-relative:page;mso-position-vertical-relative:paragraph;z-index:-14602" coordorigin="10799,225" coordsize="2,319">
            <v:shape style="position:absolute;left:10799;top:225;width:2;height:319" coordorigin="10799,225" coordsize="0,319" path="m10799,544l10799,225e" filled="f" stroked="t" strokeweight="1.3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90"/>
          <w:position w:val="-6"/>
        </w:rPr>
        <w:t>.,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777777"/>
          <w:w w:val="88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77777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71"/>
          <w:w w:val="172"/>
          <w:position w:val="-6"/>
        </w:rPr>
        <w:t>«</w:t>
      </w:r>
      <w:r>
        <w:rPr>
          <w:rFonts w:ascii="Times New Roman" w:hAnsi="Times New Roman" w:cs="Times New Roman" w:eastAsia="Times New Roman"/>
          <w:sz w:val="30"/>
          <w:szCs w:val="30"/>
          <w:color w:val="565757"/>
          <w:spacing w:val="0"/>
          <w:w w:val="176"/>
          <w:position w:val="-3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9"/>
          <w:w w:val="172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8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2"/>
          <w:w w:val="88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5B6B6"/>
          <w:spacing w:val="0"/>
          <w:w w:val="40"/>
          <w:position w:val="-6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00" w:right="80"/>
        </w:sectPr>
      </w:pPr>
      <w:rPr/>
    </w:p>
    <w:p>
      <w:pPr>
        <w:spacing w:before="0" w:after="0" w:line="8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65757"/>
          <w:spacing w:val="0"/>
          <w:w w:val="75"/>
          <w:position w:val="-11"/>
        </w:rPr>
        <w:t>'i"&gt;</w:t>
      </w:r>
      <w:r>
        <w:rPr>
          <w:rFonts w:ascii="Arial" w:hAnsi="Arial" w:cs="Arial" w:eastAsia="Arial"/>
          <w:sz w:val="14"/>
          <w:szCs w:val="14"/>
          <w:color w:val="565757"/>
          <w:spacing w:val="0"/>
          <w:w w:val="75"/>
          <w:position w:val="-11"/>
        </w:rPr>
        <w:t>    </w:t>
      </w:r>
      <w:r>
        <w:rPr>
          <w:rFonts w:ascii="Arial" w:hAnsi="Arial" w:cs="Arial" w:eastAsia="Arial"/>
          <w:sz w:val="14"/>
          <w:szCs w:val="14"/>
          <w:color w:val="565757"/>
          <w:spacing w:val="6"/>
          <w:w w:val="75"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565757"/>
          <w:spacing w:val="0"/>
          <w:w w:val="600"/>
          <w:position w:val="-11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777777"/>
          <w:spacing w:val="0"/>
          <w:w w:val="156"/>
          <w:position w:val="-11"/>
        </w:rPr>
        <w:t>f</w:t>
      </w:r>
      <w:r>
        <w:rPr>
          <w:rFonts w:ascii="Arial" w:hAnsi="Arial" w:cs="Arial" w:eastAsia="Arial"/>
          <w:sz w:val="10"/>
          <w:szCs w:val="10"/>
          <w:color w:val="777777"/>
          <w:spacing w:val="38"/>
          <w:w w:val="156"/>
          <w:position w:val="-11"/>
        </w:rPr>
        <w:t> </w:t>
      </w:r>
      <w:r>
        <w:rPr>
          <w:rFonts w:ascii="Arial" w:hAnsi="Arial" w:cs="Arial" w:eastAsia="Arial"/>
          <w:sz w:val="10"/>
          <w:szCs w:val="10"/>
          <w:color w:val="565757"/>
          <w:spacing w:val="-12"/>
          <w:w w:val="236"/>
          <w:position w:val="-11"/>
        </w:rPr>
        <w:t>'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39"/>
          <w:position w:val="-11"/>
        </w:rPr>
        <w:t>'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40"/>
          <w:position w:val="-11"/>
        </w:rPr>
        <w:t>)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position w:val="-11"/>
        </w:rPr>
      </w:r>
      <w:r>
        <w:rPr>
          <w:rFonts w:ascii="Arial" w:hAnsi="Arial" w:cs="Arial" w:eastAsia="Arial"/>
          <w:sz w:val="10"/>
          <w:szCs w:val="10"/>
          <w:color w:val="565757"/>
          <w:spacing w:val="0"/>
          <w:w w:val="209"/>
          <w:position w:val="-11"/>
        </w:rPr>
        <w:t>,.</w:t>
      </w:r>
      <w:r>
        <w:rPr>
          <w:rFonts w:ascii="Arial" w:hAnsi="Arial" w:cs="Arial" w:eastAsia="Arial"/>
          <w:sz w:val="10"/>
          <w:szCs w:val="10"/>
          <w:color w:val="565757"/>
          <w:spacing w:val="0"/>
          <w:w w:val="209"/>
          <w:position w:val="-11"/>
        </w:rPr>
        <w:t> </w:t>
      </w:r>
      <w:r>
        <w:rPr>
          <w:rFonts w:ascii="Arial" w:hAnsi="Arial" w:cs="Arial" w:eastAsia="Arial"/>
          <w:sz w:val="10"/>
          <w:szCs w:val="10"/>
          <w:color w:val="565757"/>
          <w:spacing w:val="5"/>
          <w:w w:val="209"/>
          <w:position w:val="-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65757"/>
          <w:spacing w:val="0"/>
          <w:w w:val="100"/>
          <w:position w:val="-11"/>
        </w:rPr>
        <w:t>1!7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80"/>
          <w:cols w:num="2" w:equalWidth="0">
            <w:col w:w="10274" w:space="230"/>
            <w:col w:w="1036"/>
          </w:cols>
        </w:sectPr>
      </w:pPr>
      <w:rPr/>
    </w:p>
    <w:p>
      <w:pPr>
        <w:spacing w:before="0" w:after="0" w:line="253" w:lineRule="exact"/>
        <w:ind w:right="54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054138pt;margin-top:5.09704pt;width:10.030515pt;height:18.5pt;mso-position-horizontal-relative:page;mso-position-vertical-relative:paragraph;z-index:-1459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565757"/>
                      <w:spacing w:val="0"/>
                      <w:w w:val="100"/>
                    </w:rPr>
                    <w:t>&lt;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  <w:i/>
        </w:rPr>
        <w:t>q.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1A1A3"/>
          <w:spacing w:val="2"/>
          <w:w w:val="100"/>
          <w:i/>
        </w:rPr>
        <w:t>.</w:t>
      </w:r>
      <w:r>
        <w:rPr>
          <w:rFonts w:ascii="Arial" w:hAnsi="Arial" w:cs="Arial" w:eastAsia="Arial"/>
          <w:sz w:val="13"/>
          <w:szCs w:val="13"/>
          <w:color w:val="3B3B3B"/>
          <w:spacing w:val="-15"/>
          <w:w w:val="144"/>
          <w:i/>
          <w:position w:val="1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5"/>
          <w:w w:val="91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A1A1A3"/>
          <w:spacing w:val="0"/>
          <w:w w:val="4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1A1A3"/>
          <w:spacing w:val="-4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56"/>
          <w:i/>
          <w:position w:val="0"/>
        </w:rPr>
        <w:t>ı,...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56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5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28"/>
          <w:w w:val="5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-1"/>
          <w:w w:val="81"/>
          <w:position w:val="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8A8A8A"/>
          <w:spacing w:val="0"/>
          <w:w w:val="65"/>
          <w:position w:val="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295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565757"/>
          <w:w w:val="137"/>
          <w:position w:val="-11"/>
        </w:rPr>
        <w:t>l</w:t>
      </w:r>
      <w:r>
        <w:rPr>
          <w:rFonts w:ascii="Arial" w:hAnsi="Arial" w:cs="Arial" w:eastAsia="Arial"/>
          <w:sz w:val="13"/>
          <w:szCs w:val="13"/>
          <w:color w:val="565757"/>
          <w:spacing w:val="-26"/>
          <w:w w:val="100"/>
          <w:position w:val="-11"/>
        </w:rPr>
        <w:t> </w:t>
      </w:r>
      <w:r>
        <w:rPr>
          <w:rFonts w:ascii="Arial" w:hAnsi="Arial" w:cs="Arial" w:eastAsia="Arial"/>
          <w:sz w:val="13"/>
          <w:szCs w:val="13"/>
          <w:color w:val="565757"/>
          <w:spacing w:val="0"/>
          <w:w w:val="156"/>
          <w:position w:val="-11"/>
        </w:rPr>
        <w:t>)</w:t>
      </w:r>
      <w:r>
        <w:rPr>
          <w:rFonts w:ascii="Arial" w:hAnsi="Arial" w:cs="Arial" w:eastAsia="Arial"/>
          <w:sz w:val="13"/>
          <w:szCs w:val="13"/>
          <w:color w:val="565757"/>
          <w:spacing w:val="0"/>
          <w:w w:val="156"/>
          <w:position w:val="-11"/>
        </w:rPr>
        <w:t>  </w:t>
      </w:r>
      <w:r>
        <w:rPr>
          <w:rFonts w:ascii="Arial" w:hAnsi="Arial" w:cs="Arial" w:eastAsia="Arial"/>
          <w:sz w:val="13"/>
          <w:szCs w:val="13"/>
          <w:color w:val="565757"/>
          <w:spacing w:val="12"/>
          <w:w w:val="156"/>
          <w:position w:val="-11"/>
        </w:rPr>
        <w:t> </w:t>
      </w:r>
      <w:r>
        <w:rPr>
          <w:rFonts w:ascii="Arial" w:hAnsi="Arial" w:cs="Arial" w:eastAsia="Arial"/>
          <w:sz w:val="13"/>
          <w:szCs w:val="13"/>
          <w:color w:val="777777"/>
          <w:spacing w:val="0"/>
          <w:w w:val="156"/>
          <w:position w:val="-11"/>
        </w:rPr>
        <w:t>\</w:t>
      </w:r>
      <w:r>
        <w:rPr>
          <w:rFonts w:ascii="Arial" w:hAnsi="Arial" w:cs="Arial" w:eastAsia="Arial"/>
          <w:sz w:val="13"/>
          <w:szCs w:val="13"/>
          <w:color w:val="777777"/>
          <w:spacing w:val="5"/>
          <w:w w:val="156"/>
          <w:position w:val="-11"/>
        </w:rPr>
        <w:t> </w:t>
      </w:r>
      <w:r>
        <w:rPr>
          <w:rFonts w:ascii="Arial" w:hAnsi="Arial" w:cs="Arial" w:eastAsia="Arial"/>
          <w:sz w:val="13"/>
          <w:szCs w:val="13"/>
          <w:color w:val="565757"/>
          <w:spacing w:val="0"/>
          <w:w w:val="156"/>
          <w:position w:val="-11"/>
        </w:rPr>
        <w:t>.</w:t>
      </w:r>
      <w:r>
        <w:rPr>
          <w:rFonts w:ascii="Arial" w:hAnsi="Arial" w:cs="Arial" w:eastAsia="Arial"/>
          <w:sz w:val="13"/>
          <w:szCs w:val="13"/>
          <w:color w:val="565757"/>
          <w:spacing w:val="21"/>
          <w:w w:val="156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-16"/>
          <w:w w:val="76"/>
          <w:i/>
          <w:position w:val="-11"/>
        </w:rPr>
        <w:t>&gt;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52"/>
          <w:w w:val="105"/>
          <w:i/>
          <w:position w:val="-1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0"/>
          <w:w w:val="77"/>
          <w:i/>
          <w:position w:val="-1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-26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100"/>
          <w:i/>
          <w:position w:val="-1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6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180"/>
          <w:position w:val="-11"/>
        </w:rPr>
        <w:t>./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00" w:right="80"/>
        </w:sectPr>
      </w:pPr>
      <w:rPr/>
    </w:p>
    <w:p>
      <w:pPr>
        <w:spacing w:before="0" w:after="0" w:line="207" w:lineRule="exact"/>
        <w:ind w:left="290" w:right="-91"/>
        <w:jc w:val="left"/>
        <w:tabs>
          <w:tab w:pos="98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v:group style="position:absolute;margin-left:560.23175pt;margin-top:5.948096pt;width:.1pt;height:6.821289pt;mso-position-horizontal-relative:page;mso-position-vertical-relative:paragraph;z-index:-14601" coordorigin="11205,119" coordsize="2,136">
            <v:shape style="position:absolute;left:11205;top:119;width:2;height:136" coordorigin="11205,119" coordsize="0,136" path="m11205,255l11205,119e" filled="f" stroked="t" strokeweight="3.2968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9.030945pt;margin-top:17.541162pt;width:12.547981pt;height:7.5pt;mso-position-horizontal-relative:page;mso-position-vertical-relative:paragraph;z-index:-1459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A8A8A"/>
                      <w:spacing w:val="0"/>
                      <w:w w:val="42"/>
                      <w:b/>
                      <w:bCs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A8A8A"/>
                      <w:spacing w:val="9"/>
                      <w:w w:val="4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B3B3B"/>
                      <w:spacing w:val="0"/>
                      <w:w w:val="90"/>
                      <w:b/>
                      <w:bCs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B3B3B"/>
                      <w:spacing w:val="-5"/>
                      <w:w w:val="90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77777"/>
                      <w:spacing w:val="0"/>
                      <w:w w:val="44"/>
                      <w:b/>
                      <w:bCs/>
                    </w:rPr>
                    <w:t>C#'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0"/>
          <w:position w:val="-10"/>
        </w:rPr>
        <w:t>.;&lt;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-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321"/>
          <w:position w:val="-1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-27"/>
          <w:w w:val="100"/>
          <w:position w:val="-11"/>
        </w:rPr>
        <w:t> </w:t>
      </w:r>
      <w:r>
        <w:rPr>
          <w:rFonts w:ascii="Arial" w:hAnsi="Arial" w:cs="Arial" w:eastAsia="Arial"/>
          <w:sz w:val="34"/>
          <w:szCs w:val="34"/>
          <w:color w:val="565757"/>
          <w:spacing w:val="-49"/>
          <w:w w:val="55"/>
          <w:position w:val="-11"/>
        </w:rPr>
        <w:t>.</w:t>
      </w:r>
      <w:r>
        <w:rPr>
          <w:rFonts w:ascii="Arial" w:hAnsi="Arial" w:cs="Arial" w:eastAsia="Arial"/>
          <w:sz w:val="34"/>
          <w:szCs w:val="34"/>
          <w:color w:val="8A8A8A"/>
          <w:spacing w:val="0"/>
          <w:w w:val="139"/>
          <w:position w:val="-11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78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1A1A3"/>
          <w:spacing w:val="-17"/>
          <w:w w:val="192"/>
          <w:position w:val="-3"/>
        </w:rPr>
        <w:t>-</w:t>
      </w:r>
      <w:r>
        <w:rPr>
          <w:rFonts w:ascii="Arial" w:hAnsi="Arial" w:cs="Arial" w:eastAsia="Arial"/>
          <w:sz w:val="10"/>
          <w:szCs w:val="10"/>
          <w:color w:val="777777"/>
          <w:spacing w:val="0"/>
          <w:w w:val="357"/>
          <w:position w:val="-3"/>
        </w:rPr>
        <w:t>,</w:t>
      </w:r>
      <w:r>
        <w:rPr>
          <w:rFonts w:ascii="Arial" w:hAnsi="Arial" w:cs="Arial" w:eastAsia="Arial"/>
          <w:sz w:val="10"/>
          <w:szCs w:val="10"/>
          <w:color w:val="777777"/>
          <w:spacing w:val="0"/>
          <w:w w:val="100"/>
          <w:position w:val="-3"/>
        </w:rPr>
        <w:t>     </w:t>
      </w:r>
      <w:r>
        <w:rPr>
          <w:rFonts w:ascii="Arial" w:hAnsi="Arial" w:cs="Arial" w:eastAsia="Arial"/>
          <w:sz w:val="10"/>
          <w:szCs w:val="10"/>
          <w:color w:val="A1A1A3"/>
          <w:spacing w:val="0"/>
          <w:w w:val="360"/>
          <w:i/>
          <w:position w:val="-3"/>
        </w:rPr>
        <w:t>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80"/>
          <w:cols w:num="2" w:equalWidth="0">
            <w:col w:w="10180" w:space="696"/>
            <w:col w:w="664"/>
          </w:cols>
        </w:sectPr>
      </w:pPr>
      <w:rPr/>
    </w:p>
    <w:p>
      <w:pPr>
        <w:spacing w:before="74" w:after="0" w:line="240" w:lineRule="auto"/>
        <w:ind w:left="269" w:right="-8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0.466694pt;margin-top:36.695068pt;width:566.92188pt;height:755.14141pt;mso-position-horizontal-relative:page;mso-position-vertical-relative:page;z-index:-14610" coordorigin="409,734" coordsize="11338,15103">
            <v:group style="position:absolute;left:428;top:763;width:2799;height:2" coordorigin="428,763" coordsize="2799,2">
              <v:shape style="position:absolute;left:428;top:763;width:2799;height:2" coordorigin="428,763" coordsize="2799,0" path="m428,763l3227,763e" filled="f" stroked="t" strokeweight=".713954pt" strokecolor="#5B5B5B">
                <v:path arrowok="t"/>
              </v:shape>
            </v:group>
            <v:group style="position:absolute;left:433;top:751;width:2;height:5618" coordorigin="433,751" coordsize="2,5618">
              <v:shape style="position:absolute;left:433;top:751;width:2;height:5618" coordorigin="433,751" coordsize="0,5618" path="m433,6368l433,751e" filled="f" stroked="t" strokeweight=".47597pt" strokecolor="#545454">
                <v:path arrowok="t"/>
              </v:shape>
            </v:group>
            <v:group style="position:absolute;left:2480;top:751;width:2;height:1511" coordorigin="2480,751" coordsize="2,1511">
              <v:shape style="position:absolute;left:2480;top:751;width:2;height:1511" coordorigin="2480,751" coordsize="0,1511" path="m2480,2261l2480,751e" filled="f" stroked="t" strokeweight=".713954pt" strokecolor="#484848">
                <v:path arrowok="t"/>
              </v:shape>
            </v:group>
            <v:group style="position:absolute;left:3170;top:760;width:309;height:2" coordorigin="3170,760" coordsize="309,2">
              <v:shape style="position:absolute;left:3170;top:760;width:309;height:2" coordorigin="3170,760" coordsize="309,0" path="m3170,760l3479,760e" filled="f" stroked="t" strokeweight=".47597pt" strokecolor="#2B2B2B">
                <v:path arrowok="t"/>
              </v:shape>
            </v:group>
            <v:group style="position:absolute;left:3422;top:760;width:4084;height:2" coordorigin="3422,760" coordsize="4084,2">
              <v:shape style="position:absolute;left:3422;top:760;width:4084;height:2" coordorigin="3422,760" coordsize="4084,0" path="m3422,760l7506,760e" filled="f" stroked="t" strokeweight=".713954pt" strokecolor="#545454">
                <v:path arrowok="t"/>
              </v:shape>
            </v:group>
            <v:group style="position:absolute;left:7449;top:755;width:414;height:2" coordorigin="7449,755" coordsize="414,2">
              <v:shape style="position:absolute;left:7449;top:755;width:414;height:2" coordorigin="7449,755" coordsize="414,0" path="m7449,755l7863,755e" filled="f" stroked="t" strokeweight=".47597pt" strokecolor="#4B4B4B">
                <v:path arrowok="t"/>
              </v:shape>
            </v:group>
            <v:group style="position:absolute;left:7787;top:755;width:781;height:2" coordorigin="7787,755" coordsize="781,2">
              <v:shape style="position:absolute;left:7787;top:755;width:781;height:2" coordorigin="7787,755" coordsize="781,0" path="m7787,755l8567,755e" filled="f" stroked="t" strokeweight=".951939pt" strokecolor="#646464">
                <v:path arrowok="t"/>
              </v:shape>
            </v:group>
            <v:group style="position:absolute;left:8439;top:753;width:847;height:2" coordorigin="8439,753" coordsize="847,2">
              <v:shape style="position:absolute;left:8439;top:753;width:847;height:2" coordorigin="8439,753" coordsize="847,0" path="m8439,753l9286,753e" filled="f" stroked="t" strokeweight=".47597pt" strokecolor="#4B4B4B">
                <v:path arrowok="t"/>
              </v:shape>
            </v:group>
            <v:group style="position:absolute;left:9158;top:753;width:2532;height:2" coordorigin="9158,753" coordsize="2532,2">
              <v:shape style="position:absolute;left:9158;top:753;width:2532;height:2" coordorigin="9158,753" coordsize="2532,0" path="m9158,753l11690,753e" filled="f" stroked="t" strokeweight=".713954pt" strokecolor="#606060">
                <v:path arrowok="t"/>
              </v:shape>
            </v:group>
            <v:group style="position:absolute;left:11685;top:746;width:2;height:2625" coordorigin="11685,746" coordsize="2,2625">
              <v:shape style="position:absolute;left:11685;top:746;width:2;height:2625" coordorigin="11685,746" coordsize="0,2625" path="m11685,3371l11685,746e" filled="f" stroked="t" strokeweight=".713954pt" strokecolor="#5B5B5B">
                <v:path arrowok="t"/>
              </v:shape>
            </v:group>
            <v:group style="position:absolute;left:433;top:1219;width:2;height:1109" coordorigin="433,1219" coordsize="2,1109">
              <v:shape style="position:absolute;left:433;top:1219;width:2;height:1109" coordorigin="433,1219" coordsize="0,1109" path="m433,2328l433,1219e" filled="f" stroked="t" strokeweight=".951939pt" strokecolor="#707070">
                <v:path arrowok="t"/>
              </v:shape>
            </v:group>
            <v:group style="position:absolute;left:9258;top:1200;width:2;height:469" coordorigin="9258,1200" coordsize="2,469">
              <v:shape style="position:absolute;left:9258;top:1200;width:2;height:469" coordorigin="9258,1200" coordsize="0,469" path="m9258,1669l9258,1200e" filled="f" stroked="t" strokeweight=".951939pt" strokecolor="#646464">
                <v:path arrowok="t"/>
              </v:shape>
            </v:group>
            <v:group style="position:absolute;left:9258;top:741;width:2;height:1525" coordorigin="9258,741" coordsize="2,1525">
              <v:shape style="position:absolute;left:9258;top:741;width:2;height:1525" coordorigin="9258,741" coordsize="0,1525" path="m9258,2266l9258,741e" filled="f" stroked="t" strokeweight=".713954pt" strokecolor="#4B4B4B">
                <v:path arrowok="t"/>
              </v:shape>
            </v:group>
            <v:group style="position:absolute;left:11685;top:2209;width:2;height:512" coordorigin="11685,2209" coordsize="2,512">
              <v:shape style="position:absolute;left:11685;top:2209;width:2;height:512" coordorigin="11685,2209" coordsize="0,512" path="m11685,2720l11685,2209e" filled="f" stroked="t" strokeweight=".47597pt" strokecolor="#3B3B3B">
                <v:path arrowok="t"/>
              </v:shape>
            </v:group>
            <v:group style="position:absolute;left:436;top:751;width:2;height:5618" coordorigin="436,751" coordsize="2,5618">
              <v:shape style="position:absolute;left:436;top:751;width:2;height:5618" coordorigin="436,751" coordsize="0,5618" path="m436,6368l436,751e" filled="f" stroked="t" strokeweight=".713954pt" strokecolor="#575757">
                <v:path arrowok="t"/>
              </v:shape>
            </v:group>
            <v:group style="position:absolute;left:438;top:3299;width:2;height:311" coordorigin="438,3299" coordsize="2,311">
              <v:shape style="position:absolute;left:438;top:3299;width:2;height:311" coordorigin="438,3299" coordsize="0,311" path="m438,3610l438,3299e" filled="f" stroked="t" strokeweight=".47597pt" strokecolor="#343434">
                <v:path arrowok="t"/>
              </v:shape>
            </v:group>
            <v:group style="position:absolute;left:11690;top:3299;width:2;height:311" coordorigin="11690,3299" coordsize="2,311">
              <v:shape style="position:absolute;left:11690;top:3299;width:2;height:311" coordorigin="11690,3299" coordsize="0,311" path="m11690,3610l11690,3299e" filled="f" stroked="t" strokeweight=".47597pt" strokecolor="#3B3B3B">
                <v:path arrowok="t"/>
              </v:shape>
            </v:group>
            <v:group style="position:absolute;left:11690;top:3552;width:2;height:540" coordorigin="11690,3552" coordsize="2,540">
              <v:shape style="position:absolute;left:11690;top:3552;width:2;height:540" coordorigin="11690,3552" coordsize="0,540" path="m11690,4092l11690,3552e" filled="f" stroked="t" strokeweight=".713954pt" strokecolor="#5B5B5B">
                <v:path arrowok="t"/>
              </v:shape>
            </v:group>
            <v:group style="position:absolute;left:428;top:4090;width:1252;height:2" coordorigin="428,4090" coordsize="1252,2">
              <v:shape style="position:absolute;left:428;top:4090;width:1252;height:2" coordorigin="428,4090" coordsize="1252,0" path="m428,4090l1680,4090e" filled="f" stroked="t" strokeweight=".951939pt" strokecolor="#5B5B5B">
                <v:path arrowok="t"/>
              </v:shape>
            </v:group>
            <v:group style="position:absolute;left:1623;top:4090;width:871;height:2" coordorigin="1623,4090" coordsize="871,2">
              <v:shape style="position:absolute;left:1623;top:4090;width:871;height:2" coordorigin="1623,4090" coordsize="871,0" path="m1623,4090l2494,4090e" filled="f" stroked="t" strokeweight=".713954pt" strokecolor="#484848">
                <v:path arrowok="t"/>
              </v:shape>
            </v:group>
            <v:group style="position:absolute;left:2208;top:4090;width:1028;height:2" coordorigin="2208,4090" coordsize="1028,2">
              <v:shape style="position:absolute;left:2208;top:4090;width:1028;height:2" coordorigin="2208,4090" coordsize="1028,0" path="m2208,4090l3237,4090e" filled="f" stroked="t" strokeweight=".951939pt" strokecolor="#606060">
                <v:path arrowok="t"/>
              </v:shape>
            </v:group>
            <v:group style="position:absolute;left:3170;top:4088;width:585;height:2" coordorigin="3170,4088" coordsize="585,2">
              <v:shape style="position:absolute;left:3170;top:4088;width:585;height:2" coordorigin="3170,4088" coordsize="585,0" path="m3170,4088l3755,4088e" filled="f" stroked="t" strokeweight=".47597pt" strokecolor="#3B3B3B">
                <v:path arrowok="t"/>
              </v:shape>
            </v:group>
            <v:group style="position:absolute;left:3979;top:3342;width:2;height:755" coordorigin="3979,3342" coordsize="2,755">
              <v:shape style="position:absolute;left:3979;top:3342;width:2;height:755" coordorigin="3979,3342" coordsize="0,755" path="m3979,4097l3979,3342e" filled="f" stroked="t" strokeweight=".713954pt" strokecolor="#4B4B4B">
                <v:path arrowok="t"/>
              </v:shape>
            </v:group>
            <v:group style="position:absolute;left:3970;top:3772;width:2028;height:2" coordorigin="3970,3772" coordsize="2028,2">
              <v:shape style="position:absolute;left:3970;top:3772;width:2028;height:2" coordorigin="3970,3772" coordsize="2028,0" path="m3970,3772l5997,3772e" filled="f" stroked="t" strokeweight=".713954pt" strokecolor="#575757">
                <v:path arrowok="t"/>
              </v:shape>
            </v:group>
            <v:group style="position:absolute;left:3694;top:4088;width:314;height:2" coordorigin="3694,4088" coordsize="314,2">
              <v:shape style="position:absolute;left:3694;top:4088;width:314;height:2" coordorigin="3694,4088" coordsize="314,0" path="m3694,4088l4008,4088e" filled="f" stroked="t" strokeweight=".951939pt" strokecolor="#575757">
                <v:path arrowok="t"/>
              </v:shape>
            </v:group>
            <v:group style="position:absolute;left:3674;top:4083;width:2504;height:2" coordorigin="3674,4083" coordsize="2504,2">
              <v:shape style="position:absolute;left:3674;top:4083;width:2504;height:2" coordorigin="3674,4083" coordsize="2504,0" path="m3674,4083l6178,4083e" filled="f" stroked="t" strokeweight="1.189924pt" strokecolor="#3F3F3F">
                <v:path arrowok="t"/>
              </v:shape>
            </v:group>
            <v:group style="position:absolute;left:6078;top:4085;width:295;height:2" coordorigin="6078,4085" coordsize="295,2">
              <v:shape style="position:absolute;left:6078;top:4085;width:295;height:2" coordorigin="6078,4085" coordsize="295,0" path="m6078,4085l6373,4085e" filled="f" stroked="t" strokeweight=".47597pt" strokecolor="#444444">
                <v:path arrowok="t"/>
              </v:shape>
            </v:group>
            <v:group style="position:absolute;left:7080;top:3342;width:2;height:755" coordorigin="7080,3342" coordsize="2,755">
              <v:shape style="position:absolute;left:7080;top:3342;width:2;height:755" coordorigin="7080,3342" coordsize="0,755" path="m7080,4097l7080,3342e" filled="f" stroked="t" strokeweight=".713954pt" strokecolor="#484848">
                <v:path arrowok="t"/>
              </v:shape>
            </v:group>
            <v:group style="position:absolute;left:6316;top:4085;width:5383;height:2" coordorigin="6316,4085" coordsize="5383,2">
              <v:shape style="position:absolute;left:6316;top:4085;width:5383;height:2" coordorigin="6316,4085" coordsize="5383,0" path="m6316,4085l11699,4085e" filled="f" stroked="t" strokeweight=".713954pt" strokecolor="#5B5B5B">
                <v:path arrowok="t"/>
              </v:shape>
            </v:group>
            <v:group style="position:absolute;left:10376;top:4083;width:524;height:2" coordorigin="10376,4083" coordsize="524,2">
              <v:shape style="position:absolute;left:10376;top:4083;width:524;height:2" coordorigin="10376,4083" coordsize="524,0" path="m10376,4083l10900,4083e" filled="f" stroked="t" strokeweight=".47597pt" strokecolor="#383838">
                <v:path arrowok="t"/>
              </v:shape>
            </v:group>
            <v:group style="position:absolute;left:428;top:4367;width:8972;height:2" coordorigin="428,4367" coordsize="8972,2">
              <v:shape style="position:absolute;left:428;top:4367;width:8972;height:2" coordorigin="428,4367" coordsize="8972,0" path="m428,4367l9400,4367e" filled="f" stroked="t" strokeweight=".713954pt" strokecolor="#575757">
                <v:path arrowok="t"/>
              </v:shape>
            </v:group>
            <v:group style="position:absolute;left:9343;top:4365;width:366;height:2" coordorigin="9343,4365" coordsize="366,2">
              <v:shape style="position:absolute;left:9343;top:4365;width:366;height:2" coordorigin="9343,4365" coordsize="366,0" path="m9343,4365l9710,4365e" filled="f" stroked="t" strokeweight=".47597pt" strokecolor="#484848">
                <v:path arrowok="t"/>
              </v:shape>
            </v:group>
            <v:group style="position:absolute;left:9653;top:4363;width:862;height:2" coordorigin="9653,4363" coordsize="862,2">
              <v:shape style="position:absolute;left:9653;top:4363;width:862;height:2" coordorigin="9653,4363" coordsize="862,0" path="m9653,4363l10514,4363e" filled="f" stroked="t" strokeweight=".951939pt" strokecolor="#676767">
                <v:path arrowok="t"/>
              </v:shape>
            </v:group>
            <v:group style="position:absolute;left:10376;top:4360;width:524;height:2" coordorigin="10376,4360" coordsize="524,2">
              <v:shape style="position:absolute;left:10376;top:4360;width:524;height:2" coordorigin="10376,4360" coordsize="524,0" path="m10376,4360l10900,4360e" filled="f" stroked="t" strokeweight=".47597pt" strokecolor="#484848">
                <v:path arrowok="t"/>
              </v:shape>
            </v:group>
            <v:group style="position:absolute;left:10843;top:4360;width:857;height:2" coordorigin="10843,4360" coordsize="857,2">
              <v:shape style="position:absolute;left:10843;top:4360;width:857;height:2" coordorigin="10843,4360" coordsize="857,0" path="m10843,4360l11699,4360e" filled="f" stroked="t" strokeweight=".951939pt" strokecolor="#646464">
                <v:path arrowok="t"/>
              </v:shape>
            </v:group>
            <v:group style="position:absolute;left:2470;top:4587;width:3665;height:2" coordorigin="2470,4587" coordsize="3665,2">
              <v:shape style="position:absolute;left:2470;top:4587;width:3665;height:2" coordorigin="2470,4587" coordsize="3665,0" path="m2470,4587l6135,4587e" filled="f" stroked="t" strokeweight=".713954pt" strokecolor="#545454">
                <v:path arrowok="t"/>
              </v:shape>
            </v:group>
            <v:group style="position:absolute;left:6078;top:4585;width:828;height:2" coordorigin="6078,4585" coordsize="828,2">
              <v:shape style="position:absolute;left:6078;top:4585;width:828;height:2" coordorigin="6078,4585" coordsize="828,0" path="m6078,4585l6906,4585e" filled="f" stroked="t" strokeweight=".47597pt" strokecolor="#3F3F3F">
                <v:path arrowok="t"/>
              </v:shape>
            </v:group>
            <v:group style="position:absolute;left:6740;top:4583;width:2537;height:2" coordorigin="6740,4583" coordsize="2537,2">
              <v:shape style="position:absolute;left:6740;top:4583;width:2537;height:2" coordorigin="6740,4583" coordsize="2537,0" path="m6740,4583l9277,4583e" filled="f" stroked="t" strokeweight=".951939pt" strokecolor="#5B5B5B">
                <v:path arrowok="t"/>
              </v:shape>
            </v:group>
            <v:group style="position:absolute;left:9220;top:4580;width:181;height:2" coordorigin="9220,4580" coordsize="181,2">
              <v:shape style="position:absolute;left:9220;top:4580;width:181;height:2" coordorigin="9220,4580" coordsize="181,0" path="m9220,4580l9400,4580e" filled="f" stroked="t" strokeweight=".47597pt" strokecolor="#3F3F3F">
                <v:path arrowok="t"/>
              </v:shape>
            </v:group>
            <v:group style="position:absolute;left:9343;top:4580;width:1090;height:2" coordorigin="9343,4580" coordsize="1090,2">
              <v:shape style="position:absolute;left:9343;top:4580;width:1090;height:2" coordorigin="9343,4580" coordsize="1090,0" path="m9343,4580l10433,4580e" filled="f" stroked="t" strokeweight=".713954pt" strokecolor="#606060">
                <v:path arrowok="t"/>
              </v:shape>
            </v:group>
            <v:group style="position:absolute;left:10376;top:4580;width:524;height:2" coordorigin="10376,4580" coordsize="524,2">
              <v:shape style="position:absolute;left:10376;top:4580;width:524;height:2" coordorigin="10376,4580" coordsize="524,0" path="m10376,4580l10900,4580e" filled="f" stroked="t" strokeweight=".47597pt" strokecolor="#3B3B3B">
                <v:path arrowok="t"/>
              </v:shape>
            </v:group>
            <v:group style="position:absolute;left:10843;top:4580;width:857;height:2" coordorigin="10843,4580" coordsize="857,2">
              <v:shape style="position:absolute;left:10843;top:4580;width:857;height:2" coordorigin="10843,4580" coordsize="857,0" path="m10843,4580l11699,4580e" filled="f" stroked="t" strokeweight=".951939pt" strokecolor="#646464">
                <v:path arrowok="t"/>
              </v:shape>
            </v:group>
            <v:group style="position:absolute;left:11695;top:4351;width:2;height:7042" coordorigin="11695,4351" coordsize="2,7042">
              <v:shape style="position:absolute;left:11695;top:4351;width:2;height:7042" coordorigin="11695,4351" coordsize="0,7042" path="m11695,11393l11695,4351e" filled="f" stroked="t" strokeweight=".713954pt" strokecolor="#646464">
                <v:path arrowok="t"/>
              </v:shape>
            </v:group>
            <v:group style="position:absolute;left:2482;top:4078;width:2;height:4556" coordorigin="2482,4078" coordsize="2,4556">
              <v:shape style="position:absolute;left:2482;top:4078;width:2;height:4556" coordorigin="2482,4078" coordsize="0,4556" path="m2482,8634l2482,4078e" filled="f" stroked="t" strokeweight=".951939pt" strokecolor="#4F4F4F">
                <v:path arrowok="t"/>
              </v:shape>
            </v:group>
            <v:group style="position:absolute;left:5031;top:4580;width:2;height:751" coordorigin="5031,4580" coordsize="2,751">
              <v:shape style="position:absolute;left:5031;top:4580;width:2;height:751" coordorigin="5031,4580" coordsize="0,751" path="m5031,5331l5031,4580e" filled="f" stroked="t" strokeweight=".951939pt" strokecolor="#4F4F4F">
                <v:path arrowok="t"/>
              </v:shape>
            </v:group>
            <v:group style="position:absolute;left:7834;top:4571;width:2;height:220" coordorigin="7834,4571" coordsize="2,220">
              <v:shape style="position:absolute;left:7834;top:4571;width:2;height:220" coordorigin="7834,4571" coordsize="0,220" path="m7834,4790l7834,4571e" filled="f" stroked="t" strokeweight=".237985pt" strokecolor="#4B4B4B">
                <v:path arrowok="t"/>
              </v:shape>
            </v:group>
            <v:group style="position:absolute;left:5017;top:5020;width:1090;height:2" coordorigin="5017,5020" coordsize="1090,2">
              <v:shape style="position:absolute;left:5017;top:5020;width:1090;height:2" coordorigin="5017,5020" coordsize="1090,0" path="m5017,5020l6107,5020e" filled="f" stroked="t" strokeweight=".237985pt" strokecolor="#575757">
                <v:path arrowok="t"/>
              </v:shape>
            </v:group>
            <v:group style="position:absolute;left:6107;top:5020;width:1733;height:2" coordorigin="6107,5020" coordsize="1733,2">
              <v:shape style="position:absolute;left:6107;top:5020;width:1733;height:2" coordorigin="6107,5020" coordsize="1733,0" path="m6107,5020l7839,5020e" filled="f" stroked="t" strokeweight=".237985pt" strokecolor="#000000">
                <v:path arrowok="t"/>
              </v:shape>
            </v:group>
            <v:group style="position:absolute;left:7834;top:4790;width:2;height:234" coordorigin="7834,4790" coordsize="2,234">
              <v:shape style="position:absolute;left:7834;top:4790;width:2;height:234" coordorigin="7834,4790" coordsize="0,234" path="m7834,5025l7834,4790e" filled="f" stroked="t" strokeweight=".237985pt" strokecolor="#000000">
                <v:path arrowok="t"/>
              </v:shape>
            </v:group>
            <v:group style="position:absolute;left:7834;top:5020;width:633;height:2" coordorigin="7834,5020" coordsize="633,2">
              <v:shape style="position:absolute;left:7834;top:5020;width:633;height:2" coordorigin="7834,5020" coordsize="633,0" path="m7834,5020l8467,5020e" filled="f" stroked="t" strokeweight=".237985pt" strokecolor="#383838">
                <v:path arrowok="t"/>
              </v:shape>
            </v:group>
            <v:group style="position:absolute;left:8467;top:5020;width:2404;height:2" coordorigin="8467,5020" coordsize="2404,2">
              <v:shape style="position:absolute;left:8467;top:5020;width:2404;height:2" coordorigin="8467,5020" coordsize="2404,0" path="m8467,5020l10871,5020e" filled="f" stroked="t" strokeweight=".237985pt" strokecolor="#000000">
                <v:path arrowok="t"/>
              </v:shape>
            </v:group>
            <v:group style="position:absolute;left:10871;top:5020;width:814;height:2" coordorigin="10871,5020" coordsize="814,2">
              <v:shape style="position:absolute;left:10871;top:5020;width:814;height:2" coordorigin="10871,5020" coordsize="814,0" path="m10871,5020l11685,5020e" filled="f" stroked="t" strokeweight=".237985pt" strokecolor="#4F4F4F">
                <v:path arrowok="t"/>
              </v:shape>
            </v:group>
            <v:group style="position:absolute;left:11690;top:4762;width:2;height:292" coordorigin="11690,4762" coordsize="2,292">
              <v:shape style="position:absolute;left:11690;top:4762;width:2;height:292" coordorigin="11690,4762" coordsize="0,292" path="m11690,5053l11690,4762e" filled="f" stroked="t" strokeweight=".47597pt" strokecolor="#3F3F3F">
                <v:path arrowok="t"/>
              </v:shape>
            </v:group>
            <v:group style="position:absolute;left:5026;top:5312;width:4374;height:2" coordorigin="5026,5312" coordsize="4374,2">
              <v:shape style="position:absolute;left:5026;top:5312;width:4374;height:2" coordorigin="5026,5312" coordsize="4374,0" path="m5026,5312l9400,5312e" filled="f" stroked="t" strokeweight=".713954pt" strokecolor="#5B5B5B">
                <v:path arrowok="t"/>
              </v:shape>
            </v:group>
            <v:group style="position:absolute;left:9343;top:5309;width:366;height:2" coordorigin="9343,5309" coordsize="366,2">
              <v:shape style="position:absolute;left:9343;top:5309;width:366;height:2" coordorigin="9343,5309" coordsize="366,0" path="m9343,5309l9710,5309e" filled="f" stroked="t" strokeweight=".47597pt" strokecolor="#484848">
                <v:path arrowok="t"/>
              </v:shape>
            </v:group>
            <v:group style="position:absolute;left:9653;top:5309;width:781;height:2" coordorigin="9653,5309" coordsize="781,2">
              <v:shape style="position:absolute;left:9653;top:5309;width:781;height:2" coordorigin="9653,5309" coordsize="781,0" path="m9653,5309l10433,5309e" filled="f" stroked="t" strokeweight=".951939pt" strokecolor="#606060">
                <v:path arrowok="t"/>
              </v:shape>
            </v:group>
            <v:group style="position:absolute;left:10376;top:5307;width:524;height:2" coordorigin="10376,5307" coordsize="524,2">
              <v:shape style="position:absolute;left:10376;top:5307;width:524;height:2" coordorigin="10376,5307" coordsize="524,0" path="m10376,5307l10900,5307e" filled="f" stroked="t" strokeweight=".47597pt" strokecolor="#343434">
                <v:path arrowok="t"/>
              </v:shape>
            </v:group>
            <v:group style="position:absolute;left:10843;top:5307;width:857;height:2" coordorigin="10843,5307" coordsize="857,2">
              <v:shape style="position:absolute;left:10843;top:5307;width:857;height:2" coordorigin="10843,5307" coordsize="857,0" path="m10843,5307l11699,5307e" filled="f" stroked="t" strokeweight=".713954pt" strokecolor="#646464">
                <v:path arrowok="t"/>
              </v:shape>
            </v:group>
            <v:group style="position:absolute;left:433;top:5273;width:2;height:292" coordorigin="433,5273" coordsize="2,292">
              <v:shape style="position:absolute;left:433;top:5273;width:2;height:292" coordorigin="433,5273" coordsize="0,292" path="m433,5565l433,5273e" filled="f" stroked="t" strokeweight=".47597pt" strokecolor="#3F3F3F">
                <v:path arrowok="t"/>
              </v:shape>
            </v:group>
            <v:group style="position:absolute;left:5033;top:5273;width:2;height:760" coordorigin="5033,5273" coordsize="2,760">
              <v:shape style="position:absolute;left:5033;top:5273;width:2;height:760" coordorigin="5033,5273" coordsize="0,760" path="m5033,6034l5033,5273e" filled="f" stroked="t" strokeweight=".47597pt" strokecolor="#3B3B3B">
                <v:path arrowok="t"/>
              </v:shape>
            </v:group>
            <v:group style="position:absolute;left:5026;top:5551;width:2837;height:2" coordorigin="5026,5551" coordsize="2837,2">
              <v:shape style="position:absolute;left:5026;top:5551;width:2837;height:2" coordorigin="5026,5551" coordsize="2837,0" path="m5026,5551l7863,5551e" filled="f" stroked="t" strokeweight=".713954pt" strokecolor="#575757">
                <v:path arrowok="t"/>
              </v:shape>
            </v:group>
            <v:group style="position:absolute;left:7806;top:5551;width:690;height:2" coordorigin="7806,5551" coordsize="690,2">
              <v:shape style="position:absolute;left:7806;top:5551;width:690;height:2" coordorigin="7806,5551" coordsize="690,0" path="m7806,5551l8496,5551e" filled="f" stroked="t" strokeweight=".47597pt" strokecolor="#383838">
                <v:path arrowok="t"/>
              </v:shape>
            </v:group>
            <v:group style="position:absolute;left:8439;top:5551;width:961;height:2" coordorigin="8439,5551" coordsize="961,2">
              <v:shape style="position:absolute;left:8439;top:5551;width:961;height:2" coordorigin="8439,5551" coordsize="961,0" path="m8439,5551l9400,5551e" filled="f" stroked="t" strokeweight=".951939pt" strokecolor="#606060">
                <v:path arrowok="t"/>
              </v:shape>
            </v:group>
            <v:group style="position:absolute;left:9343;top:5551;width:557;height:2" coordorigin="9343,5551" coordsize="557,2">
              <v:shape style="position:absolute;left:9343;top:5551;width:557;height:2" coordorigin="9343,5551" coordsize="557,0" path="m9343,5551l9900,5551e" filled="f" stroked="t" strokeweight=".47597pt" strokecolor="#343434">
                <v:path arrowok="t"/>
              </v:shape>
            </v:group>
            <v:group style="position:absolute;left:9843;top:5548;width:1856;height:2" coordorigin="9843,5548" coordsize="1856,2">
              <v:shape style="position:absolute;left:9843;top:5548;width:1856;height:2" coordorigin="9843,5548" coordsize="1856,0" path="m9843,5548l11699,5548e" filled="f" stroked="t" strokeweight=".713954pt" strokecolor="#606060">
                <v:path arrowok="t"/>
              </v:shape>
            </v:group>
            <v:group style="position:absolute;left:433;top:5508;width:2;height:282" coordorigin="433,5508" coordsize="2,282">
              <v:shape style="position:absolute;left:433;top:5508;width:2;height:282" coordorigin="433,5508" coordsize="0,282" path="m433,5790l433,5508e" filled="f" stroked="t" strokeweight=".47597pt" strokecolor="#181818">
                <v:path arrowok="t"/>
              </v:shape>
            </v:group>
            <v:group style="position:absolute;left:2475;top:5773;width:752;height:2" coordorigin="2475,5773" coordsize="752,2">
              <v:shape style="position:absolute;left:2475;top:5773;width:752;height:2" coordorigin="2475,5773" coordsize="752,0" path="m2475,5773l3227,5773e" filled="f" stroked="t" strokeweight=".951939pt" strokecolor="#606060">
                <v:path arrowok="t"/>
              </v:shape>
            </v:group>
            <v:group style="position:absolute;left:3170;top:5771;width:309;height:2" coordorigin="3170,5771" coordsize="309,2">
              <v:shape style="position:absolute;left:3170;top:5771;width:309;height:2" coordorigin="3170,5771" coordsize="309,0" path="m3170,5771l3479,5771e" filled="f" stroked="t" strokeweight=".47597pt" strokecolor="#343434">
                <v:path arrowok="t"/>
              </v:shape>
            </v:group>
            <v:group style="position:absolute;left:3422;top:5771;width:333;height:2" coordorigin="3422,5771" coordsize="333,2">
              <v:shape style="position:absolute;left:3422;top:5771;width:333;height:2" coordorigin="3422,5771" coordsize="333,0" path="m3422,5771l3755,5771e" filled="f" stroked="t" strokeweight=".47597pt" strokecolor="#484848">
                <v:path arrowok="t"/>
              </v:shape>
            </v:group>
            <v:group style="position:absolute;left:3660;top:5771;width:1104;height:2" coordorigin="3660,5771" coordsize="1104,2">
              <v:shape style="position:absolute;left:3660;top:5771;width:1104;height:2" coordorigin="3660,5771" coordsize="1104,0" path="m3660,5771l4764,5771e" filled="f" stroked="t" strokeweight=".951939pt" strokecolor="#606060">
                <v:path arrowok="t"/>
              </v:shape>
            </v:group>
            <v:group style="position:absolute;left:4707;top:5771;width:352;height:2" coordorigin="4707,5771" coordsize="352,2">
              <v:shape style="position:absolute;left:4707;top:5771;width:352;height:2" coordorigin="4707,5771" coordsize="352,0" path="m4707,5771l5060,5771e" filled="f" stroked="t" strokeweight=".47597pt" strokecolor="#2F2F2F">
                <v:path arrowok="t"/>
              </v:shape>
            </v:group>
            <v:group style="position:absolute;left:4988;top:5771;width:3508;height:2" coordorigin="4988,5771" coordsize="3508,2">
              <v:shape style="position:absolute;left:4988;top:5771;width:3508;height:2" coordorigin="4988,5771" coordsize="3508,0" path="m4988,5771l8496,5771e" filled="f" stroked="t" strokeweight=".47597pt" strokecolor="#545454">
                <v:path arrowok="t"/>
              </v:shape>
            </v:group>
            <v:group style="position:absolute;left:8368;top:5771;width:1033;height:2" coordorigin="8368,5771" coordsize="1033,2">
              <v:shape style="position:absolute;left:8368;top:5771;width:1033;height:2" coordorigin="8368,5771" coordsize="1033,0" path="m8368,5771l9400,5771e" filled="f" stroked="t" strokeweight=".951939pt" strokecolor="#676767">
                <v:path arrowok="t"/>
              </v:shape>
            </v:group>
            <v:group style="position:absolute;left:9343;top:5771;width:366;height:2" coordorigin="9343,5771" coordsize="366,2">
              <v:shape style="position:absolute;left:9343;top:5771;width:366;height:2" coordorigin="9343,5771" coordsize="366,0" path="m9343,5771l9710,5771e" filled="f" stroked="t" strokeweight=".47597pt" strokecolor="#3B3B3B">
                <v:path arrowok="t"/>
              </v:shape>
            </v:group>
            <v:group style="position:absolute;left:9653;top:5771;width:248;height:2" coordorigin="9653,5771" coordsize="248,2">
              <v:shape style="position:absolute;left:9653;top:5771;width:248;height:2" coordorigin="9653,5771" coordsize="248,0" path="m9653,5771l9900,5771e" filled="f" stroked="t" strokeweight=".47597pt" strokecolor="#232323">
                <v:path arrowok="t"/>
              </v:shape>
            </v:group>
            <v:group style="position:absolute;left:9843;top:5768;width:1856;height:2" coordorigin="9843,5768" coordsize="1856,2">
              <v:shape style="position:absolute;left:9843;top:5768;width:1856;height:2" coordorigin="9843,5768" coordsize="1856,0" path="m9843,5768l11699,5768e" filled="f" stroked="t" strokeweight=".713954pt" strokecolor="#606060">
                <v:path arrowok="t"/>
              </v:shape>
            </v:group>
            <v:group style="position:absolute;left:428;top:6002;width:3327;height:2" coordorigin="428,6002" coordsize="3327,2">
              <v:shape style="position:absolute;left:428;top:6002;width:3327;height:2" coordorigin="428,6002" coordsize="3327,0" path="m428,6002l3755,6002e" filled="f" stroked="t" strokeweight=".951939pt" strokecolor="#606060">
                <v:path arrowok="t"/>
              </v:shape>
            </v:group>
            <v:group style="position:absolute;left:3698;top:6005;width:300;height:2" coordorigin="3698,6005" coordsize="300,2">
              <v:shape style="position:absolute;left:3698;top:6005;width:300;height:2" coordorigin="3698,6005" coordsize="300,0" path="m3698,6005l3998,6005e" filled="f" stroked="t" strokeweight=".47597pt" strokecolor="#3F3F3F">
                <v:path arrowok="t"/>
              </v:shape>
            </v:group>
            <v:group style="position:absolute;left:3941;top:6002;width:7730;height:2" coordorigin="3941,6002" coordsize="7730,2">
              <v:shape style="position:absolute;left:3941;top:6002;width:7730;height:2" coordorigin="3941,6002" coordsize="7730,0" path="m3941,6002l11671,6002e" filled="f" stroked="t" strokeweight=".713954pt" strokecolor="#575B57">
                <v:path arrowok="t"/>
              </v:shape>
            </v:group>
            <v:group style="position:absolute;left:9653;top:6000;width:495;height:2" coordorigin="9653,6000" coordsize="495,2">
              <v:shape style="position:absolute;left:9653;top:6000;width:495;height:2" coordorigin="9653,6000" coordsize="495,0" path="m9653,6000l10148,6000e" filled="f" stroked="t" strokeweight=".47597pt" strokecolor="#383838">
                <v:path arrowok="t"/>
              </v:shape>
            </v:group>
            <v:group style="position:absolute;left:10843;top:6000;width:857;height:2" coordorigin="10843,6000" coordsize="857,2">
              <v:shape style="position:absolute;left:10843;top:6000;width:857;height:2" coordorigin="10843,6000" coordsize="857,0" path="m10843,6000l11699,6000e" filled="f" stroked="t" strokeweight=".47597pt" strokecolor="#444444">
                <v:path arrowok="t"/>
              </v:shape>
            </v:group>
            <v:group style="position:absolute;left:5033;top:5962;width:2;height:693" coordorigin="5033,5962" coordsize="2,693">
              <v:shape style="position:absolute;left:5033;top:5962;width:2;height:693" coordorigin="5033,5962" coordsize="0,693" path="m5033,6655l5033,5962e" filled="f" stroked="t" strokeweight=".951939pt" strokecolor="#606060">
                <v:path arrowok="t"/>
              </v:shape>
            </v:group>
            <v:group style="position:absolute;left:7834;top:5990;width:2;height:263" coordorigin="7834,5990" coordsize="2,263">
              <v:shape style="position:absolute;left:7834;top:5990;width:2;height:263" coordorigin="7834,5990" coordsize="0,263" path="m7834,6253l7834,5990e" filled="f" stroked="t" strokeweight=".237985pt" strokecolor="#6B6B6B">
                <v:path arrowok="t"/>
              </v:shape>
            </v:group>
            <v:group style="position:absolute;left:2470;top:6428;width:2294;height:2" coordorigin="2470,6428" coordsize="2294,2">
              <v:shape style="position:absolute;left:2470;top:6428;width:2294;height:2" coordorigin="2470,6428" coordsize="2294,0" path="m2470,6428l4764,6428e" filled="f" stroked="t" strokeweight=".713954pt" strokecolor="#575757">
                <v:path arrowok="t"/>
              </v:shape>
            </v:group>
            <v:group style="position:absolute;left:4707;top:6430;width:352;height:2" coordorigin="4707,6430" coordsize="352,2">
              <v:shape style="position:absolute;left:4707;top:6430;width:352;height:2" coordorigin="4707,6430" coordsize="352,0" path="m4707,6430l5060,6430e" filled="f" stroked="t" strokeweight=".47597pt" strokecolor="#2B2B2B">
                <v:path arrowok="t"/>
              </v:shape>
            </v:group>
            <v:group style="position:absolute;left:4988;top:6430;width:1147;height:2" coordorigin="4988,6430" coordsize="1147,2">
              <v:shape style="position:absolute;left:4988;top:6430;width:1147;height:2" coordorigin="4988,6430" coordsize="1147,0" path="m4988,6430l6135,6430e" filled="f" stroked="t" strokeweight=".951939pt" strokecolor="#5B5B5B">
                <v:path arrowok="t"/>
              </v:shape>
            </v:group>
            <v:group style="position:absolute;left:6078;top:6430;width:828;height:2" coordorigin="6078,6430" coordsize="828,2">
              <v:shape style="position:absolute;left:6078;top:6430;width:828;height:2" coordorigin="6078,6430" coordsize="828,0" path="m6078,6430l6906,6430e" filled="f" stroked="t" strokeweight=".47597pt" strokecolor="#3B3B3B">
                <v:path arrowok="t"/>
              </v:shape>
            </v:group>
            <v:group style="position:absolute;left:6816;top:6430;width:1052;height:2" coordorigin="6816,6430" coordsize="1052,2">
              <v:shape style="position:absolute;left:6816;top:6430;width:1052;height:2" coordorigin="6816,6430" coordsize="1052,0" path="m6816,6430l7868,6430e" filled="f" stroked="t" strokeweight=".713954pt" strokecolor="#606060">
                <v:path arrowok="t"/>
              </v:shape>
            </v:group>
            <v:group style="position:absolute;left:7834;top:6253;width:2;height:206" coordorigin="7834,6253" coordsize="2,206">
              <v:shape style="position:absolute;left:7834;top:6253;width:2;height:206" coordorigin="7834,6253" coordsize="0,206" path="m7834,6459l7834,6253e" filled="f" stroked="t" strokeweight=".237985pt" strokecolor="#3B3B3B">
                <v:path arrowok="t"/>
              </v:shape>
            </v:group>
            <v:group style="position:absolute;left:7806;top:6430;width:690;height:2" coordorigin="7806,6430" coordsize="690,2">
              <v:shape style="position:absolute;left:7806;top:6430;width:690;height:2" coordorigin="7806,6430" coordsize="690,0" path="m7806,6430l8496,6430e" filled="f" stroked="t" strokeweight=".47597pt" strokecolor="#3B3B3B">
                <v:path arrowok="t"/>
              </v:shape>
            </v:group>
            <v:group style="position:absolute;left:8339;top:6430;width:1061;height:2" coordorigin="8339,6430" coordsize="1061,2">
              <v:shape style="position:absolute;left:8339;top:6430;width:1061;height:2" coordorigin="8339,6430" coordsize="1061,0" path="m8339,6430l9400,6430e" filled="f" stroked="t" strokeweight=".713954pt" strokecolor="#606060">
                <v:path arrowok="t"/>
              </v:shape>
            </v:group>
            <v:group style="position:absolute;left:9343;top:6430;width:366;height:2" coordorigin="9343,6430" coordsize="366,2">
              <v:shape style="position:absolute;left:9343;top:6430;width:366;height:2" coordorigin="9343,6430" coordsize="366,0" path="m9343,6430l9710,6430e" filled="f" stroked="t" strokeweight=".47597pt" strokecolor="#3F3F3F">
                <v:path arrowok="t"/>
              </v:shape>
            </v:group>
            <v:group style="position:absolute;left:9653;top:6428;width:2047;height:2" coordorigin="9653,6428" coordsize="2047,2">
              <v:shape style="position:absolute;left:9653;top:6428;width:2047;height:2" coordorigin="9653,6428" coordsize="2047,0" path="m9653,6428l11699,6428e" filled="f" stroked="t" strokeweight=".713954pt" strokecolor="#606060">
                <v:path arrowok="t"/>
              </v:shape>
            </v:group>
            <v:group style="position:absolute;left:2470;top:6645;width:2589;height:2" coordorigin="2470,6645" coordsize="2589,2">
              <v:shape style="position:absolute;left:2470;top:6645;width:2589;height:2" coordorigin="2470,6645" coordsize="2589,0" path="m2470,6645l5060,6645e" filled="f" stroked="t" strokeweight=".47597pt" strokecolor="#4F4F4F">
                <v:path arrowok="t"/>
              </v:shape>
            </v:group>
            <v:group style="position:absolute;left:4779;top:6648;width:4184;height:2" coordorigin="4779,6648" coordsize="4184,2">
              <v:shape style="position:absolute;left:4779;top:6648;width:4184;height:2" coordorigin="4779,6648" coordsize="4184,0" path="m4779,6648l8963,6648e" filled="f" stroked="t" strokeweight=".713954pt" strokecolor="#5B5B5B">
                <v:path arrowok="t"/>
              </v:shape>
            </v:group>
            <v:group style="position:absolute;left:7834;top:6445;width:2;height:201" coordorigin="7834,6445" coordsize="2,201">
              <v:shape style="position:absolute;left:7834;top:6445;width:2;height:201" coordorigin="7834,6445" coordsize="0,201" path="m7834,6645l7834,6445e" filled="f" stroked="t" strokeweight=".237985pt" strokecolor="#606060">
                <v:path arrowok="t"/>
              </v:shape>
            </v:group>
            <v:group style="position:absolute;left:8891;top:6645;width:509;height:2" coordorigin="8891,6645" coordsize="509,2">
              <v:shape style="position:absolute;left:8891;top:6645;width:509;height:2" coordorigin="8891,6645" coordsize="509,0" path="m8891,6645l9400,6645e" filled="f" stroked="t" strokeweight=".47597pt" strokecolor="#3B3B3B">
                <v:path arrowok="t"/>
              </v:shape>
            </v:group>
            <v:group style="position:absolute;left:9343;top:6645;width:862;height:2" coordorigin="9343,6645" coordsize="862,2">
              <v:shape style="position:absolute;left:9343;top:6645;width:862;height:2" coordorigin="9343,6645" coordsize="862,0" path="m9343,6645l10205,6645e" filled="f" stroked="t" strokeweight=".951939pt" strokecolor="#646464">
                <v:path arrowok="t"/>
              </v:shape>
            </v:group>
            <v:group style="position:absolute;left:10091;top:6645;width:809;height:2" coordorigin="10091,6645" coordsize="809,2">
              <v:shape style="position:absolute;left:10091;top:6645;width:809;height:2" coordorigin="10091,6645" coordsize="809,0" path="m10091,6645l10900,6645e" filled="f" stroked="t" strokeweight=".47597pt" strokecolor="#4F4F4F">
                <v:path arrowok="t"/>
              </v:shape>
            </v:group>
            <v:group style="position:absolute;left:10800;top:6645;width:900;height:2" coordorigin="10800,6645" coordsize="900,2">
              <v:shape style="position:absolute;left:10800;top:6645;width:900;height:2" coordorigin="10800,6645" coordsize="900,0" path="m10800,6645l11699,6645e" filled="f" stroked="t" strokeweight=".951939pt" strokecolor="#6B6B6B">
                <v:path arrowok="t"/>
              </v:shape>
            </v:group>
            <v:group style="position:absolute;left:424;top:6865;width:8525;height:2" coordorigin="424,6865" coordsize="8525,2">
              <v:shape style="position:absolute;left:424;top:6865;width:8525;height:2" coordorigin="424,6865" coordsize="8525,0" path="m424,6865l8948,6865e" filled="f" stroked="t" strokeweight=".713954pt" strokecolor="#575757">
                <v:path arrowok="t"/>
              </v:shape>
            </v:group>
            <v:group style="position:absolute;left:8891;top:6865;width:386;height:2" coordorigin="8891,6865" coordsize="386,2">
              <v:shape style="position:absolute;left:8891;top:6865;width:386;height:2" coordorigin="8891,6865" coordsize="386,0" path="m8891,6865l9277,6865e" filled="f" stroked="t" strokeweight=".47597pt" strokecolor="#3B3B3B">
                <v:path arrowok="t"/>
              </v:shape>
            </v:group>
            <v:group style="position:absolute;left:9220;top:6865;width:181;height:2" coordorigin="9220,6865" coordsize="181,2">
              <v:shape style="position:absolute;left:9220;top:6865;width:181;height:2" coordorigin="9220,6865" coordsize="181,0" path="m9220,6865l9400,6865e" filled="f" stroked="t" strokeweight=".47597pt" strokecolor="#545454">
                <v:path arrowok="t"/>
              </v:shape>
            </v:group>
            <v:group style="position:absolute;left:9343;top:6868;width:1090;height:2" coordorigin="9343,6868" coordsize="1090,2">
              <v:shape style="position:absolute;left:9343;top:6868;width:1090;height:2" coordorigin="9343,6868" coordsize="1090,0" path="m9343,6868l10433,6868e" filled="f" stroked="t" strokeweight=".951939pt" strokecolor="#676767">
                <v:path arrowok="t"/>
              </v:shape>
            </v:group>
            <v:group style="position:absolute;left:10376;top:6865;width:524;height:2" coordorigin="10376,6865" coordsize="524,2">
              <v:shape style="position:absolute;left:10376;top:6865;width:524;height:2" coordorigin="10376,6865" coordsize="524,0" path="m10376,6865l10900,6865e" filled="f" stroked="t" strokeweight=".47597pt" strokecolor="#383838">
                <v:path arrowok="t"/>
              </v:shape>
            </v:group>
            <v:group style="position:absolute;left:10843;top:6865;width:862;height:2" coordorigin="10843,6865" coordsize="862,2">
              <v:shape style="position:absolute;left:10843;top:6865;width:862;height:2" coordorigin="10843,6865" coordsize="862,0" path="m10843,6865l11704,6865e" filled="f" stroked="t" strokeweight=".951939pt" strokecolor="#646464">
                <v:path arrowok="t"/>
              </v:shape>
            </v:group>
            <v:group style="position:absolute;left:428;top:7501;width:8972;height:2" coordorigin="428,7501" coordsize="8972,2">
              <v:shape style="position:absolute;left:428;top:7501;width:8972;height:2" coordorigin="428,7501" coordsize="8972,0" path="m428,7501l9400,7501e" filled="f" stroked="t" strokeweight=".713954pt" strokecolor="#545454">
                <v:path arrowok="t"/>
              </v:shape>
            </v:group>
            <v:group style="position:absolute;left:9343;top:7501;width:557;height:2" coordorigin="9343,7501" coordsize="557,2">
              <v:shape style="position:absolute;left:9343;top:7501;width:557;height:2" coordorigin="9343,7501" coordsize="557,0" path="m9343,7501l9900,7501e" filled="f" stroked="t" strokeweight=".47597pt" strokecolor="#383838">
                <v:path arrowok="t"/>
              </v:shape>
            </v:group>
            <v:group style="position:absolute;left:9843;top:7499;width:1861;height:2" coordorigin="9843,7499" coordsize="1861,2">
              <v:shape style="position:absolute;left:9843;top:7499;width:1861;height:2" coordorigin="9843,7499" coordsize="1861,0" path="m9843,7499l11704,7499e" filled="f" stroked="t" strokeweight=".713954pt" strokecolor="#606060">
                <v:path arrowok="t"/>
              </v:shape>
            </v:group>
            <v:group style="position:absolute;left:5036;top:7496;width:2;height:516" coordorigin="5036,7496" coordsize="2,516">
              <v:shape style="position:absolute;left:5036;top:7496;width:2;height:516" coordorigin="5036,7496" coordsize="0,516" path="m5036,8013l5036,7496e" filled="f" stroked="t" strokeweight=".951939pt" strokecolor="#5B5B5B">
                <v:path arrowok="t"/>
              </v:shape>
            </v:group>
            <v:group style="position:absolute;left:5026;top:7726;width:3484;height:2" coordorigin="5026,7726" coordsize="3484,2">
              <v:shape style="position:absolute;left:5026;top:7726;width:3484;height:2" coordorigin="5026,7726" coordsize="3484,0" path="m5026,7726l8510,7726e" filled="f" stroked="t" strokeweight=".713954pt" strokecolor="#545454">
                <v:path arrowok="t"/>
              </v:shape>
            </v:group>
            <v:group style="position:absolute;left:8439;top:7726;width:509;height:2" coordorigin="8439,7726" coordsize="509,2">
              <v:shape style="position:absolute;left:8439;top:7726;width:509;height:2" coordorigin="8439,7726" coordsize="509,0" path="m8439,7726l8948,7726e" filled="f" stroked="t" strokeweight=".47597pt" strokecolor="#3F3F3F">
                <v:path arrowok="t"/>
              </v:shape>
            </v:group>
            <v:group style="position:absolute;left:8891;top:7724;width:2808;height:2" coordorigin="8891,7724" coordsize="2808,2">
              <v:shape style="position:absolute;left:8891;top:7724;width:2808;height:2" coordorigin="8891,7724" coordsize="2808,0" path="m8891,7724l11699,7724e" filled="f" stroked="t" strokeweight=".713954pt" strokecolor="#5B5B5B">
                <v:path arrowok="t"/>
              </v:shape>
            </v:group>
            <v:group style="position:absolute;left:5026;top:7943;width:4684;height:2" coordorigin="5026,7943" coordsize="4684,2">
              <v:shape style="position:absolute;left:5026;top:7943;width:4684;height:2" coordorigin="5026,7943" coordsize="4684,0" path="m5026,7943l9710,7943e" filled="f" stroked="t" strokeweight=".713954pt" strokecolor="#575757">
                <v:path arrowok="t"/>
              </v:shape>
            </v:group>
            <v:group style="position:absolute;left:9653;top:7941;width:248;height:2" coordorigin="9653,7941" coordsize="248,2">
              <v:shape style="position:absolute;left:9653;top:7941;width:248;height:2" coordorigin="9653,7941" coordsize="248,0" path="m9653,7941l9900,7941e" filled="f" stroked="t" strokeweight=".47597pt" strokecolor="#2F2F2F">
                <v:path arrowok="t"/>
              </v:shape>
            </v:group>
            <v:group style="position:absolute;left:9843;top:7941;width:1057;height:2" coordorigin="9843,7941" coordsize="1057,2">
              <v:shape style="position:absolute;left:9843;top:7941;width:1057;height:2" coordorigin="9843,7941" coordsize="1057,0" path="m9843,7941l10900,7941e" filled="f" stroked="t" strokeweight=".713954pt" strokecolor="#5B5B5B">
                <v:path arrowok="t"/>
              </v:shape>
            </v:group>
            <v:group style="position:absolute;left:10843;top:7941;width:857;height:2" coordorigin="10843,7941" coordsize="857,2">
              <v:shape style="position:absolute;left:10843;top:7941;width:857;height:2" coordorigin="10843,7941" coordsize="857,0" path="m10843,7941l11699,7941e" filled="f" stroked="t" strokeweight=".47597pt" strokecolor="#484848">
                <v:path arrowok="t"/>
              </v:shape>
            </v:group>
            <v:group style="position:absolute;left:424;top:8161;width:814;height:2" coordorigin="424,8161" coordsize="814,2">
              <v:shape style="position:absolute;left:424;top:8161;width:814;height:2" coordorigin="424,8161" coordsize="814,0" path="m424,8161l1238,8161e" filled="f" stroked="t" strokeweight=".713954pt" strokecolor="#545454">
                <v:path arrowok="t"/>
              </v:shape>
            </v:group>
            <v:group style="position:absolute;left:1180;top:8161;width:500;height:2" coordorigin="1180,8161" coordsize="500,2">
              <v:shape style="position:absolute;left:1180;top:8161;width:500;height:2" coordorigin="1180,8161" coordsize="500,0" path="m1180,8161l1680,8161e" filled="f" stroked="t" strokeweight=".47597pt" strokecolor="#3B3B3B">
                <v:path arrowok="t"/>
              </v:shape>
            </v:group>
            <v:group style="position:absolute;left:1623;top:8163;width:6297;height:2" coordorigin="1623,8163" coordsize="6297,2">
              <v:shape style="position:absolute;left:1623;top:8163;width:6297;height:2" coordorigin="1623,8163" coordsize="6297,0" path="m1623,8163l7920,8163e" filled="f" stroked="t" strokeweight=".713954pt" strokecolor="#545454">
                <v:path arrowok="t"/>
              </v:shape>
            </v:group>
            <v:group style="position:absolute;left:2894;top:8161;width:585;height:2" coordorigin="2894,8161" coordsize="585,2">
              <v:shape style="position:absolute;left:2894;top:8161;width:585;height:2" coordorigin="2894,8161" coordsize="585,0" path="m2894,8161l3479,8161e" filled="f" stroked="t" strokeweight=".47597pt" strokecolor="#2B2B2B">
                <v:path arrowok="t"/>
              </v:shape>
            </v:group>
            <v:group style="position:absolute;left:3422;top:8161;width:333;height:2" coordorigin="3422,8161" coordsize="333,2">
              <v:shape style="position:absolute;left:3422;top:8161;width:333;height:2" coordorigin="3422,8161" coordsize="333,0" path="m3422,8161l3755,8161e" filled="f" stroked="t" strokeweight=".47597pt" strokecolor="#444444">
                <v:path arrowok="t"/>
              </v:shape>
            </v:group>
            <v:group style="position:absolute;left:4707;top:8161;width:352;height:2" coordorigin="4707,8161" coordsize="352,2">
              <v:shape style="position:absolute;left:4707;top:8161;width:352;height:2" coordorigin="4707,8161" coordsize="352,0" path="m4707,8161l5060,8161e" filled="f" stroked="t" strokeweight=".47597pt" strokecolor="#2B2B2B">
                <v:path arrowok="t"/>
              </v:shape>
            </v:group>
            <v:group style="position:absolute;left:5033;top:7922;width:2;height:244" coordorigin="5033,7922" coordsize="2,244">
              <v:shape style="position:absolute;left:5033;top:7922;width:2;height:244" coordorigin="5033,7922" coordsize="0,244" path="m5033,8166l5033,7922e" filled="f" stroked="t" strokeweight=".47597pt" strokecolor="#383838">
                <v:path arrowok="t"/>
              </v:shape>
            </v:group>
            <v:group style="position:absolute;left:7806;top:8161;width:690;height:2" coordorigin="7806,8161" coordsize="690,2">
              <v:shape style="position:absolute;left:7806;top:8161;width:690;height:2" coordorigin="7806,8161" coordsize="690,0" path="m7806,8161l8496,8161e" filled="f" stroked="t" strokeweight=".47597pt" strokecolor="#3B3B3B">
                <v:path arrowok="t"/>
              </v:shape>
            </v:group>
            <v:group style="position:absolute;left:8439;top:8163;width:1290;height:2" coordorigin="8439,8163" coordsize="1290,2">
              <v:shape style="position:absolute;left:8439;top:8163;width:1290;height:2" coordorigin="8439,8163" coordsize="1290,0" path="m8439,8163l9729,8163e" filled="f" stroked="t" strokeweight=".951939pt" strokecolor="#606060">
                <v:path arrowok="t"/>
              </v:shape>
            </v:group>
            <v:group style="position:absolute;left:9653;top:8161;width:524;height:2" coordorigin="9653,8161" coordsize="524,2">
              <v:shape style="position:absolute;left:9653;top:8161;width:524;height:2" coordorigin="9653,8161" coordsize="524,0" path="m9653,8161l10176,8161e" filled="f" stroked="t" strokeweight=".47597pt" strokecolor="#3F3F3F">
                <v:path arrowok="t"/>
              </v:shape>
            </v:group>
            <v:group style="position:absolute;left:10129;top:7917;width:2;height:253" coordorigin="10129,7917" coordsize="2,253">
              <v:shape style="position:absolute;left:10129;top:7917;width:2;height:253" coordorigin="10129,7917" coordsize="0,253" path="m10129,8171l10129,7917e" filled="f" stroked="t" strokeweight=".47597pt" strokecolor="#4B4B4B">
                <v:path arrowok="t"/>
              </v:shape>
            </v:group>
            <v:group style="position:absolute;left:10086;top:8161;width:1618;height:2" coordorigin="10086,8161" coordsize="1618,2">
              <v:shape style="position:absolute;left:10086;top:8161;width:1618;height:2" coordorigin="10086,8161" coordsize="1618,0" path="m10086,8161l11704,8161e" filled="f" stroked="t" strokeweight=".713954pt" strokecolor="#5B5B5B">
                <v:path arrowok="t"/>
              </v:shape>
            </v:group>
            <v:group style="position:absolute;left:419;top:8969;width:819;height:2" coordorigin="419,8969" coordsize="819,2">
              <v:shape style="position:absolute;left:419;top:8969;width:819;height:2" coordorigin="419,8969" coordsize="819,0" path="m419,8969l1238,8969e" filled="f" stroked="t" strokeweight=".47597pt" strokecolor="#444444">
                <v:path arrowok="t"/>
              </v:shape>
            </v:group>
            <v:group style="position:absolute;left:1180;top:8971;width:1342;height:2" coordorigin="1180,8971" coordsize="1342,2">
              <v:shape style="position:absolute;left:1180;top:8971;width:1342;height:2" coordorigin="1180,8971" coordsize="1342,0" path="m1180,8971l2523,8971e" filled="f" stroked="t" strokeweight=".951939pt" strokecolor="#606060">
                <v:path arrowok="t"/>
              </v:shape>
            </v:group>
            <v:group style="position:absolute;left:2480;top:8577;width:2;height:665" coordorigin="2480,8577" coordsize="2,665">
              <v:shape style="position:absolute;left:2480;top:8577;width:2;height:665" coordorigin="2480,8577" coordsize="0,665" path="m2480,9241l2480,8577e" filled="f" stroked="t" strokeweight=".47597pt" strokecolor="#2F2F2F">
                <v:path arrowok="t"/>
              </v:shape>
            </v:group>
            <v:group style="position:absolute;left:2432;top:8971;width:795;height:2" coordorigin="2432,8971" coordsize="795,2">
              <v:shape style="position:absolute;left:2432;top:8971;width:795;height:2" coordorigin="2432,8971" coordsize="795,0" path="m2432,8971l3227,8971e" filled="f" stroked="t" strokeweight=".47597pt" strokecolor="#484848">
                <v:path arrowok="t"/>
              </v:shape>
            </v:group>
            <v:group style="position:absolute;left:3170;top:8971;width:1594;height:2" coordorigin="3170,8971" coordsize="1594,2">
              <v:shape style="position:absolute;left:3170;top:8971;width:1594;height:2" coordorigin="3170,8971" coordsize="1594,0" path="m3170,8971l4764,8971e" filled="f" stroked="t" strokeweight=".713954pt" strokecolor="#606060">
                <v:path arrowok="t"/>
              </v:shape>
            </v:group>
            <v:group style="position:absolute;left:4707;top:8974;width:343;height:2" coordorigin="4707,8974" coordsize="343,2">
              <v:shape style="position:absolute;left:4707;top:8974;width:343;height:2" coordorigin="4707,8974" coordsize="343,0" path="m4707,8974l5050,8974e" filled="f" stroked="t" strokeweight=".47597pt" strokecolor="#343434">
                <v:path arrowok="t"/>
              </v:shape>
            </v:group>
            <v:group style="position:absolute;left:4993;top:8974;width:1142;height:2" coordorigin="4993,8974" coordsize="1142,2">
              <v:shape style="position:absolute;left:4993;top:8974;width:1142;height:2" coordorigin="4993,8974" coordsize="1142,0" path="m4993,8974l6135,8974e" filled="f" stroked="t" strokeweight=".713954pt" strokecolor="#606060">
                <v:path arrowok="t"/>
              </v:shape>
            </v:group>
            <v:group style="position:absolute;left:6078;top:8974;width:295;height:2" coordorigin="6078,8974" coordsize="295,2">
              <v:shape style="position:absolute;left:6078;top:8974;width:295;height:2" coordorigin="6078,8974" coordsize="295,0" path="m6078,8974l6373,8974e" filled="f" stroked="t" strokeweight=".47597pt" strokecolor="#444444">
                <v:path arrowok="t"/>
              </v:shape>
            </v:group>
            <v:group style="position:absolute;left:6316;top:8971;width:3084;height:2" coordorigin="6316,8971" coordsize="3084,2">
              <v:shape style="position:absolute;left:6316;top:8971;width:3084;height:2" coordorigin="6316,8971" coordsize="3084,0" path="m6316,8971l9400,8971e" filled="f" stroked="t" strokeweight=".713954pt" strokecolor="#575757">
                <v:path arrowok="t"/>
              </v:shape>
            </v:group>
            <v:group style="position:absolute;left:9343;top:8974;width:557;height:2" coordorigin="9343,8974" coordsize="557,2">
              <v:shape style="position:absolute;left:9343;top:8974;width:557;height:2" coordorigin="9343,8974" coordsize="557,0" path="m9343,8974l9900,8974e" filled="f" stroked="t" strokeweight=".47597pt" strokecolor="#383838">
                <v:path arrowok="t"/>
              </v:shape>
            </v:group>
            <v:group style="position:absolute;left:9843;top:8971;width:652;height:2" coordorigin="9843,8971" coordsize="652,2">
              <v:shape style="position:absolute;left:9843;top:8971;width:652;height:2" coordorigin="9843,8971" coordsize="652,0" path="m9843,8971l10495,8971e" filled="f" stroked="t" strokeweight=".951939pt" strokecolor="#676767">
                <v:path arrowok="t"/>
              </v:shape>
            </v:group>
            <v:group style="position:absolute;left:10376;top:8969;width:524;height:2" coordorigin="10376,8969" coordsize="524,2">
              <v:shape style="position:absolute;left:10376;top:8969;width:524;height:2" coordorigin="10376,8969" coordsize="524,0" path="m10376,8969l10900,8969e" filled="f" stroked="t" strokeweight=".47597pt" strokecolor="#484848">
                <v:path arrowok="t"/>
              </v:shape>
            </v:group>
            <v:group style="position:absolute;left:10814;top:8969;width:885;height:2" coordorigin="10814,8969" coordsize="885,2">
              <v:shape style="position:absolute;left:10814;top:8969;width:885;height:2" coordorigin="10814,8969" coordsize="885,0" path="m10814,8969l11699,8969e" filled="f" stroked="t" strokeweight=".713954pt" strokecolor="#575757">
                <v:path arrowok="t"/>
              </v:shape>
            </v:group>
            <v:group style="position:absolute;left:431;top:6674;width:2;height:9146" coordorigin="431,6674" coordsize="2,9146">
              <v:shape style="position:absolute;left:431;top:6674;width:2;height:9146" coordorigin="431,6674" coordsize="0,9146" path="m431,15820l431,6674e" filled="f" stroked="t" strokeweight=".713954pt" strokecolor="#4F4F4F">
                <v:path arrowok="t"/>
              </v:shape>
            </v:group>
            <v:group style="position:absolute;left:2485;top:9184;width:2;height:258" coordorigin="2485,9184" coordsize="2,258">
              <v:shape style="position:absolute;left:2485;top:9184;width:2;height:258" coordorigin="2485,9184" coordsize="0,258" path="m2485,9442l2485,9184e" filled="f" stroked="t" strokeweight=".713954pt" strokecolor="#484848">
                <v:path arrowok="t"/>
              </v:shape>
            </v:group>
            <v:group style="position:absolute;left:9843;top:9861;width:1861;height:2" coordorigin="9843,9861" coordsize="1861,2">
              <v:shape style="position:absolute;left:9843;top:9861;width:1861;height:2" coordorigin="9843,9861" coordsize="1861,0" path="m9843,9861l11704,9861e" filled="f" stroked="t" strokeweight=".713954pt" strokecolor="#606060">
                <v:path arrowok="t"/>
              </v:shape>
            </v:group>
            <v:group style="position:absolute;left:424;top:9858;width:8977;height:2" coordorigin="424,9858" coordsize="8977,2">
              <v:shape style="position:absolute;left:424;top:9858;width:8977;height:2" coordorigin="424,9858" coordsize="8977,0" path="m424,9858l9400,9858e" filled="f" stroked="t" strokeweight=".713954pt" strokecolor="#5B5B5B">
                <v:path arrowok="t"/>
              </v:shape>
            </v:group>
            <v:group style="position:absolute;left:9343;top:9863;width:557;height:2" coordorigin="9343,9863" coordsize="557,2">
              <v:shape style="position:absolute;left:9343;top:9863;width:557;height:2" coordorigin="9343,9863" coordsize="557,0" path="m9343,9863l9900,9863e" filled="f" stroked="t" strokeweight=".47597pt" strokecolor="#3B3B3B">
                <v:path arrowok="t"/>
              </v:shape>
            </v:group>
            <v:group style="position:absolute;left:419;top:10195;width:4051;height:2" coordorigin="419,10195" coordsize="4051,2">
              <v:shape style="position:absolute;left:419;top:10195;width:4051;height:2" coordorigin="419,10195" coordsize="4051,0" path="m419,10195l4469,10195e" filled="f" stroked="t" strokeweight=".713954pt" strokecolor="#5B5B5B">
                <v:path arrowok="t"/>
              </v:shape>
            </v:group>
            <v:group style="position:absolute;left:4327;top:10198;width:438;height:2" coordorigin="4327,10198" coordsize="438,2">
              <v:shape style="position:absolute;left:4327;top:10198;width:438;height:2" coordorigin="4327,10198" coordsize="438,0" path="m4327,10198l4764,10198e" filled="f" stroked="t" strokeweight=".47597pt" strokecolor="#4B4B4B">
                <v:path arrowok="t"/>
              </v:shape>
            </v:group>
            <v:group style="position:absolute;left:4707;top:10198;width:343;height:2" coordorigin="4707,10198" coordsize="343,2">
              <v:shape style="position:absolute;left:4707;top:10198;width:343;height:2" coordorigin="4707,10198" coordsize="343,0" path="m4707,10198l5050,10198e" filled="f" stroked="t" strokeweight=".47597pt" strokecolor="#2F2F2F">
                <v:path arrowok="t"/>
              </v:shape>
            </v:group>
            <v:group style="position:absolute;left:4993;top:10198;width:1142;height:2" coordorigin="4993,10198" coordsize="1142,2">
              <v:shape style="position:absolute;left:4993;top:10198;width:1142;height:2" coordorigin="4993,10198" coordsize="1142,0" path="m4993,10198l6135,10198e" filled="f" stroked="t" strokeweight=".713954pt" strokecolor="#575757">
                <v:path arrowok="t"/>
              </v:shape>
            </v:group>
            <v:group style="position:absolute;left:6078;top:10198;width:295;height:2" coordorigin="6078,10198" coordsize="295,2">
              <v:shape style="position:absolute;left:6078;top:10198;width:295;height:2" coordorigin="6078,10198" coordsize="295,0" path="m6078,10198l6373,10198e" filled="f" stroked="t" strokeweight=".47597pt" strokecolor="#383838">
                <v:path arrowok="t"/>
              </v:shape>
            </v:group>
            <v:group style="position:absolute;left:6316;top:10198;width:1547;height:2" coordorigin="6316,10198" coordsize="1547,2">
              <v:shape style="position:absolute;left:6316;top:10198;width:1547;height:2" coordorigin="6316,10198" coordsize="1547,0" path="m6316,10198l7863,10198e" filled="f" stroked="t" strokeweight=".713954pt" strokecolor="#5B5B5B">
                <v:path arrowok="t"/>
              </v:shape>
            </v:group>
            <v:group style="position:absolute;left:7806;top:10198;width:690;height:2" coordorigin="7806,10198" coordsize="690,2">
              <v:shape style="position:absolute;left:7806;top:10198;width:690;height:2" coordorigin="7806,10198" coordsize="690,0" path="m7806,10198l8496,10198e" filled="f" stroked="t" strokeweight=".47597pt" strokecolor="#383838">
                <v:path arrowok="t"/>
              </v:shape>
            </v:group>
            <v:group style="position:absolute;left:8439;top:10198;width:961;height:2" coordorigin="8439,10198" coordsize="961,2">
              <v:shape style="position:absolute;left:8439;top:10198;width:961;height:2" coordorigin="8439,10198" coordsize="961,0" path="m8439,10198l9400,10198e" filled="f" stroked="t" strokeweight=".951939pt" strokecolor="#606060">
                <v:path arrowok="t"/>
              </v:shape>
            </v:group>
            <v:group style="position:absolute;left:9343;top:10198;width:804;height:2" coordorigin="9343,10198" coordsize="804,2">
              <v:shape style="position:absolute;left:9343;top:10198;width:804;height:2" coordorigin="9343,10198" coordsize="804,0" path="m9343,10198l10148,10198e" filled="f" stroked="t" strokeweight=".47597pt" strokecolor="#383838">
                <v:path arrowok="t"/>
              </v:shape>
            </v:group>
            <v:group style="position:absolute;left:10091;top:10198;width:876;height:2" coordorigin="10091,10198" coordsize="876,2">
              <v:shape style="position:absolute;left:10091;top:10198;width:876;height:2" coordorigin="10091,10198" coordsize="876,0" path="m10091,10198l10966,10198e" filled="f" stroked="t" strokeweight=".951939pt" strokecolor="#676767">
                <v:path arrowok="t"/>
              </v:shape>
            </v:group>
            <v:group style="position:absolute;left:10843;top:10198;width:862;height:2" coordorigin="10843,10198" coordsize="862,2">
              <v:shape style="position:absolute;left:10843;top:10198;width:862;height:2" coordorigin="10843,10198" coordsize="862,0" path="m10843,10198l11704,10198e" filled="f" stroked="t" strokeweight=".47597pt" strokecolor="#444444">
                <v:path arrowok="t"/>
              </v:shape>
            </v:group>
            <v:group style="position:absolute;left:419;top:10430;width:3337;height:2" coordorigin="419,10430" coordsize="3337,2">
              <v:shape style="position:absolute;left:419;top:10430;width:3337;height:2" coordorigin="419,10430" coordsize="3337,0" path="m419,10430l3755,10430e" filled="f" stroked="t" strokeweight=".951939pt" strokecolor="#5B5B5B">
                <v:path arrowok="t"/>
              </v:shape>
            </v:group>
            <v:group style="position:absolute;left:2477;top:9371;width:2;height:1085" coordorigin="2477,9371" coordsize="2,1085">
              <v:shape style="position:absolute;left:2477;top:9371;width:2;height:1085" coordorigin="2477,9371" coordsize="0,1085" path="m2477,10456l2477,9371e" filled="f" stroked="t" strokeweight=".951939pt" strokecolor="#5B5B5B">
                <v:path arrowok="t"/>
              </v:shape>
            </v:group>
            <v:group style="position:absolute;left:3698;top:10432;width:685;height:2" coordorigin="3698,10432" coordsize="685,2">
              <v:shape style="position:absolute;left:3698;top:10432;width:685;height:2" coordorigin="3698,10432" coordsize="685,0" path="m3698,10432l4384,10432e" filled="f" stroked="t" strokeweight=".47597pt" strokecolor="#3B3B3B">
                <v:path arrowok="t"/>
              </v:shape>
            </v:group>
            <v:group style="position:absolute;left:4298;top:10434;width:2918;height:2" coordorigin="4298,10434" coordsize="2918,2">
              <v:shape style="position:absolute;left:4298;top:10434;width:2918;height:2" coordorigin="4298,10434" coordsize="2918,0" path="m4298,10434l7216,10434e" filled="f" stroked="t" strokeweight=".951939pt" strokecolor="#606060">
                <v:path arrowok="t"/>
              </v:shape>
            </v:group>
            <v:group style="position:absolute;left:7049;top:10437;width:814;height:2" coordorigin="7049,10437" coordsize="814,2">
              <v:shape style="position:absolute;left:7049;top:10437;width:814;height:2" coordorigin="7049,10437" coordsize="814,0" path="m7049,10437l7863,10437e" filled="f" stroked="t" strokeweight=".713954pt" strokecolor="#4B4B4B">
                <v:path arrowok="t"/>
              </v:shape>
            </v:group>
            <v:group style="position:absolute;left:7768;top:10434;width:1180;height:2" coordorigin="7768,10434" coordsize="1180,2">
              <v:shape style="position:absolute;left:7768;top:10434;width:1180;height:2" coordorigin="7768,10434" coordsize="1180,0" path="m7768,10434l8948,10434e" filled="f" stroked="t" strokeweight=".951939pt" strokecolor="#646464">
                <v:path arrowok="t"/>
              </v:shape>
            </v:group>
            <v:group style="position:absolute;left:8891;top:10432;width:386;height:2" coordorigin="8891,10432" coordsize="386,2">
              <v:shape style="position:absolute;left:8891;top:10432;width:386;height:2" coordorigin="8891,10432" coordsize="386,0" path="m8891,10432l9277,10432e" filled="f" stroked="t" strokeweight=".47597pt" strokecolor="#343434">
                <v:path arrowok="t"/>
              </v:shape>
            </v:group>
            <v:group style="position:absolute;left:9220;top:10432;width:181;height:2" coordorigin="9220,10432" coordsize="181,2">
              <v:shape style="position:absolute;left:9220;top:10432;width:181;height:2" coordorigin="9220,10432" coordsize="181,0" path="m9220,10432l9400,10432e" filled="f" stroked="t" strokeweight=".47597pt" strokecolor="#484848">
                <v:path arrowok="t"/>
              </v:shape>
            </v:group>
            <v:group style="position:absolute;left:9343;top:10432;width:1090;height:2" coordorigin="9343,10432" coordsize="1090,2">
              <v:shape style="position:absolute;left:9343;top:10432;width:1090;height:2" coordorigin="9343,10432" coordsize="1090,0" path="m9343,10432l10433,10432e" filled="f" stroked="t" strokeweight=".713954pt" strokecolor="#606060">
                <v:path arrowok="t"/>
              </v:shape>
            </v:group>
            <v:group style="position:absolute;left:10376;top:10432;width:524;height:2" coordorigin="10376,10432" coordsize="524,2">
              <v:shape style="position:absolute;left:10376;top:10432;width:524;height:2" coordorigin="10376,10432" coordsize="524,0" path="m10376,10432l10900,10432e" filled="f" stroked="t" strokeweight=".47597pt" strokecolor="#383838">
                <v:path arrowok="t"/>
              </v:shape>
            </v:group>
            <v:group style="position:absolute;left:10843;top:10432;width:862;height:2" coordorigin="10843,10432" coordsize="862,2">
              <v:shape style="position:absolute;left:10843;top:10432;width:862;height:2" coordorigin="10843,10432" coordsize="862,0" path="m10843,10432l11704,10432e" filled="f" stroked="t" strokeweight=".713954pt" strokecolor="#606060">
                <v:path arrowok="t"/>
              </v:shape>
            </v:group>
            <v:group style="position:absolute;left:2475;top:10384;width:2;height:311" coordorigin="2475,10384" coordsize="2,311">
              <v:shape style="position:absolute;left:2475;top:10384;width:2;height:311" coordorigin="2475,10384" coordsize="0,311" path="m2475,10695l2475,10384e" filled="f" stroked="t" strokeweight=".713954pt" strokecolor="#444444">
                <v:path arrowok="t"/>
              </v:shape>
            </v:group>
            <v:group style="position:absolute;left:757;top:10910;width:1747;height:2" coordorigin="757,10910" coordsize="1747,2">
              <v:shape style="position:absolute;left:757;top:10910;width:1747;height:2" coordorigin="757,10910" coordsize="1747,0" path="m757,10910l2504,10910e" filled="f" stroked="t" strokeweight=".713954pt" strokecolor="#5B5B5B">
                <v:path arrowok="t"/>
              </v:shape>
            </v:group>
            <v:group style="position:absolute;left:2480;top:10638;width:2;height:306" coordorigin="2480,10638" coordsize="2,306">
              <v:shape style="position:absolute;left:2480;top:10638;width:2;height:306" coordorigin="2480,10638" coordsize="0,306" path="m2480,10944l2480,10638e" filled="f" stroked="t" strokeweight=".47597pt" strokecolor="#2F2F2F">
                <v:path arrowok="t"/>
              </v:shape>
            </v:group>
            <v:group style="position:absolute;left:2432;top:10912;width:795;height:2" coordorigin="2432,10912" coordsize="795,2">
              <v:shape style="position:absolute;left:2432;top:10912;width:795;height:2" coordorigin="2432,10912" coordsize="795,0" path="m2432,10912l3227,10912e" filled="f" stroked="t" strokeweight=".47597pt" strokecolor="#444444">
                <v:path arrowok="t"/>
              </v:shape>
            </v:group>
            <v:group style="position:absolute;left:3170;top:10912;width:904;height:2" coordorigin="3170,10912" coordsize="904,2">
              <v:shape style="position:absolute;left:3170;top:10912;width:904;height:2" coordorigin="3170,10912" coordsize="904,0" path="m3170,10912l4074,10912e" filled="f" stroked="t" strokeweight=".951939pt" strokecolor="#606060">
                <v:path arrowok="t"/>
              </v:shape>
            </v:group>
            <v:group style="position:absolute;left:3941;top:10910;width:443;height:2" coordorigin="3941,10910" coordsize="443,2">
              <v:shape style="position:absolute;left:3941;top:10910;width:443;height:2" coordorigin="3941,10910" coordsize="443,0" path="m3941,10910l4384,10910e" filled="f" stroked="t" strokeweight=".47597pt" strokecolor="#3B3B3B">
                <v:path arrowok="t"/>
              </v:shape>
            </v:group>
            <v:group style="position:absolute;left:4327;top:10912;width:1809;height:2" coordorigin="4327,10912" coordsize="1809,2">
              <v:shape style="position:absolute;left:4327;top:10912;width:1809;height:2" coordorigin="4327,10912" coordsize="1809,0" path="m4327,10912l6135,10912e" filled="f" stroked="t" strokeweight=".713954pt" strokecolor="#606060">
                <v:path arrowok="t"/>
              </v:shape>
            </v:group>
            <v:group style="position:absolute;left:6078;top:10915;width:295;height:2" coordorigin="6078,10915" coordsize="295,2">
              <v:shape style="position:absolute;left:6078;top:10915;width:295;height:2" coordorigin="6078,10915" coordsize="295,0" path="m6078,10915l6373,10915e" filled="f" stroked="t" strokeweight=".47597pt" strokecolor="#444444">
                <v:path arrowok="t"/>
              </v:shape>
            </v:group>
            <v:group style="position:absolute;left:6316;top:10912;width:1547;height:2" coordorigin="6316,10912" coordsize="1547,2">
              <v:shape style="position:absolute;left:6316;top:10912;width:1547;height:2" coordorigin="6316,10912" coordsize="1547,0" path="m6316,10912l7863,10912e" filled="f" stroked="t" strokeweight=".713954pt" strokecolor="#5B5B5B">
                <v:path arrowok="t"/>
              </v:shape>
            </v:group>
            <v:group style="position:absolute;left:7806;top:10915;width:690;height:2" coordorigin="7806,10915" coordsize="690,2">
              <v:shape style="position:absolute;left:7806;top:10915;width:690;height:2" coordorigin="7806,10915" coordsize="690,0" path="m7806,10915l8496,10915e" filled="f" stroked="t" strokeweight=".47597pt" strokecolor="#484848">
                <v:path arrowok="t"/>
              </v:shape>
            </v:group>
            <v:group style="position:absolute;left:8339;top:10915;width:1061;height:2" coordorigin="8339,10915" coordsize="1061,2">
              <v:shape style="position:absolute;left:8339;top:10915;width:1061;height:2" coordorigin="8339,10915" coordsize="1061,0" path="m8339,10915l9400,10915e" filled="f" stroked="t" strokeweight=".951939pt" strokecolor="#6B6B6B">
                <v:path arrowok="t"/>
              </v:shape>
            </v:group>
            <v:group style="position:absolute;left:9343;top:10915;width:804;height:2" coordorigin="9343,10915" coordsize="804,2">
              <v:shape style="position:absolute;left:9343;top:10915;width:804;height:2" coordorigin="9343,10915" coordsize="804,0" path="m9343,10915l10148,10915e" filled="f" stroked="t" strokeweight=".47597pt" strokecolor="#444444">
                <v:path arrowok="t"/>
              </v:shape>
            </v:group>
            <v:group style="position:absolute;left:10091;top:10915;width:1618;height:2" coordorigin="10091,10915" coordsize="1618,2">
              <v:shape style="position:absolute;left:10091;top:10915;width:1618;height:2" coordorigin="10091,10915" coordsize="1618,0" path="m10091,10915l11709,10915e" filled="f" stroked="t" strokeweight=".713954pt" strokecolor="#676767">
                <v:path arrowok="t"/>
              </v:shape>
            </v:group>
            <v:group style="position:absolute;left:862;top:11128;width:819;height:2" coordorigin="862,11128" coordsize="819,2">
              <v:shape style="position:absolute;left:862;top:11128;width:819;height:2" coordorigin="862,11128" coordsize="819,0" path="m862,11128l1680,11128e" filled="f" stroked="t" strokeweight=".951939pt" strokecolor="#6B6B6B">
                <v:path arrowok="t"/>
              </v:shape>
            </v:group>
            <v:group style="position:absolute;left:1623;top:11128;width:1328;height:2" coordorigin="1623,11128" coordsize="1328,2">
              <v:shape style="position:absolute;left:1623;top:11128;width:1328;height:2" coordorigin="1623,11128" coordsize="1328,0" path="m1623,11128l2951,11128e" filled="f" stroked="t" strokeweight=".47597pt" strokecolor="#4B4B4B">
                <v:path arrowok="t"/>
              </v:shape>
            </v:group>
            <v:group style="position:absolute;left:2480;top:10872;width:2;height:521" coordorigin="2480,10872" coordsize="2,521">
              <v:shape style="position:absolute;left:2480;top:10872;width:2;height:521" coordorigin="2480,10872" coordsize="0,521" path="m2480,11393l2480,10872e" filled="f" stroked="t" strokeweight=".713954pt" strokecolor="#3F3F3F">
                <v:path arrowok="t"/>
              </v:shape>
            </v:group>
            <v:group style="position:absolute;left:2894;top:11130;width:1104;height:2" coordorigin="2894,11130" coordsize="1104,2">
              <v:shape style="position:absolute;left:2894;top:11130;width:1104;height:2" coordorigin="2894,11130" coordsize="1104,0" path="m2894,11130l3998,11130e" filled="f" stroked="t" strokeweight=".951939pt" strokecolor="#646464">
                <v:path arrowok="t"/>
              </v:shape>
            </v:group>
            <v:group style="position:absolute;left:3941;top:11130;width:443;height:2" coordorigin="3941,11130" coordsize="443,2">
              <v:shape style="position:absolute;left:3941;top:11130;width:443;height:2" coordorigin="3941,11130" coordsize="443,0" path="m3941,11130l4384,11130e" filled="f" stroked="t" strokeweight=".47597pt" strokecolor="#3B3B3B">
                <v:path arrowok="t"/>
              </v:shape>
            </v:group>
            <v:group style="position:absolute;left:4327;top:11132;width:5074;height:2" coordorigin="4327,11132" coordsize="5074,2">
              <v:shape style="position:absolute;left:4327;top:11132;width:5074;height:2" coordorigin="4327,11132" coordsize="5074,0" path="m4327,11132l9400,11132e" filled="f" stroked="t" strokeweight=".713954pt" strokecolor="#606060">
                <v:path arrowok="t"/>
              </v:shape>
            </v:group>
            <v:group style="position:absolute;left:9343;top:11135;width:366;height:2" coordorigin="9343,11135" coordsize="366,2">
              <v:shape style="position:absolute;left:9343;top:11135;width:366;height:2" coordorigin="9343,11135" coordsize="366,0" path="m9343,11135l9710,11135e" filled="f" stroked="t" strokeweight=".47597pt" strokecolor="#484848">
                <v:path arrowok="t"/>
              </v:shape>
            </v:group>
            <v:group style="position:absolute;left:9653;top:11132;width:2056;height:2" coordorigin="9653,11132" coordsize="2056,2">
              <v:shape style="position:absolute;left:9653;top:11132;width:2056;height:2" coordorigin="9653,11132" coordsize="2056,0" path="m9653,11132l11709,11132e" filled="f" stroked="t" strokeweight=".713954pt" strokecolor="#646464">
                <v:path arrowok="t"/>
              </v:shape>
            </v:group>
            <v:group style="position:absolute;left:424;top:11364;width:823;height:2" coordorigin="424,11364" coordsize="823,2">
              <v:shape style="position:absolute;left:424;top:11364;width:823;height:2" coordorigin="424,11364" coordsize="823,0" path="m424,11364l1247,11364e" filled="f" stroked="t" strokeweight=".951939pt" strokecolor="#646464">
                <v:path arrowok="t"/>
              </v:shape>
            </v:group>
            <v:group style="position:absolute;left:1176;top:11367;width:1328;height:2" coordorigin="1176,11367" coordsize="1328,2">
              <v:shape style="position:absolute;left:1176;top:11367;width:1328;height:2" coordorigin="1176,11367" coordsize="1328,0" path="m1176,11367l2504,11367e" filled="f" stroked="t" strokeweight=".47597pt" strokecolor="#484848">
                <v:path arrowok="t"/>
              </v:shape>
            </v:group>
            <v:group style="position:absolute;left:1652;top:11116;width:2;height:249" coordorigin="1652,11116" coordsize="2,249">
              <v:shape style="position:absolute;left:1652;top:11116;width:2;height:249" coordorigin="1652,11116" coordsize="0,249" path="m1652,11364l1652,11116e" filled="f" stroked="t" strokeweight=".237985pt" strokecolor="#4F4F4F">
                <v:path arrowok="t"/>
              </v:shape>
            </v:group>
            <v:group style="position:absolute;left:2304;top:11367;width:4603;height:2" coordorigin="2304,11367" coordsize="4603,2">
              <v:shape style="position:absolute;left:2304;top:11367;width:4603;height:2" coordorigin="2304,11367" coordsize="4603,0" path="m2304,11367l6906,11367e" filled="f" stroked="t" strokeweight=".713954pt" strokecolor="#606060">
                <v:path arrowok="t"/>
              </v:shape>
            </v:group>
            <v:group style="position:absolute;left:6849;top:11369;width:257;height:2" coordorigin="6849,11369" coordsize="257,2">
              <v:shape style="position:absolute;left:6849;top:11369;width:257;height:2" coordorigin="6849,11369" coordsize="257,0" path="m6849,11369l7106,11369e" filled="f" stroked="t" strokeweight=".47597pt" strokecolor="#4F4F4F">
                <v:path arrowok="t"/>
              </v:shape>
            </v:group>
            <v:group style="position:absolute;left:7049;top:11369;width:466;height:2" coordorigin="7049,11369" coordsize="466,2">
              <v:shape style="position:absolute;left:7049;top:11369;width:466;height:2" coordorigin="7049,11369" coordsize="466,0" path="m7049,11369l7516,11369e" filled="f" stroked="t" strokeweight=".47597pt" strokecolor="#3B3B3B">
                <v:path arrowok="t"/>
              </v:shape>
            </v:group>
            <v:group style="position:absolute;left:7487;top:11125;width:2;height:908" coordorigin="7487,11125" coordsize="2,908">
              <v:shape style="position:absolute;left:7487;top:11125;width:2;height:908" coordorigin="7487,11125" coordsize="0,908" path="m7487,12034l7487,11125e" filled="f" stroked="t" strokeweight=".951939pt" strokecolor="#575757">
                <v:path arrowok="t"/>
              </v:shape>
            </v:group>
            <v:group style="position:absolute;left:7444;top:11367;width:1085;height:2" coordorigin="7444,11367" coordsize="1085,2">
              <v:shape style="position:absolute;left:7444;top:11367;width:1085;height:2" coordorigin="7444,11367" coordsize="1085,0" path="m7444,11367l8529,11367e" filled="f" stroked="t" strokeweight=".951939pt" strokecolor="#676767">
                <v:path arrowok="t"/>
              </v:shape>
            </v:group>
            <v:group style="position:absolute;left:8439;top:11369;width:509;height:2" coordorigin="8439,11369" coordsize="509,2">
              <v:shape style="position:absolute;left:8439;top:11369;width:509;height:2" coordorigin="8439,11369" coordsize="509,0" path="m8439,11369l8948,11369e" filled="f" stroked="t" strokeweight=".47597pt" strokecolor="#484848">
                <v:path arrowok="t"/>
              </v:shape>
            </v:group>
            <v:group style="position:absolute;left:8891;top:11367;width:2813;height:2" coordorigin="8891,11367" coordsize="2813,2">
              <v:shape style="position:absolute;left:8891;top:11367;width:2813;height:2" coordorigin="8891,11367" coordsize="2813,0" path="m8891,11367l11704,11367e" filled="f" stroked="t" strokeweight=".713954pt" strokecolor="#646464">
                <v:path arrowok="t"/>
              </v:shape>
            </v:group>
            <v:group style="position:absolute;left:1652;top:11350;width:2;height:454" coordorigin="1652,11350" coordsize="2,454">
              <v:shape style="position:absolute;left:1652;top:11350;width:2;height:454" coordorigin="1652,11350" coordsize="0,454" path="m1652,11804l1652,11350e" filled="f" stroked="t" strokeweight=".237985pt" strokecolor="#282828">
                <v:path arrowok="t"/>
              </v:shape>
            </v:group>
            <v:group style="position:absolute;left:11699;top:11321;width:2;height:512" coordorigin="11699,11321" coordsize="2,512">
              <v:shape style="position:absolute;left:11699;top:11321;width:2;height:512" coordorigin="11699,11321" coordsize="0,512" path="m11699,11833l11699,11321e" filled="f" stroked="t" strokeweight=".47597pt" strokecolor="#3F3F3F">
                <v:path arrowok="t"/>
              </v:shape>
            </v:group>
            <v:group style="position:absolute;left:1221;top:11116;width:2;height:918" coordorigin="1221,11116" coordsize="2,918">
              <v:shape style="position:absolute;left:1221;top:11116;width:2;height:918" coordorigin="1221,11116" coordsize="0,918" path="m1221,12034l1221,11116e" filled="f" stroked="t" strokeweight=".951939pt" strokecolor="#5B5B5B">
                <v:path arrowok="t"/>
              </v:shape>
            </v:group>
            <v:group style="position:absolute;left:1652;top:11804;width:2;height:1415" coordorigin="1652,11804" coordsize="2,1415">
              <v:shape style="position:absolute;left:1652;top:11804;width:2;height:1415" coordorigin="1652,11804" coordsize="0,1415" path="m1652,13219l1652,11804e" filled="f" stroked="t" strokeweight=".237985pt" strokecolor="#000000">
                <v:path arrowok="t"/>
              </v:shape>
            </v:group>
            <v:group style="position:absolute;left:2477;top:11302;width:2;height:947" coordorigin="2477,11302" coordsize="2,947">
              <v:shape style="position:absolute;left:2477;top:11302;width:2;height:947" coordorigin="2477,11302" coordsize="0,947" path="m2477,12249l2477,11302e" filled="f" stroked="t" strokeweight=".951939pt" strokecolor="#5B5B5B">
                <v:path arrowok="t"/>
              </v:shape>
            </v:group>
            <v:group style="position:absolute;left:11702;top:11775;width:2;height:4054" coordorigin="11702,11775" coordsize="2,4054">
              <v:shape style="position:absolute;left:11702;top:11775;width:2;height:4054" coordorigin="11702,11775" coordsize="0,4054" path="m11702,15830l11702,11775e" filled="f" stroked="t" strokeweight=".713954pt" strokecolor="#646464">
                <v:path arrowok="t"/>
              </v:shape>
            </v:group>
            <v:group style="position:absolute;left:1223;top:11976;width:2;height:459" coordorigin="1223,11976" coordsize="2,459">
              <v:shape style="position:absolute;left:1223;top:11976;width:2;height:459" coordorigin="1223,11976" coordsize="0,459" path="m1223,12435l1223,11976e" filled="f" stroked="t" strokeweight=".47597pt" strokecolor="#232323">
                <v:path arrowok="t"/>
              </v:shape>
            </v:group>
            <v:group style="position:absolute;left:7487;top:11976;width:2;height:373" coordorigin="7487,11976" coordsize="2,373">
              <v:shape style="position:absolute;left:7487;top:11976;width:2;height:373" coordorigin="7487,11976" coordsize="0,373" path="m7487,12349l7487,11976e" filled="f" stroked="t" strokeweight=".47597pt" strokecolor="#383838">
                <v:path arrowok="t"/>
              </v:shape>
            </v:group>
            <v:group style="position:absolute;left:2475;top:12187;width:2;height:163" coordorigin="2475,12187" coordsize="2,163">
              <v:shape style="position:absolute;left:2475;top:12187;width:2;height:163" coordorigin="2475,12187" coordsize="0,163" path="m2475,12349l2475,12187e" filled="f" stroked="t" strokeweight=".713954pt" strokecolor="#3F3F3F">
                <v:path arrowok="t"/>
              </v:shape>
            </v:group>
            <v:group style="position:absolute;left:2480;top:12292;width:2;height:143" coordorigin="2480,12292" coordsize="2,143">
              <v:shape style="position:absolute;left:2480;top:12292;width:2;height:143" coordorigin="2480,12292" coordsize="0,143" path="m2480,12435l2480,12292e" filled="f" stroked="t" strokeweight=".47597pt" strokecolor="#1F1F1F">
                <v:path arrowok="t"/>
              </v:shape>
            </v:group>
            <v:group style="position:absolute;left:7492;top:12292;width:2;height:143" coordorigin="7492,12292" coordsize="2,143">
              <v:shape style="position:absolute;left:7492;top:12292;width:2;height:143" coordorigin="7492,12292" coordsize="0,143" path="m7492,12435l7492,12292e" filled="f" stroked="t" strokeweight=".713954pt" strokecolor="#4B4B4B">
                <v:path arrowok="t"/>
              </v:shape>
            </v:group>
            <v:group style="position:absolute;left:1223;top:12378;width:2;height:354" coordorigin="1223,12378" coordsize="2,354">
              <v:shape style="position:absolute;left:1223;top:12378;width:2;height:354" coordorigin="1223,12378" coordsize="0,354" path="m1223,12732l1223,12378e" filled="f" stroked="t" strokeweight=".47597pt" strokecolor="#4B4B4B">
                <v:path arrowok="t"/>
              </v:shape>
            </v:group>
            <v:group style="position:absolute;left:2480;top:12378;width:2;height:354" coordorigin="2480,12378" coordsize="2,354">
              <v:shape style="position:absolute;left:2480;top:12378;width:2;height:354" coordorigin="2480,12378" coordsize="0,354" path="m2480,12732l2480,12378e" filled="f" stroked="t" strokeweight=".47597pt" strokecolor="#3B3B3B">
                <v:path arrowok="t"/>
              </v:shape>
            </v:group>
            <v:group style="position:absolute;left:428;top:12674;width:2;height:574" coordorigin="428,12674" coordsize="2,574">
              <v:shape style="position:absolute;left:428;top:12674;width:2;height:574" coordorigin="428,12674" coordsize="0,574" path="m428,13248l428,12674e" filled="f" stroked="t" strokeweight=".47597pt" strokecolor="#282828">
                <v:path arrowok="t"/>
              </v:shape>
            </v:group>
            <v:group style="position:absolute;left:7489;top:12354;width:2;height:770" coordorigin="7489,12354" coordsize="2,770">
              <v:shape style="position:absolute;left:7489;top:12354;width:2;height:770" coordorigin="7489,12354" coordsize="0,770" path="m7489,13124l7489,12354e" filled="f" stroked="t" strokeweight=".951939pt" strokecolor="#646464">
                <v:path arrowok="t"/>
              </v:shape>
            </v:group>
            <v:group style="position:absolute;left:7487;top:12966;width:2;height:282" coordorigin="7487,12966" coordsize="2,282">
              <v:shape style="position:absolute;left:7487;top:12966;width:2;height:282" coordorigin="7487,12966" coordsize="0,282" path="m7487,13248l7487,12966e" filled="f" stroked="t" strokeweight=".713954pt" strokecolor="#4F4F4F">
                <v:path arrowok="t"/>
              </v:shape>
            </v:group>
            <v:group style="position:absolute;left:419;top:13442;width:2070;height:2" coordorigin="419,13442" coordsize="2070,2">
              <v:shape style="position:absolute;left:419;top:13442;width:2070;height:2" coordorigin="419,13442" coordsize="2070,0" path="m419,13442l2489,13442e" filled="f" stroked="t" strokeweight=".713954pt" strokecolor="#5B5B5B">
                <v:path arrowok="t"/>
              </v:shape>
            </v:group>
            <v:group style="position:absolute;left:1652;top:13219;width:2;height:373" coordorigin="1652,13219" coordsize="2,373">
              <v:shape style="position:absolute;left:1652;top:13219;width:2;height:373" coordorigin="1652,13219" coordsize="0,373" path="m1652,13592l1652,13219e" filled="f" stroked="t" strokeweight=".237985pt" strokecolor="#606060">
                <v:path arrowok="t"/>
              </v:shape>
            </v:group>
            <v:group style="position:absolute;left:7492;top:13191;width:2;height:292" coordorigin="7492,13191" coordsize="2,292">
              <v:shape style="position:absolute;left:7492;top:13191;width:2;height:292" coordorigin="7492,13191" coordsize="0,292" path="m7492,13482l7492,13191e" filled="f" stroked="t" strokeweight=".47597pt" strokecolor="#3B3B3B">
                <v:path arrowok="t"/>
              </v:shape>
            </v:group>
            <v:group style="position:absolute;left:428;top:13387;width:2;height:994" coordorigin="428,13387" coordsize="2,994">
              <v:shape style="position:absolute;left:428;top:13387;width:2;height:994" coordorigin="428,13387" coordsize="0,994" path="m428,14381l428,13387e" filled="f" stroked="t" strokeweight=".951939pt" strokecolor="#646464">
                <v:path arrowok="t"/>
              </v:shape>
            </v:group>
            <v:group style="position:absolute;left:1221;top:12631;width:2;height:1248" coordorigin="1221,12631" coordsize="2,1248">
              <v:shape style="position:absolute;left:1221;top:12631;width:2;height:1248" coordorigin="1221,12631" coordsize="0,1248" path="m1221,13879l1221,12631e" filled="f" stroked="t" strokeweight=".951939pt" strokecolor="#606060">
                <v:path arrowok="t"/>
              </v:shape>
            </v:group>
            <v:group style="position:absolute;left:2477;top:12660;width:2;height:1764" coordorigin="2477,12660" coordsize="2,1764">
              <v:shape style="position:absolute;left:2477;top:12660;width:2;height:1764" coordorigin="2477,12660" coordsize="0,1764" path="m2477,14424l2477,12660e" filled="f" stroked="t" strokeweight=".951939pt" strokecolor="#575757">
                <v:path arrowok="t"/>
              </v:shape>
            </v:group>
            <v:group style="position:absolute;left:7492;top:13425;width:2;height:2405" coordorigin="7492,13425" coordsize="2,2405">
              <v:shape style="position:absolute;left:7492;top:13425;width:2;height:2405" coordorigin="7492,13425" coordsize="0,2405" path="m7492,15830l7492,13425e" filled="f" stroked="t" strokeweight=".713954pt" strokecolor="#5B5B5B">
                <v:path arrowok="t"/>
              </v:shape>
            </v:group>
            <v:group style="position:absolute;left:1652;top:13592;width:2;height:927" coordorigin="1652,13592" coordsize="2,927">
              <v:shape style="position:absolute;left:1652;top:13592;width:2;height:927" coordorigin="1652,13592" coordsize="0,927" path="m1652,14520l1652,13592e" filled="f" stroked="t" strokeweight=".237985pt" strokecolor="#000000">
                <v:path arrowok="t"/>
              </v:shape>
            </v:group>
            <v:group style="position:absolute;left:11702;top:13563;width:2;height:163" coordorigin="11702,13563" coordsize="2,163">
              <v:shape style="position:absolute;left:11702;top:13563;width:2;height:163" coordorigin="11702,13563" coordsize="0,163" path="m11702,13726l11702,13563e" filled="f" stroked="t" strokeweight=".951939pt" strokecolor="#7C7C7C">
                <v:path arrowok="t"/>
              </v:shape>
            </v:group>
            <v:group style="position:absolute;left:1218;top:13802;width:2;height:746" coordorigin="1218,13802" coordsize="2,746">
              <v:shape style="position:absolute;left:1218;top:13802;width:2;height:746" coordorigin="1218,13802" coordsize="0,746" path="m1218,14548l1218,13802e" filled="f" stroked="t" strokeweight=".47597pt" strokecolor="#444444">
                <v:path arrowok="t"/>
              </v:shape>
            </v:group>
            <v:group style="position:absolute;left:11702;top:13802;width:2;height:163" coordorigin="11702,13802" coordsize="2,163">
              <v:shape style="position:absolute;left:11702;top:13802;width:2;height:163" coordorigin="11702,13802" coordsize="0,163" path="m11702,13965l11702,13802e" filled="f" stroked="t" strokeweight=".951939pt" strokecolor="#4F4F4F">
                <v:path arrowok="t"/>
              </v:shape>
            </v:group>
            <v:group style="position:absolute;left:428;top:6674;width:2;height:9146" coordorigin="428,6674" coordsize="2,9146">
              <v:shape style="position:absolute;left:428;top:6674;width:2;height:9146" coordorigin="428,6674" coordsize="0,9146" path="m428,15820l428,6674e" filled="f" stroked="t" strokeweight=".713954pt" strokecolor="#4F4F4F">
                <v:path arrowok="t"/>
              </v:shape>
            </v:group>
            <v:group style="position:absolute;left:428;top:14367;width:2;height:182" coordorigin="428,14367" coordsize="2,182">
              <v:shape style="position:absolute;left:428;top:14367;width:2;height:182" coordorigin="428,14367" coordsize="0,182" path="m428,14548l428,14367e" filled="f" stroked="t" strokeweight=".47597pt" strokecolor="#2F2F2F">
                <v:path arrowok="t"/>
              </v:shape>
            </v:group>
            <v:group style="position:absolute;left:2475;top:14367;width:2;height:182" coordorigin="2475,14367" coordsize="2,182">
              <v:shape style="position:absolute;left:2475;top:14367;width:2;height:182" coordorigin="2475,14367" coordsize="0,182" path="m2475,14548l2475,14367e" filled="f" stroked="t" strokeweight=".47597pt" strokecolor="#343434">
                <v:path arrowok="t"/>
              </v:shape>
            </v:group>
            <v:group style="position:absolute;left:419;top:15818;width:11290;height:2" coordorigin="419,15818" coordsize="11290,2">
              <v:shape style="position:absolute;left:419;top:15818;width:11290;height:2" coordorigin="419,15818" coordsize="11290,0" path="m419,15818l11709,15818e" filled="f" stroked="t" strokeweight=".713954pt" strokecolor="#646464">
                <v:path arrowok="t"/>
              </v:shape>
            </v:group>
            <v:group style="position:absolute;left:1218;top:14491;width:2;height:1329" coordorigin="1218,14491" coordsize="2,1329">
              <v:shape style="position:absolute;left:1218;top:14491;width:2;height:1329" coordorigin="1218,14491" coordsize="0,1329" path="m1218,15820l1218,14491e" filled="f" stroked="t" strokeweight=".713954pt" strokecolor="#5B5B5B">
                <v:path arrowok="t"/>
              </v:shape>
            </v:group>
            <v:group style="position:absolute;left:1652;top:14520;width:2;height:1296" coordorigin="1652,14520" coordsize="2,1296">
              <v:shape style="position:absolute;left:1652;top:14520;width:2;height:1296" coordorigin="1652,14520" coordsize="0,1296" path="m1652,15815l1652,14520e" filled="f" stroked="t" strokeweight=".237985pt" strokecolor="#646464">
                <v:path arrowok="t"/>
              </v:shape>
            </v:group>
            <v:group style="position:absolute;left:1623;top:15815;width:881;height:2" coordorigin="1623,15815" coordsize="881,2">
              <v:shape style="position:absolute;left:1623;top:15815;width:881;height:2" coordorigin="1623,15815" coordsize="881,0" path="m1623,15815l2504,15815e" filled="f" stroked="t" strokeweight=".713954pt" strokecolor="#545454">
                <v:path arrowok="t"/>
              </v:shape>
            </v:group>
            <v:group style="position:absolute;left:2475;top:14491;width:2;height:1329" coordorigin="2475,14491" coordsize="2,1329">
              <v:shape style="position:absolute;left:2475;top:14491;width:2;height:1329" coordorigin="2475,14491" coordsize="0,1329" path="m2475,15820l2475,14491e" filled="f" stroked="t" strokeweight=".713954pt" strokecolor="#545454">
                <v:path arrowok="t"/>
              </v:shape>
            </v:group>
            <v:group style="position:absolute;left:2432;top:15818;width:795;height:2" coordorigin="2432,15818" coordsize="795,2">
              <v:shape style="position:absolute;left:2432;top:15818;width:795;height:2" coordorigin="2432,15818" coordsize="795,0" path="m2432,15818l3227,15818e" filled="f" stroked="t" strokeweight=".47597pt" strokecolor="#3F3F3F">
                <v:path arrowok="t"/>
              </v:shape>
            </v:group>
            <v:group style="position:absolute;left:3351;top:15815;width:781;height:2" coordorigin="3351,15815" coordsize="781,2">
              <v:shape style="position:absolute;left:3351;top:15815;width:781;height:2" coordorigin="3351,15815" coordsize="781,0" path="m3351,15815l4131,15815e" filled="f" stroked="t" strokeweight=".951939pt" strokecolor="#6B6B6B">
                <v:path arrowok="t"/>
              </v:shape>
            </v:group>
            <v:group style="position:absolute;left:8891;top:15825;width:386;height:2" coordorigin="8891,15825" coordsize="386,2">
              <v:shape style="position:absolute;left:8891;top:15825;width:386;height:2" coordorigin="8891,15825" coordsize="386,0" path="m8891,15825l9277,15825e" filled="f" stroked="t" strokeweight=".47597pt" strokecolor="#4B4F4F">
                <v:path arrowok="t"/>
              </v:shape>
            </v:group>
            <v:group style="position:absolute;left:9220;top:15825;width:181;height:2" coordorigin="9220,15825" coordsize="181,2">
              <v:shape style="position:absolute;left:9220;top:15825;width:181;height:2" coordorigin="9220,15825" coordsize="181,0" path="m9220,15825l9400,15825e" filled="f" stroked="t" strokeweight=".47597pt" strokecolor="#646464">
                <v:path arrowok="t"/>
              </v:shape>
            </v:group>
            <v:group style="position:absolute;left:9372;top:15825;width:776;height:2" coordorigin="9372,15825" coordsize="776,2">
              <v:shape style="position:absolute;left:9372;top:15825;width:776;height:2" coordorigin="9372,15825" coordsize="776,0" path="m9372,15825l10148,15825e" filled="f" stroked="t" strokeweight=".951939pt" strokecolor="#777777">
                <v:path arrowok="t"/>
              </v:shape>
            </v:group>
            <v:group style="position:absolute;left:10091;top:15827;width:885;height:2" coordorigin="10091,15827" coordsize="885,2">
              <v:shape style="position:absolute;left:10091;top:15827;width:885;height:2" coordorigin="10091,15827" coordsize="885,0" path="m10091,15827l10976,15827e" filled="f" stroked="t" strokeweight=".47597pt" strokecolor="#646464">
                <v:path arrowok="t"/>
              </v:shape>
            </v:group>
            <v:group style="position:absolute;left:11735;top:13584;width:2;height:283" coordorigin="11735,13584" coordsize="2,283">
              <v:shape style="position:absolute;left:11735;top:13584;width:2;height:283" coordorigin="11735,13584" coordsize="0,283" path="m11735,13867l11735,13584e" filled="f" stroked="t" strokeweight="1.29248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3B3B3B"/>
          <w:spacing w:val="-54"/>
          <w:w w:val="138"/>
          <w:position w:val="13"/>
        </w:rPr>
        <w:t>t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54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3B3B3B"/>
          <w:spacing w:val="-23"/>
          <w:w w:val="54"/>
          <w:position w:val="0"/>
        </w:rPr>
        <w:t>:</w:t>
      </w:r>
      <w:r>
        <w:rPr>
          <w:rFonts w:ascii="Arial" w:hAnsi="Arial" w:cs="Arial" w:eastAsia="Arial"/>
          <w:sz w:val="14"/>
          <w:szCs w:val="14"/>
          <w:color w:val="3B3B3B"/>
          <w:spacing w:val="-16"/>
          <w:w w:val="139"/>
          <w:position w:val="13"/>
        </w:rPr>
        <w:t>i</w:t>
      </w:r>
      <w:r>
        <w:rPr>
          <w:rFonts w:ascii="Arial" w:hAnsi="Arial" w:cs="Arial" w:eastAsia="Arial"/>
          <w:sz w:val="23"/>
          <w:szCs w:val="23"/>
          <w:color w:val="3B3B3B"/>
          <w:spacing w:val="-22"/>
          <w:w w:val="55"/>
          <w:position w:val="0"/>
        </w:rPr>
        <w:t>r</w:t>
      </w:r>
      <w:r>
        <w:rPr>
          <w:rFonts w:ascii="Arial" w:hAnsi="Arial" w:cs="Arial" w:eastAsia="Arial"/>
          <w:sz w:val="14"/>
          <w:szCs w:val="14"/>
          <w:color w:val="3B3B3B"/>
          <w:spacing w:val="-17"/>
          <w:w w:val="139"/>
          <w:position w:val="13"/>
        </w:rPr>
        <w:t>l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54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777777"/>
          <w:w w:val="55"/>
          <w:position w:val="16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777777"/>
          <w:spacing w:val="-2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65757"/>
          <w:spacing w:val="0"/>
          <w:w w:val="56"/>
          <w:position w:val="7"/>
        </w:rPr>
        <w:t>'-</w:t>
      </w:r>
      <w:r>
        <w:rPr>
          <w:rFonts w:ascii="Times New Roman" w:hAnsi="Times New Roman" w:cs="Times New Roman" w:eastAsia="Times New Roman"/>
          <w:sz w:val="13"/>
          <w:szCs w:val="13"/>
          <w:color w:val="565757"/>
          <w:spacing w:val="-6"/>
          <w:w w:val="56"/>
          <w:position w:val="7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56"/>
          <w:position w:val="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1"/>
          <w:w w:val="56"/>
          <w:position w:val="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0"/>
          <w:w w:val="56"/>
          <w:position w:val="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0"/>
          <w:w w:val="56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2"/>
          <w:w w:val="56"/>
          <w:position w:val="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A8A8A"/>
          <w:spacing w:val="-39"/>
          <w:w w:val="83"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65757"/>
          <w:spacing w:val="-50"/>
          <w:w w:val="55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565757"/>
          <w:spacing w:val="0"/>
          <w:w w:val="66"/>
          <w:i/>
          <w:position w:val="15"/>
        </w:rPr>
        <w:t>i</w:t>
      </w:r>
      <w:r>
        <w:rPr>
          <w:rFonts w:ascii="Arial" w:hAnsi="Arial" w:cs="Arial" w:eastAsia="Arial"/>
          <w:sz w:val="15"/>
          <w:szCs w:val="15"/>
          <w:color w:val="565757"/>
          <w:spacing w:val="-8"/>
          <w:w w:val="65"/>
          <w:i/>
          <w:position w:val="15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565757"/>
          <w:spacing w:val="-55"/>
          <w:w w:val="55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565757"/>
          <w:spacing w:val="-16"/>
          <w:w w:val="66"/>
          <w:i/>
          <w:position w:val="15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565757"/>
          <w:spacing w:val="0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65757"/>
          <w:spacing w:val="-14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65757"/>
          <w:spacing w:val="0"/>
          <w:w w:val="194"/>
          <w:position w:val="15"/>
        </w:rPr>
        <w:t>ı\</w:t>
      </w:r>
      <w:r>
        <w:rPr>
          <w:rFonts w:ascii="Times New Roman" w:hAnsi="Times New Roman" w:cs="Times New Roman" w:eastAsia="Times New Roman"/>
          <w:sz w:val="14"/>
          <w:szCs w:val="14"/>
          <w:color w:val="8A8A8A"/>
          <w:spacing w:val="0"/>
          <w:w w:val="165"/>
          <w:position w:val="1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8A8A8A"/>
          <w:spacing w:val="17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35"/>
          <w:i/>
          <w:position w:val="1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36"/>
          <w:i/>
          <w:position w:val="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0"/>
          <w:w w:val="100"/>
          <w:i/>
          <w:position w:val="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8"/>
          <w:w w:val="182"/>
          <w:i/>
          <w:position w:val="1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-16"/>
          <w:w w:val="125"/>
          <w:i/>
          <w:position w:val="1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102"/>
          <w:i/>
          <w:position w:val="15"/>
        </w:rPr>
        <w:t>,..t'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80"/>
          <w:cols w:num="2" w:equalWidth="0">
            <w:col w:w="438" w:space="9505"/>
            <w:col w:w="1597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44" w:right="4631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540" w:bottom="280" w:left="0" w:right="160"/>
          <w:headerReference w:type="default" r:id="rId60"/>
          <w:pgSz w:w="11920" w:h="16840"/>
        </w:sectPr>
      </w:pPr>
      <w:rPr/>
    </w:p>
    <w:p>
      <w:pPr>
        <w:spacing w:before="0" w:after="0" w:line="118" w:lineRule="exact"/>
        <w:ind w:left="1011" w:right="23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4" w:lineRule="exact"/>
        <w:ind w:left="735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4pt;margin-top:-42.101383pt;width:485.791056pt;height:49.189685pt;mso-position-horizontal-relative:page;mso-position-vertical-relative:paragraph;z-index:-14586" type="#_x0000_t202" filled="f" stroked="f">
            <v:textbox inset="0,0,0,0">
              <w:txbxContent>
                <w:p>
                  <w:pPr>
                    <w:spacing w:before="0" w:after="0" w:line="984" w:lineRule="exact"/>
                    <w:ind w:right="-188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61"/>
                      <w:b/>
                      <w:bCs/>
                      <w:position w:val="9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-337"/>
                      <w:w w:val="161"/>
                      <w:b/>
                      <w:bCs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b/>
                      <w:bCs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b/>
                      <w:bCs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545454"/>
                      <w:spacing w:val="0"/>
                      <w:w w:val="161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1"/>
          <w:b/>
          <w:bCs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1802" w:space="1472"/>
            <w:col w:w="8486"/>
          </w:cols>
        </w:sectPr>
      </w:pPr>
      <w:rPr/>
    </w:p>
    <w:p>
      <w:pPr>
        <w:spacing w:before="0" w:after="0" w:line="222" w:lineRule="exact"/>
        <w:ind w:left="775" w:right="5501"/>
        <w:jc w:val="center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28"/>
          <w:w w:val="114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0" w:lineRule="auto"/>
        <w:ind w:left="288" w:right="3500" w:firstLine="-10"/>
        <w:jc w:val="left"/>
        <w:tabs>
          <w:tab w:pos="1640" w:val="left"/>
          <w:tab w:pos="3100" w:val="left"/>
          <w:tab w:pos="4460" w:val="left"/>
          <w:tab w:pos="550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13/10/20ı7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:05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0/20ı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jKayıtNo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10169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MerrnerJi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98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MerrnerJi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3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78" w:right="-20"/>
        <w:jc w:val="left"/>
        <w:tabs>
          <w:tab w:pos="1640" w:val="left"/>
          <w:tab w:pos="408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182" w:lineRule="auto"/>
        <w:ind w:left="3600" w:right="3354" w:firstLine="-3322"/>
        <w:jc w:val="left"/>
        <w:tabs>
          <w:tab w:pos="3600" w:val="left"/>
          <w:tab w:pos="64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21" w:lineRule="auto"/>
        <w:ind w:left="278" w:right="1287" w:firstLine="3974"/>
        <w:jc w:val="left"/>
        <w:tabs>
          <w:tab w:pos="2140" w:val="left"/>
          <w:tab w:pos="4920" w:val="left"/>
          <w:tab w:pos="5620" w:val="left"/>
          <w:tab w:pos="63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545454"/>
          <w:spacing w:val="0"/>
          <w:w w:val="63"/>
          <w:b/>
          <w:bCs/>
          <w:position w:val="-12"/>
        </w:rPr>
        <w:t>ı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-12"/>
        </w:rPr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63"/>
          <w:position w:val="-12"/>
        </w:rPr>
        <w:t>ı</w:t>
      </w:r>
      <w:r>
        <w:rPr>
          <w:rFonts w:ascii="Arial" w:hAnsi="Arial" w:cs="Arial" w:eastAsia="Arial"/>
          <w:sz w:val="29"/>
          <w:szCs w:val="29"/>
          <w:color w:val="2D2D2D"/>
          <w:spacing w:val="-42"/>
          <w:w w:val="63"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44"/>
          <w:position w:val="-12"/>
        </w:rPr>
        <w:t>ı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100"/>
          <w:position w:val="-12"/>
        </w:rPr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44"/>
          <w:b/>
          <w:bCs/>
          <w:position w:val="-12"/>
        </w:rPr>
        <w:t>ı</w:t>
      </w:r>
      <w:r>
        <w:rPr>
          <w:rFonts w:ascii="Arial" w:hAnsi="Arial" w:cs="Arial" w:eastAsia="Arial"/>
          <w:sz w:val="26"/>
          <w:szCs w:val="26"/>
          <w:color w:val="646464"/>
          <w:spacing w:val="-25"/>
          <w:w w:val="44"/>
          <w:b/>
          <w:bCs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b/>
          <w:bCs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8"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51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F3F3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18"/>
          <w:position w:val="0"/>
        </w:rPr>
        <w:t>ahibi</w:t>
      </w:r>
      <w:r>
        <w:rPr>
          <w:rFonts w:ascii="Arial" w:hAnsi="Arial" w:cs="Arial" w:eastAsia="Arial"/>
          <w:sz w:val="19"/>
          <w:szCs w:val="19"/>
          <w:color w:val="3F3F3F"/>
          <w:spacing w:val="14"/>
          <w:w w:val="118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646464"/>
          <w:spacing w:val="-4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0"/>
        </w:rPr>
        <w:tab/>
        <w:tab/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75"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0"/>
        </w:rPr>
        <w:t>IKir</w:t>
      </w:r>
      <w:r>
        <w:rPr>
          <w:rFonts w:ascii="Arial" w:hAnsi="Arial" w:cs="Arial" w:eastAsia="Arial"/>
          <w:sz w:val="18"/>
          <w:szCs w:val="18"/>
          <w:color w:val="2D2D2D"/>
          <w:spacing w:val="2"/>
          <w:w w:val="101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6"/>
          <w:position w:val="0"/>
        </w:rPr>
        <w:t>c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51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2D2D2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26" w:lineRule="exact"/>
        <w:ind w:left="278" w:right="2631" w:firstLine="1805"/>
        <w:jc w:val="left"/>
        <w:tabs>
          <w:tab w:pos="2100" w:val="left"/>
          <w:tab w:pos="46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9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48" w:right="48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112" w:right="4471" w:firstLine="2558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6" w:lineRule="exact"/>
        <w:ind w:left="298" w:right="-20"/>
        <w:jc w:val="left"/>
        <w:tabs>
          <w:tab w:pos="2100" w:val="left"/>
          <w:tab w:pos="46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Yanlımcı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78" w:right="-20"/>
        <w:jc w:val="left"/>
        <w:tabs>
          <w:tab w:pos="760" w:val="left"/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F3F3F"/>
          <w:spacing w:val="0"/>
          <w:w w:val="100"/>
          <w:position w:val="1"/>
        </w:rPr>
        <w:t>pi</w:t>
      </w:r>
      <w:r>
        <w:rPr>
          <w:rFonts w:ascii="Arial" w:hAnsi="Arial" w:cs="Arial" w:eastAsia="Arial"/>
          <w:sz w:val="29"/>
          <w:szCs w:val="29"/>
          <w:color w:val="3F3F3F"/>
          <w:spacing w:val="-69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0"/>
        </w:rPr>
        <w:t>}SC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7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2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78" w:right="41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left="293" w:right="-20"/>
        <w:jc w:val="left"/>
        <w:tabs>
          <w:tab w:pos="2260" w:val="left"/>
          <w:tab w:pos="464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-4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5515" w:right="-20"/>
        <w:jc w:val="left"/>
        <w:tabs>
          <w:tab w:pos="6580" w:val="left"/>
          <w:tab w:pos="81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45454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41"/>
          <w:szCs w:val="41"/>
          <w:color w:val="18181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20" w:after="0" w:line="240" w:lineRule="auto"/>
        <w:ind w:left="3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2062" w:space="126"/>
            <w:col w:w="9572"/>
          </w:cols>
        </w:sectPr>
      </w:pPr>
      <w:rPr/>
    </w:p>
    <w:p>
      <w:pPr>
        <w:spacing w:before="20" w:after="0" w:line="247" w:lineRule="auto"/>
        <w:ind w:left="2112" w:right="58" w:firstLine="-18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3" w:lineRule="auto"/>
        <w:ind w:left="278" w:right="4270"/>
        <w:jc w:val="left"/>
        <w:tabs>
          <w:tab w:pos="21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3"/>
        </w:rPr>
        <w:t>::;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irke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deli:-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00" w:lineRule="exact"/>
        <w:ind w:left="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181818"/>
          <w:spacing w:val="-15"/>
          <w:w w:val="182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9"/>
          <w:position w:val="-2"/>
        </w:rPr>
        <w:t>im</w:t>
      </w:r>
      <w:r>
        <w:rPr>
          <w:rFonts w:ascii="Arial" w:hAnsi="Arial" w:cs="Arial" w:eastAsia="Arial"/>
          <w:sz w:val="18"/>
          <w:szCs w:val="18"/>
          <w:color w:val="54545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1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07" w:right="-20"/>
        <w:jc w:val="left"/>
        <w:tabs>
          <w:tab w:pos="780" w:val="left"/>
          <w:tab w:pos="210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-6"/>
        </w:rPr>
        <w:t>Ek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B3B3B3"/>
          <w:spacing w:val="9"/>
          <w:w w:val="159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5"/>
          <w:position w:val="-6"/>
        </w:rPr>
        <w:t>Dönlişü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7"/>
        </w:rPr>
        <w:t>rrarin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18"/>
          <w:szCs w:val="18"/>
          <w:color w:val="3F3F3F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9"/>
          <w:w w:val="13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13/10/2017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  <w:position w:val="-6"/>
        </w:rPr>
        <w:t>2</w:t>
      </w:r>
      <w:r>
        <w:rPr>
          <w:rFonts w:ascii="Arial" w:hAnsi="Arial" w:cs="Arial" w:eastAsia="Arial"/>
          <w:sz w:val="25"/>
          <w:szCs w:val="25"/>
          <w:color w:val="2D2D2D"/>
          <w:spacing w:val="11"/>
          <w:w w:val="217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6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0" w:after="0" w:line="305" w:lineRule="exact"/>
        <w:ind w:right="-8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-130"/>
          <w:w w:val="410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86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3"/>
          <w:w w:val="124"/>
          <w:position w:val="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  <w:position w:val="-2"/>
        </w:rPr>
        <w:t>Iii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1" w:after="0" w:line="224" w:lineRule="exact"/>
        <w:ind w:right="-20"/>
        <w:jc w:val="left"/>
        <w:tabs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3" w:equalWidth="0">
            <w:col w:w="1147" w:space="140"/>
            <w:col w:w="993" w:space="150"/>
            <w:col w:w="9330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4" w:after="0" w:line="319" w:lineRule="exact"/>
        <w:ind w:left="2261" w:right="-20"/>
        <w:jc w:val="left"/>
        <w:tabs>
          <w:tab w:pos="4760" w:val="left"/>
          <w:tab w:pos="88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9"/>
          <w:b/>
          <w:bCs/>
          <w:position w:val="-1"/>
        </w:rPr>
        <w:t>1</w:t>
      </w:r>
      <w:r>
        <w:rPr>
          <w:rFonts w:ascii="Arial" w:hAnsi="Arial" w:cs="Arial" w:eastAsia="Arial"/>
          <w:sz w:val="28"/>
          <w:szCs w:val="28"/>
          <w:color w:val="2D2D2D"/>
          <w:spacing w:val="22"/>
          <w:w w:val="59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position w:val="-1"/>
        </w:rPr>
        <w:t>8</w:t>
      </w:r>
      <w:r>
        <w:rPr>
          <w:rFonts w:ascii="Arial" w:hAnsi="Arial" w:cs="Arial" w:eastAsia="Arial"/>
          <w:sz w:val="27"/>
          <w:szCs w:val="27"/>
          <w:color w:val="2D2D2D"/>
          <w:spacing w:val="44"/>
          <w:w w:val="5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position w:val="-1"/>
        </w:rPr>
        <w:t>Eki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position w:val="-1"/>
        </w:rPr>
        <w:t>m</w:t>
      </w:r>
      <w:r>
        <w:rPr>
          <w:rFonts w:ascii="Arial" w:hAnsi="Arial" w:cs="Arial" w:eastAsia="Arial"/>
          <w:sz w:val="27"/>
          <w:szCs w:val="27"/>
          <w:color w:val="2D2D2D"/>
          <w:spacing w:val="36"/>
          <w:w w:val="5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5030" w:right="-20"/>
        <w:jc w:val="left"/>
        <w:tabs>
          <w:tab w:pos="9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86" w:after="0" w:line="206" w:lineRule="exact"/>
        <w:ind w:left="360" w:right="-53" w:firstLine="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w w:val="106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7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4"/>
        </w:rPr>
        <w:t>ız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691" w:space="4282"/>
            <w:col w:w="6787"/>
          </w:cols>
        </w:sectPr>
      </w:pPr>
      <w:rPr/>
    </w:p>
    <w:p>
      <w:pPr>
        <w:spacing w:before="0" w:after="0" w:line="758" w:lineRule="exact"/>
        <w:ind w:left="2102" w:right="-20"/>
        <w:jc w:val="left"/>
        <w:tabs>
          <w:tab w:pos="5220" w:val="left"/>
          <w:tab w:pos="10240" w:val="left"/>
        </w:tabs>
        <w:rPr>
          <w:rFonts w:ascii="Arial" w:hAnsi="Arial" w:cs="Arial" w:eastAsia="Arial"/>
          <w:sz w:val="71"/>
          <w:szCs w:val="7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080017pt;margin-top:37.904522pt;width:40.611791pt;height:37pt;mso-position-horizontal-relative:page;mso-position-vertical-relative:paragraph;z-index:-14585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tabs>
                      <w:tab w:pos="760" w:val="left"/>
                    </w:tabs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444B77"/>
                      <w:w w:val="59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444B77"/>
                      <w:spacing w:val="-314"/>
                      <w:w w:val="59"/>
                      <w:i/>
                      <w:position w:val="-1"/>
                    </w:rPr>
                    <w:t>%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828285"/>
                      <w:spacing w:val="-74"/>
                      <w:w w:val="1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828285"/>
                      <w:spacing w:val="0"/>
                      <w:w w:val="19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82828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82828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3F3F3F"/>
                      <w:spacing w:val="-131"/>
                      <w:w w:val="36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9C9C9C"/>
                      <w:spacing w:val="-170"/>
                      <w:w w:val="79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2D2D2D"/>
          <w:w w:val="3"/>
          <w:position w:val="-79"/>
        </w:rPr>
        <w:t>1</w:t>
      </w:r>
      <w:r>
        <w:rPr>
          <w:rFonts w:ascii="Arial" w:hAnsi="Arial" w:cs="Arial" w:eastAsia="Arial"/>
          <w:sz w:val="144"/>
          <w:szCs w:val="144"/>
          <w:color w:val="2D2D2D"/>
          <w:spacing w:val="-283"/>
          <w:w w:val="100"/>
          <w:position w:val="-79"/>
        </w:rPr>
        <w:t> </w:t>
      </w:r>
      <w:r>
        <w:rPr>
          <w:rFonts w:ascii="Arial" w:hAnsi="Arial" w:cs="Arial" w:eastAsia="Arial"/>
          <w:sz w:val="144"/>
          <w:szCs w:val="144"/>
          <w:color w:val="3F3F3F"/>
          <w:spacing w:val="0"/>
          <w:w w:val="32"/>
          <w:position w:val="-79"/>
        </w:rPr>
        <w:t>.</w:t>
      </w:r>
      <w:r>
        <w:rPr>
          <w:rFonts w:ascii="Arial" w:hAnsi="Arial" w:cs="Arial" w:eastAsia="Arial"/>
          <w:sz w:val="144"/>
          <w:szCs w:val="144"/>
          <w:color w:val="3F3F3F"/>
          <w:spacing w:val="0"/>
          <w:w w:val="100"/>
          <w:position w:val="-79"/>
        </w:rPr>
        <w:tab/>
      </w:r>
      <w:r>
        <w:rPr>
          <w:rFonts w:ascii="Arial" w:hAnsi="Arial" w:cs="Arial" w:eastAsia="Arial"/>
          <w:sz w:val="144"/>
          <w:szCs w:val="144"/>
          <w:color w:val="3F3F3F"/>
          <w:spacing w:val="0"/>
          <w:w w:val="100"/>
          <w:position w:val="-7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6"/>
        </w:rPr>
        <w:t>A.A.K.P.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6"/>
        </w:rPr>
      </w:r>
      <w:r>
        <w:rPr>
          <w:rFonts w:ascii="Arial" w:hAnsi="Arial" w:cs="Arial" w:eastAsia="Arial"/>
          <w:sz w:val="71"/>
          <w:szCs w:val="71"/>
          <w:color w:val="545454"/>
          <w:spacing w:val="22"/>
          <w:w w:val="67"/>
          <w:position w:val="3"/>
        </w:rPr>
        <w:t>.</w:t>
      </w:r>
      <w:r>
        <w:rPr>
          <w:rFonts w:ascii="Arial" w:hAnsi="Arial" w:cs="Arial" w:eastAsia="Arial"/>
          <w:sz w:val="71"/>
          <w:szCs w:val="71"/>
          <w:color w:val="9C9C9C"/>
          <w:spacing w:val="0"/>
          <w:w w:val="57"/>
          <w:position w:val="3"/>
        </w:rPr>
        <w:t>ı</w:t>
      </w:r>
      <w:r>
        <w:rPr>
          <w:rFonts w:ascii="Arial" w:hAnsi="Arial" w:cs="Arial" w:eastAsia="Arial"/>
          <w:sz w:val="71"/>
          <w:szCs w:val="71"/>
          <w:color w:val="9C9C9C"/>
          <w:spacing w:val="-91"/>
          <w:w w:val="57"/>
          <w:emboss/>
          <w:position w:val="3"/>
        </w:rPr>
        <w:t>:</w:t>
      </w:r>
      <w:r>
        <w:rPr>
          <w:rFonts w:ascii="Arial" w:hAnsi="Arial" w:cs="Arial" w:eastAsia="Arial"/>
          <w:sz w:val="71"/>
          <w:szCs w:val="71"/>
          <w:color w:val="9C9C9C"/>
          <w:spacing w:val="-91"/>
          <w:w w:val="57"/>
          <w:position w:val="3"/>
        </w:rPr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0" w:lineRule="exact"/>
        <w:ind w:left="2285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512.263123pt;margin-top:5.033682pt;width:.1pt;height:10.096436pt;mso-position-horizontal-relative:page;mso-position-vertical-relative:paragraph;z-index:-14588" coordorigin="10245,101" coordsize="2,202">
            <v:shape style="position:absolute;left:10245;top:101;width:2;height:202" coordorigin="10245,101" coordsize="0,202" path="m10245,303l10245,101e" filled="f" stroked="t" strokeweight="2.331250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  <w:position w:val="-17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  <w:position w:val="-17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40"/>
          <w:w w:val="100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5"/>
          <w:b/>
          <w:bCs/>
          <w:position w:val="-17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left="334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54"/>
          <w:w w:val="145"/>
          <w:position w:val="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9"/>
          <w:i/>
          <w:position w:val="-1"/>
        </w:rPr>
        <w:t>ltt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493"/>
          <w:spacing w:val="0"/>
          <w:w w:val="81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D6493"/>
          <w:spacing w:val="34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  <w:i/>
          <w:position w:val="-1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4"/>
          <w:szCs w:val="14"/>
          <w:color w:val="2F386B"/>
          <w:spacing w:val="0"/>
          <w:w w:val="100"/>
          <w:i/>
          <w:position w:val="-1"/>
        </w:rPr>
        <w:t>;A</w:t>
      </w:r>
      <w:r>
        <w:rPr>
          <w:rFonts w:ascii="Arial" w:hAnsi="Arial" w:cs="Arial" w:eastAsia="Arial"/>
          <w:sz w:val="14"/>
          <w:szCs w:val="14"/>
          <w:color w:val="2F386B"/>
          <w:spacing w:val="0"/>
          <w:w w:val="100"/>
          <w:i/>
          <w:position w:val="-1"/>
        </w:rPr>
        <w:t>  </w:t>
      </w:r>
      <w:r>
        <w:rPr>
          <w:rFonts w:ascii="Arial" w:hAnsi="Arial" w:cs="Arial" w:eastAsia="Arial"/>
          <w:sz w:val="14"/>
          <w:szCs w:val="14"/>
          <w:color w:val="2F386B"/>
          <w:spacing w:val="3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46464"/>
          <w:spacing w:val="0"/>
          <w:w w:val="61"/>
          <w:position w:val="-1"/>
        </w:rPr>
        <w:t>n'f."N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-20"/>
        <w:jc w:val="left"/>
        <w:tabs>
          <w:tab w:pos="3300" w:val="left"/>
          <w:tab w:pos="45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56.119995pt;margin-top:7.979656pt;width:.1pt;height:5.52pt;mso-position-horizontal-relative:page;mso-position-vertical-relative:paragraph;z-index:-14591" coordorigin="9122,160" coordsize="2,110">
            <v:shape style="position:absolute;left:9122;top:160;width:2;height:110" coordorigin="9122,160" coordsize="0,110" path="m9122,270l9122,160e" filled="f" stroked="t" strokeweight="1.44pt" strokecolor="#2F3BA8">
              <v:path arrowok="t"/>
            </v:shape>
          </v:group>
          <w10:wrap type="none"/>
        </w:pict>
      </w:r>
      <w:r>
        <w:rPr/>
        <w:pict>
          <v:group style="position:absolute;margin-left:462.240021pt;margin-top:5.219656pt;width:3.720001pt;height:15.6pt;mso-position-horizontal-relative:page;mso-position-vertical-relative:paragraph;z-index:-14590" coordorigin="9245,104" coordsize="74,312">
            <v:group style="position:absolute;left:9264;top:188;width:2;height:82" coordorigin="9264,188" coordsize="2,82">
              <v:shape style="position:absolute;left:9264;top:188;width:2;height:82" coordorigin="9264,188" coordsize="0,82" path="m9264,270l9264,188e" filled="f" stroked="t" strokeweight="1.92pt" strokecolor="#747774">
                <v:path arrowok="t"/>
              </v:shape>
            </v:group>
            <v:group style="position:absolute;left:9307;top:116;width:2;height:288" coordorigin="9307,116" coordsize="2,288">
              <v:shape style="position:absolute;left:9307;top:116;width:2;height:288" coordorigin="9307,116" coordsize="0,288" path="m9307,404l9307,116e" filled="f" stroked="t" strokeweight="1.2pt" strokecolor="#5B5B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58075pt;margin-top:7.589422pt;width:.1pt;height:5.289063pt;mso-position-horizontal-relative:page;mso-position-vertical-relative:paragraph;z-index:-14589" coordorigin="9812,152" coordsize="2,106">
            <v:shape style="position:absolute;left:9812;top:152;width:2;height:106" coordorigin="9812,152" coordsize="0,106" path="m9812,258l9812,152e" filled="f" stroked="t" strokeweight="3.72512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0"/>
          <w:szCs w:val="70"/>
          <w:color w:val="212F89"/>
          <w:spacing w:val="0"/>
          <w:w w:val="100"/>
          <w:position w:val="-35"/>
        </w:rPr>
        <w:t>PAi</w:t>
      </w:r>
      <w:r>
        <w:rPr>
          <w:rFonts w:ascii="Arial" w:hAnsi="Arial" w:cs="Arial" w:eastAsia="Arial"/>
          <w:sz w:val="70"/>
          <w:szCs w:val="70"/>
          <w:color w:val="212F89"/>
          <w:spacing w:val="0"/>
          <w:w w:val="100"/>
          <w:position w:val="-35"/>
        </w:rPr>
        <w:tab/>
      </w:r>
      <w:r>
        <w:rPr>
          <w:rFonts w:ascii="Arial" w:hAnsi="Arial" w:cs="Arial" w:eastAsia="Arial"/>
          <w:sz w:val="70"/>
          <w:szCs w:val="70"/>
          <w:color w:val="212F89"/>
          <w:spacing w:val="0"/>
          <w:w w:val="100"/>
          <w:position w:val="-35"/>
        </w:rPr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8"/>
          <w:i/>
          <w:position w:val="4"/>
        </w:rPr>
        <w:t>Müdaha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8"/>
          <w:i/>
          <w:position w:val="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"/>
          <w:w w:val="78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F89"/>
          <w:spacing w:val="0"/>
          <w:w w:val="190"/>
          <w:i/>
          <w:position w:val="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12F89"/>
          <w:spacing w:val="0"/>
          <w:w w:val="190"/>
          <w:i/>
          <w:position w:val="4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F89"/>
          <w:spacing w:val="-66"/>
          <w:w w:val="19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49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position w:val="-5"/>
        </w:rPr>
        <w:t>     </w:t>
      </w:r>
      <w:r>
        <w:rPr>
          <w:rFonts w:ascii="Arial" w:hAnsi="Arial" w:cs="Arial" w:eastAsia="Arial"/>
          <w:sz w:val="8"/>
          <w:szCs w:val="8"/>
          <w:color w:val="9C9C9C"/>
          <w:spacing w:val="6"/>
          <w:w w:val="100"/>
          <w:position w:val="-5"/>
        </w:rPr>
        <w:t> </w:t>
      </w:r>
      <w:r>
        <w:rPr>
          <w:rFonts w:ascii="Arial" w:hAnsi="Arial" w:cs="Arial" w:eastAsia="Arial"/>
          <w:sz w:val="8"/>
          <w:szCs w:val="8"/>
          <w:color w:val="B3B3B3"/>
          <w:spacing w:val="-15"/>
          <w:w w:val="191"/>
          <w:i/>
          <w:position w:val="-3"/>
        </w:rPr>
        <w:t>1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91"/>
          <w:i/>
          <w:position w:val="-3"/>
        </w:rPr>
        <w:t>'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91"/>
          <w:i/>
          <w:position w:val="-3"/>
        </w:rPr>
        <w:t>  </w:t>
      </w:r>
      <w:r>
        <w:rPr>
          <w:rFonts w:ascii="Arial" w:hAnsi="Arial" w:cs="Arial" w:eastAsia="Arial"/>
          <w:sz w:val="8"/>
          <w:szCs w:val="8"/>
          <w:color w:val="646464"/>
          <w:spacing w:val="9"/>
          <w:w w:val="19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6"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2"/>
          <w:w w:val="76"/>
          <w:position w:val="-5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4"/>
          <w:w w:val="76"/>
          <w:position w:val="-5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6"/>
          <w:position w:val="-5"/>
        </w:rPr>
        <w:t>1;;/:l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2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0"/>
          <w:w w:val="157"/>
          <w:position w:val="-5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0"/>
          <w:w w:val="157"/>
          <w:position w:val="-5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12"/>
          <w:w w:val="157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59"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59"/>
          <w:position w:val="-5"/>
        </w:rPr>
        <w:t>     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5"/>
          <w:w w:val="59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132"/>
          <w:position w:val="-5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31"/>
          <w:w w:val="132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77"/>
          <w:position w:val="-5"/>
        </w:rPr>
        <w:t>it·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4276" w:space="778"/>
            <w:col w:w="6706"/>
          </w:cols>
        </w:sectPr>
      </w:pPr>
      <w:rPr/>
    </w:p>
    <w:p>
      <w:pPr>
        <w:spacing w:before="0" w:after="0" w:line="132" w:lineRule="exact"/>
        <w:ind w:right="-17"/>
        <w:jc w:val="right"/>
        <w:tabs>
          <w:tab w:pos="520" w:val="left"/>
          <w:tab w:pos="10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71.394775pt;margin-top:6.843768pt;width:.1pt;height:12.278321pt;mso-position-horizontal-relative:page;mso-position-vertical-relative:paragraph;z-index:-14587" coordorigin="9428,137" coordsize="2,246">
            <v:shape style="position:absolute;left:9428;top:137;width:2;height:246" coordorigin="9428,137" coordsize="0,246" path="m9428,382l9428,137e" filled="f" stroked="t" strokeweight="2.76751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646464"/>
          <w:w w:val="54"/>
          <w:i/>
          <w:position w:val="-3"/>
        </w:rPr>
        <w:t>&lt;'1·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46464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828285"/>
          <w:w w:val="119"/>
          <w:position w:val="-3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-24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69"/>
          <w:w w:val="138"/>
          <w:position w:val="-3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0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28285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3B3B3"/>
          <w:spacing w:val="-16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148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82"/>
          <w:position w:val="-3"/>
        </w:rPr>
        <w:t>"""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-14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B3B3B3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18"/>
          <w:szCs w:val="18"/>
          <w:color w:val="B3B3B3"/>
          <w:spacing w:val="48"/>
          <w:w w:val="100"/>
          <w:position w:val="-14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82"/>
          <w:i/>
          <w:position w:val="-5"/>
        </w:rPr>
        <w:t>(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82"/>
          <w:i/>
          <w:position w:val="-5"/>
        </w:rPr>
        <w:t>/'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82"/>
          <w:i/>
          <w:position w:val="-5"/>
        </w:rPr>
        <w:t>  </w:t>
      </w:r>
      <w:r>
        <w:rPr>
          <w:rFonts w:ascii="Arial" w:hAnsi="Arial" w:cs="Arial" w:eastAsia="Arial"/>
          <w:sz w:val="17"/>
          <w:szCs w:val="17"/>
          <w:color w:val="646464"/>
          <w:spacing w:val="35"/>
          <w:w w:val="82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5"/>
        </w:rPr>
        <w:t>.fi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5"/>
        </w:rPr>
        <w:t>(J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5"/>
        </w:rPr>
        <w:t>,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11"/>
          <w:w w:val="100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48"/>
          <w:position w:val="-5"/>
        </w:rPr>
        <w:t>;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48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48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48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47"/>
          <w:w w:val="148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-46"/>
          <w:w w:val="80"/>
          <w:position w:val="-5"/>
        </w:rPr>
        <w:t>•</w:t>
      </w:r>
      <w:r>
        <w:rPr>
          <w:rFonts w:ascii="Arial" w:hAnsi="Arial" w:cs="Arial" w:eastAsia="Arial"/>
          <w:sz w:val="22"/>
          <w:szCs w:val="22"/>
          <w:color w:val="828285"/>
          <w:spacing w:val="0"/>
          <w:w w:val="44"/>
          <w:position w:val="-14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b/>
          <w:bCs/>
        </w:rPr>
        <w:t>\ı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5"/>
          <w:spacing w:val="0"/>
          <w:w w:val="228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10704" w:space="103"/>
            <w:col w:w="953"/>
          </w:cols>
        </w:sectPr>
      </w:pPr>
      <w:rPr/>
    </w:p>
    <w:p>
      <w:pPr>
        <w:spacing w:before="0" w:after="0" w:line="241" w:lineRule="exact"/>
        <w:ind w:left="317" w:right="-75"/>
        <w:jc w:val="left"/>
        <w:tabs>
          <w:tab w:pos="22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2.84pt;margin-top:31.32pt;width:571.440012pt;height:746.160002pt;mso-position-horizontal-relative:page;mso-position-vertical-relative:page;z-index:-14592" coordorigin="257,626" coordsize="11429,14923">
            <v:group style="position:absolute;left:269;top:643;width:11366;height:2" coordorigin="269,643" coordsize="11366,2">
              <v:shape style="position:absolute;left:269;top:643;width:11366;height:2" coordorigin="269,643" coordsize="11366,0" path="m269,643l11635,643e" filled="f" stroked="t" strokeweight=".96pt" strokecolor="#646464">
                <v:path arrowok="t"/>
              </v:shape>
            </v:group>
            <v:group style="position:absolute;left:274;top:634;width:2;height:1037" coordorigin="274,634" coordsize="2,1037">
              <v:shape style="position:absolute;left:274;top:634;width:2;height:1037" coordorigin="274,634" coordsize="0,1037" path="m274,1670l274,634e" filled="f" stroked="t" strokeweight=".48pt" strokecolor="#747474">
                <v:path arrowok="t"/>
              </v:shape>
            </v:group>
            <v:group style="position:absolute;left:2083;top:634;width:2;height:773" coordorigin="2083,634" coordsize="2,773">
              <v:shape style="position:absolute;left:2083;top:634;width:2;height:773" coordorigin="2083,634" coordsize="0,773" path="m2083,1406l2083,634e" filled="f" stroked="t" strokeweight=".72pt" strokecolor="#707070">
                <v:path arrowok="t"/>
              </v:shape>
            </v:group>
            <v:group style="position:absolute;left:8914;top:634;width:2;height:1037" coordorigin="8914,634" coordsize="2,1037">
              <v:shape style="position:absolute;left:8914;top:634;width:2;height:1037" coordorigin="8914,634" coordsize="0,1037" path="m8914,1670l8914,634e" filled="f" stroked="t" strokeweight=".48pt" strokecolor="#2B2B2B">
                <v:path arrowok="t"/>
              </v:shape>
            </v:group>
            <v:group style="position:absolute;left:11630;top:634;width:2;height:864" coordorigin="11630,634" coordsize="2,864">
              <v:shape style="position:absolute;left:11630;top:634;width:2;height:864" coordorigin="11630,634" coordsize="0,864" path="m11630,1498l11630,634e" filled="f" stroked="t" strokeweight=".48pt" strokecolor="#545454">
                <v:path arrowok="t"/>
              </v:shape>
            </v:group>
            <v:group style="position:absolute;left:2088;top:1349;width:2;height:322" coordorigin="2088,1349" coordsize="2,322">
              <v:shape style="position:absolute;left:2088;top:1349;width:2;height:322" coordorigin="2088,1349" coordsize="0,322" path="m2088,1670l2088,1349e" filled="f" stroked="t" strokeweight=".48pt" strokecolor="#545454">
                <v:path arrowok="t"/>
              </v:shape>
            </v:group>
            <v:group style="position:absolute;left:11635;top:1382;width:2;height:1973" coordorigin="11635,1382" coordsize="2,1973">
              <v:shape style="position:absolute;left:11635;top:1382;width:2;height:1973" coordorigin="11635,1382" coordsize="0,1973" path="m11635,3355l11635,1382e" filled="f" stroked="t" strokeweight=".96pt" strokecolor="#707070">
                <v:path arrowok="t"/>
              </v:shape>
            </v:group>
            <v:group style="position:absolute;left:269;top:2102;width:11376;height:2" coordorigin="269,2102" coordsize="11376,2">
              <v:shape style="position:absolute;left:269;top:2102;width:11376;height:2" coordorigin="269,2102" coordsize="11376,0" path="m269,2102l11645,2102e" filled="f" stroked="t" strokeweight=".96pt" strokecolor="#646464">
                <v:path arrowok="t"/>
              </v:shape>
            </v:group>
            <v:group style="position:absolute;left:274;top:1613;width:2;height:518" coordorigin="274,1613" coordsize="2,518">
              <v:shape style="position:absolute;left:274;top:1613;width:2;height:518" coordorigin="274,1613" coordsize="0,518" path="m274,2131l274,1613e" filled="f" stroked="t" strokeweight=".48pt" strokecolor="#3F3F3F">
                <v:path arrowok="t"/>
              </v:shape>
            </v:group>
            <v:group style="position:absolute;left:2083;top:1541;width:2;height:571" coordorigin="2083,1541" coordsize="2,571">
              <v:shape style="position:absolute;left:2083;top:1541;width:2;height:571" coordorigin="2083,1541" coordsize="0,571" path="m2083,2112l2083,1541e" filled="f" stroked="t" strokeweight=".96pt" strokecolor="#606060">
                <v:path arrowok="t"/>
              </v:shape>
            </v:group>
            <v:group style="position:absolute;left:8918;top:1613;width:2;height:499" coordorigin="8918,1613" coordsize="2,499">
              <v:shape style="position:absolute;left:8918;top:1613;width:2;height:499" coordorigin="8918,1613" coordsize="0,499" path="m8918,2112l8918,1613e" filled="f" stroked="t" strokeweight=".72pt" strokecolor="#484848">
                <v:path arrowok="t"/>
              </v:shape>
            </v:group>
            <v:group style="position:absolute;left:269;top:2342;width:11376;height:2" coordorigin="269,2342" coordsize="11376,2">
              <v:shape style="position:absolute;left:269;top:2342;width:11376;height:2" coordorigin="269,2342" coordsize="11376,0" path="m269,2342l11645,2342e" filled="f" stroked="t" strokeweight=".96pt" strokecolor="#646464">
                <v:path arrowok="t"/>
              </v:shape>
            </v:group>
            <v:group style="position:absolute;left:274;top:2054;width:2;height:2059" coordorigin="274,2054" coordsize="2,2059">
              <v:shape style="position:absolute;left:274;top:2054;width:2;height:2059" coordorigin="274,2054" coordsize="0,2059" path="m274,4114l274,2054e" filled="f" stroked="t" strokeweight=".48pt" strokecolor="#282828">
                <v:path arrowok="t"/>
              </v:shape>
            </v:group>
            <v:group style="position:absolute;left:269;top:2582;width:1190;height:2" coordorigin="269,2582" coordsize="1190,2">
              <v:shape style="position:absolute;left:269;top:2582;width:1190;height:2" coordorigin="269,2582" coordsize="1190,0" path="m269,2582l1459,2582e" filled="f" stroked="t" strokeweight=".72pt" strokecolor="#4F4F4F">
                <v:path arrowok="t"/>
              </v:shape>
            </v:group>
            <v:group style="position:absolute;left:1387;top:2587;width:4070;height:2" coordorigin="1387,2587" coordsize="4070,2">
              <v:shape style="position:absolute;left:1387;top:2587;width:4070;height:2" coordorigin="1387,2587" coordsize="4070,0" path="m1387,2587l5458,2587e" filled="f" stroked="t" strokeweight=".48pt" strokecolor="#232323">
                <v:path arrowok="t"/>
              </v:shape>
            </v:group>
            <v:group style="position:absolute;left:5400;top:2582;width:3533;height:2" coordorigin="5400,2582" coordsize="3533,2">
              <v:shape style="position:absolute;left:5400;top:2582;width:3533;height:2" coordorigin="5400,2582" coordsize="3533,0" path="m5400,2582l8933,2582e" filled="f" stroked="t" strokeweight=".72pt" strokecolor="#4B4B4B">
                <v:path arrowok="t"/>
              </v:shape>
            </v:group>
            <v:group style="position:absolute;left:8294;top:2582;width:1210;height:2" coordorigin="8294,2582" coordsize="1210,2">
              <v:shape style="position:absolute;left:8294;top:2582;width:1210;height:2" coordorigin="8294,2582" coordsize="1210,0" path="m8294,2582l9504,2582e" filled="f" stroked="t" strokeweight=".96pt" strokecolor="#606060">
                <v:path arrowok="t"/>
              </v:shape>
            </v:group>
            <v:group style="position:absolute;left:9446;top:2587;width:221;height:2" coordorigin="9446,2587" coordsize="221,2">
              <v:shape style="position:absolute;left:9446;top:2587;width:221;height:2" coordorigin="9446,2587" coordsize="221,0" path="m9446,2587l9667,2587e" filled="f" stroked="t" strokeweight=".48pt" strokecolor="#1F1F1F">
                <v:path arrowok="t"/>
              </v:shape>
            </v:group>
            <v:group style="position:absolute;left:9610;top:2582;width:2035;height:2" coordorigin="9610,2582" coordsize="2035,2">
              <v:shape style="position:absolute;left:9610;top:2582;width:2035;height:2" coordorigin="9610,2582" coordsize="2035,0" path="m9610,2582l11645,2582e" filled="f" stroked="t" strokeweight=".72pt" strokecolor="#484848">
                <v:path arrowok="t"/>
              </v:shape>
            </v:group>
            <v:group style="position:absolute;left:269;top:2827;width:11376;height:2" coordorigin="269,2827" coordsize="11376,2">
              <v:shape style="position:absolute;left:269;top:2827;width:11376;height:2" coordorigin="269,2827" coordsize="11376,0" path="m269,2827l11645,2827e" filled="f" stroked="t" strokeweight=".48pt" strokecolor="#343434">
                <v:path arrowok="t"/>
              </v:shape>
            </v:group>
            <v:group style="position:absolute;left:269;top:3072;width:6869;height:2" coordorigin="269,3072" coordsize="6869,2">
              <v:shape style="position:absolute;left:269;top:3072;width:6869;height:2" coordorigin="269,3072" coordsize="6869,0" path="m269,3072l7138,3072e" filled="f" stroked="t" strokeweight=".72pt" strokecolor="#5B5B5B">
                <v:path arrowok="t"/>
              </v:shape>
            </v:group>
            <v:group style="position:absolute;left:5189;top:3058;width:1795;height:2" coordorigin="5189,3058" coordsize="1795,2">
              <v:shape style="position:absolute;left:5189;top:3058;width:1795;height:2" coordorigin="5189,3058" coordsize="1795,0" path="m5189,3058l6984,3058e" filled="f" stroked="t" strokeweight=".96pt" strokecolor="#383838">
                <v:path arrowok="t"/>
              </v:shape>
            </v:group>
            <v:group style="position:absolute;left:6984;top:3058;width:288;height:2" coordorigin="6984,3058" coordsize="288,2">
              <v:shape style="position:absolute;left:6984;top:3058;width:288;height:2" coordorigin="6984,3058" coordsize="288,0" path="m6984,3058l7272,3058e" filled="f" stroked="t" strokeweight=".48pt" strokecolor="#343434">
                <v:path arrowok="t"/>
              </v:shape>
            </v:group>
            <v:group style="position:absolute;left:7272;top:3058;width:725;height:2" coordorigin="7272,3058" coordsize="725,2">
              <v:shape style="position:absolute;left:7272;top:3058;width:725;height:2" coordorigin="7272,3058" coordsize="725,0" path="m7272,3058l7997,3058e" filled="f" stroked="t" strokeweight=".96pt" strokecolor="#2F2F2F">
                <v:path arrowok="t"/>
              </v:shape>
            </v:group>
            <v:group style="position:absolute;left:7968;top:3067;width:1171;height:2" coordorigin="7968,3067" coordsize="1171,2">
              <v:shape style="position:absolute;left:7968;top:3067;width:1171;height:2" coordorigin="7968,3067" coordsize="1171,0" path="m7968,3067l9139,3067e" filled="f" stroked="t" strokeweight=".48pt" strokecolor="#2F2F2F">
                <v:path arrowok="t"/>
              </v:shape>
            </v:group>
            <v:group style="position:absolute;left:9110;top:3058;width:365;height:2" coordorigin="9110,3058" coordsize="365,2">
              <v:shape style="position:absolute;left:9110;top:3058;width:365;height:2" coordorigin="9110,3058" coordsize="365,0" path="m9110,3058l9475,3058e" filled="f" stroked="t" strokeweight=".48pt" strokecolor="#343434">
                <v:path arrowok="t"/>
              </v:shape>
            </v:group>
            <v:group style="position:absolute;left:9475;top:3058;width:163;height:2" coordorigin="9475,3058" coordsize="163,2">
              <v:shape style="position:absolute;left:9475;top:3058;width:163;height:2" coordorigin="9475,3058" coordsize="163,0" path="m9475,3058l9638,3058e" filled="f" stroked="t" strokeweight=".96pt" strokecolor="#2F2F2F">
                <v:path arrowok="t"/>
              </v:shape>
            </v:group>
            <v:group style="position:absolute;left:9638;top:3058;width:2006;height:2" coordorigin="9638,3058" coordsize="2006,2">
              <v:shape style="position:absolute;left:9638;top:3058;width:2006;height:2" coordorigin="9638,3058" coordsize="2006,0" path="m9638,3058l11645,3058e" filled="f" stroked="t" strokeweight=".48pt" strokecolor="#343434">
                <v:path arrowok="t"/>
              </v:shape>
            </v:group>
            <v:group style="position:absolute;left:269;top:3312;width:11376;height:2" coordorigin="269,3312" coordsize="11376,2">
              <v:shape style="position:absolute;left:269;top:3312;width:11376;height:2" coordorigin="269,3312" coordsize="11376,0" path="m269,3312l11645,3312e" filled="f" stroked="t" strokeweight=".96pt" strokecolor="#606060">
                <v:path arrowok="t"/>
              </v:shape>
            </v:group>
            <v:group style="position:absolute;left:3581;top:3302;width:2;height:797" coordorigin="3581,3302" coordsize="2,797">
              <v:shape style="position:absolute;left:3581;top:3302;width:2;height:797" coordorigin="3581,3302" coordsize="0,797" path="m3581,4099l3581,3302e" filled="f" stroked="t" strokeweight=".96pt" strokecolor="#4B4B4B">
                <v:path arrowok="t"/>
              </v:shape>
            </v:group>
            <v:group style="position:absolute;left:7003;top:3302;width:2;height:797" coordorigin="7003,3302" coordsize="2,797">
              <v:shape style="position:absolute;left:7003;top:3302;width:2;height:797" coordorigin="7003,3302" coordsize="0,797" path="m7003,4099l7003,3302e" filled="f" stroked="t" strokeweight=".48pt" strokecolor="#282828">
                <v:path arrowok="t"/>
              </v:shape>
            </v:group>
            <v:group style="position:absolute;left:6979;top:3768;width:1925;height:2" coordorigin="6979,3768" coordsize="1925,2">
              <v:shape style="position:absolute;left:6979;top:3768;width:1925;height:2" coordorigin="6979,3768" coordsize="1925,0" path="m6979,3768l8904,3768e" filled="f" stroked="t" strokeweight=".48pt" strokecolor="#3F3F3F">
                <v:path arrowok="t"/>
              </v:shape>
            </v:group>
            <v:group style="position:absolute;left:11640;top:3278;width:2;height:1838" coordorigin="11640,3278" coordsize="2,1838">
              <v:shape style="position:absolute;left:11640;top:3278;width:2;height:1838" coordorigin="11640,3278" coordsize="0,1838" path="m11640,5117l11640,3278e" filled="f" stroked="t" strokeweight=".48pt" strokecolor="#484848">
                <v:path arrowok="t"/>
              </v:shape>
            </v:group>
            <v:group style="position:absolute;left:3571;top:3763;width:3437;height:2" coordorigin="3571,3763" coordsize="3437,2">
              <v:shape style="position:absolute;left:3571;top:3763;width:3437;height:2" coordorigin="3571,3763" coordsize="3437,0" path="m3571,3763l7008,3763e" filled="f" stroked="t" strokeweight=".96pt" strokecolor="#606060">
                <v:path arrowok="t"/>
              </v:shape>
            </v:group>
            <v:group style="position:absolute;left:8904;top:3768;width:734;height:2" coordorigin="8904,3768" coordsize="734,2">
              <v:shape style="position:absolute;left:8904;top:3768;width:734;height:2" coordorigin="8904,3768" coordsize="734,0" path="m8904,3768l9638,3768e" filled="f" stroked="t" strokeweight=".48pt" strokecolor="#000000">
                <v:path arrowok="t"/>
              </v:shape>
            </v:group>
            <v:group style="position:absolute;left:9638;top:3768;width:2002;height:2" coordorigin="9638,3768" coordsize="2002,2">
              <v:shape style="position:absolute;left:9638;top:3768;width:2002;height:2" coordorigin="9638,3768" coordsize="2002,0" path="m9638,3768l11640,3768e" filled="f" stroked="t" strokeweight=".48pt" strokecolor="#484848">
                <v:path arrowok="t"/>
              </v:shape>
            </v:group>
            <v:group style="position:absolute;left:269;top:4085;width:6749;height:2" coordorigin="269,4085" coordsize="6749,2">
              <v:shape style="position:absolute;left:269;top:4085;width:6749;height:2" coordorigin="269,4085" coordsize="6749,0" path="m269,4085l7018,4085e" filled="f" stroked="t" strokeweight="1.2pt" strokecolor="#484848">
                <v:path arrowok="t"/>
              </v:shape>
            </v:group>
            <v:group style="position:absolute;left:6950;top:4090;width:4694;height:2" coordorigin="6950,4090" coordsize="4694,2">
              <v:shape style="position:absolute;left:6950;top:4090;width:4694;height:2" coordorigin="6950,4090" coordsize="4694,0" path="m6950,4090l11645,4090e" filled="f" stroked="t" strokeweight=".96pt" strokecolor="#606060">
                <v:path arrowok="t"/>
              </v:shape>
            </v:group>
            <v:group style="position:absolute;left:269;top:4373;width:5189;height:2" coordorigin="269,4373" coordsize="5189,2">
              <v:shape style="position:absolute;left:269;top:4373;width:5189;height:2" coordorigin="269,4373" coordsize="5189,0" path="m269,4373l5458,4373e" filled="f" stroked="t" strokeweight=".48pt" strokecolor="#343434">
                <v:path arrowok="t"/>
              </v:shape>
            </v:group>
            <v:group style="position:absolute;left:278;top:4037;width:2;height:389" coordorigin="278,4037" coordsize="2,389">
              <v:shape style="position:absolute;left:278;top:4037;width:2;height:389" coordorigin="278,4037" coordsize="0,389" path="m278,4426l278,4037e" filled="f" stroked="t" strokeweight=".72pt" strokecolor="#3B3B3B">
                <v:path arrowok="t"/>
              </v:shape>
            </v:group>
            <v:group style="position:absolute;left:2088;top:4080;width:2;height:8213" coordorigin="2088,4080" coordsize="2,8213">
              <v:shape style="position:absolute;left:2088;top:4080;width:2;height:8213" coordorigin="2088,4080" coordsize="0,8213" path="m2088,12293l2088,4080e" filled="f" stroked="t" strokeweight=".72pt" strokecolor="#444444">
                <v:path arrowok="t"/>
              </v:shape>
            </v:group>
            <v:group style="position:absolute;left:5400;top:4368;width:6245;height:2" coordorigin="5400,4368" coordsize="6245,2">
              <v:shape style="position:absolute;left:5400;top:4368;width:6245;height:2" coordorigin="5400,4368" coordsize="6245,0" path="m5400,4368l11645,4368e" filled="f" stroked="t" strokeweight=".96pt" strokecolor="#606060">
                <v:path arrowok="t"/>
              </v:shape>
            </v:group>
            <v:group style="position:absolute;left:274;top:4349;width:2;height:278" coordorigin="274,4349" coordsize="2,278">
              <v:shape style="position:absolute;left:274;top:4349;width:2;height:278" coordorigin="274,4349" coordsize="0,278" path="m274,4627l274,4349e" filled="f" stroked="t" strokeweight=".48pt" strokecolor="#1F1F1F">
                <v:path arrowok="t"/>
              </v:shape>
            </v:group>
            <v:group style="position:absolute;left:2083;top:4613;width:4930;height:2" coordorigin="2083,4613" coordsize="4930,2">
              <v:shape style="position:absolute;left:2083;top:4613;width:4930;height:2" coordorigin="2083,4613" coordsize="4930,0" path="m2083,4613l7013,4613e" filled="f" stroked="t" strokeweight=".48pt" strokecolor="#343434">
                <v:path arrowok="t"/>
              </v:shape>
            </v:group>
            <v:group style="position:absolute;left:6955;top:4608;width:4690;height:2" coordorigin="6955,4608" coordsize="4690,2">
              <v:shape style="position:absolute;left:6955;top:4608;width:4690;height:2" coordorigin="6955,4608" coordsize="4690,0" path="m6955,4608l11645,4608e" filled="f" stroked="t" strokeweight=".96pt" strokecolor="#646464">
                <v:path arrowok="t"/>
              </v:shape>
            </v:group>
            <v:group style="position:absolute;left:278;top:4570;width:2;height:4800" coordorigin="278,4570" coordsize="2,4800">
              <v:shape style="position:absolute;left:278;top:4570;width:2;height:4800" coordorigin="278,4570" coordsize="0,4800" path="m278,9370l278,4570e" filled="f" stroked="t" strokeweight=".96pt" strokecolor="#575757">
                <v:path arrowok="t"/>
              </v:shape>
            </v:group>
            <v:group style="position:absolute;left:4646;top:4598;width:2;height:326" coordorigin="4646,4598" coordsize="2,326">
              <v:shape style="position:absolute;left:4646;top:4598;width:2;height:326" coordorigin="4646,4598" coordsize="0,326" path="m4646,4925l4646,4598e" filled="f" stroked="t" strokeweight=".72pt" strokecolor="#444444">
                <v:path arrowok="t"/>
              </v:shape>
            </v:group>
            <v:group style="position:absolute;left:7579;top:4598;width:2;height:509" coordorigin="7579,4598" coordsize="2,509">
              <v:shape style="position:absolute;left:7579;top:4598;width:2;height:509" coordorigin="7579,4598" coordsize="0,509" path="m7579,5107l7579,4598e" filled="f" stroked="t" strokeweight=".48pt" strokecolor="#2B2B2B">
                <v:path arrowok="t"/>
              </v:shape>
            </v:group>
            <v:group style="position:absolute;left:2088;top:4867;width:2;height:758" coordorigin="2088,4867" coordsize="2,758">
              <v:shape style="position:absolute;left:2088;top:4867;width:2;height:758" coordorigin="2088,4867" coordsize="0,758" path="m2088,5626l2088,4867e" filled="f" stroked="t" strokeweight=".48pt" strokecolor="#1C1C1C">
                <v:path arrowok="t"/>
              </v:shape>
            </v:group>
            <v:group style="position:absolute;left:4651;top:4867;width:2;height:1920" coordorigin="4651,4867" coordsize="2,1920">
              <v:shape style="position:absolute;left:4651;top:4867;width:2;height:1920" coordorigin="4651,4867" coordsize="0,1920" path="m4651,6787l4651,4867e" filled="f" stroked="t" strokeweight=".48pt" strokecolor="#1F1F1F">
                <v:path arrowok="t"/>
              </v:shape>
            </v:group>
            <v:group style="position:absolute;left:4646;top:5098;width:3379;height:2" coordorigin="4646,5098" coordsize="3379,2">
              <v:shape style="position:absolute;left:4646;top:5098;width:3379;height:2" coordorigin="4646,5098" coordsize="3379,0" path="m4646,5098l8026,5098e" filled="f" stroked="t" strokeweight=".96pt" strokecolor="#676767">
                <v:path arrowok="t"/>
              </v:shape>
            </v:group>
            <v:group style="position:absolute;left:7968;top:5093;width:1171;height:2" coordorigin="7968,5093" coordsize="1171,2">
              <v:shape style="position:absolute;left:7968;top:5093;width:1171;height:2" coordorigin="7968,5093" coordsize="1171,0" path="m7968,5093l9139,5093e" filled="f" stroked="t" strokeweight=".48pt" strokecolor="#2F2F2F">
                <v:path arrowok="t"/>
              </v:shape>
            </v:group>
            <v:group style="position:absolute;left:9082;top:5098;width:2563;height:2" coordorigin="9082,5098" coordsize="2563,2">
              <v:shape style="position:absolute;left:9082;top:5098;width:2563;height:2" coordorigin="9082,5098" coordsize="2563,0" path="m9082,5098l11645,5098e" filled="f" stroked="t" strokeweight=".72pt" strokecolor="#575757">
                <v:path arrowok="t"/>
              </v:shape>
            </v:group>
            <v:group style="position:absolute;left:4646;top:5338;width:7008;height:2" coordorigin="4646,5338" coordsize="7008,2">
              <v:shape style="position:absolute;left:4646;top:5338;width:7008;height:2" coordorigin="4646,5338" coordsize="7008,0" path="m4646,5338l11654,5338e" filled="f" stroked="t" strokeweight=".96pt" strokecolor="#646464">
                <v:path arrowok="t"/>
              </v:shape>
            </v:group>
            <v:group style="position:absolute;left:11645;top:5050;width:2;height:2016" coordorigin="11645,5050" coordsize="2,2016">
              <v:shape style="position:absolute;left:11645;top:5050;width:2;height:2016" coordorigin="11645,5050" coordsize="0,2016" path="m11645,7066l11645,5050e" filled="f" stroked="t" strokeweight=".96pt" strokecolor="#707070">
                <v:path arrowok="t"/>
              </v:shape>
            </v:group>
            <v:group style="position:absolute;left:4646;top:5582;width:2366;height:2" coordorigin="4646,5582" coordsize="2366,2">
              <v:shape style="position:absolute;left:4646;top:5582;width:2366;height:2" coordorigin="4646,5582" coordsize="2366,0" path="m4646,5582l7013,5582e" filled="f" stroked="t" strokeweight=".48pt" strokecolor="#232323">
                <v:path arrowok="t"/>
              </v:shape>
            </v:group>
            <v:group style="position:absolute;left:6912;top:5578;width:4742;height:2" coordorigin="6912,5578" coordsize="4742,2">
              <v:shape style="position:absolute;left:6912;top:5578;width:4742;height:2" coordorigin="6912,5578" coordsize="4742,0" path="m6912,5578l11654,5578e" filled="f" stroked="t" strokeweight=".96pt" strokecolor="#646464">
                <v:path arrowok="t"/>
              </v:shape>
            </v:group>
            <v:group style="position:absolute;left:2064;top:5846;width:610;height:2" coordorigin="2064,5846" coordsize="610,2">
              <v:shape style="position:absolute;left:2064;top:5846;width:610;height:2" coordorigin="2064,5846" coordsize="610,0" path="m2064,5846l2674,5846e" filled="f" stroked="t" strokeweight=".48pt" strokecolor="#606060">
                <v:path arrowok="t"/>
              </v:shape>
            </v:group>
            <v:group style="position:absolute;left:2674;top:5846;width:898;height:2" coordorigin="2674,5846" coordsize="898,2">
              <v:shape style="position:absolute;left:2674;top:5846;width:898;height:2" coordorigin="2674,5846" coordsize="898,0" path="m2674,5846l3571,5846e" filled="f" stroked="t" strokeweight=".48pt" strokecolor="#000000">
                <v:path arrowok="t"/>
              </v:shape>
            </v:group>
            <v:group style="position:absolute;left:3542;top:5822;width:4483;height:2" coordorigin="3542,5822" coordsize="4483,2">
              <v:shape style="position:absolute;left:3542;top:5822;width:4483;height:2" coordorigin="3542,5822" coordsize="4483,0" path="m3542,5822l8026,5822e" filled="f" stroked="t" strokeweight=".48pt" strokecolor="#2F2F2F">
                <v:path arrowok="t"/>
              </v:shape>
            </v:group>
            <v:group style="position:absolute;left:7910;top:5818;width:3744;height:2" coordorigin="7910,5818" coordsize="3744,2">
              <v:shape style="position:absolute;left:7910;top:5818;width:3744;height:2" coordorigin="7910,5818" coordsize="3744,0" path="m7910,5818l11654,5818e" filled="f" stroked="t" strokeweight=".96pt" strokecolor="#646464">
                <v:path arrowok="t"/>
              </v:shape>
            </v:group>
            <v:group style="position:absolute;left:269;top:6067;width:4493;height:2" coordorigin="269,6067" coordsize="4493,2">
              <v:shape style="position:absolute;left:269;top:6067;width:4493;height:2" coordorigin="269,6067" coordsize="4493,0" path="m269,6067l4762,6067e" filled="f" stroked="t" strokeweight=".96pt" strokecolor="#606060">
                <v:path arrowok="t"/>
              </v:shape>
            </v:group>
            <v:group style="position:absolute;left:2088;top:5789;width:2;height:355" coordorigin="2088,5789" coordsize="2,355">
              <v:shape style="position:absolute;left:2088;top:5789;width:2;height:355" coordorigin="2088,5789" coordsize="0,355" path="m2088,6144l2088,5789e" filled="f" stroked="t" strokeweight=".72pt" strokecolor="#2F2F2F">
                <v:path arrowok="t"/>
              </v:shape>
            </v:group>
            <v:group style="position:absolute;left:4642;top:6053;width:2342;height:2" coordorigin="4642,6053" coordsize="2342,2">
              <v:shape style="position:absolute;left:4642;top:6053;width:2342;height:2" coordorigin="4642,6053" coordsize="2342,0" path="m4642,6053l6984,6053e" filled="f" stroked="t" strokeweight=".48pt" strokecolor="#343434">
                <v:path arrowok="t"/>
              </v:shape>
            </v:group>
            <v:group style="position:absolute;left:6955;top:6062;width:4699;height:2" coordorigin="6955,6062" coordsize="4699,2">
              <v:shape style="position:absolute;left:6955;top:6062;width:4699;height:2" coordorigin="6955,6062" coordsize="4699,0" path="m6955,6062l11654,6062e" filled="f" stroked="t" strokeweight=".48pt" strokecolor="#2F2F2F">
                <v:path arrowok="t"/>
              </v:shape>
            </v:group>
            <v:group style="position:absolute;left:2093;top:6014;width:2;height:3571" coordorigin="2093,6014" coordsize="2,3571">
              <v:shape style="position:absolute;left:2093;top:6014;width:2;height:3571" coordorigin="2093,6014" coordsize="0,3571" path="m2093,9586l2093,6014e" filled="f" stroked="t" strokeweight=".96pt" strokecolor="#545454">
                <v:path arrowok="t"/>
              </v:shape>
            </v:group>
            <v:group style="position:absolute;left:7584;top:6058;width:2;height:730" coordorigin="7584,6058" coordsize="2,730">
              <v:shape style="position:absolute;left:7584;top:6058;width:2;height:730" coordorigin="7584,6058" coordsize="0,730" path="m7584,6787l7584,6058e" filled="f" stroked="t" strokeweight=".96pt" strokecolor="#575757">
                <v:path arrowok="t"/>
              </v:shape>
            </v:group>
            <v:group style="position:absolute;left:2064;top:6552;width:1507;height:2" coordorigin="2064,6552" coordsize="1507,2">
              <v:shape style="position:absolute;left:2064;top:6552;width:1507;height:2" coordorigin="2064,6552" coordsize="1507,0" path="m2064,6552l3571,6552e" filled="f" stroked="t" strokeweight=".48pt" strokecolor="#707070">
                <v:path arrowok="t"/>
              </v:shape>
            </v:group>
            <v:group style="position:absolute;left:3542;top:6542;width:3758;height:2" coordorigin="3542,6542" coordsize="3758,2">
              <v:shape style="position:absolute;left:3542;top:6542;width:3758;height:2" coordorigin="3542,6542" coordsize="3758,0" path="m3542,6542l7301,6542e" filled="f" stroked="t" strokeweight=".48pt" strokecolor="#282828">
                <v:path arrowok="t"/>
              </v:shape>
            </v:group>
            <v:group style="position:absolute;left:7243;top:6538;width:4411;height:2" coordorigin="7243,6538" coordsize="4411,2">
              <v:shape style="position:absolute;left:7243;top:6538;width:4411;height:2" coordorigin="7243,6538" coordsize="4411,0" path="m7243,6538l11654,6538e" filled="f" stroked="t" strokeweight=".96pt" strokecolor="#606060">
                <v:path arrowok="t"/>
              </v:shape>
            </v:group>
            <v:group style="position:absolute;left:2083;top:6782;width:7584;height:2" coordorigin="2083,6782" coordsize="7584,2">
              <v:shape style="position:absolute;left:2083;top:6782;width:7584;height:2" coordorigin="2083,6782" coordsize="7584,0" path="m2083,6782l9667,6782e" filled="f" stroked="t" strokeweight=".48pt" strokecolor="#2F2F2F">
                <v:path arrowok="t"/>
              </v:shape>
            </v:group>
            <v:group style="position:absolute;left:9610;top:6778;width:2045;height:2" coordorigin="9610,6778" coordsize="2045,2">
              <v:shape style="position:absolute;left:9610;top:6778;width:2045;height:2" coordorigin="9610,6778" coordsize="2045,0" path="m9610,6778l11654,6778e" filled="f" stroked="t" strokeweight=".72pt" strokecolor="#5B5B5B">
                <v:path arrowok="t"/>
              </v:shape>
            </v:group>
            <v:group style="position:absolute;left:269;top:7027;width:8558;height:2" coordorigin="269,7027" coordsize="8558,2">
              <v:shape style="position:absolute;left:269;top:7027;width:8558;height:2" coordorigin="269,7027" coordsize="8558,0" path="m269,7027l8827,7027e" filled="f" stroked="t" strokeweight=".96pt" strokecolor="#606060">
                <v:path arrowok="t"/>
              </v:shape>
            </v:group>
            <v:group style="position:absolute;left:7997;top:7013;width:1642;height:2" coordorigin="7997,7013" coordsize="1642,2">
              <v:shape style="position:absolute;left:7997;top:7013;width:1642;height:2" coordorigin="7997,7013" coordsize="1642,0" path="m7997,7013l9638,7013e" filled="f" stroked="t" strokeweight=".96pt" strokecolor="#343434">
                <v:path arrowok="t"/>
              </v:shape>
            </v:group>
            <v:group style="position:absolute;left:9610;top:7022;width:2045;height:2" coordorigin="9610,7022" coordsize="2045,2">
              <v:shape style="position:absolute;left:9610;top:7022;width:2045;height:2" coordorigin="9610,7022" coordsize="2045,0" path="m9610,7022l11654,7022e" filled="f" stroked="t" strokeweight=".48pt" strokecolor="#2B2B2B">
                <v:path arrowok="t"/>
              </v:shape>
            </v:group>
            <v:group style="position:absolute;left:269;top:7488;width:2405;height:2" coordorigin="269,7488" coordsize="2405,2">
              <v:shape style="position:absolute;left:269;top:7488;width:2405;height:2" coordorigin="269,7488" coordsize="2405,0" path="m269,7488l2674,7488e" filled="f" stroked="t" strokeweight=".48pt" strokecolor="#606060">
                <v:path arrowok="t"/>
              </v:shape>
            </v:group>
            <v:group style="position:absolute;left:2674;top:7488;width:1680;height:2" coordorigin="2674,7488" coordsize="1680,2">
              <v:shape style="position:absolute;left:2674;top:7488;width:1680;height:2" coordorigin="2674,7488" coordsize="1680,0" path="m2674,7488l4354,7488e" filled="f" stroked="t" strokeweight=".48pt" strokecolor="#000000">
                <v:path arrowok="t"/>
              </v:shape>
            </v:group>
            <v:group style="position:absolute;left:4325;top:7502;width:3269;height:2" coordorigin="4325,7502" coordsize="3269,2">
              <v:shape style="position:absolute;left:4325;top:7502;width:3269;height:2" coordorigin="4325,7502" coordsize="3269,0" path="m4325,7502l7594,7502e" filled="f" stroked="t" strokeweight=".48pt" strokecolor="#282828">
                <v:path arrowok="t"/>
              </v:shape>
            </v:group>
            <v:group style="position:absolute;left:7536;top:7498;width:4118;height:2" coordorigin="7536,7498" coordsize="4118,2">
              <v:shape style="position:absolute;left:7536;top:7498;width:4118;height:2" coordorigin="7536,7498" coordsize="4118,0" path="m7536,7498l11654,7498e" filled="f" stroked="t" strokeweight=".96pt" strokecolor="#646464">
                <v:path arrowok="t"/>
              </v:shape>
            </v:group>
            <v:group style="position:absolute;left:11650;top:7258;width:2;height:1243" coordorigin="11650,7258" coordsize="2,1243">
              <v:shape style="position:absolute;left:11650;top:7258;width:2;height:1243" coordorigin="11650,7258" coordsize="0,1243" path="m11650,8501l11650,7258e" filled="f" stroked="t" strokeweight=".48pt" strokecolor="#3F3F3F">
                <v:path arrowok="t"/>
              </v:shape>
            </v:group>
            <v:group style="position:absolute;left:4656;top:7498;width:2;height:739" coordorigin="4656,7498" coordsize="2,739">
              <v:shape style="position:absolute;left:4656;top:7498;width:2;height:739" coordorigin="4656,7498" coordsize="0,739" path="m4656,8237l4656,7498e" filled="f" stroked="t" strokeweight=".96pt" strokecolor="#575757">
                <v:path arrowok="t"/>
              </v:shape>
            </v:group>
            <v:group style="position:absolute;left:4646;top:7742;width:2947;height:2" coordorigin="4646,7742" coordsize="2947,2">
              <v:shape style="position:absolute;left:4646;top:7742;width:2947;height:2" coordorigin="4646,7742" coordsize="2947,0" path="m4646,7742l7594,7742e" filled="f" stroked="t" strokeweight=".48pt" strokecolor="#484848">
                <v:path arrowok="t"/>
              </v:shape>
            </v:group>
            <v:group style="position:absolute;left:7536;top:7738;width:4118;height:2" coordorigin="7536,7738" coordsize="4118,2">
              <v:shape style="position:absolute;left:7536;top:7738;width:4118;height:2" coordorigin="7536,7738" coordsize="4118,0" path="m7536,7738l11654,7738e" filled="f" stroked="t" strokeweight=".96pt" strokecolor="#676767">
                <v:path arrowok="t"/>
              </v:shape>
            </v:group>
            <v:group style="position:absolute;left:4646;top:7987;width:1886;height:2" coordorigin="4646,7987" coordsize="1886,2">
              <v:shape style="position:absolute;left:4646;top:7987;width:1886;height:2" coordorigin="4646,7987" coordsize="1886,0" path="m4646,7987l6533,7987e" filled="f" stroked="t" strokeweight=".96pt" strokecolor="#606060">
                <v:path arrowok="t"/>
              </v:shape>
            </v:group>
            <v:group style="position:absolute;left:5990;top:7968;width:403;height:2" coordorigin="5990,7968" coordsize="403,2">
              <v:shape style="position:absolute;left:5990;top:7968;width:403;height:2" coordorigin="5990,7968" coordsize="403,0" path="m5990,7968l6394,7968e" filled="f" stroked="t" strokeweight=".96pt" strokecolor="#383838">
                <v:path arrowok="t"/>
              </v:shape>
            </v:group>
            <v:group style="position:absolute;left:6365;top:7982;width:5290;height:2" coordorigin="6365,7982" coordsize="5290,2">
              <v:shape style="position:absolute;left:6365;top:7982;width:5290;height:2" coordorigin="6365,7982" coordsize="5290,0" path="m6365,7982l11654,7982e" filled="f" stroked="t" strokeweight=".48pt" strokecolor="#343434">
                <v:path arrowok="t"/>
              </v:shape>
            </v:group>
            <v:group style="position:absolute;left:269;top:8232;width:3331;height:2" coordorigin="269,8232" coordsize="3331,2">
              <v:shape style="position:absolute;left:269;top:8232;width:3331;height:2" coordorigin="269,8232" coordsize="3331,0" path="m269,8232l3600,8232e" filled="f" stroked="t" strokeweight=".48pt" strokecolor="#2B2B2B">
                <v:path arrowok="t"/>
              </v:shape>
            </v:group>
            <v:group style="position:absolute;left:3542;top:8227;width:6744;height:2" coordorigin="3542,8227" coordsize="6744,2">
              <v:shape style="position:absolute;left:3542;top:8227;width:6744;height:2" coordorigin="3542,8227" coordsize="6744,0" path="m3542,8227l10286,8227e" filled="f" stroked="t" strokeweight=".96pt" strokecolor="#606060">
                <v:path arrowok="t"/>
              </v:shape>
            </v:group>
            <v:group style="position:absolute;left:8904;top:8246;width:734;height:2" coordorigin="8904,8246" coordsize="734,2">
              <v:shape style="position:absolute;left:8904;top:8246;width:734;height:2" coordorigin="8904,8246" coordsize="734,0" path="m8904,8246l9638,8246e" filled="f" stroked="t" strokeweight=".96pt" strokecolor="#9C9C9C">
                <v:path arrowok="t"/>
              </v:shape>
            </v:group>
            <v:group style="position:absolute;left:9638;top:8246;width:2002;height:2" coordorigin="9638,8246" coordsize="2002,2">
              <v:shape style="position:absolute;left:9638;top:8246;width:2002;height:2" coordorigin="9638,8246" coordsize="2002,0" path="m9638,8246l11640,8246e" filled="f" stroked="t" strokeweight=".48pt" strokecolor="#000000">
                <v:path arrowok="t"/>
              </v:shape>
            </v:group>
            <v:group style="position:absolute;left:269;top:9043;width:2515;height:2" coordorigin="269,9043" coordsize="2515,2">
              <v:shape style="position:absolute;left:269;top:9043;width:2515;height:2" coordorigin="269,9043" coordsize="2515,0" path="m269,9043l2784,9043e" filled="f" stroked="t" strokeweight=".96pt" strokecolor="#606060">
                <v:path arrowok="t"/>
              </v:shape>
            </v:group>
            <v:group style="position:absolute;left:2674;top:9024;width:384;height:2" coordorigin="2674,9024" coordsize="384,2">
              <v:shape style="position:absolute;left:2674;top:9024;width:384;height:2" coordorigin="2674,9024" coordsize="384,0" path="m2674,9024l3058,9024e" filled="f" stroked="t" strokeweight=".96pt" strokecolor="#2F2F2F">
                <v:path arrowok="t"/>
              </v:shape>
            </v:group>
            <v:group style="position:absolute;left:3058;top:9024;width:1296;height:2" coordorigin="3058,9024" coordsize="1296,2">
              <v:shape style="position:absolute;left:3058;top:9024;width:1296;height:2" coordorigin="3058,9024" coordsize="1296,0" path="m3058,9024l4354,9024e" filled="f" stroked="t" strokeweight=".48pt" strokecolor="#000000">
                <v:path arrowok="t"/>
              </v:shape>
            </v:group>
            <v:group style="position:absolute;left:4325;top:9038;width:1694;height:2" coordorigin="4325,9038" coordsize="1694,2">
              <v:shape style="position:absolute;left:4325;top:9038;width:1694;height:2" coordorigin="4325,9038" coordsize="1694,0" path="m4325,9038l6019,9038e" filled="f" stroked="t" strokeweight=".48pt" strokecolor="#232323">
                <v:path arrowok="t"/>
              </v:shape>
            </v:group>
            <v:group style="position:absolute;left:5962;top:9034;width:5702;height:2" coordorigin="5962,9034" coordsize="5702,2">
              <v:shape style="position:absolute;left:5962;top:9034;width:5702;height:2" coordorigin="5962,9034" coordsize="5702,0" path="m5962,9034l11664,9034e" filled="f" stroked="t" strokeweight=".96pt" strokecolor="#5B5B5B">
                <v:path arrowok="t"/>
              </v:shape>
            </v:group>
            <v:group style="position:absolute;left:11652;top:1531;width:2;height:7531" coordorigin="11652,1531" coordsize="2,7531">
              <v:shape style="position:absolute;left:11652;top:1531;width:2;height:7531" coordorigin="11652,1531" coordsize="0,7531" path="m11652,9062l11652,1531e" filled="f" stroked="t" strokeweight=".48pt" strokecolor="#575757">
                <v:path arrowok="t"/>
              </v:shape>
            </v:group>
            <v:group style="position:absolute;left:11654;top:8909;width:2;height:1526" coordorigin="11654,8909" coordsize="2,1526">
              <v:shape style="position:absolute;left:11654;top:8909;width:2;height:1526" coordorigin="11654,8909" coordsize="0,1526" path="m11654,10435l11654,8909e" filled="f" stroked="t" strokeweight=".96pt" strokecolor="#707070">
                <v:path arrowok="t"/>
              </v:shape>
            </v:group>
            <v:group style="position:absolute;left:278;top:9898;width:1176;height:2" coordorigin="278,9898" coordsize="1176,2">
              <v:shape style="position:absolute;left:278;top:9898;width:1176;height:2" coordorigin="278,9898" coordsize="1176,0" path="m278,9898l1454,9898e" filled="f" stroked="t" strokeweight=".96pt" strokecolor="#646464">
                <v:path arrowok="t"/>
              </v:shape>
            </v:group>
            <v:group style="position:absolute;left:283;top:634;width:2;height:14909" coordorigin="283,634" coordsize="2,14909">
              <v:shape style="position:absolute;left:283;top:634;width:2;height:14909" coordorigin="283,634" coordsize="0,14909" path="m283,15542l283,634e" filled="f" stroked="t" strokeweight=".48pt" strokecolor="#4B4B4B">
                <v:path arrowok="t"/>
              </v:shape>
            </v:group>
            <v:group style="position:absolute;left:1416;top:9878;width:662;height:2" coordorigin="1416,9878" coordsize="662,2">
              <v:shape style="position:absolute;left:1416;top:9878;width:662;height:2" coordorigin="1416,9878" coordsize="662,0" path="m1416,9878l2078,9878e" filled="f" stroked="t" strokeweight=".48pt" strokecolor="#000000">
                <v:path arrowok="t"/>
              </v:shape>
            </v:group>
            <v:group style="position:absolute;left:2098;top:9528;width:2;height:1339" coordorigin="2098,9528" coordsize="2,1339">
              <v:shape style="position:absolute;left:2098;top:9528;width:2;height:1339" coordorigin="2098,9528" coordsize="0,1339" path="m2098,10867l2098,9528e" filled="f" stroked="t" strokeweight=".48pt" strokecolor="#1F1F1F">
                <v:path arrowok="t"/>
              </v:shape>
            </v:group>
            <v:group style="position:absolute;left:2040;top:9893;width:4973;height:2" coordorigin="2040,9893" coordsize="4973,2">
              <v:shape style="position:absolute;left:2040;top:9893;width:4973;height:2" coordorigin="2040,9893" coordsize="4973,0" path="m2040,9893l7013,9893e" filled="f" stroked="t" strokeweight=".48pt" strokecolor="#3F3F3F">
                <v:path arrowok="t"/>
              </v:shape>
            </v:group>
            <v:group style="position:absolute;left:6955;top:9888;width:4709;height:2" coordorigin="6955,9888" coordsize="4709,2">
              <v:shape style="position:absolute;left:6955;top:9888;width:4709;height:2" coordorigin="6955,9888" coordsize="4709,0" path="m6955,9888l11664,9888e" filled="f" stroked="t" strokeweight=".96pt" strokecolor="#606060">
                <v:path arrowok="t"/>
              </v:shape>
            </v:group>
            <v:group style="position:absolute;left:278;top:10138;width:3408;height:2" coordorigin="278,10138" coordsize="3408,2">
              <v:shape style="position:absolute;left:278;top:10138;width:3408;height:2" coordorigin="278,10138" coordsize="3408,0" path="m278,10138l3686,10138e" filled="f" stroked="t" strokeweight=".96pt" strokecolor="#676767">
                <v:path arrowok="t"/>
              </v:shape>
            </v:group>
            <v:group style="position:absolute;left:3542;top:10133;width:2880;height:2" coordorigin="3542,10133" coordsize="2880,2">
              <v:shape style="position:absolute;left:3542;top:10133;width:2880;height:2" coordorigin="3542,10133" coordsize="2880,0" path="m3542,10133l6422,10133e" filled="f" stroked="t" strokeweight=".48pt" strokecolor="#3B3B3B">
                <v:path arrowok="t"/>
              </v:shape>
            </v:group>
            <v:group style="position:absolute;left:6365;top:10128;width:5299;height:2" coordorigin="6365,10128" coordsize="5299,2">
              <v:shape style="position:absolute;left:6365;top:10128;width:5299;height:2" coordorigin="6365,10128" coordsize="5299,0" path="m6365,10128l11664,10128e" filled="f" stroked="t" strokeweight=".96pt" strokecolor="#676767">
                <v:path arrowok="t"/>
              </v:shape>
            </v:group>
            <v:group style="position:absolute;left:278;top:10378;width:4018;height:2" coordorigin="278,10378" coordsize="4018,2">
              <v:shape style="position:absolute;left:278;top:10378;width:4018;height:2" coordorigin="278,10378" coordsize="4018,0" path="m278,10378l4296,10378e" filled="f" stroked="t" strokeweight=".96pt" strokecolor="#646464">
                <v:path arrowok="t"/>
              </v:shape>
            </v:group>
            <v:group style="position:absolute;left:3571;top:10397;width:782;height:2" coordorigin="3571,10397" coordsize="782,2">
              <v:shape style="position:absolute;left:3571;top:10397;width:782;height:2" coordorigin="3571,10397" coordsize="782,0" path="m3571,10397l4354,10397e" filled="f" stroked="t" strokeweight=".96pt" strokecolor="#A3A3A3">
                <v:path arrowok="t"/>
              </v:shape>
            </v:group>
            <v:group style="position:absolute;left:4354;top:10397;width:293;height:2" coordorigin="4354,10397" coordsize="293,2">
              <v:shape style="position:absolute;left:4354;top:10397;width:293;height:2" coordorigin="4354,10397" coordsize="293,0" path="m4354,10397l4646,10397e" filled="f" stroked="t" strokeweight=".48pt" strokecolor="#000000">
                <v:path arrowok="t"/>
              </v:shape>
            </v:group>
            <v:group style="position:absolute;left:4618;top:10373;width:2683;height:2" coordorigin="4618,10373" coordsize="2683,2">
              <v:shape style="position:absolute;left:4618;top:10373;width:2683;height:2" coordorigin="4618,10373" coordsize="2683,0" path="m4618,10373l7301,10373e" filled="f" stroked="t" strokeweight=".48pt" strokecolor="#3B3B3B">
                <v:path arrowok="t"/>
              </v:shape>
            </v:group>
            <v:group style="position:absolute;left:7243;top:10373;width:350;height:2" coordorigin="7243,10373" coordsize="350,2">
              <v:shape style="position:absolute;left:7243;top:10373;width:350;height:2" coordorigin="7243,10373" coordsize="350,0" path="m7243,10373l7594,10373e" filled="f" stroked="t" strokeweight=".48pt" strokecolor="#4F4F4F">
                <v:path arrowok="t"/>
              </v:shape>
            </v:group>
            <v:group style="position:absolute;left:7536;top:10368;width:4128;height:2" coordorigin="7536,10368" coordsize="4128,2">
              <v:shape style="position:absolute;left:7536;top:10368;width:4128;height:2" coordorigin="7536,10368" coordsize="4128,0" path="m7536,10368l11664,10368e" filled="f" stroked="t" strokeweight=".96pt" strokecolor="#676767">
                <v:path arrowok="t"/>
              </v:shape>
            </v:group>
            <v:group style="position:absolute;left:768;top:10853;width:1339;height:2" coordorigin="768,10853" coordsize="1339,2">
              <v:shape style="position:absolute;left:768;top:10853;width:1339;height:2" coordorigin="768,10853" coordsize="1339,0" path="m768,10853l2107,10853e" filled="f" stroked="t" strokeweight=".48pt" strokecolor="#444444">
                <v:path arrowok="t"/>
              </v:shape>
            </v:group>
            <v:group style="position:absolute;left:1843;top:10848;width:4579;height:2" coordorigin="1843,10848" coordsize="4579,2">
              <v:shape style="position:absolute;left:1843;top:10848;width:4579;height:2" coordorigin="1843,10848" coordsize="4579,0" path="m1843,10848l6422,10848e" filled="f" stroked="t" strokeweight=".96pt" strokecolor="#6B6B6B">
                <v:path arrowok="t"/>
              </v:shape>
            </v:group>
            <v:group style="position:absolute;left:6394;top:10834;width:878;height:2" coordorigin="6394,10834" coordsize="878,2">
              <v:shape style="position:absolute;left:6394;top:10834;width:878;height:2" coordorigin="6394,10834" coordsize="878,0" path="m6394,10834l7272,10834e" filled="f" stroked="t" strokeweight=".48pt" strokecolor="#4B4B4B">
                <v:path arrowok="t"/>
              </v:shape>
            </v:group>
            <v:group style="position:absolute;left:7243;top:10843;width:1123;height:2" coordorigin="7243,10843" coordsize="1123,2">
              <v:shape style="position:absolute;left:7243;top:10843;width:1123;height:2" coordorigin="7243,10843" coordsize="1123,0" path="m7243,10843l8366,10843e" filled="f" stroked="t" strokeweight=".48pt" strokecolor="#444444">
                <v:path arrowok="t"/>
              </v:shape>
            </v:group>
            <v:group style="position:absolute;left:8309;top:10838;width:3355;height:2" coordorigin="8309,10838" coordsize="3355,2">
              <v:shape style="position:absolute;left:8309;top:10838;width:3355;height:2" coordorigin="8309,10838" coordsize="3355,0" path="m8309,10838l11664,10838e" filled="f" stroked="t" strokeweight=".96pt" strokecolor="#676767">
                <v:path arrowok="t"/>
              </v:shape>
            </v:group>
            <v:group style="position:absolute;left:11659;top:10594;width:2;height:278" coordorigin="11659,10594" coordsize="2,278">
              <v:shape style="position:absolute;left:11659;top:10594;width:2;height:278" coordorigin="11659,10594" coordsize="0,278" path="m11659,10872l11659,10594e" filled="f" stroked="t" strokeweight=".48pt" strokecolor="#484848">
                <v:path arrowok="t"/>
              </v:shape>
            </v:group>
            <v:group style="position:absolute;left:749;top:11093;width:1954;height:2" coordorigin="749,11093" coordsize="1954,2">
              <v:shape style="position:absolute;left:749;top:11093;width:1954;height:2" coordorigin="749,11093" coordsize="1954,0" path="m749,11093l2702,11093e" filled="f" stroked="t" strokeweight=".48pt" strokecolor="#383838">
                <v:path arrowok="t"/>
              </v:shape>
            </v:group>
            <v:group style="position:absolute;left:2100;top:10800;width:2;height:1757" coordorigin="2100,10800" coordsize="2,1757">
              <v:shape style="position:absolute;left:2100;top:10800;width:2;height:1757" coordorigin="2100,10800" coordsize="0,1757" path="m2100,12557l2100,10800e" filled="f" stroked="t" strokeweight=".96pt" strokecolor="#4B4B4B">
                <v:path arrowok="t"/>
              </v:shape>
            </v:group>
            <v:group style="position:absolute;left:2645;top:11088;width:4656;height:2" coordorigin="2645,11088" coordsize="4656,2">
              <v:shape style="position:absolute;left:2645;top:11088;width:4656;height:2" coordorigin="2645,11088" coordsize="4656,0" path="m2645,11088l7301,11088e" filled="f" stroked="t" strokeweight=".72pt" strokecolor="#606060">
                <v:path arrowok="t"/>
              </v:shape>
            </v:group>
            <v:group style="position:absolute;left:7243;top:11083;width:1690;height:2" coordorigin="7243,11083" coordsize="1690,2">
              <v:shape style="position:absolute;left:7243;top:11083;width:1690;height:2" coordorigin="7243,11083" coordsize="1690,0" path="m7243,11083l8933,11083e" filled="f" stroked="t" strokeweight=".48pt" strokecolor="#383838">
                <v:path arrowok="t"/>
              </v:shape>
            </v:group>
            <v:group style="position:absolute;left:8875;top:11078;width:2789;height:2" coordorigin="8875,11078" coordsize="2789,2">
              <v:shape style="position:absolute;left:8875;top:11078;width:2789;height:2" coordorigin="8875,11078" coordsize="2789,0" path="m8875,11078l11664,11078e" filled="f" stroked="t" strokeweight=".96pt" strokecolor="#6B6B6B">
                <v:path arrowok="t"/>
              </v:shape>
            </v:group>
            <v:group style="position:absolute;left:11662;top:5597;width:2;height:7474" coordorigin="11662,5597" coordsize="2,7474">
              <v:shape style="position:absolute;left:11662;top:5597;width:2;height:7474" coordorigin="11662,5597" coordsize="0,7474" path="m11662,13070l11662,5597e" filled="f" stroked="t" strokeweight=".48pt" strokecolor="#606060">
                <v:path arrowok="t"/>
              </v:shape>
            </v:group>
            <v:group style="position:absolute;left:288;top:11059;width:2;height:4483" coordorigin="288,11059" coordsize="2,4483">
              <v:shape style="position:absolute;left:288;top:11059;width:2;height:4483" coordorigin="288,11059" coordsize="0,4483" path="m288,15542l288,11059e" filled="f" stroked="t" strokeweight=".72pt" strokecolor="#3F3F3F">
                <v:path arrowok="t"/>
              </v:shape>
            </v:group>
            <v:group style="position:absolute;left:1426;top:11078;width:2;height:101" coordorigin="1426,11078" coordsize="2,101">
              <v:shape style="position:absolute;left:1426;top:11078;width:2;height:101" coordorigin="1426,11078" coordsize="0,101" path="m1426,11179l1426,11078e" filled="f" stroked="t" strokeweight=".48pt" strokecolor="#2F2F2F">
                <v:path arrowok="t"/>
              </v:shape>
            </v:group>
            <v:group style="position:absolute;left:7272;top:11088;width:2;height:62" coordorigin="7272,11088" coordsize="2,62">
              <v:shape style="position:absolute;left:7272;top:11088;width:2;height:62" coordorigin="7272,11088" coordsize="0,62" path="m7272,11150l7272,11088e" filled="f" stroked="t" strokeweight=".48pt" strokecolor="#3B3B3B">
                <v:path arrowok="t"/>
              </v:shape>
            </v:group>
            <v:group style="position:absolute;left:269;top:11443;width:5160;height:2" coordorigin="269,11443" coordsize="5160,2">
              <v:shape style="position:absolute;left:269;top:11443;width:5160;height:2" coordorigin="269,11443" coordsize="5160,0" path="m269,11443l5429,11443e" filled="f" stroked="t" strokeweight=".48pt" strokecolor="#545454">
                <v:path arrowok="t"/>
              </v:shape>
            </v:group>
            <v:group style="position:absolute;left:5429;top:11443;width:1555;height:2" coordorigin="5429,11443" coordsize="1555,2">
              <v:shape style="position:absolute;left:5429;top:11443;width:1555;height:2" coordorigin="5429,11443" coordsize="1555,0" path="m5429,11443l6984,11443e" filled="f" stroked="t" strokeweight=".48pt" strokecolor="#000000">
                <v:path arrowok="t"/>
              </v:shape>
            </v:group>
            <v:group style="position:absolute;left:6984;top:11443;width:293;height:2" coordorigin="6984,11443" coordsize="293,2">
              <v:shape style="position:absolute;left:6984;top:11443;width:293;height:2" coordorigin="6984,11443" coordsize="293,0" path="m6984,11443l7277,11443e" filled="f" stroked="t" strokeweight=".48pt" strokecolor="#5B5B5B">
                <v:path arrowok="t"/>
              </v:shape>
            </v:group>
            <v:group style="position:absolute;left:7272;top:11150;width:2;height:298" coordorigin="7272,11150" coordsize="2,298">
              <v:shape style="position:absolute;left:7272;top:11150;width:2;height:298" coordorigin="7272,11150" coordsize="0,298" path="m7272,11448l7272,11150e" filled="f" stroked="t" strokeweight=".48pt" strokecolor="#646464">
                <v:path arrowok="t"/>
              </v:shape>
            </v:group>
            <v:group style="position:absolute;left:7267;top:11443;width:4373;height:2" coordorigin="7267,11443" coordsize="4373,2">
              <v:shape style="position:absolute;left:7267;top:11443;width:4373;height:2" coordorigin="7267,11443" coordsize="4373,0" path="m7267,11443l11640,11443e" filled="f" stroked="t" strokeweight=".48pt" strokecolor="#000000">
                <v:path arrowok="t"/>
              </v:shape>
            </v:group>
            <v:group style="position:absolute;left:288;top:11366;width:2;height:1459" coordorigin="288,11366" coordsize="2,1459">
              <v:shape style="position:absolute;left:288;top:11366;width:2;height:1459" coordorigin="288,11366" coordsize="0,1459" path="m288,12826l288,11366e" filled="f" stroked="t" strokeweight=".96pt" strokecolor="#575757">
                <v:path arrowok="t"/>
              </v:shape>
            </v:group>
            <v:group style="position:absolute;left:725;top:11438;width:2;height:1906" coordorigin="725,11438" coordsize="2,1906">
              <v:shape style="position:absolute;left:725;top:11438;width:2;height:1906" coordorigin="725,11438" coordsize="0,1906" path="m725,13344l725,11438e" filled="f" stroked="t" strokeweight=".48pt" strokecolor="#000000">
                <v:path arrowok="t"/>
              </v:shape>
            </v:group>
            <v:group style="position:absolute;left:1426;top:11410;width:2;height:691" coordorigin="1426,11410" coordsize="2,691">
              <v:shape style="position:absolute;left:1426;top:11410;width:2;height:691" coordorigin="1426,11410" coordsize="0,691" path="m1426,12101l1426,11410e" filled="f" stroked="t" strokeweight=".48pt" strokecolor="#1C1C1C">
                <v:path arrowok="t"/>
              </v:shape>
            </v:group>
            <v:group style="position:absolute;left:7272;top:11438;width:2;height:3446" coordorigin="7272,11438" coordsize="2,3446">
              <v:shape style="position:absolute;left:7272;top:11438;width:2;height:3446" coordorigin="7272,11438" coordsize="0,3446" path="m7272,14885l7272,11438e" filled="f" stroked="t" strokeweight=".48pt" strokecolor="#000000">
                <v:path arrowok="t"/>
              </v:shape>
            </v:group>
            <v:group style="position:absolute;left:11662;top:11443;width:2;height:1234" coordorigin="11662,11443" coordsize="2,1234">
              <v:shape style="position:absolute;left:11662;top:11443;width:2;height:1234" coordorigin="11662,11443" coordsize="0,1234" path="m11662,12677l11662,11443e" filled="f" stroked="t" strokeweight=".96pt" strokecolor="#747474">
                <v:path arrowok="t"/>
              </v:shape>
            </v:group>
            <v:group style="position:absolute;left:1430;top:12043;width:2;height:2870" coordorigin="1430,12043" coordsize="2,2870">
              <v:shape style="position:absolute;left:1430;top:12043;width:2;height:2870" coordorigin="1430,12043" coordsize="0,2870" path="m1430,14914l1430,12043e" filled="f" stroked="t" strokeweight=".96pt" strokecolor="#545454">
                <v:path arrowok="t"/>
              </v:shape>
            </v:group>
            <v:group style="position:absolute;left:2105;top:12499;width:2;height:3043" coordorigin="2105,12499" coordsize="2,3043">
              <v:shape style="position:absolute;left:2105;top:12499;width:2;height:3043" coordorigin="2105,12499" coordsize="0,3043" path="m2105,15542l2105,12499e" filled="f" stroked="t" strokeweight=".48pt" strokecolor="#232323">
                <v:path arrowok="t"/>
              </v:shape>
            </v:group>
            <v:group style="position:absolute;left:293;top:13013;width:2;height:2530" coordorigin="293,13013" coordsize="2,2530">
              <v:shape style="position:absolute;left:293;top:13013;width:2;height:2530" coordorigin="293,13013" coordsize="0,2530" path="m293,15542l293,13013e" filled="f" stroked="t" strokeweight=".48pt" strokecolor="#232323">
                <v:path arrowok="t"/>
              </v:shape>
            </v:group>
            <v:group style="position:absolute;left:11666;top:13013;width:2;height:2510" coordorigin="11666,13013" coordsize="2,2510">
              <v:shape style="position:absolute;left:11666;top:13013;width:2;height:2510" coordorigin="11666,13013" coordsize="0,2510" path="m11666,15523l11666,13013e" filled="f" stroked="t" strokeweight=".48pt" strokecolor="#4F4F4F">
                <v:path arrowok="t"/>
              </v:shape>
            </v:group>
            <v:group style="position:absolute;left:269;top:13339;width:744;height:2" coordorigin="269,13339" coordsize="744,2">
              <v:shape style="position:absolute;left:269;top:13339;width:744;height:2" coordorigin="269,13339" coordsize="744,0" path="m269,13339l1013,13339e" filled="f" stroked="t" strokeweight=".48pt" strokecolor="#2F2F2F">
                <v:path arrowok="t"/>
              </v:shape>
            </v:group>
            <v:group style="position:absolute;left:1013;top:13339;width:1066;height:2" coordorigin="1013,13339" coordsize="1066,2">
              <v:shape style="position:absolute;left:1013;top:13339;width:1066;height:2" coordorigin="1013,13339" coordsize="1066,0" path="m1013,13339l2078,13339e" filled="f" stroked="t" strokeweight=".48pt" strokecolor="#575757">
                <v:path arrowok="t"/>
              </v:shape>
            </v:group>
            <v:group style="position:absolute;left:725;top:13334;width:2;height:336" coordorigin="725,13334" coordsize="2,336">
              <v:shape style="position:absolute;left:725;top:13334;width:2;height:336" coordorigin="725,13334" coordsize="0,336" path="m725,13670l725,13334e" filled="f" stroked="t" strokeweight=".48pt" strokecolor="#676767">
                <v:path arrowok="t"/>
              </v:shape>
            </v:group>
            <v:group style="position:absolute;left:725;top:13670;width:2;height:1848" coordorigin="725,13670" coordsize="2,1848">
              <v:shape style="position:absolute;left:725;top:13670;width:2;height:1848" coordorigin="725,13670" coordsize="0,1848" path="m725,15518l725,13670e" filled="f" stroked="t" strokeweight=".48pt" strokecolor="#000000">
                <v:path arrowok="t"/>
              </v:shape>
            </v:group>
            <v:group style="position:absolute;left:278;top:15533;width:2870;height:2" coordorigin="278,15533" coordsize="2870,2">
              <v:shape style="position:absolute;left:278;top:15533;width:2870;height:2" coordorigin="278,15533" coordsize="2870,0" path="m278,15533l3149,15533e" filled="f" stroked="t" strokeweight=".96pt" strokecolor="#676767">
                <v:path arrowok="t"/>
              </v:shape>
            </v:group>
            <v:group style="position:absolute;left:1435;top:11088;width:2;height:4454" coordorigin="1435,11088" coordsize="2,4454">
              <v:shape style="position:absolute;left:1435;top:11088;width:2;height:4454" coordorigin="1435,11088" coordsize="0,4454" path="m1435,15542l1435,11088e" filled="f" stroked="t" strokeweight=".48pt" strokecolor="#444444">
                <v:path arrowok="t"/>
              </v:shape>
            </v:group>
            <v:group style="position:absolute;left:3029;top:15528;width:571;height:2" coordorigin="3029,15528" coordsize="571,2">
              <v:shape style="position:absolute;left:3029;top:15528;width:571;height:2" coordorigin="3029,15528" coordsize="571,0" path="m3029,15528l3600,15528e" filled="f" stroked="t" strokeweight=".48pt" strokecolor="#4F4F4F">
                <v:path arrowok="t"/>
              </v:shape>
            </v:group>
            <v:group style="position:absolute;left:3542;top:15523;width:8136;height:2" coordorigin="3542,15523" coordsize="8136,2">
              <v:shape style="position:absolute;left:3542;top:15523;width:8136;height:2" coordorigin="3542,15523" coordsize="8136,0" path="m3542,15523l11678,15523e" filled="f" stroked="t" strokeweight=".72pt" strokecolor="#606060">
                <v:path arrowok="t"/>
              </v:shape>
            </v:group>
            <v:group style="position:absolute;left:6984;top:15509;width:581;height:2" coordorigin="6984,15509" coordsize="581,2">
              <v:shape style="position:absolute;left:6984;top:15509;width:581;height:2" coordorigin="6984,15509" coordsize="581,0" path="m6984,15509l7565,15509e" filled="f" stroked="t" strokeweight=".96pt" strokecolor="#484848">
                <v:path arrowok="t"/>
              </v:shape>
            </v:group>
            <v:group style="position:absolute;left:7272;top:14885;width:2;height:634" coordorigin="7272,14885" coordsize="2,634">
              <v:shape style="position:absolute;left:7272;top:14885;width:2;height:634" coordorigin="7272,14885" coordsize="0,634" path="m7272,15518l7272,14885e" filled="f" stroked="t" strokeweight=".48pt" strokecolor="#484848">
                <v:path arrowok="t"/>
              </v:shape>
            </v:group>
            <v:group style="position:absolute;left:7536;top:15518;width:2131;height:2" coordorigin="7536,15518" coordsize="2131,2">
              <v:shape style="position:absolute;left:7536;top:15518;width:2131;height:2" coordorigin="7536,15518" coordsize="2131,0" path="m7536,15518l9667,15518e" filled="f" stroked="t" strokeweight=".48pt" strokecolor="#3B3B3B">
                <v:path arrowok="t"/>
              </v:shape>
            </v:group>
            <v:group style="position:absolute;left:9610;top:15514;width:2059;height:2" coordorigin="9610,15514" coordsize="2059,2">
              <v:shape style="position:absolute;left:9610;top:15514;width:2059;height:2" coordorigin="9610,15514" coordsize="2059,0" path="m9610,15514l11669,15514e" filled="f" stroked="t" strokeweight=".72pt" strokecolor="#6B6B6B">
                <v:path arrowok="t"/>
              </v:shape>
            </v:group>
            <v:group style="position:absolute;left:820;top:10858;width:2;height:246" coordorigin="820,10858" coordsize="2,246">
              <v:shape style="position:absolute;left:820;top:10858;width:2;height:246" coordorigin="820,10858" coordsize="0,246" path="m820,11103l820,10858e" filled="f" stroked="t" strokeweight="4.0888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040009pt;margin-top:7.595875pt;width:22.069576pt;height:27.5pt;mso-position-horizontal-relative:page;mso-position-vertical-relative:paragraph;z-index:-14584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545454"/>
                      <w:spacing w:val="0"/>
                      <w:w w:val="2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0"/>
        </w:rPr>
        <w:t>itfaiy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3"/>
          <w:position w:val="0"/>
        </w:rPr>
        <w:t>Kuze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3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24"/>
          <w:w w:val="83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83"/>
          <w:b/>
          <w:bCs/>
          <w:position w:val="0"/>
        </w:rPr>
        <w:t>Bölg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83"/>
          <w:b/>
          <w:bCs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2D2D2D"/>
          <w:spacing w:val="-12"/>
          <w:w w:val="83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  <w:position w:val="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ALTAY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121"/>
          <w:i/>
        </w:rPr>
        <w:t>ıq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16"/>
          <w:w w:val="122"/>
          <w:i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-26"/>
          <w:w w:val="7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-18"/>
          <w:w w:val="157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828285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828285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40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A.A.K.P.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660" w:bottom="280" w:left="0" w:right="160"/>
      <w:cols w:num="2" w:equalWidth="0">
        <w:col w:w="4329" w:space="706"/>
        <w:col w:w="672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1.080017pt;margin-top:27.537348pt;width:58.044803pt;height:74pt;mso-position-horizontal-relative:page;mso-position-vertical-relative:page;z-index:-15145" type="#_x0000_t202" filled="f" stroked="f">
          <v:textbox inset="0,0,0,0">
            <w:txbxContent>
              <w:p>
                <w:pPr>
                  <w:spacing w:before="0" w:after="0" w:line="1480" w:lineRule="exact"/>
                  <w:ind w:left="20" w:right="-236"/>
                  <w:jc w:val="left"/>
                  <w:rPr>
                    <w:rFonts w:ascii="Arial" w:hAnsi="Arial" w:cs="Arial" w:eastAsia="Arial"/>
                    <w:sz w:val="144"/>
                    <w:szCs w:val="144"/>
                  </w:rPr>
                </w:pPr>
                <w:rPr/>
                <w:r>
                  <w:rPr>
                    <w:rFonts w:ascii="Arial" w:hAnsi="Arial" w:cs="Arial" w:eastAsia="Arial"/>
                    <w:sz w:val="144"/>
                    <w:szCs w:val="144"/>
                    <w:color w:val="424242"/>
                    <w:spacing w:val="0"/>
                    <w:w w:val="140"/>
                  </w:rPr>
                  <w:t>e</w:t>
                </w:r>
                <w:r>
                  <w:rPr>
                    <w:rFonts w:ascii="Arial" w:hAnsi="Arial" w:cs="Arial" w:eastAsia="Arial"/>
                    <w:sz w:val="144"/>
                    <w:szCs w:val="144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9999pt;margin-top:32.391327pt;width:23.535111pt;height:45.5pt;mso-position-horizontal-relative:page;mso-position-vertical-relative:page;z-index:-15144" type="#_x0000_t202" filled="f" stroked="f">
          <v:textbox inset="0,0,0,0">
            <w:txbxContent>
              <w:p>
                <w:pPr>
                  <w:spacing w:before="0" w:after="0" w:line="909" w:lineRule="exact"/>
                  <w:ind w:left="20" w:right="-151"/>
                  <w:jc w:val="left"/>
                  <w:rPr>
                    <w:rFonts w:ascii="Arial" w:hAnsi="Arial" w:cs="Arial" w:eastAsia="Arial"/>
                    <w:sz w:val="87"/>
                    <w:szCs w:val="87"/>
                  </w:rPr>
                </w:pPr>
                <w:rPr/>
                <w:r>
                  <w:rPr>
                    <w:rFonts w:ascii="Arial" w:hAnsi="Arial" w:cs="Arial" w:eastAsia="Arial"/>
                    <w:sz w:val="87"/>
                    <w:szCs w:val="87"/>
                    <w:color w:val="2A2A2A"/>
                    <w:spacing w:val="0"/>
                    <w:w w:val="223"/>
                    <w:i/>
                  </w:rPr>
                  <w:t>l</w:t>
                </w:r>
                <w:r>
                  <w:rPr>
                    <w:rFonts w:ascii="Arial" w:hAnsi="Arial" w:cs="Arial" w:eastAsia="Arial"/>
                    <w:sz w:val="87"/>
                    <w:szCs w:val="8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8.919998pt;margin-top:47.833267pt;width:172.945809pt;height:12pt;mso-position-horizontal-relative:page;mso-position-vertical-relative:page;z-index:-15143" type="#_x0000_t202" filled="f" stroked="f">
          <v:textbox inset="0,0,0,0">
            <w:txbxContent>
              <w:p>
                <w:pPr>
                  <w:spacing w:before="0" w:after="0" w:line="224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0"/>
                    <w:w w:val="100"/>
                  </w:rPr>
                  <w:t>İZMİR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0"/>
                    <w:w w:val="108"/>
                  </w:rPr>
                  <w:t>BÜYÜKŞEHİR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22"/>
                    <w:w w:val="10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2A2A2A"/>
                    <w:spacing w:val="0"/>
                    <w:w w:val="108"/>
                  </w:rPr>
                  <w:t>BELEDİYESİ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799358pt;margin-top:36.045746pt;width:41.665042pt;height:45.5pt;mso-position-horizontal-relative:page;mso-position-vertical-relative:page;z-index:-15142" type="#_x0000_t202" filled="f" stroked="f">
          <v:textbox inset="0,0,0,0">
            <w:txbxContent>
              <w:p>
                <w:pPr>
                  <w:spacing w:before="0" w:after="0" w:line="909" w:lineRule="exact"/>
                  <w:ind w:left="20" w:right="-151"/>
                  <w:jc w:val="left"/>
                  <w:rPr>
                    <w:rFonts w:ascii="Arial" w:hAnsi="Arial" w:cs="Arial" w:eastAsia="Arial"/>
                    <w:sz w:val="87"/>
                    <w:szCs w:val="87"/>
                  </w:rPr>
                </w:pPr>
                <w:rPr/>
                <w:r>
                  <w:rPr>
                    <w:rFonts w:ascii="Arial" w:hAnsi="Arial" w:cs="Arial" w:eastAsia="Arial"/>
                    <w:sz w:val="87"/>
                    <w:szCs w:val="87"/>
                    <w:color w:val="232323"/>
                    <w:spacing w:val="0"/>
                    <w:w w:val="164"/>
                    <w:b/>
                    <w:bCs/>
                  </w:rPr>
                  <w:t>1</w:t>
                </w:r>
                <w:r>
                  <w:rPr>
                    <w:rFonts w:ascii="Arial" w:hAnsi="Arial" w:cs="Arial" w:eastAsia="Arial"/>
                    <w:sz w:val="87"/>
                    <w:szCs w:val="8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0.469772pt;margin-top:55.358028pt;width:141.801386pt;height:10.5pt;mso-position-horizontal-relative:page;mso-position-vertical-relative:page;z-index:-15141" type="#_x0000_t202" filled="f" stroked="f">
          <v:textbox inset="0,0,0,0">
            <w:txbxContent>
              <w:p>
                <w:pPr>
                  <w:spacing w:before="0" w:after="0" w:line="194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0"/>
                    <w:w w:val="100"/>
                  </w:rPr>
                  <w:t>İZMİR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3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0"/>
                    <w:w w:val="100"/>
                  </w:rPr>
                  <w:t>BÜYÜK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-4"/>
                    <w:w w:val="100"/>
                  </w:rPr>
                  <w:t>Ş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595959"/>
                    <w:spacing w:val="0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595959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0"/>
                    <w:w w:val="100"/>
                  </w:rPr>
                  <w:t>Hİ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0"/>
                    <w:w w:val="10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83838"/>
                    <w:spacing w:val="0"/>
                    <w:w w:val="105"/>
                  </w:rPr>
                  <w:t>BELEDİYESİ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header" Target="header1.xml"/><Relationship Id="rId45" Type="http://schemas.openxmlformats.org/officeDocument/2006/relationships/header" Target="header2.xml"/><Relationship Id="rId46" Type="http://schemas.openxmlformats.org/officeDocument/2006/relationships/header" Target="header3.xml"/><Relationship Id="rId47" Type="http://schemas.openxmlformats.org/officeDocument/2006/relationships/image" Target="media/image40.jpg"/><Relationship Id="rId48" Type="http://schemas.openxmlformats.org/officeDocument/2006/relationships/image" Target="media/image41.jpg"/><Relationship Id="rId49" Type="http://schemas.openxmlformats.org/officeDocument/2006/relationships/image" Target="media/image42.jpg"/><Relationship Id="rId50" Type="http://schemas.openxmlformats.org/officeDocument/2006/relationships/header" Target="header4.xml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header" Target="header5.xml"/><Relationship Id="rId56" Type="http://schemas.openxmlformats.org/officeDocument/2006/relationships/header" Target="header6.xm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eader" Target="header9.xml"/><Relationship Id="rId60" Type="http://schemas.openxmlformats.org/officeDocument/2006/relationships/header" Target="header10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2018-06-22T14:18:41Z</dcterms:created>
  <dcterms:modified xsi:type="dcterms:W3CDTF">2018-06-22T14:18:41Z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